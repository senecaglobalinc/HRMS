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7974"/>
      </w:tblGrid>
      <w:tr w:rsidR="007A6190" w:rsidRPr="009728DA" w14:paraId="2E85A9A8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8E4D9D5" w14:textId="77777777" w:rsidR="007A6190" w:rsidRPr="009728DA" w:rsidRDefault="007A6190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517C96" w:rsidRPr="009728DA" w14:paraId="64073051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CA4D60" w14:textId="77777777" w:rsidR="00517C96" w:rsidRPr="009728DA" w:rsidRDefault="00517C96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7A6190" w:rsidRPr="009728DA" w14:paraId="54E10C6E" w14:textId="77777777" w:rsidTr="009728DA">
        <w:tc>
          <w:tcPr>
            <w:tcW w:w="7991" w:type="dxa"/>
          </w:tcPr>
          <w:p w14:paraId="02D58878" w14:textId="7CD2B523" w:rsidR="007A6190" w:rsidRPr="00924737" w:rsidRDefault="00460730" w:rsidP="00460730">
            <w:pPr>
              <w:jc w:val="left"/>
              <w:rPr>
                <w:b/>
                <w:sz w:val="80"/>
              </w:rPr>
            </w:pPr>
            <w:bookmarkStart w:id="0" w:name="_Toc391988596"/>
            <w:bookmarkStart w:id="1" w:name="_Toc406421211"/>
            <w:r w:rsidRPr="00460730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HRMS- </w:t>
            </w:r>
            <w:r w:rsidR="0051700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E</w:t>
            </w:r>
            <w:r w:rsidR="0051700F">
              <w:rPr>
                <w:b/>
                <w:caps/>
                <w:color w:val="76923C"/>
                <w:sz w:val="40"/>
                <w:szCs w:val="18"/>
                <w:lang w:val="en-IN"/>
              </w:rPr>
              <w:t xml:space="preserve">mployee </w:t>
            </w:r>
            <w:r w:rsidR="00A111E4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Api analysis</w:t>
            </w:r>
            <w:r w:rsidRPr="00460730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 </w:t>
            </w:r>
            <w:bookmarkEnd w:id="0"/>
            <w:bookmarkEnd w:id="1"/>
            <w:r w:rsidR="00DA1F63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V</w:t>
            </w:r>
            <w:r w:rsidR="00F26EA1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1</w:t>
            </w:r>
          </w:p>
        </w:tc>
      </w:tr>
      <w:tr w:rsidR="007A6190" w:rsidRPr="009728DA" w14:paraId="0DF74E8A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A6B194" w14:textId="4EAE996B" w:rsidR="007A6190" w:rsidRPr="00924737" w:rsidRDefault="00460730" w:rsidP="005636AA">
            <w:pPr>
              <w:rPr>
                <w:b/>
                <w:color w:val="70AD47"/>
                <w:sz w:val="32"/>
                <w:szCs w:val="32"/>
              </w:rPr>
            </w:pPr>
            <w:r>
              <w:rPr>
                <w:rFonts w:cs="Arial"/>
                <w:b/>
                <w:caps/>
                <w:color w:val="76923C"/>
                <w:sz w:val="32"/>
                <w:szCs w:val="32"/>
                <w:lang w:val="en-IN"/>
              </w:rPr>
              <w:t xml:space="preserve"> </w:t>
            </w:r>
          </w:p>
        </w:tc>
      </w:tr>
    </w:tbl>
    <w:p w14:paraId="638CBA74" w14:textId="77777777" w:rsidR="00F5684B" w:rsidRDefault="00B61622" w:rsidP="003B22E1">
      <w:r>
        <w:rPr>
          <w:noProof/>
          <w:lang w:bidi="ar-SA"/>
        </w:rPr>
        <w:drawing>
          <wp:anchor distT="0" distB="0" distL="114300" distR="114300" simplePos="0" relativeHeight="251657728" behindDoc="0" locked="0" layoutInCell="1" allowOverlap="1" wp14:anchorId="5682EA83" wp14:editId="776B9ACC">
            <wp:simplePos x="0" y="0"/>
            <wp:positionH relativeFrom="column">
              <wp:posOffset>2264410</wp:posOffset>
            </wp:positionH>
            <wp:positionV relativeFrom="paragraph">
              <wp:posOffset>-402590</wp:posOffset>
            </wp:positionV>
            <wp:extent cx="4064000" cy="23977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E86E" w14:textId="77777777" w:rsidR="0063509E" w:rsidRDefault="0063509E" w:rsidP="003B22E1"/>
    <w:p w14:paraId="4AB69A34" w14:textId="77777777" w:rsidR="0063509E" w:rsidRDefault="0063509E" w:rsidP="003B22E1"/>
    <w:p w14:paraId="5A46995A" w14:textId="77777777" w:rsidR="0063509E" w:rsidRDefault="0063509E" w:rsidP="003B22E1"/>
    <w:p w14:paraId="6175F114" w14:textId="77777777" w:rsidR="0063509E" w:rsidRDefault="0063509E" w:rsidP="003B22E1"/>
    <w:p w14:paraId="04AE6EE0" w14:textId="77777777" w:rsidR="0063509E" w:rsidRDefault="0063509E" w:rsidP="003B22E1"/>
    <w:p w14:paraId="32E03C5A" w14:textId="77777777" w:rsidR="0063509E" w:rsidRDefault="0063509E" w:rsidP="003B22E1"/>
    <w:p w14:paraId="5F780C47" w14:textId="77777777" w:rsidR="0063509E" w:rsidRDefault="0063509E" w:rsidP="003B22E1"/>
    <w:p w14:paraId="1B7BF9DB" w14:textId="77777777" w:rsidR="0063509E" w:rsidRDefault="0063509E" w:rsidP="003B22E1"/>
    <w:p w14:paraId="7E2CF5E9" w14:textId="77777777" w:rsidR="0063509E" w:rsidRDefault="0063509E" w:rsidP="003B22E1"/>
    <w:p w14:paraId="1DE2E40F" w14:textId="77777777" w:rsidR="0063509E" w:rsidRDefault="0063509E" w:rsidP="003B22E1"/>
    <w:p w14:paraId="2453C308" w14:textId="77777777" w:rsidR="0063509E" w:rsidRDefault="0063509E" w:rsidP="003B22E1"/>
    <w:p w14:paraId="3C6DCA7F" w14:textId="77777777" w:rsidR="0063509E" w:rsidRDefault="0063509E" w:rsidP="003B22E1"/>
    <w:p w14:paraId="5AFE33A4" w14:textId="77777777" w:rsidR="0063509E" w:rsidRDefault="0063509E" w:rsidP="003B22E1"/>
    <w:p w14:paraId="650FFBAF" w14:textId="77777777" w:rsidR="0063509E" w:rsidRDefault="0063509E" w:rsidP="003B22E1"/>
    <w:p w14:paraId="31375200" w14:textId="77777777" w:rsidR="0064338D" w:rsidRDefault="0064338D" w:rsidP="003B22E1"/>
    <w:p w14:paraId="32519348" w14:textId="77777777" w:rsidR="0063509E" w:rsidRDefault="0063509E" w:rsidP="003B22E1"/>
    <w:p w14:paraId="7E8BFD5B" w14:textId="77777777" w:rsidR="0063509E" w:rsidRDefault="0063509E" w:rsidP="003B22E1"/>
    <w:p w14:paraId="5B8381D8" w14:textId="77777777" w:rsidR="0063509E" w:rsidRDefault="0063509E" w:rsidP="003B22E1"/>
    <w:p w14:paraId="5F1929FD" w14:textId="77777777" w:rsidR="0063509E" w:rsidRDefault="0063509E" w:rsidP="003B22E1"/>
    <w:p w14:paraId="636CA5AD" w14:textId="77777777" w:rsidR="001A1E1B" w:rsidRDefault="001A1E1B">
      <w:r>
        <w:br w:type="page"/>
      </w:r>
    </w:p>
    <w:p w14:paraId="5A1CC4B9" w14:textId="77777777" w:rsidR="001F5793" w:rsidRDefault="001F5793" w:rsidP="003B22E1"/>
    <w:p w14:paraId="1CB3D61C" w14:textId="77777777" w:rsidR="001F5793" w:rsidRDefault="001F5793" w:rsidP="003B22E1">
      <w:pPr>
        <w:rPr>
          <w:b/>
        </w:rPr>
      </w:pPr>
      <w:bookmarkStart w:id="2" w:name="_Toc307920245"/>
      <w:bookmarkStart w:id="3" w:name="_Toc307920696"/>
    </w:p>
    <w:p w14:paraId="3A29AF0A" w14:textId="77777777" w:rsidR="001F5793" w:rsidRPr="009728DA" w:rsidRDefault="001F5793" w:rsidP="003B22E1">
      <w:pPr>
        <w:rPr>
          <w:rFonts w:cs="Arial"/>
          <w:b/>
        </w:rPr>
      </w:pPr>
      <w:r w:rsidRPr="009728DA">
        <w:rPr>
          <w:rFonts w:cs="Arial"/>
          <w:b/>
        </w:rPr>
        <w:t>Process Revision History</w:t>
      </w:r>
      <w:bookmarkEnd w:id="2"/>
      <w:bookmarkEnd w:id="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8"/>
        <w:gridCol w:w="1710"/>
        <w:gridCol w:w="2520"/>
        <w:gridCol w:w="2250"/>
        <w:gridCol w:w="1980"/>
      </w:tblGrid>
      <w:tr w:rsidR="001F5793" w:rsidRPr="009728DA" w14:paraId="13B74B24" w14:textId="77777777" w:rsidTr="009728DA">
        <w:tc>
          <w:tcPr>
            <w:tcW w:w="1278" w:type="dxa"/>
            <w:shd w:val="clear" w:color="auto" w:fill="auto"/>
          </w:tcPr>
          <w:p w14:paraId="6C2CD551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4" w:name="_Toc307920246"/>
            <w:bookmarkStart w:id="5" w:name="_Toc307920697"/>
            <w:r w:rsidRPr="009728DA">
              <w:rPr>
                <w:rFonts w:cs="Arial"/>
                <w:b/>
              </w:rPr>
              <w:t>Ver. No</w:t>
            </w:r>
            <w:bookmarkEnd w:id="4"/>
            <w:bookmarkEnd w:id="5"/>
          </w:p>
        </w:tc>
        <w:tc>
          <w:tcPr>
            <w:tcW w:w="1710" w:type="dxa"/>
            <w:shd w:val="clear" w:color="auto" w:fill="auto"/>
          </w:tcPr>
          <w:p w14:paraId="0F007798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6" w:name="_Toc307920247"/>
            <w:bookmarkStart w:id="7" w:name="_Toc307920698"/>
            <w:r w:rsidRPr="009728DA">
              <w:rPr>
                <w:rFonts w:cs="Arial"/>
                <w:b/>
              </w:rPr>
              <w:t>Date</w:t>
            </w:r>
            <w:bookmarkEnd w:id="6"/>
            <w:bookmarkEnd w:id="7"/>
          </w:p>
        </w:tc>
        <w:tc>
          <w:tcPr>
            <w:tcW w:w="2520" w:type="dxa"/>
            <w:shd w:val="clear" w:color="auto" w:fill="auto"/>
          </w:tcPr>
          <w:p w14:paraId="1FF8BCBD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8" w:name="_Toc307920248"/>
            <w:bookmarkStart w:id="9" w:name="_Toc307920699"/>
            <w:r w:rsidRPr="009728DA">
              <w:rPr>
                <w:rFonts w:cs="Arial"/>
                <w:b/>
              </w:rPr>
              <w:t>Author</w:t>
            </w:r>
            <w:bookmarkEnd w:id="8"/>
            <w:bookmarkEnd w:id="9"/>
          </w:p>
        </w:tc>
        <w:tc>
          <w:tcPr>
            <w:tcW w:w="2250" w:type="dxa"/>
            <w:shd w:val="clear" w:color="auto" w:fill="auto"/>
          </w:tcPr>
          <w:p w14:paraId="246D732E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10" w:name="_Toc307920249"/>
            <w:bookmarkStart w:id="11" w:name="_Toc307920700"/>
            <w:r w:rsidRPr="009728DA">
              <w:rPr>
                <w:rFonts w:cs="Arial"/>
                <w:b/>
              </w:rPr>
              <w:t>Approved by</w:t>
            </w:r>
            <w:bookmarkEnd w:id="10"/>
            <w:bookmarkEnd w:id="11"/>
          </w:p>
        </w:tc>
        <w:tc>
          <w:tcPr>
            <w:tcW w:w="1980" w:type="dxa"/>
            <w:shd w:val="clear" w:color="auto" w:fill="auto"/>
          </w:tcPr>
          <w:p w14:paraId="15E8815B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12" w:name="_Toc307920250"/>
            <w:bookmarkStart w:id="13" w:name="_Toc307920701"/>
            <w:r w:rsidRPr="009728DA">
              <w:rPr>
                <w:rFonts w:cs="Arial"/>
                <w:b/>
              </w:rPr>
              <w:t>Description</w:t>
            </w:r>
            <w:bookmarkEnd w:id="12"/>
            <w:bookmarkEnd w:id="13"/>
          </w:p>
        </w:tc>
      </w:tr>
      <w:tr w:rsidR="001F5793" w:rsidRPr="009728DA" w14:paraId="574BD147" w14:textId="77777777" w:rsidTr="009728DA">
        <w:trPr>
          <w:trHeight w:val="485"/>
        </w:trPr>
        <w:tc>
          <w:tcPr>
            <w:tcW w:w="1278" w:type="dxa"/>
            <w:shd w:val="clear" w:color="auto" w:fill="auto"/>
            <w:vAlign w:val="center"/>
          </w:tcPr>
          <w:p w14:paraId="79CA57B3" w14:textId="1B408E0B" w:rsidR="001F5793" w:rsidRPr="009728DA" w:rsidRDefault="00460730" w:rsidP="003B22E1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629373FF" w14:textId="045E2FCA" w:rsidR="001F5793" w:rsidRPr="009728DA" w:rsidRDefault="00553D0B" w:rsidP="003B22E1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51700F">
              <w:rPr>
                <w:rFonts w:cs="Arial"/>
              </w:rPr>
              <w:t>6</w:t>
            </w:r>
            <w:r w:rsidR="00460730">
              <w:rPr>
                <w:rFonts w:cs="Arial"/>
              </w:rPr>
              <w:t>-Jun-2020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4DD5F526" w14:textId="74C624BA" w:rsidR="001F5793" w:rsidRPr="009728DA" w:rsidRDefault="0051700F" w:rsidP="003B22E1">
            <w:pPr>
              <w:rPr>
                <w:rFonts w:cs="Arial"/>
              </w:rPr>
            </w:pPr>
            <w:r>
              <w:rPr>
                <w:rFonts w:cs="Arial"/>
              </w:rPr>
              <w:t>Manasa Kothapalli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42A81C8" w14:textId="48E4B908" w:rsidR="001F5793" w:rsidRPr="009728DA" w:rsidRDefault="001F5793" w:rsidP="00460730">
            <w:pPr>
              <w:jc w:val="left"/>
              <w:rPr>
                <w:rFonts w:cs="Arial"/>
              </w:rPr>
            </w:pPr>
          </w:p>
        </w:tc>
        <w:tc>
          <w:tcPr>
            <w:tcW w:w="1980" w:type="dxa"/>
            <w:shd w:val="clear" w:color="auto" w:fill="auto"/>
            <w:vAlign w:val="center"/>
          </w:tcPr>
          <w:p w14:paraId="0DC19A5E" w14:textId="31E24A79" w:rsidR="001F5793" w:rsidRPr="009728DA" w:rsidRDefault="00460730" w:rsidP="00460730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Writing technical documentation on the </w:t>
            </w:r>
            <w:r w:rsidR="0051700F">
              <w:rPr>
                <w:rFonts w:cs="Arial"/>
              </w:rPr>
              <w:t xml:space="preserve">Employee </w:t>
            </w:r>
            <w:r>
              <w:rPr>
                <w:rFonts w:cs="Arial"/>
              </w:rPr>
              <w:t>API micro services</w:t>
            </w:r>
            <w:r w:rsidR="00553D0B">
              <w:rPr>
                <w:rFonts w:cs="Arial"/>
              </w:rPr>
              <w:t xml:space="preserve"> analysis</w:t>
            </w:r>
            <w:r>
              <w:rPr>
                <w:rFonts w:cs="Arial"/>
              </w:rPr>
              <w:t>.</w:t>
            </w:r>
          </w:p>
        </w:tc>
      </w:tr>
    </w:tbl>
    <w:p w14:paraId="12A8756D" w14:textId="77777777" w:rsidR="001F5793" w:rsidRPr="009728DA" w:rsidRDefault="001F5793" w:rsidP="003B22E1">
      <w:pPr>
        <w:rPr>
          <w:rFonts w:cs="Arial"/>
          <w:b/>
          <w:i/>
        </w:rPr>
      </w:pPr>
    </w:p>
    <w:p w14:paraId="63AD87E6" w14:textId="77777777" w:rsidR="001F5793" w:rsidRPr="009728DA" w:rsidRDefault="001F5793" w:rsidP="003B22E1">
      <w:pPr>
        <w:rPr>
          <w:rFonts w:cs="Arial"/>
        </w:rPr>
      </w:pPr>
      <w:r w:rsidRPr="009728DA">
        <w:rPr>
          <w:rFonts w:cs="Arial"/>
        </w:rPr>
        <w:br w:type="page"/>
      </w:r>
    </w:p>
    <w:p w14:paraId="13437054" w14:textId="77777777" w:rsidR="001F5793" w:rsidRDefault="001F5793" w:rsidP="003B22E1"/>
    <w:p w14:paraId="00DD082C" w14:textId="77777777" w:rsidR="00AA69D9" w:rsidRDefault="00350EFB" w:rsidP="005636AA">
      <w:pPr>
        <w:pStyle w:val="TOCHeading"/>
        <w:rPr>
          <w:noProof/>
        </w:rPr>
      </w:pPr>
      <w:r>
        <w:t>Table of Contents</w:t>
      </w:r>
      <w:r w:rsidR="00117884">
        <w:rPr>
          <w:color w:val="548DD4"/>
        </w:rPr>
        <w:fldChar w:fldCharType="begin"/>
      </w:r>
      <w:r w:rsidR="00117884">
        <w:instrText xml:space="preserve"> TOC \o "1-3" \h \z \u </w:instrText>
      </w:r>
      <w:r w:rsidR="00117884">
        <w:rPr>
          <w:color w:val="548DD4"/>
        </w:rPr>
        <w:fldChar w:fldCharType="separate"/>
      </w:r>
    </w:p>
    <w:p w14:paraId="3A8F2599" w14:textId="39D7F61A" w:rsidR="00AA69D9" w:rsidRDefault="00D97895">
      <w:pPr>
        <w:pStyle w:val="TOC1"/>
        <w:rPr>
          <w:rFonts w:asciiTheme="minorHAnsi" w:eastAsiaTheme="minorEastAsia" w:hAnsiTheme="minorHAnsi" w:cstheme="minorBidi"/>
          <w:noProof/>
          <w:lang w:bidi="ar-SA"/>
        </w:rPr>
      </w:pPr>
      <w:hyperlink w:anchor="_Toc45792373" w:history="1">
        <w:r w:rsidR="00AA69D9" w:rsidRPr="009D6D04">
          <w:rPr>
            <w:rStyle w:val="Hyperlink"/>
            <w:noProof/>
          </w:rPr>
          <w:t>1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noProof/>
          </w:rPr>
          <w:t>PURPOSE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_Toc45792373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4</w:t>
        </w:r>
        <w:r w:rsidR="00AA69D9">
          <w:rPr>
            <w:noProof/>
            <w:webHidden/>
          </w:rPr>
          <w:fldChar w:fldCharType="end"/>
        </w:r>
      </w:hyperlink>
    </w:p>
    <w:p w14:paraId="20A23F78" w14:textId="0C1627E1" w:rsidR="00AA69D9" w:rsidRDefault="00D97895">
      <w:pPr>
        <w:pStyle w:val="TOC1"/>
        <w:rPr>
          <w:rFonts w:asciiTheme="minorHAnsi" w:eastAsiaTheme="minorEastAsia" w:hAnsiTheme="minorHAnsi" w:cstheme="minorBidi"/>
          <w:noProof/>
          <w:lang w:bidi="ar-SA"/>
        </w:rPr>
      </w:pPr>
      <w:hyperlink w:anchor="_Toc45792374" w:history="1">
        <w:r w:rsidR="00AA69D9" w:rsidRPr="009D6D04">
          <w:rPr>
            <w:rStyle w:val="Hyperlink"/>
            <w:rFonts w:cs="Arial"/>
            <w:noProof/>
          </w:rPr>
          <w:t>2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SCOPE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_Toc45792374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4</w:t>
        </w:r>
        <w:r w:rsidR="00AA69D9">
          <w:rPr>
            <w:noProof/>
            <w:webHidden/>
          </w:rPr>
          <w:fldChar w:fldCharType="end"/>
        </w:r>
      </w:hyperlink>
    </w:p>
    <w:p w14:paraId="0B699838" w14:textId="584C33BF" w:rsidR="00AA69D9" w:rsidRDefault="00D97895">
      <w:pPr>
        <w:pStyle w:val="TOC1"/>
        <w:rPr>
          <w:rFonts w:asciiTheme="minorHAnsi" w:eastAsiaTheme="minorEastAsia" w:hAnsiTheme="minorHAnsi" w:cstheme="minorBidi"/>
          <w:noProof/>
          <w:lang w:bidi="ar-SA"/>
        </w:rPr>
      </w:pPr>
      <w:hyperlink w:anchor="_Toc45792375" w:history="1">
        <w:r w:rsidR="00AA69D9" w:rsidRPr="009D6D04">
          <w:rPr>
            <w:rStyle w:val="Hyperlink"/>
            <w:rFonts w:cs="Arial"/>
            <w:noProof/>
          </w:rPr>
          <w:t>3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ACRONYMS AND DEFINITIONS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_Toc45792375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4</w:t>
        </w:r>
        <w:r w:rsidR="00AA69D9">
          <w:rPr>
            <w:noProof/>
            <w:webHidden/>
          </w:rPr>
          <w:fldChar w:fldCharType="end"/>
        </w:r>
      </w:hyperlink>
    </w:p>
    <w:p w14:paraId="6D01439B" w14:textId="401C872C" w:rsidR="00AA69D9" w:rsidRDefault="00D97895">
      <w:pPr>
        <w:pStyle w:val="TOC2"/>
        <w:tabs>
          <w:tab w:val="left" w:pos="66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76" w:history="1">
        <w:r w:rsidR="00AA69D9" w:rsidRPr="009D6D04">
          <w:rPr>
            <w:rStyle w:val="Hyperlink"/>
            <w:rFonts w:cs="Arial"/>
            <w:noProof/>
          </w:rPr>
          <w:t>4.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Employee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_Toc45792376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4</w:t>
        </w:r>
        <w:r w:rsidR="00AA69D9">
          <w:rPr>
            <w:noProof/>
            <w:webHidden/>
          </w:rPr>
          <w:fldChar w:fldCharType="end"/>
        </w:r>
      </w:hyperlink>
    </w:p>
    <w:p w14:paraId="648B720A" w14:textId="724C24AD" w:rsidR="00AA69D9" w:rsidRDefault="00D97895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77" w:history="1">
        <w:r w:rsidR="00AA69D9" w:rsidRPr="009D6D04">
          <w:rPr>
            <w:rStyle w:val="Hyperlink"/>
            <w:rFonts w:cs="Arial"/>
            <w:noProof/>
          </w:rPr>
          <w:t>4.1.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 Associate Screen: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_Toc45792377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4</w:t>
        </w:r>
        <w:r w:rsidR="00AA69D9">
          <w:rPr>
            <w:noProof/>
            <w:webHidden/>
          </w:rPr>
          <w:fldChar w:fldCharType="end"/>
        </w:r>
      </w:hyperlink>
    </w:p>
    <w:p w14:paraId="54A2D6A7" w14:textId="4F93E595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78" w:history="1">
        <w:r w:rsidR="00AA69D9" w:rsidRPr="009D6D04">
          <w:rPr>
            <w:rStyle w:val="Hyperlink"/>
            <w:rFonts w:cs="Arial"/>
            <w:noProof/>
          </w:rPr>
          <w:t>4.1.1.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ProspectiveAssociate/GetPADetails: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_Toc45792378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4</w:t>
        </w:r>
        <w:r w:rsidR="00AA69D9">
          <w:rPr>
            <w:noProof/>
            <w:webHidden/>
          </w:rPr>
          <w:fldChar w:fldCharType="end"/>
        </w:r>
      </w:hyperlink>
    </w:p>
    <w:p w14:paraId="0611A986" w14:textId="6DF0737C" w:rsidR="00AA69D9" w:rsidRDefault="00D97895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79" w:history="1">
        <w:r w:rsidR="00AA69D9" w:rsidRPr="009D6D04">
          <w:rPr>
            <w:rStyle w:val="Hyperlink"/>
            <w:rFonts w:cs="Arial"/>
            <w:noProof/>
          </w:rPr>
          <w:t>4.2.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Add Prospective Associate Screen: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_Toc45792379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5</w:t>
        </w:r>
        <w:r w:rsidR="00AA69D9">
          <w:rPr>
            <w:noProof/>
            <w:webHidden/>
          </w:rPr>
          <w:fldChar w:fldCharType="end"/>
        </w:r>
      </w:hyperlink>
    </w:p>
    <w:p w14:paraId="6EA13FE3" w14:textId="2CCB33B5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0" w:history="1">
        <w:r w:rsidR="00AA69D9" w:rsidRPr="009D6D04">
          <w:rPr>
            <w:rStyle w:val="Hyperlink"/>
            <w:rFonts w:cs="Arial"/>
            <w:noProof/>
          </w:rPr>
          <w:t>4.2.1.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ProspectiveAssociate/GetEmpTypes: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_Toc45792380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5</w:t>
        </w:r>
        <w:r w:rsidR="00AA69D9">
          <w:rPr>
            <w:noProof/>
            <w:webHidden/>
          </w:rPr>
          <w:fldChar w:fldCharType="end"/>
        </w:r>
      </w:hyperlink>
    </w:p>
    <w:p w14:paraId="3B1CC8DF" w14:textId="21868600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1" w:history="1">
        <w:r w:rsidR="00AA69D9" w:rsidRPr="009D6D04">
          <w:rPr>
            <w:rStyle w:val="Hyperlink"/>
            <w:rFonts w:cs="Arial"/>
            <w:noProof/>
          </w:rPr>
          <w:t>4.2.2.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ProspectiveAssociate/GetHRAAdvisors: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_Toc45792381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6</w:t>
        </w:r>
        <w:r w:rsidR="00AA69D9">
          <w:rPr>
            <w:noProof/>
            <w:webHidden/>
          </w:rPr>
          <w:fldChar w:fldCharType="end"/>
        </w:r>
      </w:hyperlink>
    </w:p>
    <w:p w14:paraId="5A52F1F2" w14:textId="37EB3F1E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2" w:history="1">
        <w:r w:rsidR="00AA69D9" w:rsidRPr="009D6D04">
          <w:rPr>
            <w:rStyle w:val="Hyperlink"/>
            <w:rFonts w:cs="Arial"/>
            <w:noProof/>
          </w:rPr>
          <w:t>4.2.3.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PracticeArea/GetPracticeAreas: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_Toc45792382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7</w:t>
        </w:r>
        <w:r w:rsidR="00AA69D9">
          <w:rPr>
            <w:noProof/>
            <w:webHidden/>
          </w:rPr>
          <w:fldChar w:fldCharType="end"/>
        </w:r>
      </w:hyperlink>
    </w:p>
    <w:p w14:paraId="3B18B013" w14:textId="49119923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3" w:history="1">
        <w:r w:rsidR="00AA69D9" w:rsidRPr="009D6D04">
          <w:rPr>
            <w:rStyle w:val="Hyperlink"/>
            <w:rFonts w:cs="Arial"/>
            <w:noProof/>
          </w:rPr>
          <w:t>4.2.4.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UserDepartment/GetDepartmentDetails: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_Toc45792383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8</w:t>
        </w:r>
        <w:r w:rsidR="00AA69D9">
          <w:rPr>
            <w:noProof/>
            <w:webHidden/>
          </w:rPr>
          <w:fldChar w:fldCharType="end"/>
        </w:r>
      </w:hyperlink>
    </w:p>
    <w:p w14:paraId="3D27969A" w14:textId="30F3A47D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4" w:history="1">
        <w:r w:rsidR="00AA69D9" w:rsidRPr="009D6D04">
          <w:rPr>
            <w:rStyle w:val="Hyperlink"/>
            <w:rFonts w:cs="Arial"/>
            <w:noProof/>
          </w:rPr>
          <w:t>4.2.5.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MasterData/GetManagersandCompetencyLeads: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_Toc45792384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9</w:t>
        </w:r>
        <w:r w:rsidR="00AA69D9">
          <w:rPr>
            <w:noProof/>
            <w:webHidden/>
          </w:rPr>
          <w:fldChar w:fldCharType="end"/>
        </w:r>
      </w:hyperlink>
    </w:p>
    <w:p w14:paraId="32C979A6" w14:textId="5B009A0F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5" w:history="1">
        <w:r w:rsidR="00AA69D9" w:rsidRPr="009D6D04">
          <w:rPr>
            <w:rStyle w:val="Hyperlink"/>
            <w:rFonts w:cs="Arial"/>
            <w:noProof/>
          </w:rPr>
          <w:t>4.2.6.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ProspectiveAssociate/AddPADetails: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_Toc45792385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10</w:t>
        </w:r>
        <w:r w:rsidR="00AA69D9">
          <w:rPr>
            <w:noProof/>
            <w:webHidden/>
          </w:rPr>
          <w:fldChar w:fldCharType="end"/>
        </w:r>
      </w:hyperlink>
    </w:p>
    <w:p w14:paraId="764C97C3" w14:textId="25D05FB4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6" w:history="1">
        <w:r w:rsidR="00AA69D9" w:rsidRPr="009D6D04">
          <w:rPr>
            <w:rStyle w:val="Hyperlink"/>
            <w:rFonts w:cs="Arial"/>
            <w:noProof/>
          </w:rPr>
          <w:t>4.2.7.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MasterData/GetDesignations: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_Toc45792386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11</w:t>
        </w:r>
        <w:r w:rsidR="00AA69D9">
          <w:rPr>
            <w:noProof/>
            <w:webHidden/>
          </w:rPr>
          <w:fldChar w:fldCharType="end"/>
        </w:r>
      </w:hyperlink>
    </w:p>
    <w:p w14:paraId="73671876" w14:textId="3454DA92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7" w:history="1">
        <w:r w:rsidR="00AA69D9" w:rsidRPr="009D6D04">
          <w:rPr>
            <w:rStyle w:val="Hyperlink"/>
            <w:rFonts w:cs="Arial"/>
            <w:noProof/>
          </w:rPr>
          <w:t>4.2.8.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ProspectiveAssociate/GetGradeByDesignation: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_Toc45792387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12</w:t>
        </w:r>
        <w:r w:rsidR="00AA69D9">
          <w:rPr>
            <w:noProof/>
            <w:webHidden/>
          </w:rPr>
          <w:fldChar w:fldCharType="end"/>
        </w:r>
      </w:hyperlink>
    </w:p>
    <w:p w14:paraId="55225430" w14:textId="07A6EC2E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8" w:history="1">
        <w:r w:rsidR="00AA69D9" w:rsidRPr="009D6D04">
          <w:rPr>
            <w:rStyle w:val="Hyperlink"/>
            <w:rFonts w:cs="Arial"/>
            <w:noProof/>
          </w:rPr>
          <w:t>4.2.9.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ProspectiveAssociate/GetPADetailsByID: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_Toc45792388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14</w:t>
        </w:r>
        <w:r w:rsidR="00AA69D9">
          <w:rPr>
            <w:noProof/>
            <w:webHidden/>
          </w:rPr>
          <w:fldChar w:fldCharType="end"/>
        </w:r>
      </w:hyperlink>
    </w:p>
    <w:p w14:paraId="21048FE1" w14:textId="6DEC564A" w:rsidR="00AA69D9" w:rsidRDefault="00D97895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89" w:history="1">
        <w:r w:rsidR="00AA69D9" w:rsidRPr="009D6D04">
          <w:rPr>
            <w:rStyle w:val="Hyperlink"/>
            <w:rFonts w:cs="Arial"/>
            <w:noProof/>
          </w:rPr>
          <w:t>4.2.10.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ProspectiveAssociate/UpdatePADetails: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_Toc45792389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15</w:t>
        </w:r>
        <w:r w:rsidR="00AA69D9">
          <w:rPr>
            <w:noProof/>
            <w:webHidden/>
          </w:rPr>
          <w:fldChar w:fldCharType="end"/>
        </w:r>
      </w:hyperlink>
    </w:p>
    <w:p w14:paraId="4710676E" w14:textId="3069550F" w:rsidR="00AA69D9" w:rsidRDefault="00D97895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0" w:history="1">
        <w:r w:rsidR="00AA69D9" w:rsidRPr="009D6D04">
          <w:rPr>
            <w:rStyle w:val="Hyperlink"/>
            <w:rFonts w:cs="Arial"/>
            <w:noProof/>
          </w:rPr>
          <w:t>4.3.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Associate Joining Screen: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_Toc45792390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16</w:t>
        </w:r>
        <w:r w:rsidR="00AA69D9">
          <w:rPr>
            <w:noProof/>
            <w:webHidden/>
          </w:rPr>
          <w:fldChar w:fldCharType="end"/>
        </w:r>
      </w:hyperlink>
    </w:p>
    <w:p w14:paraId="5B5CC5BE" w14:textId="1C757657" w:rsidR="00AA69D9" w:rsidRDefault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1" w:history="1">
        <w:r w:rsidR="00AA69D9" w:rsidRPr="009D6D04">
          <w:rPr>
            <w:rStyle w:val="Hyperlink"/>
            <w:rFonts w:cs="Arial"/>
            <w:noProof/>
          </w:rPr>
          <w:t>4.3.1.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ProspectiveAssociate/GetJoinedAssociates: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_Toc45792391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16</w:t>
        </w:r>
        <w:r w:rsidR="00AA69D9">
          <w:rPr>
            <w:noProof/>
            <w:webHidden/>
          </w:rPr>
          <w:fldChar w:fldCharType="end"/>
        </w:r>
      </w:hyperlink>
    </w:p>
    <w:p w14:paraId="111B019D" w14:textId="3CDBFDEF" w:rsidR="00AA69D9" w:rsidRDefault="00D97895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2" w:history="1">
        <w:r w:rsidR="00AA69D9" w:rsidRPr="009D6D04">
          <w:rPr>
            <w:rStyle w:val="Hyperlink"/>
            <w:rFonts w:cs="Arial"/>
            <w:noProof/>
          </w:rPr>
          <w:t>4.4.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Associate Information Screen: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_Toc45792392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17</w:t>
        </w:r>
        <w:r w:rsidR="00AA69D9">
          <w:rPr>
            <w:noProof/>
            <w:webHidden/>
          </w:rPr>
          <w:fldChar w:fldCharType="end"/>
        </w:r>
      </w:hyperlink>
    </w:p>
    <w:p w14:paraId="5419939D" w14:textId="5FA9B525" w:rsidR="00AA69D9" w:rsidRDefault="00D97895">
      <w:pPr>
        <w:pStyle w:val="TOC2"/>
        <w:tabs>
          <w:tab w:val="left" w:pos="1100"/>
          <w:tab w:val="right" w:leader="dot" w:pos="9980"/>
        </w:tabs>
        <w:rPr>
          <w:noProof/>
        </w:rPr>
      </w:pPr>
      <w:hyperlink w:anchor="_Toc45792393" w:history="1">
        <w:r w:rsidR="00AA69D9" w:rsidRPr="009D6D04">
          <w:rPr>
            <w:rStyle w:val="Hyperlink"/>
            <w:rFonts w:cs="Arial"/>
            <w:noProof/>
          </w:rPr>
          <w:t>4.4.1.</w:t>
        </w:r>
        <w:r w:rsidR="00AA69D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AA69D9" w:rsidRPr="009D6D04">
          <w:rPr>
            <w:rStyle w:val="Hyperlink"/>
            <w:rFonts w:cs="Arial"/>
            <w:noProof/>
          </w:rPr>
          <w:t>AssociatePersonalDetails/GetAssociateDetails: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_Toc45792393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17</w:t>
        </w:r>
        <w:r w:rsidR="00AA69D9">
          <w:rPr>
            <w:noProof/>
            <w:webHidden/>
          </w:rPr>
          <w:fldChar w:fldCharType="end"/>
        </w:r>
      </w:hyperlink>
    </w:p>
    <w:p w14:paraId="1EDDBBBC" w14:textId="590A5B9F" w:rsidR="00501B99" w:rsidRDefault="00D97895" w:rsidP="00501B99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2" w:history="1">
        <w:r w:rsidR="00501B99" w:rsidRPr="009D6D04">
          <w:rPr>
            <w:rStyle w:val="Hyperlink"/>
            <w:rFonts w:cs="Arial"/>
            <w:noProof/>
          </w:rPr>
          <w:t>4.</w:t>
        </w:r>
        <w:r w:rsidR="00501B99">
          <w:rPr>
            <w:rStyle w:val="Hyperlink"/>
            <w:rFonts w:cs="Arial"/>
            <w:noProof/>
          </w:rPr>
          <w:t>5</w:t>
        </w:r>
        <w:r w:rsidR="00501B99" w:rsidRPr="009D6D04">
          <w:rPr>
            <w:rStyle w:val="Hyperlink"/>
            <w:rFonts w:cs="Arial"/>
            <w:noProof/>
          </w:rPr>
          <w:t>.</w:t>
        </w:r>
        <w:r w:rsidR="00501B9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501B99">
          <w:rPr>
            <w:rStyle w:val="Hyperlink"/>
            <w:rFonts w:cs="Arial"/>
            <w:noProof/>
          </w:rPr>
          <w:t>Education</w:t>
        </w:r>
        <w:r w:rsidR="00501B99" w:rsidRPr="009D6D04">
          <w:rPr>
            <w:rStyle w:val="Hyperlink"/>
            <w:rFonts w:cs="Arial"/>
            <w:noProof/>
          </w:rPr>
          <w:t xml:space="preserve"> </w:t>
        </w:r>
        <w:r w:rsidR="00501B99">
          <w:rPr>
            <w:rStyle w:val="Hyperlink"/>
            <w:rFonts w:cs="Arial"/>
            <w:noProof/>
          </w:rPr>
          <w:t>Tab</w:t>
        </w:r>
        <w:r w:rsidR="00501B99" w:rsidRPr="009D6D04">
          <w:rPr>
            <w:rStyle w:val="Hyperlink"/>
            <w:rFonts w:cs="Arial"/>
            <w:noProof/>
          </w:rPr>
          <w:t>:</w:t>
        </w:r>
        <w:r w:rsidR="00501B99">
          <w:rPr>
            <w:noProof/>
            <w:webHidden/>
          </w:rPr>
          <w:tab/>
        </w:r>
        <w:r w:rsidR="00501B99">
          <w:rPr>
            <w:noProof/>
            <w:webHidden/>
          </w:rPr>
          <w:fldChar w:fldCharType="begin"/>
        </w:r>
        <w:r w:rsidR="00501B99">
          <w:rPr>
            <w:noProof/>
            <w:webHidden/>
          </w:rPr>
          <w:instrText xml:space="preserve"> PAGEREF _Toc45792392 \h </w:instrText>
        </w:r>
        <w:r w:rsidR="00501B99">
          <w:rPr>
            <w:noProof/>
            <w:webHidden/>
          </w:rPr>
        </w:r>
        <w:r w:rsidR="00501B99">
          <w:rPr>
            <w:noProof/>
            <w:webHidden/>
          </w:rPr>
          <w:fldChar w:fldCharType="separate"/>
        </w:r>
        <w:r w:rsidR="00501B99">
          <w:rPr>
            <w:noProof/>
            <w:webHidden/>
          </w:rPr>
          <w:t>17</w:t>
        </w:r>
        <w:r w:rsidR="00501B99">
          <w:rPr>
            <w:noProof/>
            <w:webHidden/>
          </w:rPr>
          <w:fldChar w:fldCharType="end"/>
        </w:r>
      </w:hyperlink>
    </w:p>
    <w:p w14:paraId="3B77D97D" w14:textId="65A15307" w:rsidR="00501B99" w:rsidRDefault="00D97895" w:rsidP="00501B99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3" w:history="1">
        <w:r w:rsidR="00501B99" w:rsidRPr="009D6D04">
          <w:rPr>
            <w:rStyle w:val="Hyperlink"/>
            <w:rFonts w:cs="Arial"/>
            <w:noProof/>
          </w:rPr>
          <w:t>4.</w:t>
        </w:r>
        <w:r w:rsidR="00501B99">
          <w:rPr>
            <w:rStyle w:val="Hyperlink"/>
            <w:rFonts w:cs="Arial"/>
            <w:noProof/>
          </w:rPr>
          <w:t>5</w:t>
        </w:r>
        <w:r w:rsidR="00501B99" w:rsidRPr="009D6D04">
          <w:rPr>
            <w:rStyle w:val="Hyperlink"/>
            <w:rFonts w:cs="Arial"/>
            <w:noProof/>
          </w:rPr>
          <w:t>.1.</w:t>
        </w:r>
        <w:r w:rsidR="00501B9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501B99" w:rsidRPr="009D6D04">
          <w:rPr>
            <w:rStyle w:val="Hyperlink"/>
            <w:rFonts w:cs="Arial"/>
            <w:noProof/>
          </w:rPr>
          <w:t>Associate</w:t>
        </w:r>
        <w:r w:rsidR="00501B99">
          <w:rPr>
            <w:rStyle w:val="Hyperlink"/>
            <w:rFonts w:cs="Arial"/>
            <w:noProof/>
          </w:rPr>
          <w:t>Education</w:t>
        </w:r>
        <w:r w:rsidR="00501B99" w:rsidRPr="009D6D04">
          <w:rPr>
            <w:rStyle w:val="Hyperlink"/>
            <w:rFonts w:cs="Arial"/>
            <w:noProof/>
          </w:rPr>
          <w:t>Detail/Get</w:t>
        </w:r>
        <w:r w:rsidR="00501B99">
          <w:rPr>
            <w:rStyle w:val="Hyperlink"/>
            <w:rFonts w:cs="Arial"/>
            <w:noProof/>
          </w:rPr>
          <w:t>Education</w:t>
        </w:r>
        <w:r w:rsidR="00501B99" w:rsidRPr="009D6D04">
          <w:rPr>
            <w:rStyle w:val="Hyperlink"/>
            <w:rFonts w:cs="Arial"/>
            <w:noProof/>
          </w:rPr>
          <w:t>Details</w:t>
        </w:r>
        <w:r w:rsidR="00501B99">
          <w:rPr>
            <w:rStyle w:val="Hyperlink"/>
            <w:rFonts w:cs="Arial"/>
            <w:noProof/>
          </w:rPr>
          <w:t>byID</w:t>
        </w:r>
        <w:r w:rsidR="00501B99" w:rsidRPr="009D6D04">
          <w:rPr>
            <w:rStyle w:val="Hyperlink"/>
            <w:rFonts w:cs="Arial"/>
            <w:noProof/>
          </w:rPr>
          <w:t>:</w:t>
        </w:r>
        <w:r w:rsidR="00501B99">
          <w:rPr>
            <w:noProof/>
            <w:webHidden/>
          </w:rPr>
          <w:tab/>
        </w:r>
        <w:r w:rsidR="00501B99">
          <w:rPr>
            <w:noProof/>
            <w:webHidden/>
          </w:rPr>
          <w:fldChar w:fldCharType="begin"/>
        </w:r>
        <w:r w:rsidR="00501B99">
          <w:rPr>
            <w:noProof/>
            <w:webHidden/>
          </w:rPr>
          <w:instrText xml:space="preserve"> PAGEREF _Toc45792393 \h </w:instrText>
        </w:r>
        <w:r w:rsidR="00501B99">
          <w:rPr>
            <w:noProof/>
            <w:webHidden/>
          </w:rPr>
        </w:r>
        <w:r w:rsidR="00501B99">
          <w:rPr>
            <w:noProof/>
            <w:webHidden/>
          </w:rPr>
          <w:fldChar w:fldCharType="separate"/>
        </w:r>
        <w:r w:rsidR="00501B99">
          <w:rPr>
            <w:noProof/>
            <w:webHidden/>
          </w:rPr>
          <w:t>17</w:t>
        </w:r>
        <w:r w:rsidR="00501B99">
          <w:rPr>
            <w:noProof/>
            <w:webHidden/>
          </w:rPr>
          <w:fldChar w:fldCharType="end"/>
        </w:r>
      </w:hyperlink>
    </w:p>
    <w:p w14:paraId="57D1D9FF" w14:textId="4A305A7A" w:rsidR="00501B99" w:rsidRDefault="00D97895" w:rsidP="00501B99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3" w:history="1">
        <w:r w:rsidR="00501B99" w:rsidRPr="009D6D04">
          <w:rPr>
            <w:rStyle w:val="Hyperlink"/>
            <w:rFonts w:cs="Arial"/>
            <w:noProof/>
          </w:rPr>
          <w:t>4.</w:t>
        </w:r>
        <w:r w:rsidR="00501B99">
          <w:rPr>
            <w:rStyle w:val="Hyperlink"/>
            <w:rFonts w:cs="Arial"/>
            <w:noProof/>
          </w:rPr>
          <w:t>5</w:t>
        </w:r>
        <w:r w:rsidR="00501B99" w:rsidRPr="009D6D04">
          <w:rPr>
            <w:rStyle w:val="Hyperlink"/>
            <w:rFonts w:cs="Arial"/>
            <w:noProof/>
          </w:rPr>
          <w:t>.</w:t>
        </w:r>
        <w:r w:rsidR="00501B99">
          <w:rPr>
            <w:rStyle w:val="Hyperlink"/>
            <w:rFonts w:cs="Arial"/>
            <w:noProof/>
          </w:rPr>
          <w:t>2</w:t>
        </w:r>
        <w:r w:rsidR="00501B99" w:rsidRPr="009D6D04">
          <w:rPr>
            <w:rStyle w:val="Hyperlink"/>
            <w:rFonts w:cs="Arial"/>
            <w:noProof/>
          </w:rPr>
          <w:t>.</w:t>
        </w:r>
        <w:r w:rsidR="00501B9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501B99" w:rsidRPr="009D6D04">
          <w:rPr>
            <w:rStyle w:val="Hyperlink"/>
            <w:rFonts w:cs="Arial"/>
            <w:noProof/>
          </w:rPr>
          <w:t>Associate</w:t>
        </w:r>
        <w:r w:rsidR="00501B99">
          <w:rPr>
            <w:rStyle w:val="Hyperlink"/>
            <w:rFonts w:cs="Arial"/>
            <w:noProof/>
          </w:rPr>
          <w:t>Education</w:t>
        </w:r>
        <w:r w:rsidR="00501B99" w:rsidRPr="009D6D04">
          <w:rPr>
            <w:rStyle w:val="Hyperlink"/>
            <w:rFonts w:cs="Arial"/>
            <w:noProof/>
          </w:rPr>
          <w:t>Detail/</w:t>
        </w:r>
        <w:r w:rsidR="00501B99">
          <w:rPr>
            <w:rStyle w:val="Hyperlink"/>
            <w:rFonts w:cs="Arial"/>
            <w:noProof/>
          </w:rPr>
          <w:t>SaveEducation</w:t>
        </w:r>
        <w:r w:rsidR="00501B99" w:rsidRPr="009D6D04">
          <w:rPr>
            <w:rStyle w:val="Hyperlink"/>
            <w:rFonts w:cs="Arial"/>
            <w:noProof/>
          </w:rPr>
          <w:t>Details:</w:t>
        </w:r>
        <w:r w:rsidR="00501B99">
          <w:rPr>
            <w:noProof/>
            <w:webHidden/>
          </w:rPr>
          <w:tab/>
        </w:r>
        <w:r w:rsidR="00501B99">
          <w:rPr>
            <w:noProof/>
            <w:webHidden/>
          </w:rPr>
          <w:fldChar w:fldCharType="begin"/>
        </w:r>
        <w:r w:rsidR="00501B99">
          <w:rPr>
            <w:noProof/>
            <w:webHidden/>
          </w:rPr>
          <w:instrText xml:space="preserve"> PAGEREF _Toc45792393 \h </w:instrText>
        </w:r>
        <w:r w:rsidR="00501B99">
          <w:rPr>
            <w:noProof/>
            <w:webHidden/>
          </w:rPr>
        </w:r>
        <w:r w:rsidR="00501B99">
          <w:rPr>
            <w:noProof/>
            <w:webHidden/>
          </w:rPr>
          <w:fldChar w:fldCharType="separate"/>
        </w:r>
        <w:r w:rsidR="00501B99">
          <w:rPr>
            <w:noProof/>
            <w:webHidden/>
          </w:rPr>
          <w:t>17</w:t>
        </w:r>
        <w:r w:rsidR="00501B99">
          <w:rPr>
            <w:noProof/>
            <w:webHidden/>
          </w:rPr>
          <w:fldChar w:fldCharType="end"/>
        </w:r>
      </w:hyperlink>
    </w:p>
    <w:p w14:paraId="0C972E73" w14:textId="704F3B18" w:rsidR="00501B99" w:rsidRDefault="00D97895" w:rsidP="00D97895">
      <w:pPr>
        <w:pStyle w:val="TOC2"/>
        <w:tabs>
          <w:tab w:val="left" w:pos="1100"/>
          <w:tab w:val="right" w:leader="dot" w:pos="9980"/>
        </w:tabs>
        <w:rPr>
          <w:noProof/>
        </w:rPr>
      </w:pPr>
      <w:hyperlink w:anchor="_Toc45792393" w:history="1">
        <w:r w:rsidR="00501B99" w:rsidRPr="009D6D04">
          <w:rPr>
            <w:rStyle w:val="Hyperlink"/>
            <w:rFonts w:cs="Arial"/>
            <w:noProof/>
          </w:rPr>
          <w:t>4.</w:t>
        </w:r>
        <w:r w:rsidR="00501B99">
          <w:rPr>
            <w:rStyle w:val="Hyperlink"/>
            <w:rFonts w:cs="Arial"/>
            <w:noProof/>
          </w:rPr>
          <w:t>5</w:t>
        </w:r>
        <w:r w:rsidR="00501B99" w:rsidRPr="009D6D04">
          <w:rPr>
            <w:rStyle w:val="Hyperlink"/>
            <w:rFonts w:cs="Arial"/>
            <w:noProof/>
          </w:rPr>
          <w:t>.</w:t>
        </w:r>
        <w:r w:rsidR="00501B99">
          <w:rPr>
            <w:rStyle w:val="Hyperlink"/>
            <w:rFonts w:cs="Arial"/>
            <w:noProof/>
          </w:rPr>
          <w:t>3</w:t>
        </w:r>
        <w:r w:rsidR="00501B99" w:rsidRPr="009D6D04">
          <w:rPr>
            <w:rStyle w:val="Hyperlink"/>
            <w:rFonts w:cs="Arial"/>
            <w:noProof/>
          </w:rPr>
          <w:t>.</w:t>
        </w:r>
        <w:r w:rsidR="00501B99"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="00501B99">
          <w:rPr>
            <w:rStyle w:val="Hyperlink"/>
            <w:rFonts w:cs="Arial"/>
            <w:noProof/>
          </w:rPr>
          <w:t>Common</w:t>
        </w:r>
        <w:r w:rsidR="00501B99" w:rsidRPr="009D6D04">
          <w:rPr>
            <w:rStyle w:val="Hyperlink"/>
            <w:rFonts w:cs="Arial"/>
            <w:noProof/>
          </w:rPr>
          <w:t>/Get</w:t>
        </w:r>
        <w:r w:rsidR="00501B99">
          <w:rPr>
            <w:rStyle w:val="Hyperlink"/>
            <w:rFonts w:cs="Arial"/>
            <w:noProof/>
          </w:rPr>
          <w:t>BusinessValues</w:t>
        </w:r>
        <w:r w:rsidR="00501B99" w:rsidRPr="009D6D04">
          <w:rPr>
            <w:rStyle w:val="Hyperlink"/>
            <w:rFonts w:cs="Arial"/>
            <w:noProof/>
          </w:rPr>
          <w:t>:</w:t>
        </w:r>
        <w:r w:rsidR="00501B99">
          <w:rPr>
            <w:noProof/>
            <w:webHidden/>
          </w:rPr>
          <w:tab/>
        </w:r>
        <w:r w:rsidR="00501B99">
          <w:rPr>
            <w:noProof/>
            <w:webHidden/>
          </w:rPr>
          <w:fldChar w:fldCharType="begin"/>
        </w:r>
        <w:r w:rsidR="00501B99">
          <w:rPr>
            <w:noProof/>
            <w:webHidden/>
          </w:rPr>
          <w:instrText xml:space="preserve"> PAGEREF _Toc45792393 \h </w:instrText>
        </w:r>
        <w:r w:rsidR="00501B99">
          <w:rPr>
            <w:noProof/>
            <w:webHidden/>
          </w:rPr>
        </w:r>
        <w:r w:rsidR="00501B99">
          <w:rPr>
            <w:noProof/>
            <w:webHidden/>
          </w:rPr>
          <w:fldChar w:fldCharType="separate"/>
        </w:r>
        <w:r w:rsidR="00501B99">
          <w:rPr>
            <w:noProof/>
            <w:webHidden/>
          </w:rPr>
          <w:t>17</w:t>
        </w:r>
        <w:r w:rsidR="00501B99">
          <w:rPr>
            <w:noProof/>
            <w:webHidden/>
          </w:rPr>
          <w:fldChar w:fldCharType="end"/>
        </w:r>
      </w:hyperlink>
    </w:p>
    <w:p w14:paraId="15F9782D" w14:textId="011DA407" w:rsidR="00D97895" w:rsidRDefault="00D97895" w:rsidP="00D97895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2" w:history="1">
        <w:r w:rsidRPr="009D6D04">
          <w:rPr>
            <w:rStyle w:val="Hyperlink"/>
            <w:rFonts w:cs="Arial"/>
            <w:noProof/>
          </w:rPr>
          <w:t>4.</w:t>
        </w:r>
        <w:r>
          <w:rPr>
            <w:rStyle w:val="Hyperlink"/>
            <w:rFonts w:cs="Arial"/>
            <w:noProof/>
          </w:rPr>
          <w:t>6</w:t>
        </w:r>
        <w:r w:rsidRPr="009D6D04">
          <w:rPr>
            <w:rStyle w:val="Hyperlink"/>
            <w:rFonts w:cs="Arial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lang w:bidi="ar-SA"/>
          </w:rPr>
          <w:tab/>
        </w:r>
        <w:r>
          <w:rPr>
            <w:rStyle w:val="Hyperlink"/>
            <w:rFonts w:cs="Arial"/>
            <w:noProof/>
          </w:rPr>
          <w:t>Employment</w:t>
        </w:r>
        <w:r w:rsidRPr="009D6D04">
          <w:rPr>
            <w:rStyle w:val="Hyperlink"/>
            <w:rFonts w:cs="Arial"/>
            <w:noProof/>
          </w:rPr>
          <w:t xml:space="preserve"> </w:t>
        </w:r>
        <w:r>
          <w:rPr>
            <w:rStyle w:val="Hyperlink"/>
            <w:rFonts w:cs="Arial"/>
            <w:noProof/>
          </w:rPr>
          <w:t>Tab</w:t>
        </w:r>
        <w:r w:rsidRPr="009D6D04">
          <w:rPr>
            <w:rStyle w:val="Hyperlink"/>
            <w:rFonts w:cs="Arial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8407F4" w14:textId="0001618F" w:rsidR="00D97895" w:rsidRDefault="00D97895" w:rsidP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3" w:history="1">
        <w:r w:rsidRPr="009D6D04">
          <w:rPr>
            <w:rStyle w:val="Hyperlink"/>
            <w:rFonts w:cs="Arial"/>
            <w:noProof/>
          </w:rPr>
          <w:t>4.</w:t>
        </w:r>
        <w:r>
          <w:rPr>
            <w:rStyle w:val="Hyperlink"/>
            <w:rFonts w:cs="Arial"/>
            <w:noProof/>
          </w:rPr>
          <w:t>5</w:t>
        </w:r>
        <w:r w:rsidRPr="009D6D04">
          <w:rPr>
            <w:rStyle w:val="Hyperlink"/>
            <w:rFonts w:cs="Arial"/>
            <w:noProof/>
          </w:rPr>
          <w:t>.1.</w:t>
        </w:r>
        <w:r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Pr="009D6D04">
          <w:rPr>
            <w:rStyle w:val="Hyperlink"/>
            <w:rFonts w:cs="Arial"/>
            <w:noProof/>
          </w:rPr>
          <w:t>Associate</w:t>
        </w:r>
        <w:r>
          <w:rPr>
            <w:rStyle w:val="Hyperlink"/>
            <w:rFonts w:cs="Arial"/>
            <w:noProof/>
          </w:rPr>
          <w:t>Employment</w:t>
        </w:r>
        <w:r w:rsidRPr="009D6D04">
          <w:rPr>
            <w:rStyle w:val="Hyperlink"/>
            <w:rFonts w:cs="Arial"/>
            <w:noProof/>
          </w:rPr>
          <w:t>/Get</w:t>
        </w:r>
        <w:r>
          <w:rPr>
            <w:rStyle w:val="Hyperlink"/>
            <w:rFonts w:cs="Arial"/>
            <w:noProof/>
          </w:rPr>
          <w:t>Employment</w:t>
        </w:r>
        <w:r w:rsidRPr="009D6D04">
          <w:rPr>
            <w:rStyle w:val="Hyperlink"/>
            <w:rFonts w:cs="Arial"/>
            <w:noProof/>
          </w:rPr>
          <w:t>Details</w:t>
        </w:r>
        <w:r>
          <w:rPr>
            <w:rStyle w:val="Hyperlink"/>
            <w:rFonts w:cs="Arial"/>
            <w:noProof/>
          </w:rPr>
          <w:t>byID</w:t>
        </w:r>
        <w:r w:rsidRPr="009D6D04">
          <w:rPr>
            <w:rStyle w:val="Hyperlink"/>
            <w:rFonts w:cs="Arial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31D88F" w14:textId="4AB982D6" w:rsidR="00D97895" w:rsidRDefault="00D97895" w:rsidP="00D97895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45792393" w:history="1">
        <w:r w:rsidRPr="009D6D04">
          <w:rPr>
            <w:rStyle w:val="Hyperlink"/>
            <w:rFonts w:cs="Arial"/>
            <w:noProof/>
          </w:rPr>
          <w:t>4.</w:t>
        </w:r>
        <w:r>
          <w:rPr>
            <w:rStyle w:val="Hyperlink"/>
            <w:rFonts w:cs="Arial"/>
            <w:noProof/>
          </w:rPr>
          <w:t>5</w:t>
        </w:r>
        <w:r w:rsidRPr="009D6D04">
          <w:rPr>
            <w:rStyle w:val="Hyperlink"/>
            <w:rFonts w:cs="Arial"/>
            <w:noProof/>
          </w:rPr>
          <w:t>.</w:t>
        </w:r>
        <w:r>
          <w:rPr>
            <w:rStyle w:val="Hyperlink"/>
            <w:rFonts w:cs="Arial"/>
            <w:noProof/>
          </w:rPr>
          <w:t>2</w:t>
        </w:r>
        <w:r w:rsidRPr="009D6D04">
          <w:rPr>
            <w:rStyle w:val="Hyperlink"/>
            <w:rFonts w:cs="Arial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Pr="009D6D04">
          <w:rPr>
            <w:rStyle w:val="Hyperlink"/>
            <w:rFonts w:cs="Arial"/>
            <w:noProof/>
          </w:rPr>
          <w:t>Associate</w:t>
        </w:r>
        <w:r>
          <w:rPr>
            <w:rStyle w:val="Hyperlink"/>
            <w:rFonts w:cs="Arial"/>
            <w:noProof/>
          </w:rPr>
          <w:t>Employment</w:t>
        </w:r>
        <w:r w:rsidRPr="009D6D04">
          <w:rPr>
            <w:rStyle w:val="Hyperlink"/>
            <w:rFonts w:cs="Arial"/>
            <w:noProof/>
          </w:rPr>
          <w:t>/</w:t>
        </w:r>
        <w:r w:rsidRPr="00D97895">
          <w:rPr>
            <w:rStyle w:val="Hyperlink"/>
            <w:rFonts w:cs="Arial"/>
            <w:noProof/>
          </w:rPr>
          <w:t>Get</w:t>
        </w:r>
        <w:r w:rsidR="00CB1AD3">
          <w:rPr>
            <w:rStyle w:val="Hyperlink"/>
            <w:rFonts w:cs="Arial"/>
            <w:noProof/>
          </w:rPr>
          <w:t>ProfReference</w:t>
        </w:r>
        <w:r w:rsidRPr="00D97895">
          <w:rPr>
            <w:rStyle w:val="Hyperlink"/>
            <w:rFonts w:cs="Arial"/>
            <w:noProof/>
          </w:rPr>
          <w:t>DetailsbyID</w:t>
        </w:r>
        <w:r w:rsidRPr="009D6D04">
          <w:rPr>
            <w:rStyle w:val="Hyperlink"/>
            <w:rFonts w:cs="Arial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9AF6C4" w14:textId="04D51EB3" w:rsidR="00D97895" w:rsidRPr="00CB1AD3" w:rsidRDefault="00D97895" w:rsidP="00CB1AD3">
      <w:pPr>
        <w:pStyle w:val="TOC2"/>
        <w:tabs>
          <w:tab w:val="left" w:pos="1100"/>
          <w:tab w:val="right" w:leader="dot" w:pos="9980"/>
        </w:tabs>
        <w:rPr>
          <w:noProof/>
        </w:rPr>
      </w:pPr>
      <w:hyperlink w:anchor="_Toc45792393" w:history="1">
        <w:r w:rsidRPr="009D6D04">
          <w:rPr>
            <w:rStyle w:val="Hyperlink"/>
            <w:rFonts w:cs="Arial"/>
            <w:noProof/>
          </w:rPr>
          <w:t>4.</w:t>
        </w:r>
        <w:r>
          <w:rPr>
            <w:rStyle w:val="Hyperlink"/>
            <w:rFonts w:cs="Arial"/>
            <w:noProof/>
          </w:rPr>
          <w:t>5</w:t>
        </w:r>
        <w:r w:rsidRPr="009D6D04">
          <w:rPr>
            <w:rStyle w:val="Hyperlink"/>
            <w:rFonts w:cs="Arial"/>
            <w:noProof/>
          </w:rPr>
          <w:t>.</w:t>
        </w:r>
        <w:r>
          <w:rPr>
            <w:rStyle w:val="Hyperlink"/>
            <w:rFonts w:cs="Arial"/>
            <w:noProof/>
          </w:rPr>
          <w:t>3</w:t>
        </w:r>
        <w:r w:rsidRPr="009D6D04">
          <w:rPr>
            <w:rStyle w:val="Hyperlink"/>
            <w:rFonts w:cs="Arial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lang w:bidi="ar-SA"/>
          </w:rPr>
          <w:tab/>
        </w:r>
        <w:r w:rsidRPr="00D97895">
          <w:rPr>
            <w:rStyle w:val="Hyperlink"/>
            <w:rFonts w:cs="Arial"/>
            <w:noProof/>
          </w:rPr>
          <w:t>AssociateEmployment</w:t>
        </w:r>
        <w:r w:rsidRPr="009D6D04">
          <w:rPr>
            <w:rStyle w:val="Hyperlink"/>
            <w:rFonts w:cs="Arial"/>
            <w:noProof/>
          </w:rPr>
          <w:t>/</w:t>
        </w:r>
        <w:r w:rsidR="00CB1AD3">
          <w:rPr>
            <w:rStyle w:val="Hyperlink"/>
            <w:rFonts w:cs="Arial"/>
            <w:noProof/>
          </w:rPr>
          <w:t>SaveEmploymentDetails</w:t>
        </w:r>
        <w:r w:rsidRPr="009D6D04">
          <w:rPr>
            <w:rStyle w:val="Hyperlink"/>
            <w:rFonts w:cs="Arial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40D4FC" w14:textId="1F806A73" w:rsidR="00AA69D9" w:rsidRDefault="00D97895">
      <w:pPr>
        <w:pStyle w:val="TOC1"/>
        <w:rPr>
          <w:rFonts w:asciiTheme="minorHAnsi" w:eastAsiaTheme="minorEastAsia" w:hAnsiTheme="minorHAnsi" w:cstheme="minorBidi"/>
          <w:noProof/>
          <w:lang w:bidi="ar-SA"/>
        </w:rPr>
      </w:pPr>
      <w:hyperlink w:anchor="_Toc45792394" w:history="1">
        <w:r w:rsidR="00AA69D9" w:rsidRPr="009D6D04">
          <w:rPr>
            <w:rStyle w:val="Hyperlink"/>
            <w:noProof/>
          </w:rPr>
          <w:t>REFERENCES</w:t>
        </w:r>
        <w:r w:rsidR="00AA69D9">
          <w:rPr>
            <w:noProof/>
            <w:webHidden/>
          </w:rPr>
          <w:tab/>
        </w:r>
        <w:r w:rsidR="00AA69D9">
          <w:rPr>
            <w:noProof/>
            <w:webHidden/>
          </w:rPr>
          <w:fldChar w:fldCharType="begin"/>
        </w:r>
        <w:r w:rsidR="00AA69D9">
          <w:rPr>
            <w:noProof/>
            <w:webHidden/>
          </w:rPr>
          <w:instrText xml:space="preserve"> PAGEREF _Toc45792394 \h </w:instrText>
        </w:r>
        <w:r w:rsidR="00AA69D9">
          <w:rPr>
            <w:noProof/>
            <w:webHidden/>
          </w:rPr>
        </w:r>
        <w:r w:rsidR="00AA69D9">
          <w:rPr>
            <w:noProof/>
            <w:webHidden/>
          </w:rPr>
          <w:fldChar w:fldCharType="separate"/>
        </w:r>
        <w:r w:rsidR="00AA69D9">
          <w:rPr>
            <w:noProof/>
            <w:webHidden/>
          </w:rPr>
          <w:t>18</w:t>
        </w:r>
        <w:r w:rsidR="00AA69D9">
          <w:rPr>
            <w:noProof/>
            <w:webHidden/>
          </w:rPr>
          <w:fldChar w:fldCharType="end"/>
        </w:r>
      </w:hyperlink>
    </w:p>
    <w:p w14:paraId="3A2CA744" w14:textId="77777777" w:rsidR="00117884" w:rsidRDefault="00117884" w:rsidP="003B22E1">
      <w:r>
        <w:rPr>
          <w:b/>
          <w:bCs/>
          <w:noProof/>
        </w:rPr>
        <w:fldChar w:fldCharType="end"/>
      </w:r>
    </w:p>
    <w:p w14:paraId="5E19BA30" w14:textId="77777777" w:rsidR="001A1E1B" w:rsidRDefault="001A1E1B">
      <w:r>
        <w:br w:type="page"/>
      </w:r>
    </w:p>
    <w:p w14:paraId="1C089F27" w14:textId="77777777" w:rsidR="001F5793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</w:pPr>
      <w:bookmarkStart w:id="14" w:name="_Toc5102881"/>
      <w:bookmarkStart w:id="15" w:name="_Toc309045566"/>
      <w:bookmarkStart w:id="16" w:name="_Toc45792373"/>
      <w:r>
        <w:lastRenderedPageBreak/>
        <w:t>PURPOSE</w:t>
      </w:r>
      <w:bookmarkEnd w:id="14"/>
      <w:bookmarkEnd w:id="15"/>
      <w:bookmarkEnd w:id="16"/>
    </w:p>
    <w:p w14:paraId="11CE5B3C" w14:textId="05ECEBD1" w:rsidR="001F5793" w:rsidRDefault="00103983" w:rsidP="00F90C32">
      <w:pPr>
        <w:rPr>
          <w:rFonts w:cs="Arial"/>
        </w:rPr>
      </w:pPr>
      <w:r>
        <w:rPr>
          <w:rFonts w:cs="Arial"/>
        </w:rPr>
        <w:t>The purpose of this documentation is to:</w:t>
      </w:r>
    </w:p>
    <w:p w14:paraId="6D1F521E" w14:textId="541E46A0" w:rsid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List out the business rules of the</w:t>
      </w:r>
      <w:r w:rsidR="00BF57FD">
        <w:rPr>
          <w:rFonts w:cs="Arial"/>
        </w:rPr>
        <w:t xml:space="preserve"> HRMS existing application</w:t>
      </w:r>
      <w:r>
        <w:rPr>
          <w:rFonts w:cs="Arial"/>
        </w:rPr>
        <w:t>.</w:t>
      </w:r>
    </w:p>
    <w:p w14:paraId="7D8C88D1" w14:textId="6984ED7E" w:rsid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 xml:space="preserve">List out the database and other dependencies of the </w:t>
      </w:r>
      <w:r w:rsidR="00671819">
        <w:rPr>
          <w:rFonts w:cs="Arial"/>
        </w:rPr>
        <w:t>existing application</w:t>
      </w:r>
      <w:r>
        <w:rPr>
          <w:rFonts w:cs="Arial"/>
        </w:rPr>
        <w:t>.</w:t>
      </w:r>
    </w:p>
    <w:p w14:paraId="599D1C9B" w14:textId="2ACD8885" w:rsidR="00103983" w:rsidRP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Helps other developers in the team to understand the existing business rules.</w:t>
      </w:r>
    </w:p>
    <w:p w14:paraId="348ECBE3" w14:textId="77777777" w:rsidR="001F5793" w:rsidRPr="009728DA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17" w:name="_Hlt496359003"/>
      <w:bookmarkStart w:id="18" w:name="_Toc5102882"/>
      <w:bookmarkStart w:id="19" w:name="_Toc309045567"/>
      <w:bookmarkStart w:id="20" w:name="_Toc45792374"/>
      <w:bookmarkEnd w:id="17"/>
      <w:r w:rsidRPr="009728DA">
        <w:rPr>
          <w:rFonts w:cs="Arial"/>
        </w:rPr>
        <w:t>SCOPE</w:t>
      </w:r>
      <w:bookmarkEnd w:id="18"/>
      <w:bookmarkEnd w:id="19"/>
      <w:bookmarkEnd w:id="20"/>
    </w:p>
    <w:p w14:paraId="65309B0E" w14:textId="130C3DCB" w:rsidR="002C1541" w:rsidRPr="009728DA" w:rsidRDefault="0052216C" w:rsidP="00F90C32">
      <w:pPr>
        <w:rPr>
          <w:rFonts w:cs="Arial"/>
        </w:rPr>
      </w:pPr>
      <w:r>
        <w:rPr>
          <w:rFonts w:cs="Arial"/>
        </w:rPr>
        <w:t>The scope of this document is to provide</w:t>
      </w:r>
      <w:r w:rsidR="00103983">
        <w:rPr>
          <w:rFonts w:cs="Arial"/>
        </w:rPr>
        <w:t xml:space="preserve"> </w:t>
      </w:r>
      <w:r>
        <w:rPr>
          <w:rFonts w:cs="Arial"/>
        </w:rPr>
        <w:t xml:space="preserve">technical document </w:t>
      </w:r>
      <w:r w:rsidR="00A40D81">
        <w:rPr>
          <w:rFonts w:cs="Arial"/>
        </w:rPr>
        <w:t xml:space="preserve">of </w:t>
      </w:r>
      <w:r w:rsidR="00C745FD">
        <w:rPr>
          <w:rFonts w:cs="Arial"/>
        </w:rPr>
        <w:t>Employee</w:t>
      </w:r>
      <w:r w:rsidR="00085AC1">
        <w:rPr>
          <w:rFonts w:cs="Arial"/>
        </w:rPr>
        <w:t xml:space="preserve"> </w:t>
      </w:r>
      <w:r w:rsidR="003F6583">
        <w:rPr>
          <w:rFonts w:cs="Arial"/>
        </w:rPr>
        <w:t>screens</w:t>
      </w:r>
      <w:r w:rsidR="00103983">
        <w:rPr>
          <w:rFonts w:cs="Arial"/>
        </w:rPr>
        <w:t>.</w:t>
      </w:r>
    </w:p>
    <w:p w14:paraId="14B94EE4" w14:textId="77777777" w:rsidR="001F5793" w:rsidRPr="009728DA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21" w:name="_Hlt496359008"/>
      <w:bookmarkStart w:id="22" w:name="_Toc5102883"/>
      <w:bookmarkStart w:id="23" w:name="_Toc309045568"/>
      <w:bookmarkStart w:id="24" w:name="_Toc45792375"/>
      <w:bookmarkEnd w:id="21"/>
      <w:r w:rsidRPr="009728DA">
        <w:rPr>
          <w:rFonts w:cs="Arial"/>
        </w:rPr>
        <w:t>ACRONYMS AND DEFINITIONS</w:t>
      </w:r>
      <w:bookmarkEnd w:id="22"/>
      <w:bookmarkEnd w:id="23"/>
      <w:bookmarkEnd w:id="24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4927"/>
      </w:tblGrid>
      <w:tr w:rsidR="001F5793" w:rsidRPr="009728DA" w14:paraId="2635E04F" w14:textId="77777777" w:rsidTr="00F90FDB">
        <w:tc>
          <w:tcPr>
            <w:tcW w:w="2880" w:type="dxa"/>
          </w:tcPr>
          <w:p w14:paraId="24143C66" w14:textId="77777777" w:rsidR="001F5793" w:rsidRPr="009728DA" w:rsidRDefault="001F5793" w:rsidP="003B22E1">
            <w:pPr>
              <w:ind w:left="72" w:hanging="72"/>
              <w:rPr>
                <w:rFonts w:cs="Arial"/>
                <w:b/>
              </w:rPr>
            </w:pPr>
            <w:r w:rsidRPr="009728DA">
              <w:rPr>
                <w:rFonts w:cs="Arial"/>
                <w:b/>
              </w:rPr>
              <w:t>Definition</w:t>
            </w:r>
          </w:p>
        </w:tc>
        <w:tc>
          <w:tcPr>
            <w:tcW w:w="4927" w:type="dxa"/>
          </w:tcPr>
          <w:p w14:paraId="375DD80B" w14:textId="77777777" w:rsidR="001F5793" w:rsidRPr="009728DA" w:rsidRDefault="001F5793" w:rsidP="003B22E1">
            <w:pPr>
              <w:rPr>
                <w:rFonts w:cs="Arial"/>
                <w:b/>
              </w:rPr>
            </w:pPr>
            <w:r w:rsidRPr="009728DA">
              <w:rPr>
                <w:rFonts w:cs="Arial"/>
                <w:b/>
              </w:rPr>
              <w:t>Description</w:t>
            </w:r>
          </w:p>
        </w:tc>
      </w:tr>
      <w:tr w:rsidR="001F5793" w:rsidRPr="009728DA" w14:paraId="00A1E331" w14:textId="77777777" w:rsidTr="00F90FDB">
        <w:trPr>
          <w:trHeight w:hRule="exact" w:val="352"/>
        </w:trPr>
        <w:tc>
          <w:tcPr>
            <w:tcW w:w="2880" w:type="dxa"/>
          </w:tcPr>
          <w:p w14:paraId="7BEB0705" w14:textId="77777777" w:rsidR="001F5793" w:rsidRPr="009728DA" w:rsidRDefault="001F5793" w:rsidP="003B22E1">
            <w:pPr>
              <w:ind w:left="72" w:hanging="72"/>
              <w:rPr>
                <w:rFonts w:cs="Arial"/>
              </w:rPr>
            </w:pPr>
          </w:p>
        </w:tc>
        <w:tc>
          <w:tcPr>
            <w:tcW w:w="4927" w:type="dxa"/>
          </w:tcPr>
          <w:p w14:paraId="0279403C" w14:textId="77777777" w:rsidR="001F5793" w:rsidRPr="009728DA" w:rsidRDefault="001F5793" w:rsidP="003B22E1">
            <w:pPr>
              <w:ind w:left="72" w:hanging="72"/>
              <w:rPr>
                <w:rFonts w:cs="Arial"/>
              </w:rPr>
            </w:pPr>
          </w:p>
        </w:tc>
      </w:tr>
    </w:tbl>
    <w:p w14:paraId="79CB5E01" w14:textId="6AACBBA6" w:rsidR="00EE2FD6" w:rsidRPr="009728DA" w:rsidRDefault="00C745FD" w:rsidP="00462F0C">
      <w:pPr>
        <w:pStyle w:val="Heading2"/>
        <w:numPr>
          <w:ilvl w:val="0"/>
          <w:numId w:val="22"/>
        </w:numPr>
        <w:spacing w:line="240" w:lineRule="auto"/>
        <w:jc w:val="left"/>
        <w:rPr>
          <w:rFonts w:cs="Arial"/>
        </w:rPr>
      </w:pPr>
      <w:bookmarkStart w:id="25" w:name="_Hlt496359015"/>
      <w:bookmarkStart w:id="26" w:name="_Toc45792376"/>
      <w:bookmarkEnd w:id="25"/>
      <w:r>
        <w:rPr>
          <w:rFonts w:cs="Arial"/>
          <w:caps w:val="0"/>
        </w:rPr>
        <w:t>Employee</w:t>
      </w:r>
      <w:bookmarkEnd w:id="26"/>
      <w:r w:rsidR="0023132A">
        <w:rPr>
          <w:rFonts w:cs="Arial"/>
          <w:caps w:val="0"/>
        </w:rPr>
        <w:t xml:space="preserve"> </w:t>
      </w:r>
    </w:p>
    <w:p w14:paraId="09E24FCB" w14:textId="18D26455" w:rsidR="00B70B0E" w:rsidRPr="00462F0C" w:rsidRDefault="00C745FD" w:rsidP="007D4C91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27" w:name="_Toc45792377"/>
      <w:r>
        <w:rPr>
          <w:rFonts w:cs="Arial"/>
          <w:caps w:val="0"/>
        </w:rPr>
        <w:t>Prospective Associate Screen</w:t>
      </w:r>
      <w:r w:rsidR="00595335" w:rsidRPr="00462F0C">
        <w:rPr>
          <w:rFonts w:cs="Arial"/>
          <w:caps w:val="0"/>
        </w:rPr>
        <w:t>:</w:t>
      </w:r>
      <w:bookmarkEnd w:id="27"/>
    </w:p>
    <w:p w14:paraId="12822543" w14:textId="472D39DA" w:rsidR="007D4C91" w:rsidRDefault="00C745FD" w:rsidP="007D4C91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28" w:name="_Toc45792378"/>
      <w:r w:rsidRPr="00C745FD">
        <w:rPr>
          <w:rFonts w:cs="Arial"/>
          <w:caps w:val="0"/>
        </w:rPr>
        <w:t>ProspectiveAssociate/GetPADetails</w:t>
      </w:r>
      <w:r w:rsidR="000846A8" w:rsidRPr="00462F0C">
        <w:rPr>
          <w:rFonts w:cs="Arial"/>
          <w:caps w:val="0"/>
        </w:rPr>
        <w:t>:</w:t>
      </w:r>
      <w:bookmarkEnd w:id="28"/>
    </w:p>
    <w:p w14:paraId="02F241B1" w14:textId="2EECEFB9" w:rsidR="00C620FA" w:rsidRPr="00C745FD" w:rsidRDefault="00C620FA" w:rsidP="00C745FD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="00C745FD"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 w:rsidR="00FA56E9"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70BF9321" w14:textId="32A36006" w:rsidR="0023132A" w:rsidRPr="007A3435" w:rsidRDefault="00C745FD" w:rsidP="00C745FD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="0023132A" w:rsidRPr="007A3435">
        <w:rPr>
          <w:rFonts w:cs="Arial"/>
          <w:b/>
          <w:bCs/>
          <w:sz w:val="24"/>
          <w:szCs w:val="24"/>
        </w:rPr>
        <w:t>Existing Implementation:</w:t>
      </w:r>
    </w:p>
    <w:p w14:paraId="17074ED7" w14:textId="4B893218" w:rsidR="00C01567" w:rsidRDefault="00C01567" w:rsidP="00C745F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="00C745FD" w:rsidRPr="00C745FD">
        <w:rPr>
          <w:rFonts w:cs="Arial"/>
          <w:sz w:val="20"/>
          <w:szCs w:val="20"/>
          <w:lang w:bidi="ar-SA"/>
        </w:rPr>
        <w:t>ProspectiveAssociateController</w:t>
      </w:r>
      <w:r>
        <w:rPr>
          <w:rFonts w:cs="Arial"/>
          <w:sz w:val="20"/>
          <w:szCs w:val="20"/>
        </w:rPr>
        <w:t>.cs</w:t>
      </w:r>
    </w:p>
    <w:p w14:paraId="5E5C53CA" w14:textId="54FD7F7A" w:rsidR="00C01567" w:rsidRPr="003249DC" w:rsidRDefault="00C01567" w:rsidP="00C745F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="00C745FD" w:rsidRPr="00C745FD">
        <w:rPr>
          <w:rFonts w:cs="Arial"/>
          <w:color w:val="000000"/>
          <w:sz w:val="20"/>
          <w:szCs w:val="20"/>
          <w:lang w:bidi="ar-SA"/>
        </w:rPr>
        <w:t>GetPADetails</w:t>
      </w:r>
    </w:p>
    <w:p w14:paraId="1C103F2B" w14:textId="3D8B5373" w:rsidR="003249DC" w:rsidRPr="003249DC" w:rsidRDefault="003249DC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7CCB9029" w14:textId="5A4EC40A" w:rsidR="001966E7" w:rsidRDefault="001966E7" w:rsidP="00C745F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</w:t>
      </w:r>
      <w:r w:rsidR="00B7305F">
        <w:rPr>
          <w:rFonts w:cs="Arial"/>
          <w:sz w:val="20"/>
          <w:szCs w:val="20"/>
        </w:rPr>
        <w:t xml:space="preserve"> is</w:t>
      </w:r>
      <w:r>
        <w:rPr>
          <w:rFonts w:cs="Arial"/>
          <w:sz w:val="20"/>
          <w:szCs w:val="20"/>
        </w:rPr>
        <w:t xml:space="preserve"> used for </w:t>
      </w:r>
      <w:r w:rsidR="00B7305F">
        <w:rPr>
          <w:rFonts w:cs="Arial"/>
          <w:sz w:val="20"/>
          <w:szCs w:val="20"/>
        </w:rPr>
        <w:t xml:space="preserve">getting </w:t>
      </w:r>
      <w:r w:rsidR="00C745FD">
        <w:rPr>
          <w:rFonts w:cs="Arial"/>
          <w:sz w:val="20"/>
          <w:szCs w:val="20"/>
        </w:rPr>
        <w:t>Prospe</w:t>
      </w:r>
      <w:r w:rsidR="00B7305F">
        <w:rPr>
          <w:rFonts w:cs="Arial"/>
          <w:sz w:val="20"/>
          <w:szCs w:val="20"/>
        </w:rPr>
        <w:t>ctive Associate details</w:t>
      </w:r>
      <w:r>
        <w:rPr>
          <w:rFonts w:cs="Arial"/>
          <w:sz w:val="20"/>
          <w:szCs w:val="20"/>
        </w:rPr>
        <w:t>.</w:t>
      </w:r>
    </w:p>
    <w:p w14:paraId="1AC3A4C8" w14:textId="3FB48EB7" w:rsidR="00B7305F" w:rsidRDefault="00B7305F" w:rsidP="00C745F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Linq query is used in this method for getting Prospective Associate Details. The query works as follows</w:t>
      </w:r>
    </w:p>
    <w:p w14:paraId="7895EDC7" w14:textId="00CA0A9A" w:rsidR="006842A1" w:rsidRPr="002D3AD3" w:rsidRDefault="00585EA7" w:rsidP="00C745F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>: T</w:t>
      </w:r>
      <w:r w:rsidR="006842A1" w:rsidRPr="002D3AD3">
        <w:rPr>
          <w:rFonts w:cs="Arial"/>
          <w:sz w:val="20"/>
          <w:szCs w:val="20"/>
        </w:rPr>
        <w:t xml:space="preserve">his </w:t>
      </w:r>
      <w:r w:rsidR="00B7305F">
        <w:rPr>
          <w:rFonts w:cs="Arial"/>
          <w:sz w:val="20"/>
          <w:szCs w:val="20"/>
        </w:rPr>
        <w:t xml:space="preserve">Query </w:t>
      </w:r>
      <w:r w:rsidR="006842A1" w:rsidRPr="002D3AD3">
        <w:rPr>
          <w:rFonts w:cs="Arial"/>
          <w:sz w:val="20"/>
          <w:szCs w:val="20"/>
        </w:rPr>
        <w:t xml:space="preserve">is </w:t>
      </w:r>
      <w:r w:rsidR="006537F2" w:rsidRPr="002D3AD3">
        <w:rPr>
          <w:rFonts w:cs="Arial"/>
          <w:sz w:val="20"/>
          <w:szCs w:val="20"/>
        </w:rPr>
        <w:t xml:space="preserve">to </w:t>
      </w:r>
      <w:r w:rsidR="007A4EFA">
        <w:rPr>
          <w:rFonts w:cs="Arial"/>
          <w:sz w:val="20"/>
          <w:szCs w:val="20"/>
        </w:rPr>
        <w:t>fetch</w:t>
      </w:r>
      <w:r w:rsidR="006537F2" w:rsidRPr="002D3AD3">
        <w:rPr>
          <w:rFonts w:cs="Arial"/>
          <w:sz w:val="20"/>
          <w:szCs w:val="20"/>
        </w:rPr>
        <w:t xml:space="preserve"> </w:t>
      </w:r>
      <w:r w:rsidR="00B7305F">
        <w:rPr>
          <w:rFonts w:cs="Arial"/>
          <w:sz w:val="20"/>
          <w:szCs w:val="20"/>
        </w:rPr>
        <w:t>Prospective Associate Details</w:t>
      </w:r>
      <w:r w:rsidR="006537F2" w:rsidRPr="002D3AD3">
        <w:rPr>
          <w:rFonts w:cs="Arial"/>
          <w:sz w:val="20"/>
          <w:szCs w:val="20"/>
        </w:rPr>
        <w:t>.</w:t>
      </w:r>
    </w:p>
    <w:p w14:paraId="5F71D54B" w14:textId="6DF368B3" w:rsidR="006537F2" w:rsidRPr="002D3AD3" w:rsidRDefault="00A0376D" w:rsidP="00C745F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</w:t>
      </w:r>
      <w:r w:rsidR="00585EA7" w:rsidRPr="00A0376D">
        <w:rPr>
          <w:rFonts w:ascii="Courier New" w:hAnsi="Courier New" w:cs="Courier New"/>
          <w:sz w:val="20"/>
          <w:szCs w:val="20"/>
        </w:rPr>
        <w:t>:</w:t>
      </w:r>
      <w:r w:rsidR="00C72F40"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</w:t>
      </w:r>
      <w:r w:rsidR="00B7305F">
        <w:rPr>
          <w:rFonts w:cs="Arial"/>
          <w:sz w:val="20"/>
          <w:szCs w:val="20"/>
        </w:rPr>
        <w:t>spectiveAssociates</w:t>
      </w:r>
      <w:r>
        <w:rPr>
          <w:rFonts w:cs="Arial"/>
          <w:sz w:val="20"/>
          <w:szCs w:val="20"/>
        </w:rPr>
        <w:t>,</w:t>
      </w:r>
      <w:r w:rsidR="00B7305F">
        <w:rPr>
          <w:rFonts w:cs="Arial"/>
          <w:sz w:val="20"/>
          <w:szCs w:val="20"/>
        </w:rPr>
        <w:t xml:space="preserve"> Departments</w:t>
      </w:r>
      <w:r>
        <w:rPr>
          <w:rFonts w:cs="Arial"/>
          <w:sz w:val="20"/>
          <w:szCs w:val="20"/>
        </w:rPr>
        <w:t>,</w:t>
      </w:r>
      <w:r w:rsidR="00B7305F">
        <w:rPr>
          <w:rFonts w:cs="Arial"/>
          <w:sz w:val="20"/>
          <w:szCs w:val="20"/>
        </w:rPr>
        <w:t xml:space="preserve"> Designations</w:t>
      </w:r>
      <w:r>
        <w:rPr>
          <w:rFonts w:cs="Arial"/>
          <w:sz w:val="20"/>
          <w:szCs w:val="20"/>
        </w:rPr>
        <w:t xml:space="preserve">, </w:t>
      </w:r>
      <w:r w:rsidR="00B7305F">
        <w:rPr>
          <w:rFonts w:cs="Arial"/>
          <w:sz w:val="20"/>
          <w:szCs w:val="20"/>
        </w:rPr>
        <w:t xml:space="preserve">and </w:t>
      </w:r>
      <w:r>
        <w:rPr>
          <w:rFonts w:cs="Arial"/>
          <w:sz w:val="20"/>
          <w:szCs w:val="20"/>
        </w:rPr>
        <w:t>PracticeArea</w:t>
      </w:r>
      <w:r w:rsidR="00B7305F">
        <w:rPr>
          <w:rFonts w:cs="Arial"/>
          <w:sz w:val="20"/>
          <w:szCs w:val="20"/>
        </w:rPr>
        <w:t>.</w:t>
      </w:r>
      <w:r>
        <w:rPr>
          <w:rFonts w:cs="Arial"/>
          <w:sz w:val="20"/>
          <w:szCs w:val="20"/>
        </w:rPr>
        <w:t xml:space="preserve"> </w:t>
      </w:r>
    </w:p>
    <w:p w14:paraId="229788DF" w14:textId="57F0B6DF" w:rsidR="002D0898" w:rsidRDefault="00A0376D" w:rsidP="002D089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</w:t>
      </w:r>
      <w:r w:rsidR="00585EA7" w:rsidRPr="00A0376D">
        <w:rPr>
          <w:rFonts w:ascii="Courier New" w:hAnsi="Courier New" w:cs="Courier New"/>
          <w:sz w:val="20"/>
          <w:szCs w:val="20"/>
        </w:rPr>
        <w:t>:</w:t>
      </w:r>
      <w:r w:rsidR="00585EA7" w:rsidRPr="002D3AD3">
        <w:rPr>
          <w:rFonts w:cs="Arial"/>
          <w:sz w:val="20"/>
          <w:szCs w:val="20"/>
        </w:rPr>
        <w:t xml:space="preserve"> </w:t>
      </w:r>
      <w:r w:rsidR="00B7305F">
        <w:rPr>
          <w:rFonts w:cs="Arial"/>
          <w:sz w:val="20"/>
          <w:szCs w:val="20"/>
        </w:rPr>
        <w:t xml:space="preserve">Retain </w:t>
      </w:r>
      <w:r w:rsidR="00D70F89">
        <w:rPr>
          <w:rFonts w:cs="Arial"/>
          <w:sz w:val="20"/>
          <w:szCs w:val="20"/>
        </w:rPr>
        <w:t>LINQ.</w:t>
      </w:r>
    </w:p>
    <w:p w14:paraId="68C3F096" w14:textId="77777777" w:rsidR="003249DC" w:rsidRDefault="003249DC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48A47908" w14:textId="5537B4B1" w:rsidR="003249DC" w:rsidRPr="003249DC" w:rsidRDefault="003249DC" w:rsidP="003249DC">
      <w:pPr>
        <w:pStyle w:val="ListParagraph"/>
        <w:numPr>
          <w:ilvl w:val="0"/>
          <w:numId w:val="31"/>
        </w:numPr>
        <w:ind w:left="33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 all active Prospective Associate details.</w:t>
      </w:r>
    </w:p>
    <w:p w14:paraId="498B2B19" w14:textId="449AC034" w:rsidR="00FC5230" w:rsidRPr="002D0898" w:rsidRDefault="00FC5230" w:rsidP="002D089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0898">
        <w:rPr>
          <w:rFonts w:ascii="Courier New" w:hAnsi="Courier New" w:cs="Courier New"/>
          <w:sz w:val="20"/>
          <w:szCs w:val="20"/>
        </w:rPr>
        <w:t xml:space="preserve">Return: </w:t>
      </w:r>
      <w:r w:rsidR="0048796F" w:rsidRPr="002D0898">
        <w:rPr>
          <w:rFonts w:cs="Arial"/>
          <w:sz w:val="20"/>
          <w:szCs w:val="20"/>
        </w:rPr>
        <w:t xml:space="preserve">all </w:t>
      </w:r>
      <w:r w:rsidR="00682BFF">
        <w:rPr>
          <w:rFonts w:cs="Arial"/>
          <w:sz w:val="20"/>
          <w:szCs w:val="20"/>
        </w:rPr>
        <w:t xml:space="preserve">prospective Associate </w:t>
      </w:r>
      <w:r w:rsidR="0048796F" w:rsidRPr="002D0898">
        <w:rPr>
          <w:rFonts w:cs="Arial"/>
          <w:sz w:val="20"/>
          <w:szCs w:val="20"/>
        </w:rPr>
        <w:t xml:space="preserve">related details including </w:t>
      </w:r>
      <w:r w:rsidR="00682BFF">
        <w:rPr>
          <w:rFonts w:cs="Arial"/>
          <w:sz w:val="20"/>
          <w:szCs w:val="20"/>
        </w:rPr>
        <w:t xml:space="preserve">department, designation </w:t>
      </w:r>
      <w:proofErr w:type="gramStart"/>
      <w:r w:rsidR="00682BFF">
        <w:rPr>
          <w:rFonts w:cs="Arial"/>
          <w:sz w:val="20"/>
          <w:szCs w:val="20"/>
        </w:rPr>
        <w:t>and  Technology</w:t>
      </w:r>
      <w:proofErr w:type="gramEnd"/>
      <w:r w:rsidR="00682BFF">
        <w:rPr>
          <w:rFonts w:cs="Arial"/>
          <w:sz w:val="20"/>
          <w:szCs w:val="20"/>
        </w:rPr>
        <w:t xml:space="preserve"> </w:t>
      </w:r>
      <w:r w:rsidR="0048796F" w:rsidRPr="002D0898">
        <w:rPr>
          <w:rFonts w:cs="Arial"/>
          <w:sz w:val="20"/>
          <w:szCs w:val="20"/>
        </w:rPr>
        <w:t>details.</w:t>
      </w:r>
    </w:p>
    <w:p w14:paraId="4B9FDEBE" w14:textId="6D203868" w:rsidR="0023132A" w:rsidRPr="00E70C6B" w:rsidRDefault="0023132A" w:rsidP="00561FAE">
      <w:pPr>
        <w:ind w:left="72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DF5A0BA" w14:textId="77777777" w:rsidR="0023132A" w:rsidRDefault="0023132A" w:rsidP="00561FA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3240240" w14:textId="4352A188" w:rsidR="0023132A" w:rsidRDefault="0023132A" w:rsidP="00561FA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lastRenderedPageBreak/>
        <w:t xml:space="preserve"> </w:t>
      </w:r>
      <w:r w:rsidR="00682BFF">
        <w:rPr>
          <w:rFonts w:cs="Arial"/>
          <w:sz w:val="20"/>
          <w:szCs w:val="20"/>
        </w:rPr>
        <w:t xml:space="preserve">Write Linq with below details </w:t>
      </w:r>
    </w:p>
    <w:p w14:paraId="1776FC56" w14:textId="39B6021E" w:rsidR="0023132A" w:rsidRPr="00E63B01" w:rsidRDefault="0023132A" w:rsidP="00561FAE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="00682BFF">
        <w:rPr>
          <w:rFonts w:ascii="Courier New" w:hAnsi="Courier New" w:cs="Courier New"/>
          <w:sz w:val="20"/>
          <w:szCs w:val="20"/>
        </w:rPr>
        <w:t>To get Prospective Associate details</w:t>
      </w:r>
    </w:p>
    <w:p w14:paraId="1AA57CE6" w14:textId="77777777" w:rsidR="00073345" w:rsidRPr="004D279D" w:rsidRDefault="00073345" w:rsidP="00561FA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23D39574" w14:textId="77777777" w:rsidR="00073345" w:rsidRPr="00664A1B" w:rsidRDefault="00073345" w:rsidP="00561FAE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HRMSOrganization:</w:t>
      </w:r>
    </w:p>
    <w:p w14:paraId="03A9531F" w14:textId="53C914CF" w:rsidR="00073345" w:rsidRPr="00073345" w:rsidRDefault="00561FAE" w:rsidP="00561FA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  <w:r w:rsidR="00073345"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1E92529D" w14:textId="3EF49D65" w:rsidR="006711AC" w:rsidRPr="00561FAE" w:rsidRDefault="00561FAE" w:rsidP="00561FA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Designation</w:t>
      </w:r>
    </w:p>
    <w:p w14:paraId="0BD425C9" w14:textId="0EECF4C5" w:rsidR="0056218C" w:rsidRPr="006711AC" w:rsidRDefault="006711AC" w:rsidP="00561FAE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6711AC">
        <w:rPr>
          <w:rFonts w:ascii="Courier New" w:hAnsi="Courier New" w:cs="Courier New"/>
          <w:sz w:val="20"/>
          <w:szCs w:val="20"/>
        </w:rPr>
        <w:t>PracticeArea</w:t>
      </w:r>
    </w:p>
    <w:p w14:paraId="2A56FD9F" w14:textId="77777777" w:rsidR="00073345" w:rsidRPr="00664A1B" w:rsidRDefault="00073345" w:rsidP="00561FAE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664C9925" w14:textId="3A34B763" w:rsidR="00073345" w:rsidRPr="000710FE" w:rsidRDefault="00561FAE" w:rsidP="00561FA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ProspectiveAssociate</w:t>
      </w:r>
    </w:p>
    <w:p w14:paraId="0ABC582A" w14:textId="1AA118BC" w:rsidR="0023132A" w:rsidRPr="000710FE" w:rsidRDefault="0023132A" w:rsidP="00561FAE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</w:t>
      </w:r>
      <w:r w:rsidR="00561FAE">
        <w:rPr>
          <w:rFonts w:cs="Arial"/>
          <w:sz w:val="20"/>
          <w:szCs w:val="20"/>
        </w:rPr>
        <w:t xml:space="preserve"> Department</w:t>
      </w:r>
      <w:r w:rsidRPr="000710FE">
        <w:rPr>
          <w:rFonts w:cs="Arial"/>
          <w:sz w:val="20"/>
          <w:szCs w:val="20"/>
        </w:rPr>
        <w:t xml:space="preserve">, </w:t>
      </w:r>
      <w:proofErr w:type="gramStart"/>
      <w:r w:rsidR="00561FAE">
        <w:rPr>
          <w:rFonts w:cs="Arial"/>
          <w:sz w:val="20"/>
          <w:szCs w:val="20"/>
        </w:rPr>
        <w:t>Designations</w:t>
      </w:r>
      <w:r w:rsidRPr="000710FE">
        <w:rPr>
          <w:rFonts w:cs="Arial"/>
          <w:sz w:val="20"/>
          <w:szCs w:val="20"/>
        </w:rPr>
        <w:t xml:space="preserve">  and</w:t>
      </w:r>
      <w:proofErr w:type="gramEnd"/>
      <w:r w:rsidRPr="000710FE">
        <w:rPr>
          <w:rFonts w:cs="Arial"/>
          <w:sz w:val="20"/>
          <w:szCs w:val="20"/>
        </w:rPr>
        <w:t xml:space="preserve"> user </w:t>
      </w:r>
      <w:r w:rsidR="00561FAE">
        <w:rPr>
          <w:rFonts w:cs="Arial"/>
          <w:sz w:val="20"/>
          <w:szCs w:val="20"/>
        </w:rPr>
        <w:t>Practice Area</w:t>
      </w:r>
      <w:r>
        <w:rPr>
          <w:rFonts w:cs="Arial"/>
          <w:sz w:val="20"/>
          <w:szCs w:val="20"/>
        </w:rPr>
        <w:t>.</w:t>
      </w:r>
    </w:p>
    <w:p w14:paraId="768F04D1" w14:textId="03C393EC" w:rsidR="0023132A" w:rsidRPr="0078741E" w:rsidRDefault="0023132A" w:rsidP="00561FAE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561FAE">
        <w:rPr>
          <w:rFonts w:cs="Arial"/>
          <w:sz w:val="20"/>
          <w:szCs w:val="20"/>
        </w:rPr>
        <w:t xml:space="preserve">Prospective Associate </w:t>
      </w:r>
      <w:r>
        <w:rPr>
          <w:rFonts w:cs="Arial"/>
          <w:sz w:val="20"/>
          <w:szCs w:val="20"/>
        </w:rPr>
        <w:t>related details.</w:t>
      </w:r>
    </w:p>
    <w:p w14:paraId="1F94166E" w14:textId="29C32960" w:rsidR="0078741E" w:rsidRDefault="0078741E" w:rsidP="00561FAE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0A68BA48" w14:textId="18CBCEFA" w:rsidR="003D513B" w:rsidRPr="0077184B" w:rsidRDefault="003D513B" w:rsidP="00561FAE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561FAE">
        <w:rPr>
          <w:rFonts w:cs="Arial"/>
          <w:sz w:val="20"/>
          <w:szCs w:val="20"/>
        </w:rPr>
        <w:t>Employee</w:t>
      </w:r>
    </w:p>
    <w:p w14:paraId="71142D96" w14:textId="62CDB11F" w:rsidR="0041103B" w:rsidRPr="0041103B" w:rsidRDefault="0041103B" w:rsidP="00561FAE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A033A5">
        <w:rPr>
          <w:rFonts w:cs="Arial"/>
          <w:sz w:val="20"/>
          <w:szCs w:val="20"/>
        </w:rPr>
        <w:t>P</w:t>
      </w:r>
      <w:r w:rsidR="00561FAE">
        <w:rPr>
          <w:rFonts w:cs="Arial"/>
          <w:sz w:val="20"/>
          <w:szCs w:val="20"/>
        </w:rPr>
        <w:t>rospectiveAssociate</w:t>
      </w:r>
      <w:r w:rsidRPr="00A033A5">
        <w:rPr>
          <w:rFonts w:cs="Arial"/>
          <w:sz w:val="20"/>
          <w:szCs w:val="20"/>
        </w:rPr>
        <w:t>Controller.cs</w:t>
      </w:r>
    </w:p>
    <w:p w14:paraId="3F17047E" w14:textId="773ABCDD" w:rsidR="0041103B" w:rsidRPr="0041103B" w:rsidRDefault="0041103B" w:rsidP="00561FA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Pr="00A033A5">
        <w:rPr>
          <w:rFonts w:cs="Arial"/>
          <w:sz w:val="20"/>
          <w:szCs w:val="20"/>
        </w:rPr>
        <w:t>GetAll</w:t>
      </w:r>
    </w:p>
    <w:p w14:paraId="0F2D4C63" w14:textId="459F5CF0" w:rsidR="0078741E" w:rsidRPr="0078741E" w:rsidRDefault="002106CD" w:rsidP="00561FA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="0078741E" w:rsidRPr="00E63B01">
        <w:rPr>
          <w:rFonts w:ascii="Courier New" w:hAnsi="Courier New" w:cs="Courier New"/>
          <w:sz w:val="20"/>
          <w:szCs w:val="20"/>
        </w:rPr>
        <w:t>:</w:t>
      </w:r>
      <w:r w:rsidR="0078741E">
        <w:rPr>
          <w:rFonts w:ascii="Courier New" w:hAnsi="Courier New" w:cs="Courier New"/>
          <w:sz w:val="20"/>
          <w:szCs w:val="20"/>
        </w:rPr>
        <w:t xml:space="preserve"> </w:t>
      </w:r>
      <w:r w:rsidR="00C9791B" w:rsidRPr="002106CD">
        <w:rPr>
          <w:rFonts w:cs="Arial"/>
          <w:sz w:val="20"/>
          <w:szCs w:val="20"/>
        </w:rPr>
        <w:t>{{HostName}}/</w:t>
      </w:r>
      <w:r w:rsidR="00561FAE">
        <w:rPr>
          <w:rFonts w:cs="Arial"/>
          <w:sz w:val="20"/>
          <w:szCs w:val="20"/>
        </w:rPr>
        <w:t>Employee</w:t>
      </w:r>
      <w:r w:rsidR="00C9791B" w:rsidRPr="002106CD">
        <w:rPr>
          <w:rFonts w:cs="Arial"/>
          <w:sz w:val="20"/>
          <w:szCs w:val="20"/>
        </w:rPr>
        <w:t>/api/v1/</w:t>
      </w:r>
      <w:r w:rsidR="00561FAE">
        <w:rPr>
          <w:rFonts w:cs="Arial"/>
          <w:sz w:val="20"/>
          <w:szCs w:val="20"/>
        </w:rPr>
        <w:t>prospectiveAssociate</w:t>
      </w:r>
      <w:r w:rsidR="00C9791B" w:rsidRPr="002106CD">
        <w:rPr>
          <w:rFonts w:cs="Arial"/>
          <w:sz w:val="20"/>
          <w:szCs w:val="20"/>
        </w:rPr>
        <w:t>/</w:t>
      </w:r>
      <w:r w:rsidR="00C9791B" w:rsidRPr="00A033A5">
        <w:rPr>
          <w:rFonts w:cs="Arial"/>
          <w:sz w:val="20"/>
          <w:szCs w:val="20"/>
        </w:rPr>
        <w:t>GetAll</w:t>
      </w:r>
    </w:p>
    <w:p w14:paraId="2A15C0D9" w14:textId="77777777" w:rsidR="0078741E" w:rsidRPr="00561FAE" w:rsidRDefault="0078741E" w:rsidP="00561FAE">
      <w:pPr>
        <w:ind w:left="2940"/>
        <w:rPr>
          <w:rFonts w:ascii="Consolas" w:hAnsi="Consolas"/>
          <w:b/>
          <w:bCs/>
          <w:color w:val="000000" w:themeColor="text1"/>
          <w:sz w:val="16"/>
          <w:szCs w:val="16"/>
        </w:rPr>
      </w:pPr>
    </w:p>
    <w:p w14:paraId="49C93A72" w14:textId="0099367F" w:rsidR="00C342F5" w:rsidRPr="00462F0C" w:rsidRDefault="00561FAE" w:rsidP="00C342F5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29" w:name="_Toc45792379"/>
      <w:r w:rsidRPr="00561FAE">
        <w:rPr>
          <w:rFonts w:cs="Arial"/>
          <w:caps w:val="0"/>
        </w:rPr>
        <w:t>Add Prospective Associate Screen</w:t>
      </w:r>
      <w:r w:rsidR="00C342F5" w:rsidRPr="00462F0C">
        <w:rPr>
          <w:rFonts w:cs="Arial"/>
          <w:caps w:val="0"/>
        </w:rPr>
        <w:t>:</w:t>
      </w:r>
      <w:bookmarkEnd w:id="29"/>
    </w:p>
    <w:p w14:paraId="47D41170" w14:textId="7518561E" w:rsidR="00C342F5" w:rsidRDefault="00561FAE" w:rsidP="00C342F5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0" w:name="_Toc45792380"/>
      <w:r w:rsidRPr="00561FAE">
        <w:rPr>
          <w:rFonts w:cs="Arial"/>
          <w:caps w:val="0"/>
        </w:rPr>
        <w:t>ProspectiveAssociate/GetEmpTypes</w:t>
      </w:r>
      <w:r w:rsidR="00C342F5" w:rsidRPr="00462F0C">
        <w:rPr>
          <w:rFonts w:cs="Arial"/>
          <w:caps w:val="0"/>
        </w:rPr>
        <w:t>:</w:t>
      </w:r>
      <w:bookmarkEnd w:id="30"/>
    </w:p>
    <w:p w14:paraId="5F6FEC8B" w14:textId="4007F7BC" w:rsidR="0078093A" w:rsidRPr="00B41CFE" w:rsidRDefault="0078093A" w:rsidP="003249DC">
      <w:pPr>
        <w:pStyle w:val="ListParagraph"/>
        <w:numPr>
          <w:ilvl w:val="0"/>
          <w:numId w:val="34"/>
        </w:numPr>
        <w:ind w:left="1800"/>
        <w:rPr>
          <w:rFonts w:cs="Arial"/>
          <w:sz w:val="20"/>
          <w:szCs w:val="20"/>
        </w:rPr>
      </w:pPr>
      <w:r w:rsidRPr="00B41CFE">
        <w:rPr>
          <w:rFonts w:cs="Arial"/>
          <w:sz w:val="20"/>
          <w:szCs w:val="20"/>
        </w:rPr>
        <w:t xml:space="preserve">The above method is for </w:t>
      </w:r>
      <w:r w:rsidRPr="00B41CFE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="003249DC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B41CFE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HRA, HRM</w:t>
      </w:r>
      <w:r w:rsidRPr="00B41CFE">
        <w:rPr>
          <w:rFonts w:cs="Arial"/>
          <w:color w:val="A31515"/>
          <w:sz w:val="20"/>
          <w:szCs w:val="20"/>
          <w:lang w:bidi="ar-SA"/>
        </w:rPr>
        <w:t>"</w:t>
      </w:r>
      <w:r w:rsidR="0062757E" w:rsidRPr="00B41CFE">
        <w:rPr>
          <w:rFonts w:cs="Arial"/>
          <w:color w:val="A31515"/>
          <w:sz w:val="20"/>
          <w:szCs w:val="20"/>
          <w:lang w:bidi="ar-SA"/>
        </w:rPr>
        <w:t>.</w:t>
      </w:r>
    </w:p>
    <w:p w14:paraId="2DADD05A" w14:textId="77777777" w:rsidR="00C342F5" w:rsidRPr="00AC0321" w:rsidRDefault="00C342F5" w:rsidP="003249DC">
      <w:pPr>
        <w:ind w:left="720" w:firstLine="720"/>
        <w:rPr>
          <w:rFonts w:cs="Arial"/>
          <w:b/>
          <w:bCs/>
          <w:sz w:val="24"/>
          <w:szCs w:val="24"/>
        </w:rPr>
      </w:pPr>
      <w:r w:rsidRPr="00AC0321">
        <w:rPr>
          <w:rFonts w:cs="Arial"/>
          <w:b/>
          <w:bCs/>
          <w:sz w:val="24"/>
          <w:szCs w:val="24"/>
        </w:rPr>
        <w:t>Existing Implementation:</w:t>
      </w:r>
    </w:p>
    <w:p w14:paraId="5FDC1FA6" w14:textId="252B955A" w:rsidR="0078093A" w:rsidRDefault="0078093A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</w:t>
      </w:r>
      <w:r w:rsidR="003249DC">
        <w:rPr>
          <w:rFonts w:cs="Arial"/>
          <w:sz w:val="20"/>
          <w:szCs w:val="20"/>
        </w:rPr>
        <w:t>spectiveAssociate</w:t>
      </w:r>
      <w:r>
        <w:rPr>
          <w:rFonts w:cs="Arial"/>
          <w:sz w:val="20"/>
          <w:szCs w:val="20"/>
        </w:rPr>
        <w:t>Controller.cs</w:t>
      </w:r>
    </w:p>
    <w:p w14:paraId="2D959E06" w14:textId="2E5E7E15" w:rsidR="0078093A" w:rsidRPr="0078093A" w:rsidRDefault="0078093A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78093A">
        <w:rPr>
          <w:rFonts w:ascii="Courier New" w:hAnsi="Courier New" w:cs="Courier New"/>
          <w:sz w:val="20"/>
          <w:szCs w:val="20"/>
        </w:rPr>
        <w:t>Get</w:t>
      </w:r>
      <w:r w:rsidR="003249DC">
        <w:rPr>
          <w:rFonts w:ascii="Courier New" w:hAnsi="Courier New" w:cs="Courier New"/>
          <w:sz w:val="20"/>
          <w:szCs w:val="20"/>
        </w:rPr>
        <w:t>Emp</w:t>
      </w:r>
      <w:r w:rsidRPr="0078093A">
        <w:rPr>
          <w:rFonts w:ascii="Courier New" w:hAnsi="Courier New" w:cs="Courier New"/>
          <w:sz w:val="20"/>
          <w:szCs w:val="20"/>
        </w:rPr>
        <w:t>Types</w:t>
      </w:r>
    </w:p>
    <w:p w14:paraId="51D31E28" w14:textId="5612E2DA" w:rsidR="00C342F5" w:rsidRPr="00B536B4" w:rsidRDefault="009A2AF0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2B38B78E" w14:textId="0417F3FD" w:rsidR="00C342F5" w:rsidRDefault="00C342F5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</w:t>
      </w:r>
      <w:r w:rsidR="003249DC">
        <w:rPr>
          <w:rFonts w:cs="Arial"/>
          <w:sz w:val="20"/>
          <w:szCs w:val="20"/>
        </w:rPr>
        <w:t xml:space="preserve">Employment Type </w:t>
      </w:r>
      <w:r w:rsidR="00D15CD7">
        <w:rPr>
          <w:rFonts w:cs="Arial"/>
          <w:sz w:val="20"/>
          <w:szCs w:val="20"/>
        </w:rPr>
        <w:t>list for dropdown</w:t>
      </w:r>
      <w:r w:rsidR="009A2AF0">
        <w:rPr>
          <w:rFonts w:cs="Arial"/>
          <w:sz w:val="20"/>
          <w:szCs w:val="20"/>
        </w:rPr>
        <w:t>.</w:t>
      </w:r>
    </w:p>
    <w:p w14:paraId="00C21EF3" w14:textId="025AFCD1" w:rsidR="000C20CD" w:rsidRPr="003249DC" w:rsidRDefault="003249DC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Linq query is used in this method for getting Employee TypeDetails. The query works as follows</w:t>
      </w:r>
      <w:r w:rsidR="00876C01" w:rsidRPr="003249DC">
        <w:rPr>
          <w:rFonts w:cs="Arial"/>
          <w:sz w:val="20"/>
          <w:szCs w:val="20"/>
        </w:rPr>
        <w:t>.</w:t>
      </w:r>
    </w:p>
    <w:p w14:paraId="332FA901" w14:textId="6461147D" w:rsidR="00C342F5" w:rsidRPr="009A2AF0" w:rsidRDefault="00C342F5" w:rsidP="003249DC">
      <w:pPr>
        <w:pStyle w:val="ListParagraph"/>
        <w:numPr>
          <w:ilvl w:val="0"/>
          <w:numId w:val="30"/>
        </w:numPr>
        <w:spacing w:after="0" w:line="259" w:lineRule="auto"/>
        <w:ind w:left="25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="009A2AF0" w:rsidRPr="009A2AF0">
        <w:rPr>
          <w:rFonts w:cs="Arial"/>
          <w:sz w:val="20"/>
          <w:szCs w:val="20"/>
        </w:rPr>
        <w:t>T</w:t>
      </w:r>
      <w:r w:rsidR="003249DC">
        <w:rPr>
          <w:rFonts w:cs="Arial"/>
          <w:sz w:val="20"/>
          <w:szCs w:val="20"/>
        </w:rPr>
        <w:t>o</w:t>
      </w:r>
      <w:r w:rsidR="00D61A63" w:rsidRPr="009A2AF0">
        <w:rPr>
          <w:rFonts w:cs="Arial"/>
          <w:sz w:val="20"/>
          <w:szCs w:val="20"/>
        </w:rPr>
        <w:t xml:space="preserve"> </w:t>
      </w:r>
      <w:r w:rsidR="009A2AF0" w:rsidRPr="009A2AF0">
        <w:rPr>
          <w:rFonts w:cs="Arial"/>
          <w:sz w:val="20"/>
          <w:szCs w:val="20"/>
        </w:rPr>
        <w:t xml:space="preserve">fetch </w:t>
      </w:r>
      <w:r w:rsidR="003249DC">
        <w:rPr>
          <w:rFonts w:cs="Arial"/>
          <w:sz w:val="20"/>
          <w:szCs w:val="20"/>
        </w:rPr>
        <w:t xml:space="preserve">Employment </w:t>
      </w:r>
      <w:r w:rsidR="00EC115C">
        <w:rPr>
          <w:rFonts w:cs="Arial"/>
          <w:sz w:val="20"/>
          <w:szCs w:val="20"/>
        </w:rPr>
        <w:t>t</w:t>
      </w:r>
      <w:r w:rsidR="009A2AF0" w:rsidRPr="009A2AF0">
        <w:rPr>
          <w:rFonts w:cs="Arial"/>
          <w:sz w:val="20"/>
          <w:szCs w:val="20"/>
        </w:rPr>
        <w:t xml:space="preserve">ype </w:t>
      </w:r>
      <w:r w:rsidR="00BF22C6">
        <w:rPr>
          <w:rFonts w:cs="Arial"/>
          <w:sz w:val="20"/>
          <w:szCs w:val="20"/>
        </w:rPr>
        <w:t>list.</w:t>
      </w:r>
    </w:p>
    <w:p w14:paraId="467364AE" w14:textId="4C53E721" w:rsidR="00C342F5" w:rsidRPr="002D3AD3" w:rsidRDefault="00C342F5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3249DC">
        <w:rPr>
          <w:rFonts w:cs="Arial"/>
          <w:sz w:val="20"/>
          <w:szCs w:val="20"/>
        </w:rPr>
        <w:t>EmployeeTypes</w:t>
      </w:r>
    </w:p>
    <w:p w14:paraId="53EA2E78" w14:textId="7D065949" w:rsidR="00C342F5" w:rsidRPr="002D3AD3" w:rsidRDefault="00C342F5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 w:rsidR="003249DC">
        <w:rPr>
          <w:rFonts w:cs="Arial"/>
          <w:sz w:val="20"/>
          <w:szCs w:val="20"/>
        </w:rPr>
        <w:t xml:space="preserve">Retain </w:t>
      </w:r>
      <w:r>
        <w:rPr>
          <w:rFonts w:cs="Arial"/>
          <w:sz w:val="20"/>
          <w:szCs w:val="20"/>
        </w:rPr>
        <w:t>LINQ.</w:t>
      </w:r>
    </w:p>
    <w:p w14:paraId="5A058177" w14:textId="77777777" w:rsidR="00C342F5" w:rsidRDefault="00C342F5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570F01CD" w14:textId="263258BB" w:rsidR="00C342F5" w:rsidRDefault="00941DC9" w:rsidP="003249DC">
      <w:pPr>
        <w:pStyle w:val="ListParagraph"/>
        <w:numPr>
          <w:ilvl w:val="0"/>
          <w:numId w:val="31"/>
        </w:numPr>
        <w:ind w:left="33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</w:t>
      </w:r>
      <w:r w:rsidR="00BF22C6">
        <w:rPr>
          <w:rFonts w:cs="Arial"/>
          <w:sz w:val="20"/>
          <w:szCs w:val="20"/>
        </w:rPr>
        <w:t xml:space="preserve">all active </w:t>
      </w:r>
      <w:r w:rsidR="003249DC">
        <w:rPr>
          <w:rFonts w:cs="Arial"/>
          <w:sz w:val="20"/>
          <w:szCs w:val="20"/>
        </w:rPr>
        <w:t xml:space="preserve">Employee </w:t>
      </w:r>
      <w:r w:rsidR="00BF22C6">
        <w:rPr>
          <w:rFonts w:cs="Arial"/>
          <w:sz w:val="20"/>
          <w:szCs w:val="20"/>
        </w:rPr>
        <w:t>types</w:t>
      </w:r>
    </w:p>
    <w:p w14:paraId="75C4E93D" w14:textId="551BCA22" w:rsidR="00C342F5" w:rsidRPr="003249DC" w:rsidRDefault="00C342F5" w:rsidP="003249D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3249DC">
        <w:rPr>
          <w:rFonts w:cs="Arial"/>
          <w:sz w:val="20"/>
          <w:szCs w:val="20"/>
        </w:rPr>
        <w:t xml:space="preserve">Employee </w:t>
      </w:r>
      <w:r w:rsidR="000E3CE2">
        <w:rPr>
          <w:rFonts w:cs="Arial"/>
          <w:sz w:val="20"/>
          <w:szCs w:val="20"/>
        </w:rPr>
        <w:t>type detail</w:t>
      </w:r>
      <w:r w:rsidR="008B2136">
        <w:rPr>
          <w:rFonts w:cs="Arial"/>
          <w:sz w:val="20"/>
          <w:szCs w:val="20"/>
        </w:rPr>
        <w:t xml:space="preserve"> list.</w:t>
      </w:r>
    </w:p>
    <w:p w14:paraId="26266068" w14:textId="77777777" w:rsidR="003249DC" w:rsidRPr="004939D5" w:rsidRDefault="003249DC" w:rsidP="003249DC">
      <w:pPr>
        <w:pStyle w:val="ListParagraph"/>
        <w:ind w:left="2580"/>
        <w:rPr>
          <w:rFonts w:ascii="Courier New" w:hAnsi="Courier New" w:cs="Courier New"/>
          <w:sz w:val="20"/>
          <w:szCs w:val="20"/>
        </w:rPr>
      </w:pPr>
    </w:p>
    <w:p w14:paraId="71C9E79B" w14:textId="77777777" w:rsidR="00C342F5" w:rsidRPr="00F32FCD" w:rsidRDefault="00C342F5" w:rsidP="003249DC">
      <w:pPr>
        <w:ind w:left="720" w:firstLine="720"/>
        <w:rPr>
          <w:rFonts w:cs="Arial"/>
          <w:b/>
          <w:bCs/>
          <w:sz w:val="24"/>
          <w:szCs w:val="24"/>
        </w:rPr>
      </w:pPr>
      <w:r w:rsidRPr="00F32FCD">
        <w:rPr>
          <w:rFonts w:cs="Arial"/>
          <w:b/>
          <w:bCs/>
          <w:sz w:val="24"/>
          <w:szCs w:val="24"/>
        </w:rPr>
        <w:lastRenderedPageBreak/>
        <w:t>New Implementation:</w:t>
      </w:r>
    </w:p>
    <w:p w14:paraId="69C72403" w14:textId="77777777" w:rsidR="00C342F5" w:rsidRDefault="00C342F5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875A170" w14:textId="605AF81A" w:rsidR="007F5A2C" w:rsidRDefault="003249DC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 xml:space="preserve">Write </w:t>
      </w:r>
      <w:r w:rsidR="007F5A2C" w:rsidRPr="000846A8">
        <w:rPr>
          <w:rFonts w:cs="Arial"/>
          <w:sz w:val="20"/>
          <w:szCs w:val="20"/>
        </w:rPr>
        <w:t xml:space="preserve"> LINQ</w:t>
      </w:r>
      <w:proofErr w:type="gramEnd"/>
      <w:r>
        <w:rPr>
          <w:rFonts w:cs="Arial"/>
          <w:sz w:val="20"/>
          <w:szCs w:val="20"/>
        </w:rPr>
        <w:t xml:space="preserve"> with below details:</w:t>
      </w:r>
    </w:p>
    <w:p w14:paraId="13BF14AA" w14:textId="0C7637D3" w:rsidR="007F5A2C" w:rsidRPr="00E63B01" w:rsidRDefault="007F5A2C" w:rsidP="003249D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="003249DC">
        <w:rPr>
          <w:rFonts w:ascii="Courier New" w:hAnsi="Courier New" w:cs="Courier New"/>
          <w:sz w:val="20"/>
          <w:szCs w:val="20"/>
        </w:rPr>
        <w:t>To fetch employee type details.</w:t>
      </w:r>
    </w:p>
    <w:p w14:paraId="1CD9B200" w14:textId="77777777" w:rsidR="00DE5944" w:rsidRPr="004D279D" w:rsidRDefault="00DE5944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6F0217C2" w14:textId="1158BCCF" w:rsidR="00DE5944" w:rsidRPr="00664A1B" w:rsidRDefault="00DE5944" w:rsidP="003249DC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 w:rsidR="003249DC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E565B9F" w14:textId="2A5E6EC5" w:rsidR="00DE5944" w:rsidRPr="00073345" w:rsidRDefault="003249DC" w:rsidP="003249DC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  <w:r w:rsidR="00190DCD">
        <w:rPr>
          <w:rFonts w:ascii="Courier New" w:hAnsi="Courier New" w:cs="Courier New"/>
          <w:sz w:val="20"/>
          <w:szCs w:val="20"/>
        </w:rPr>
        <w:t>Types</w:t>
      </w:r>
    </w:p>
    <w:p w14:paraId="2401FEBA" w14:textId="5BEE2B6F" w:rsidR="007F5A2C" w:rsidRPr="000710FE" w:rsidRDefault="007F5A2C" w:rsidP="003249DC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1C069F">
        <w:rPr>
          <w:rFonts w:cs="Arial"/>
          <w:sz w:val="20"/>
          <w:szCs w:val="20"/>
        </w:rPr>
        <w:t>NA.</w:t>
      </w:r>
    </w:p>
    <w:p w14:paraId="7B95E3D5" w14:textId="72B95FEE" w:rsidR="007F5A2C" w:rsidRPr="0078741E" w:rsidRDefault="007F5A2C" w:rsidP="003249DC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BB2DBF">
        <w:rPr>
          <w:rFonts w:cs="Arial"/>
          <w:sz w:val="20"/>
          <w:szCs w:val="20"/>
        </w:rPr>
        <w:t xml:space="preserve">Employee Type </w:t>
      </w:r>
      <w:r>
        <w:rPr>
          <w:rFonts w:cs="Arial"/>
          <w:sz w:val="20"/>
          <w:szCs w:val="20"/>
        </w:rPr>
        <w:t>related details.</w:t>
      </w:r>
    </w:p>
    <w:p w14:paraId="4BEF213B" w14:textId="4F754AFF" w:rsidR="0078741E" w:rsidRDefault="0078741E" w:rsidP="003249D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7FE654F" w14:textId="62A60817" w:rsidR="00A12B45" w:rsidRPr="0077184B" w:rsidRDefault="00A12B45" w:rsidP="003249D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BB2DBF">
        <w:rPr>
          <w:rFonts w:cs="Arial"/>
          <w:sz w:val="20"/>
          <w:szCs w:val="20"/>
        </w:rPr>
        <w:t>Employee</w:t>
      </w:r>
    </w:p>
    <w:p w14:paraId="40BC8FE4" w14:textId="356FB129" w:rsidR="007220B7" w:rsidRPr="0041103B" w:rsidRDefault="007220B7" w:rsidP="003249D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BB2DBF"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61CAEB95" w14:textId="7B50D239" w:rsidR="007220B7" w:rsidRPr="007220B7" w:rsidRDefault="007220B7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D45DDD">
        <w:rPr>
          <w:rFonts w:cs="Arial"/>
          <w:sz w:val="20"/>
          <w:szCs w:val="20"/>
        </w:rPr>
        <w:t>Get</w:t>
      </w:r>
      <w:r w:rsidR="00C55C52">
        <w:rPr>
          <w:rFonts w:cs="Arial"/>
          <w:sz w:val="20"/>
          <w:szCs w:val="20"/>
        </w:rPr>
        <w:t>EmpTypes</w:t>
      </w:r>
    </w:p>
    <w:p w14:paraId="749D2FCF" w14:textId="495C9ACE" w:rsidR="0078741E" w:rsidRPr="0078741E" w:rsidRDefault="002106CD" w:rsidP="003249D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="0078741E" w:rsidRPr="00E63B01">
        <w:rPr>
          <w:rFonts w:ascii="Courier New" w:hAnsi="Courier New" w:cs="Courier New"/>
          <w:sz w:val="20"/>
          <w:szCs w:val="20"/>
        </w:rPr>
        <w:t>:</w:t>
      </w:r>
      <w:r w:rsidR="0078741E"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BB2DBF">
        <w:rPr>
          <w:rFonts w:cs="Arial"/>
          <w:sz w:val="20"/>
          <w:szCs w:val="20"/>
        </w:rPr>
        <w:t>employee</w:t>
      </w:r>
      <w:r w:rsidR="00BB2DBF" w:rsidRPr="002106CD">
        <w:rPr>
          <w:rFonts w:cs="Arial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/api/v1/</w:t>
      </w:r>
      <w:r w:rsidR="00BB2DBF"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</w:t>
      </w:r>
      <w:r w:rsidR="00BB1CCD">
        <w:rPr>
          <w:rFonts w:cs="Arial"/>
          <w:sz w:val="20"/>
          <w:szCs w:val="20"/>
        </w:rPr>
        <w:t>Get</w:t>
      </w:r>
      <w:r w:rsidR="00C55C52">
        <w:rPr>
          <w:rFonts w:cs="Arial"/>
          <w:sz w:val="20"/>
          <w:szCs w:val="20"/>
        </w:rPr>
        <w:t>EmpTypes</w:t>
      </w:r>
    </w:p>
    <w:p w14:paraId="7376ACE9" w14:textId="33095C41" w:rsidR="002A14E7" w:rsidRDefault="002A14E7" w:rsidP="002A14E7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1" w:name="_Toc45792381"/>
      <w:r w:rsidRPr="00561FAE">
        <w:rPr>
          <w:rFonts w:cs="Arial"/>
          <w:caps w:val="0"/>
        </w:rPr>
        <w:t>ProspectiveAssociate/Get</w:t>
      </w:r>
      <w:r>
        <w:rPr>
          <w:rFonts w:cs="Arial"/>
          <w:caps w:val="0"/>
        </w:rPr>
        <w:t>HRAAdvisors</w:t>
      </w:r>
      <w:r w:rsidRPr="00462F0C">
        <w:rPr>
          <w:rFonts w:cs="Arial"/>
          <w:caps w:val="0"/>
        </w:rPr>
        <w:t>:</w:t>
      </w:r>
      <w:bookmarkEnd w:id="31"/>
    </w:p>
    <w:p w14:paraId="709A1FB6" w14:textId="2282B42F" w:rsidR="00E37532" w:rsidRPr="00F47A46" w:rsidRDefault="00E37532" w:rsidP="00366970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="002A14E7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HRA,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51565988" w14:textId="77777777" w:rsidR="00E84891" w:rsidRPr="00883012" w:rsidRDefault="00E84891" w:rsidP="00366970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78B5A43F" w14:textId="77777777" w:rsidR="00E84891" w:rsidRPr="00B536B4" w:rsidRDefault="00E84891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6B2976E7" w14:textId="7B724D28" w:rsidR="00BA5928" w:rsidRDefault="00BA5928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</w:t>
      </w:r>
      <w:r w:rsidR="002A14E7">
        <w:rPr>
          <w:rFonts w:cs="Arial"/>
          <w:sz w:val="20"/>
          <w:szCs w:val="20"/>
        </w:rPr>
        <w:t>spectiveAssociate</w:t>
      </w:r>
      <w:r>
        <w:rPr>
          <w:rFonts w:cs="Arial"/>
          <w:sz w:val="20"/>
          <w:szCs w:val="20"/>
        </w:rPr>
        <w:t>Controller.cs</w:t>
      </w:r>
    </w:p>
    <w:p w14:paraId="30C36425" w14:textId="105B1979" w:rsidR="00BA5928" w:rsidRPr="0078093A" w:rsidRDefault="00BA5928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A10196">
        <w:rPr>
          <w:rFonts w:cs="Arial"/>
          <w:sz w:val="20"/>
          <w:szCs w:val="20"/>
        </w:rPr>
        <w:t>Get</w:t>
      </w:r>
      <w:r w:rsidR="002A14E7">
        <w:rPr>
          <w:rFonts w:cs="Arial"/>
          <w:sz w:val="20"/>
          <w:szCs w:val="20"/>
        </w:rPr>
        <w:t>HRAAdvisors</w:t>
      </w:r>
    </w:p>
    <w:p w14:paraId="6B6B1007" w14:textId="033ECB03" w:rsidR="00E84891" w:rsidRDefault="00E84891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proofErr w:type="gramStart"/>
      <w:r>
        <w:rPr>
          <w:rFonts w:cs="Arial"/>
          <w:sz w:val="20"/>
          <w:szCs w:val="20"/>
        </w:rPr>
        <w:t xml:space="preserve">fetching </w:t>
      </w:r>
      <w:r w:rsidR="002A14E7">
        <w:rPr>
          <w:rFonts w:cs="Arial"/>
          <w:sz w:val="20"/>
          <w:szCs w:val="20"/>
        </w:rPr>
        <w:t xml:space="preserve"> HRAdvisor</w:t>
      </w:r>
      <w:proofErr w:type="gramEnd"/>
      <w:r w:rsidR="002A14E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list for dropdown.</w:t>
      </w:r>
    </w:p>
    <w:p w14:paraId="3141E7E6" w14:textId="2A534F3F" w:rsidR="00660F22" w:rsidRPr="00660F22" w:rsidRDefault="00660F22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660F22">
        <w:rPr>
          <w:rFonts w:cs="Arial"/>
          <w:sz w:val="20"/>
          <w:szCs w:val="20"/>
        </w:rPr>
        <w:t>Linq query is used in this method for getting Employee TypeDetails. The query works as follows.</w:t>
      </w:r>
    </w:p>
    <w:p w14:paraId="2102546B" w14:textId="5D8DBE10" w:rsidR="00E84891" w:rsidRPr="009A2AF0" w:rsidRDefault="00E84891" w:rsidP="00366970">
      <w:pPr>
        <w:pStyle w:val="ListParagraph"/>
        <w:numPr>
          <w:ilvl w:val="0"/>
          <w:numId w:val="30"/>
        </w:numPr>
        <w:spacing w:after="0" w:line="259" w:lineRule="auto"/>
        <w:ind w:left="25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="00660F22">
        <w:rPr>
          <w:rFonts w:cs="Arial"/>
          <w:sz w:val="20"/>
          <w:szCs w:val="20"/>
        </w:rPr>
        <w:t xml:space="preserve"> To fetch HRAAdvisors list.</w:t>
      </w:r>
    </w:p>
    <w:p w14:paraId="09ECD2D2" w14:textId="1CD8B4C6" w:rsidR="00DE5944" w:rsidRPr="00474D54" w:rsidRDefault="00E84891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660F22">
        <w:rPr>
          <w:rFonts w:cs="Arial"/>
          <w:sz w:val="20"/>
          <w:szCs w:val="20"/>
        </w:rPr>
        <w:t>User</w:t>
      </w:r>
      <w:r w:rsidR="00281E1D">
        <w:rPr>
          <w:rFonts w:cs="Arial"/>
          <w:sz w:val="20"/>
          <w:szCs w:val="20"/>
        </w:rPr>
        <w:t>Roles, Roles and Users.</w:t>
      </w:r>
    </w:p>
    <w:p w14:paraId="080DDF37" w14:textId="409BD863" w:rsidR="00E84891" w:rsidRPr="002D3AD3" w:rsidRDefault="00E84891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 w:rsidR="00281E1D">
        <w:rPr>
          <w:rFonts w:cs="Arial"/>
          <w:sz w:val="20"/>
          <w:szCs w:val="20"/>
        </w:rPr>
        <w:t xml:space="preserve">Retain </w:t>
      </w:r>
      <w:r>
        <w:rPr>
          <w:rFonts w:cs="Arial"/>
          <w:sz w:val="20"/>
          <w:szCs w:val="20"/>
        </w:rPr>
        <w:t>LINQ.</w:t>
      </w:r>
    </w:p>
    <w:p w14:paraId="7D3B12DD" w14:textId="5DEAA7D6" w:rsidR="00E84891" w:rsidRPr="008E5BBE" w:rsidRDefault="00E84891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 w:rsidR="00A1198D">
        <w:rPr>
          <w:rFonts w:cs="Arial"/>
          <w:sz w:val="20"/>
          <w:szCs w:val="20"/>
        </w:rPr>
        <w:t>m</w:t>
      </w:r>
      <w:r w:rsidRPr="008E5BBE">
        <w:rPr>
          <w:rFonts w:cs="Arial"/>
          <w:sz w:val="20"/>
          <w:szCs w:val="20"/>
        </w:rPr>
        <w:t xml:space="preserve">ethod </w:t>
      </w:r>
      <w:r w:rsidR="00A1198D">
        <w:rPr>
          <w:rFonts w:cs="Arial"/>
          <w:sz w:val="20"/>
          <w:szCs w:val="20"/>
        </w:rPr>
        <w:t xml:space="preserve">fetches </w:t>
      </w:r>
      <w:r w:rsidRPr="008E5BBE">
        <w:rPr>
          <w:rFonts w:cs="Arial"/>
          <w:sz w:val="20"/>
          <w:szCs w:val="20"/>
        </w:rPr>
        <w:t>all active</w:t>
      </w:r>
      <w:r w:rsidR="00281E1D">
        <w:rPr>
          <w:rFonts w:cs="Arial"/>
          <w:sz w:val="20"/>
          <w:szCs w:val="20"/>
        </w:rPr>
        <w:t xml:space="preserve"> HRA users</w:t>
      </w:r>
      <w:r w:rsidR="00FA3AA7" w:rsidRPr="008E5BBE">
        <w:rPr>
          <w:rFonts w:cs="Arial"/>
          <w:sz w:val="20"/>
          <w:szCs w:val="20"/>
        </w:rPr>
        <w:t>.</w:t>
      </w:r>
    </w:p>
    <w:p w14:paraId="5E4FAF3B" w14:textId="4168B631" w:rsidR="00E84891" w:rsidRPr="004939D5" w:rsidRDefault="00E84891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366970">
        <w:rPr>
          <w:rFonts w:cs="Arial"/>
          <w:sz w:val="20"/>
          <w:szCs w:val="20"/>
        </w:rPr>
        <w:t>HRA Advisor list details.</w:t>
      </w:r>
    </w:p>
    <w:p w14:paraId="32024985" w14:textId="77777777" w:rsidR="00E84891" w:rsidRPr="00114776" w:rsidRDefault="00E84891" w:rsidP="00366970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1CCB3A0D" w14:textId="66CD486B" w:rsidR="00E84891" w:rsidRDefault="00E84891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016C548" w14:textId="77777777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 xml:space="preserve">Write </w:t>
      </w:r>
      <w:r w:rsidRPr="000846A8">
        <w:rPr>
          <w:rFonts w:cs="Arial"/>
          <w:sz w:val="20"/>
          <w:szCs w:val="20"/>
        </w:rPr>
        <w:t xml:space="preserve"> LINQ</w:t>
      </w:r>
      <w:proofErr w:type="gramEnd"/>
      <w:r>
        <w:rPr>
          <w:rFonts w:cs="Arial"/>
          <w:sz w:val="20"/>
          <w:szCs w:val="20"/>
        </w:rPr>
        <w:t xml:space="preserve"> with below details:</w:t>
      </w:r>
    </w:p>
    <w:p w14:paraId="449B4362" w14:textId="3797BDB9" w:rsidR="00366970" w:rsidRPr="00E63B01" w:rsidRDefault="00366970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>To fetch HRA Advisor details.</w:t>
      </w:r>
    </w:p>
    <w:p w14:paraId="1374D37B" w14:textId="77777777" w:rsidR="00366970" w:rsidRPr="004D279D" w:rsidRDefault="00366970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03E1D71A" w14:textId="7A8B2D33" w:rsidR="00366970" w:rsidRPr="00664A1B" w:rsidRDefault="00366970" w:rsidP="00366970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A05A384" w14:textId="3FABCAAC" w:rsidR="00366970" w:rsidRPr="00366970" w:rsidRDefault="00366970" w:rsidP="00366970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UserRoles</w:t>
      </w:r>
    </w:p>
    <w:p w14:paraId="3C8AFD4E" w14:textId="1840D1E5" w:rsidR="00366970" w:rsidRPr="00366970" w:rsidRDefault="00366970" w:rsidP="00366970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Roles</w:t>
      </w:r>
    </w:p>
    <w:p w14:paraId="09C10993" w14:textId="7B1CB11F" w:rsidR="00366970" w:rsidRPr="00073345" w:rsidRDefault="00366970" w:rsidP="00366970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Users</w:t>
      </w:r>
    </w:p>
    <w:p w14:paraId="155EB2BB" w14:textId="0D216817" w:rsidR="00366970" w:rsidRPr="000710FE" w:rsidRDefault="00366970" w:rsidP="00366970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C55C52">
        <w:rPr>
          <w:rFonts w:cs="Arial"/>
          <w:sz w:val="20"/>
          <w:szCs w:val="20"/>
        </w:rPr>
        <w:tab/>
        <w:t>No</w:t>
      </w:r>
    </w:p>
    <w:p w14:paraId="6C602921" w14:textId="0A636F74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HRA Advisor related details</w:t>
      </w:r>
    </w:p>
    <w:p w14:paraId="0F5993A6" w14:textId="3D101EC5" w:rsidR="00083922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0BFCA11F" w14:textId="6C439B7C" w:rsidR="007472F9" w:rsidRPr="0077184B" w:rsidRDefault="007472F9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C55C52">
        <w:rPr>
          <w:rFonts w:cs="Arial"/>
          <w:sz w:val="20"/>
          <w:szCs w:val="20"/>
        </w:rPr>
        <w:t>Admin</w:t>
      </w:r>
    </w:p>
    <w:p w14:paraId="30387E33" w14:textId="1A2DC1A0" w:rsidR="00362CEB" w:rsidRPr="0041103B" w:rsidRDefault="00362CEB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C55C52">
        <w:rPr>
          <w:rFonts w:cs="Arial"/>
          <w:sz w:val="20"/>
          <w:szCs w:val="20"/>
        </w:rPr>
        <w:t>UserRole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54893EBB" w14:textId="11A29DA3" w:rsidR="00362CEB" w:rsidRPr="00362CEB" w:rsidRDefault="00362CEB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</w:t>
      </w:r>
      <w:r w:rsidR="00366970">
        <w:rPr>
          <w:rFonts w:cs="Arial"/>
          <w:sz w:val="20"/>
          <w:szCs w:val="20"/>
        </w:rPr>
        <w:t>HRAAdvisors</w:t>
      </w:r>
    </w:p>
    <w:p w14:paraId="40BA2A17" w14:textId="2F41255E" w:rsidR="00083922" w:rsidRPr="0078741E" w:rsidRDefault="00083922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C55C52"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/api/v1/</w:t>
      </w:r>
      <w:proofErr w:type="spellStart"/>
      <w:r w:rsidR="00C55C52">
        <w:rPr>
          <w:rFonts w:cs="Arial"/>
          <w:sz w:val="20"/>
          <w:szCs w:val="20"/>
        </w:rPr>
        <w:t>UserRole</w:t>
      </w:r>
      <w:proofErr w:type="spellEnd"/>
      <w:r w:rsidRPr="002106CD">
        <w:rPr>
          <w:rFonts w:cs="Arial"/>
          <w:sz w:val="20"/>
          <w:szCs w:val="20"/>
        </w:rPr>
        <w:t>/Get</w:t>
      </w:r>
      <w:r w:rsidR="00366970">
        <w:rPr>
          <w:rFonts w:cs="Arial"/>
          <w:sz w:val="20"/>
          <w:szCs w:val="20"/>
        </w:rPr>
        <w:t>HRAAdvisors</w:t>
      </w:r>
    </w:p>
    <w:p w14:paraId="5C6AFDFD" w14:textId="0950AB0A" w:rsidR="00366970" w:rsidRDefault="00366970" w:rsidP="00366970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2" w:name="_Toc45792382"/>
      <w:bookmarkStart w:id="33" w:name="_Toc44009296"/>
      <w:r w:rsidRPr="00561FAE">
        <w:rPr>
          <w:rFonts w:cs="Arial"/>
          <w:caps w:val="0"/>
        </w:rPr>
        <w:t>Pr</w:t>
      </w:r>
      <w:r>
        <w:rPr>
          <w:rFonts w:cs="Arial"/>
          <w:caps w:val="0"/>
        </w:rPr>
        <w:t>acticeArea</w:t>
      </w:r>
      <w:r w:rsidRPr="00561FAE">
        <w:rPr>
          <w:rFonts w:cs="Arial"/>
          <w:caps w:val="0"/>
        </w:rPr>
        <w:t>/Get</w:t>
      </w:r>
      <w:r>
        <w:rPr>
          <w:rFonts w:cs="Arial"/>
          <w:caps w:val="0"/>
        </w:rPr>
        <w:t>PracticeAreas</w:t>
      </w:r>
      <w:r w:rsidRPr="00462F0C">
        <w:rPr>
          <w:rFonts w:cs="Arial"/>
          <w:caps w:val="0"/>
        </w:rPr>
        <w:t>:</w:t>
      </w:r>
      <w:bookmarkEnd w:id="32"/>
    </w:p>
    <w:p w14:paraId="0F9EACFA" w14:textId="2C747333" w:rsidR="00366970" w:rsidRPr="00F47A46" w:rsidRDefault="00366970" w:rsidP="00366970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555EB308" w14:textId="77777777" w:rsidR="00366970" w:rsidRPr="00883012" w:rsidRDefault="00366970" w:rsidP="00366970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2D072D4C" w14:textId="77777777" w:rsidR="00366970" w:rsidRPr="00B536B4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07618BF6" w14:textId="571EE592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</w:t>
      </w:r>
      <w:r w:rsidR="006E1723">
        <w:rPr>
          <w:rFonts w:cs="Arial"/>
          <w:sz w:val="20"/>
          <w:szCs w:val="20"/>
        </w:rPr>
        <w:t>acticeArea</w:t>
      </w:r>
      <w:r>
        <w:rPr>
          <w:rFonts w:cs="Arial"/>
          <w:sz w:val="20"/>
          <w:szCs w:val="20"/>
        </w:rPr>
        <w:t>Controller.cs</w:t>
      </w:r>
    </w:p>
    <w:p w14:paraId="44431D8E" w14:textId="3CFA2998" w:rsidR="00366970" w:rsidRPr="0078093A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A10196">
        <w:rPr>
          <w:rFonts w:cs="Arial"/>
          <w:sz w:val="20"/>
          <w:szCs w:val="20"/>
        </w:rPr>
        <w:t>Get</w:t>
      </w:r>
      <w:r w:rsidR="006E1723">
        <w:rPr>
          <w:rFonts w:cs="Arial"/>
          <w:sz w:val="20"/>
          <w:szCs w:val="20"/>
        </w:rPr>
        <w:t>PracticeAreas</w:t>
      </w:r>
    </w:p>
    <w:p w14:paraId="5DD1AB79" w14:textId="3465AEBF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proofErr w:type="gramStart"/>
      <w:r>
        <w:rPr>
          <w:rFonts w:cs="Arial"/>
          <w:sz w:val="20"/>
          <w:szCs w:val="20"/>
        </w:rPr>
        <w:t xml:space="preserve">fetching  </w:t>
      </w:r>
      <w:r w:rsidR="006E1723">
        <w:rPr>
          <w:rFonts w:cs="Arial"/>
          <w:sz w:val="20"/>
          <w:szCs w:val="20"/>
        </w:rPr>
        <w:t>Technology</w:t>
      </w:r>
      <w:proofErr w:type="gramEnd"/>
      <w:r w:rsidR="006E172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list for dropdown.</w:t>
      </w:r>
    </w:p>
    <w:p w14:paraId="5C397E63" w14:textId="19A2752E" w:rsidR="006E1723" w:rsidRPr="001968CF" w:rsidRDefault="006E1723" w:rsidP="006E172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bookmarkStart w:id="34" w:name="_Hlk44068680"/>
      <w:r w:rsidRPr="007A4EFA">
        <w:rPr>
          <w:rFonts w:cs="Arial"/>
          <w:sz w:val="20"/>
          <w:szCs w:val="20"/>
        </w:rPr>
        <w:t>usp_GetPr</w:t>
      </w:r>
      <w:r>
        <w:rPr>
          <w:rFonts w:cs="Arial"/>
          <w:sz w:val="20"/>
          <w:szCs w:val="20"/>
        </w:rPr>
        <w:t>acticeAreas</w:t>
      </w:r>
      <w:bookmarkEnd w:id="34"/>
      <w:r>
        <w:rPr>
          <w:rFonts w:cs="Arial"/>
          <w:sz w:val="20"/>
          <w:szCs w:val="20"/>
        </w:rPr>
        <w:t>.</w:t>
      </w:r>
    </w:p>
    <w:p w14:paraId="24B28BFC" w14:textId="282242CE" w:rsidR="006E1723" w:rsidRPr="002D3AD3" w:rsidRDefault="006E1723" w:rsidP="006E172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usp_GetPr</w:t>
      </w:r>
      <w:r>
        <w:rPr>
          <w:rFonts w:cs="Arial"/>
          <w:sz w:val="20"/>
          <w:szCs w:val="20"/>
        </w:rPr>
        <w:t>acticeAreas:</w:t>
      </w:r>
      <w:r w:rsidRPr="002D3AD3">
        <w:rPr>
          <w:rFonts w:cs="Arial"/>
          <w:sz w:val="20"/>
          <w:szCs w:val="20"/>
        </w:rPr>
        <w:t xml:space="preserve"> </w:t>
      </w:r>
    </w:p>
    <w:p w14:paraId="1A729FEE" w14:textId="52A0AA38" w:rsidR="00366970" w:rsidRPr="009A2AF0" w:rsidRDefault="00366970" w:rsidP="006E1723">
      <w:pPr>
        <w:pStyle w:val="ListParagraph"/>
        <w:numPr>
          <w:ilvl w:val="0"/>
          <w:numId w:val="30"/>
        </w:numPr>
        <w:spacing w:after="0" w:line="259" w:lineRule="auto"/>
        <w:ind w:left="31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>
        <w:rPr>
          <w:rFonts w:cs="Arial"/>
          <w:sz w:val="20"/>
          <w:szCs w:val="20"/>
        </w:rPr>
        <w:t xml:space="preserve"> To fetch </w:t>
      </w:r>
      <w:r w:rsidR="006E1723">
        <w:rPr>
          <w:rFonts w:cs="Arial"/>
          <w:sz w:val="20"/>
          <w:szCs w:val="20"/>
        </w:rPr>
        <w:t>Technology list</w:t>
      </w:r>
      <w:r>
        <w:rPr>
          <w:rFonts w:cs="Arial"/>
          <w:sz w:val="20"/>
          <w:szCs w:val="20"/>
        </w:rPr>
        <w:t>.</w:t>
      </w:r>
    </w:p>
    <w:p w14:paraId="3A6E1A92" w14:textId="25993A6D" w:rsidR="00366970" w:rsidRPr="00474D54" w:rsidRDefault="00366970" w:rsidP="006E1723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DA2D48">
        <w:rPr>
          <w:rFonts w:cs="Arial"/>
          <w:sz w:val="20"/>
          <w:szCs w:val="20"/>
        </w:rPr>
        <w:t>PracticeArea</w:t>
      </w:r>
      <w:r>
        <w:rPr>
          <w:rFonts w:cs="Arial"/>
          <w:sz w:val="20"/>
          <w:szCs w:val="20"/>
        </w:rPr>
        <w:t>.</w:t>
      </w:r>
    </w:p>
    <w:p w14:paraId="2CFE13DB" w14:textId="26AD4B98" w:rsidR="00366970" w:rsidRPr="002D3AD3" w:rsidRDefault="00366970" w:rsidP="006E1723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 w:rsidR="00DA2D48">
        <w:rPr>
          <w:rFonts w:cs="Arial"/>
          <w:sz w:val="20"/>
          <w:szCs w:val="20"/>
        </w:rPr>
        <w:t>Convert SP to LinQ</w:t>
      </w:r>
      <w:r>
        <w:rPr>
          <w:rFonts w:cs="Arial"/>
          <w:sz w:val="20"/>
          <w:szCs w:val="20"/>
        </w:rPr>
        <w:t>.</w:t>
      </w:r>
    </w:p>
    <w:p w14:paraId="2A4C709B" w14:textId="513407E4" w:rsidR="00366970" w:rsidRPr="008E5BBE" w:rsidRDefault="00366970" w:rsidP="006E1723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 w:rsidR="00DA2D48">
        <w:rPr>
          <w:rFonts w:cs="Arial"/>
          <w:sz w:val="20"/>
          <w:szCs w:val="20"/>
        </w:rPr>
        <w:t xml:space="preserve">SP </w:t>
      </w:r>
      <w:r>
        <w:rPr>
          <w:rFonts w:cs="Arial"/>
          <w:sz w:val="20"/>
          <w:szCs w:val="20"/>
        </w:rPr>
        <w:t xml:space="preserve">fetches </w:t>
      </w:r>
      <w:r w:rsidRPr="008E5BBE">
        <w:rPr>
          <w:rFonts w:cs="Arial"/>
          <w:sz w:val="20"/>
          <w:szCs w:val="20"/>
        </w:rPr>
        <w:t>all active</w:t>
      </w:r>
      <w:r>
        <w:rPr>
          <w:rFonts w:cs="Arial"/>
          <w:sz w:val="20"/>
          <w:szCs w:val="20"/>
        </w:rPr>
        <w:t xml:space="preserve"> </w:t>
      </w:r>
      <w:r w:rsidR="00DA2D48">
        <w:rPr>
          <w:rFonts w:cs="Arial"/>
          <w:sz w:val="20"/>
          <w:szCs w:val="20"/>
        </w:rPr>
        <w:t>Practice Areas</w:t>
      </w:r>
      <w:r w:rsidRPr="008E5BBE">
        <w:rPr>
          <w:rFonts w:cs="Arial"/>
          <w:sz w:val="20"/>
          <w:szCs w:val="20"/>
        </w:rPr>
        <w:t>.</w:t>
      </w:r>
    </w:p>
    <w:p w14:paraId="5188BF0D" w14:textId="29C414F8" w:rsidR="00366970" w:rsidRPr="004939D5" w:rsidRDefault="00366970" w:rsidP="006E1723">
      <w:pPr>
        <w:pStyle w:val="ListParagraph"/>
        <w:numPr>
          <w:ilvl w:val="3"/>
          <w:numId w:val="24"/>
        </w:numPr>
        <w:ind w:left="31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DA2D48">
        <w:rPr>
          <w:rFonts w:cs="Arial"/>
          <w:sz w:val="20"/>
          <w:szCs w:val="20"/>
        </w:rPr>
        <w:t>PracticeArea</w:t>
      </w:r>
      <w:r>
        <w:rPr>
          <w:rFonts w:cs="Arial"/>
          <w:sz w:val="20"/>
          <w:szCs w:val="20"/>
        </w:rPr>
        <w:t xml:space="preserve"> list details.</w:t>
      </w:r>
    </w:p>
    <w:p w14:paraId="06164046" w14:textId="77777777" w:rsidR="00366970" w:rsidRPr="00114776" w:rsidRDefault="00366970" w:rsidP="00366970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1EAC7C26" w14:textId="77777777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A23728E" w14:textId="33AF5555" w:rsidR="00366970" w:rsidRDefault="00DA2D48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Convert the SP to LinQ</w:t>
      </w:r>
      <w:r w:rsidR="00366970">
        <w:rPr>
          <w:rFonts w:cs="Arial"/>
          <w:sz w:val="20"/>
          <w:szCs w:val="20"/>
        </w:rPr>
        <w:t>:</w:t>
      </w:r>
    </w:p>
    <w:p w14:paraId="1CEE86A2" w14:textId="39E8ADBB" w:rsidR="00366970" w:rsidRPr="00E63B01" w:rsidRDefault="00366970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fetch </w:t>
      </w:r>
      <w:r w:rsidR="00DA2D48">
        <w:rPr>
          <w:rFonts w:ascii="Courier New" w:hAnsi="Courier New" w:cs="Courier New"/>
          <w:sz w:val="20"/>
          <w:szCs w:val="20"/>
        </w:rPr>
        <w:t xml:space="preserve">Technology </w:t>
      </w:r>
      <w:r>
        <w:rPr>
          <w:rFonts w:ascii="Courier New" w:hAnsi="Courier New" w:cs="Courier New"/>
          <w:sz w:val="20"/>
          <w:szCs w:val="20"/>
        </w:rPr>
        <w:t>details.</w:t>
      </w:r>
    </w:p>
    <w:p w14:paraId="05AFAE8D" w14:textId="77777777" w:rsidR="00366970" w:rsidRPr="004D279D" w:rsidRDefault="00366970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3FC80574" w14:textId="77777777" w:rsidR="00366970" w:rsidRPr="00664A1B" w:rsidRDefault="00366970" w:rsidP="00366970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C1C5AFB" w14:textId="038F0731" w:rsidR="00366970" w:rsidRPr="00DA2D48" w:rsidRDefault="00DA2D48" w:rsidP="00DA2D48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PracticeArea</w:t>
      </w:r>
    </w:p>
    <w:p w14:paraId="56DB0BF3" w14:textId="464A7CE2" w:rsidR="00366970" w:rsidRPr="000710FE" w:rsidRDefault="00366970" w:rsidP="00366970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Cross </w:t>
      </w:r>
      <w:proofErr w:type="spellStart"/>
      <w:proofErr w:type="gramStart"/>
      <w:r w:rsidRPr="00E63B01">
        <w:rPr>
          <w:rFonts w:ascii="Courier New" w:hAnsi="Courier New" w:cs="Courier New"/>
          <w:sz w:val="20"/>
          <w:szCs w:val="20"/>
        </w:rPr>
        <w:t>communication:</w:t>
      </w:r>
      <w:r w:rsidR="005F66BC">
        <w:rPr>
          <w:rFonts w:cs="Arial"/>
          <w:sz w:val="20"/>
          <w:szCs w:val="20"/>
        </w:rPr>
        <w:t>NA</w:t>
      </w:r>
      <w:proofErr w:type="spellEnd"/>
      <w:r>
        <w:rPr>
          <w:rFonts w:cs="Arial"/>
          <w:sz w:val="20"/>
          <w:szCs w:val="20"/>
        </w:rPr>
        <w:t>.</w:t>
      </w:r>
      <w:proofErr w:type="gramEnd"/>
    </w:p>
    <w:p w14:paraId="2C664F08" w14:textId="176B217D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DA2D48">
        <w:rPr>
          <w:rFonts w:cs="Arial"/>
          <w:sz w:val="20"/>
          <w:szCs w:val="20"/>
        </w:rPr>
        <w:t>PracticeArea</w:t>
      </w:r>
      <w:r>
        <w:rPr>
          <w:rFonts w:cs="Arial"/>
          <w:sz w:val="20"/>
          <w:szCs w:val="20"/>
        </w:rPr>
        <w:t xml:space="preserve"> related details</w:t>
      </w:r>
    </w:p>
    <w:p w14:paraId="6BF2B301" w14:textId="77777777" w:rsidR="00366970" w:rsidRDefault="00366970" w:rsidP="00366970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58CA2A0B" w14:textId="0AD5384A" w:rsidR="00366970" w:rsidRPr="0077184B" w:rsidRDefault="00366970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5F66BC">
        <w:rPr>
          <w:rFonts w:cs="Arial"/>
          <w:sz w:val="20"/>
          <w:szCs w:val="20"/>
        </w:rPr>
        <w:t>Admin</w:t>
      </w:r>
    </w:p>
    <w:p w14:paraId="5EBBCB6D" w14:textId="44E592DA" w:rsidR="00366970" w:rsidRPr="0041103B" w:rsidRDefault="00366970" w:rsidP="00366970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>
        <w:rPr>
          <w:rFonts w:cs="Arial"/>
          <w:sz w:val="20"/>
          <w:szCs w:val="20"/>
        </w:rPr>
        <w:t>Pr</w:t>
      </w:r>
      <w:r w:rsidR="005F66BC">
        <w:rPr>
          <w:rFonts w:cs="Arial"/>
          <w:sz w:val="20"/>
          <w:szCs w:val="20"/>
        </w:rPr>
        <w:t>acticeArea</w:t>
      </w:r>
      <w:r w:rsidRPr="00A033A5">
        <w:rPr>
          <w:rFonts w:cs="Arial"/>
          <w:sz w:val="20"/>
          <w:szCs w:val="20"/>
        </w:rPr>
        <w:t>Controller.cs</w:t>
      </w:r>
    </w:p>
    <w:p w14:paraId="6577EFDC" w14:textId="49C5A8C6" w:rsidR="00366970" w:rsidRPr="00362CEB" w:rsidRDefault="00366970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lastRenderedPageBreak/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</w:t>
      </w:r>
      <w:r w:rsidR="005F66BC">
        <w:rPr>
          <w:rFonts w:cs="Arial"/>
          <w:sz w:val="20"/>
          <w:szCs w:val="20"/>
        </w:rPr>
        <w:t>All</w:t>
      </w:r>
    </w:p>
    <w:p w14:paraId="4539ADE7" w14:textId="3122FFFE" w:rsidR="00366970" w:rsidRPr="0078741E" w:rsidRDefault="00366970" w:rsidP="00366970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5F66BC"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/api/v1/</w:t>
      </w:r>
      <w:r w:rsidR="005F66BC">
        <w:rPr>
          <w:rFonts w:cs="Arial"/>
          <w:sz w:val="20"/>
          <w:szCs w:val="20"/>
        </w:rPr>
        <w:t>PracticeArea</w:t>
      </w:r>
      <w:r w:rsidRPr="002106CD">
        <w:rPr>
          <w:rFonts w:cs="Arial"/>
          <w:sz w:val="20"/>
          <w:szCs w:val="20"/>
        </w:rPr>
        <w:t xml:space="preserve"> /Get</w:t>
      </w:r>
      <w:r w:rsidR="005F66BC">
        <w:rPr>
          <w:rFonts w:cs="Arial"/>
          <w:sz w:val="20"/>
          <w:szCs w:val="20"/>
        </w:rPr>
        <w:t>All</w:t>
      </w:r>
    </w:p>
    <w:p w14:paraId="523D438A" w14:textId="303F41DD" w:rsidR="00DA2D48" w:rsidRDefault="00DA2D48" w:rsidP="00DA2D48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5" w:name="_Toc45792383"/>
      <w:bookmarkStart w:id="36" w:name="_Toc44009297"/>
      <w:bookmarkEnd w:id="33"/>
      <w:r>
        <w:rPr>
          <w:rFonts w:cs="Arial"/>
          <w:caps w:val="0"/>
        </w:rPr>
        <w:t>UserDepartment</w:t>
      </w:r>
      <w:r w:rsidRPr="00561FAE">
        <w:rPr>
          <w:rFonts w:cs="Arial"/>
          <w:caps w:val="0"/>
        </w:rPr>
        <w:t>/Get</w:t>
      </w:r>
      <w:r w:rsidR="00BF07ED">
        <w:rPr>
          <w:rFonts w:cs="Arial"/>
          <w:caps w:val="0"/>
        </w:rPr>
        <w:t>DepartmentDetails</w:t>
      </w:r>
      <w:r w:rsidRPr="00462F0C">
        <w:rPr>
          <w:rFonts w:cs="Arial"/>
          <w:caps w:val="0"/>
        </w:rPr>
        <w:t>:</w:t>
      </w:r>
      <w:bookmarkEnd w:id="35"/>
    </w:p>
    <w:p w14:paraId="1354EC89" w14:textId="77777777" w:rsidR="00DA2D48" w:rsidRPr="00F47A46" w:rsidRDefault="00DA2D48" w:rsidP="00DA2D48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HRA,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3C0310B9" w14:textId="77777777" w:rsidR="00DA2D48" w:rsidRPr="00883012" w:rsidRDefault="00DA2D48" w:rsidP="00DA2D48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5CA55196" w14:textId="554532EF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</w:t>
      </w:r>
      <w:proofErr w:type="gramStart"/>
      <w:r>
        <w:rPr>
          <w:rFonts w:cs="Arial"/>
          <w:sz w:val="20"/>
          <w:szCs w:val="20"/>
        </w:rPr>
        <w:t>method  have</w:t>
      </w:r>
      <w:proofErr w:type="gramEnd"/>
      <w:r>
        <w:rPr>
          <w:rFonts w:cs="Arial"/>
          <w:sz w:val="20"/>
          <w:szCs w:val="20"/>
        </w:rPr>
        <w:t xml:space="preserve"> </w:t>
      </w:r>
      <w:r w:rsidR="00BF07ED">
        <w:rPr>
          <w:rFonts w:cs="Arial"/>
          <w:sz w:val="20"/>
          <w:szCs w:val="20"/>
        </w:rPr>
        <w:t xml:space="preserve">isActive flag as </w:t>
      </w:r>
      <w:r>
        <w:rPr>
          <w:rFonts w:cs="Arial"/>
          <w:sz w:val="20"/>
          <w:szCs w:val="20"/>
        </w:rPr>
        <w:t>input.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BF07ED" w14:paraId="18DD9F92" w14:textId="77777777" w:rsidTr="00D22D6B">
        <w:tc>
          <w:tcPr>
            <w:tcW w:w="1838" w:type="dxa"/>
          </w:tcPr>
          <w:p w14:paraId="108CDE8C" w14:textId="77777777" w:rsidR="00BF07ED" w:rsidRPr="00EB0E0A" w:rsidRDefault="00BF07ED" w:rsidP="00D22D6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07426306" w14:textId="77777777" w:rsidR="00BF07ED" w:rsidRPr="00EB0E0A" w:rsidRDefault="00BF07ED" w:rsidP="00D22D6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BF07ED" w14:paraId="164EA73C" w14:textId="77777777" w:rsidTr="00D22D6B">
        <w:trPr>
          <w:trHeight w:val="269"/>
        </w:trPr>
        <w:tc>
          <w:tcPr>
            <w:tcW w:w="1838" w:type="dxa"/>
          </w:tcPr>
          <w:p w14:paraId="093F54F9" w14:textId="5A199DE4" w:rsidR="00BF07ED" w:rsidRPr="00EB0E0A" w:rsidRDefault="00BF07ED" w:rsidP="00D22D6B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isActive</w:t>
            </w:r>
          </w:p>
        </w:tc>
        <w:tc>
          <w:tcPr>
            <w:tcW w:w="1276" w:type="dxa"/>
          </w:tcPr>
          <w:p w14:paraId="5DAB7905" w14:textId="4351CFD3" w:rsidR="00BF07ED" w:rsidRPr="00EB0E0A" w:rsidRDefault="00BF07ED" w:rsidP="00D22D6B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Bool</w:t>
            </w:r>
          </w:p>
        </w:tc>
      </w:tr>
    </w:tbl>
    <w:p w14:paraId="5ABFF0FC" w14:textId="77777777" w:rsidR="00BF07ED" w:rsidRPr="00B536B4" w:rsidRDefault="00BF07ED" w:rsidP="00BF07ED">
      <w:pPr>
        <w:pStyle w:val="ListParagraph"/>
        <w:ind w:left="1860"/>
        <w:rPr>
          <w:rFonts w:cs="Arial"/>
          <w:sz w:val="20"/>
          <w:szCs w:val="20"/>
        </w:rPr>
      </w:pPr>
    </w:p>
    <w:p w14:paraId="4D37D32A" w14:textId="17C7B0C3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="00BF07ED">
        <w:rPr>
          <w:rFonts w:cs="Arial"/>
          <w:sz w:val="20"/>
          <w:szCs w:val="20"/>
        </w:rPr>
        <w:t>UserDepartment</w:t>
      </w:r>
      <w:r>
        <w:rPr>
          <w:rFonts w:cs="Arial"/>
          <w:sz w:val="20"/>
          <w:szCs w:val="20"/>
        </w:rPr>
        <w:t>Controller.cs</w:t>
      </w:r>
    </w:p>
    <w:p w14:paraId="71ACCCC5" w14:textId="56735C2D" w:rsidR="00DA2D48" w:rsidRPr="0078093A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A10196">
        <w:rPr>
          <w:rFonts w:cs="Arial"/>
          <w:sz w:val="20"/>
          <w:szCs w:val="20"/>
        </w:rPr>
        <w:t>Get</w:t>
      </w:r>
      <w:r w:rsidR="00BF07ED">
        <w:rPr>
          <w:rFonts w:cs="Arial"/>
          <w:sz w:val="20"/>
          <w:szCs w:val="20"/>
        </w:rPr>
        <w:t>DepartmentDetails</w:t>
      </w:r>
    </w:p>
    <w:p w14:paraId="0D388B98" w14:textId="0230461C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proofErr w:type="gramStart"/>
      <w:r>
        <w:rPr>
          <w:rFonts w:cs="Arial"/>
          <w:sz w:val="20"/>
          <w:szCs w:val="20"/>
        </w:rPr>
        <w:t xml:space="preserve">fetching  </w:t>
      </w:r>
      <w:r w:rsidR="00BF07ED">
        <w:rPr>
          <w:rFonts w:cs="Arial"/>
          <w:sz w:val="20"/>
          <w:szCs w:val="20"/>
        </w:rPr>
        <w:t>Department</w:t>
      </w:r>
      <w:proofErr w:type="gramEnd"/>
      <w:r w:rsidR="00BF07E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list for dropdown.</w:t>
      </w:r>
    </w:p>
    <w:p w14:paraId="4D4FFA98" w14:textId="224303C1" w:rsidR="00DA2D48" w:rsidRPr="00660F22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660F22">
        <w:rPr>
          <w:rFonts w:cs="Arial"/>
          <w:sz w:val="20"/>
          <w:szCs w:val="20"/>
        </w:rPr>
        <w:t xml:space="preserve">Linq query is used in this method for getting </w:t>
      </w:r>
      <w:r w:rsidR="00BF07ED">
        <w:rPr>
          <w:rFonts w:cs="Arial"/>
          <w:sz w:val="20"/>
          <w:szCs w:val="20"/>
        </w:rPr>
        <w:t xml:space="preserve">Department </w:t>
      </w:r>
      <w:r w:rsidRPr="00660F22">
        <w:rPr>
          <w:rFonts w:cs="Arial"/>
          <w:sz w:val="20"/>
          <w:szCs w:val="20"/>
        </w:rPr>
        <w:t>Details. The query works as follows.</w:t>
      </w:r>
    </w:p>
    <w:p w14:paraId="104D71CA" w14:textId="33FC20FF" w:rsidR="00DA2D48" w:rsidRPr="009A2AF0" w:rsidRDefault="00DA2D48" w:rsidP="00DA2D48">
      <w:pPr>
        <w:pStyle w:val="ListParagraph"/>
        <w:numPr>
          <w:ilvl w:val="0"/>
          <w:numId w:val="30"/>
        </w:numPr>
        <w:spacing w:after="0" w:line="259" w:lineRule="auto"/>
        <w:ind w:left="25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>
        <w:rPr>
          <w:rFonts w:cs="Arial"/>
          <w:sz w:val="20"/>
          <w:szCs w:val="20"/>
        </w:rPr>
        <w:t xml:space="preserve"> To fetch </w:t>
      </w:r>
      <w:r w:rsidR="00BF07ED">
        <w:rPr>
          <w:rFonts w:cs="Arial"/>
          <w:sz w:val="20"/>
          <w:szCs w:val="20"/>
        </w:rPr>
        <w:t xml:space="preserve">Department </w:t>
      </w:r>
      <w:r>
        <w:rPr>
          <w:rFonts w:cs="Arial"/>
          <w:sz w:val="20"/>
          <w:szCs w:val="20"/>
        </w:rPr>
        <w:t>list.</w:t>
      </w:r>
    </w:p>
    <w:p w14:paraId="0612FA53" w14:textId="52A7BEFB" w:rsidR="00DA2D48" w:rsidRPr="00474D54" w:rsidRDefault="00DA2D48" w:rsidP="00DA2D4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="00F26EA1">
        <w:rPr>
          <w:rFonts w:ascii="Courier New" w:hAnsi="Courier New" w:cs="Courier New"/>
          <w:sz w:val="20"/>
          <w:szCs w:val="20"/>
        </w:rPr>
        <w:t xml:space="preserve"> </w:t>
      </w:r>
      <w:r w:rsidR="00BF07ED">
        <w:rPr>
          <w:rFonts w:cs="Arial"/>
          <w:sz w:val="20"/>
          <w:szCs w:val="20"/>
        </w:rPr>
        <w:t>Department</w:t>
      </w:r>
      <w:r>
        <w:rPr>
          <w:rFonts w:cs="Arial"/>
          <w:sz w:val="20"/>
          <w:szCs w:val="20"/>
        </w:rPr>
        <w:t xml:space="preserve">, </w:t>
      </w:r>
      <w:r w:rsidR="00BF07ED">
        <w:rPr>
          <w:rFonts w:cs="Arial"/>
          <w:sz w:val="20"/>
          <w:szCs w:val="20"/>
        </w:rPr>
        <w:t xml:space="preserve">DepartmentType </w:t>
      </w:r>
      <w:r>
        <w:rPr>
          <w:rFonts w:cs="Arial"/>
          <w:sz w:val="20"/>
          <w:szCs w:val="20"/>
        </w:rPr>
        <w:t>and</w:t>
      </w:r>
      <w:r w:rsidR="00BF07ED">
        <w:rPr>
          <w:rFonts w:cs="Arial"/>
          <w:sz w:val="20"/>
          <w:szCs w:val="20"/>
        </w:rPr>
        <w:t xml:space="preserve"> Employee</w:t>
      </w:r>
      <w:r>
        <w:rPr>
          <w:rFonts w:cs="Arial"/>
          <w:sz w:val="20"/>
          <w:szCs w:val="20"/>
        </w:rPr>
        <w:t>.</w:t>
      </w:r>
    </w:p>
    <w:p w14:paraId="2119EE83" w14:textId="77777777" w:rsidR="00DA2D48" w:rsidRPr="002D3AD3" w:rsidRDefault="00DA2D48" w:rsidP="00DA2D4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7ADFDF71" w14:textId="28539FF6" w:rsidR="00DA2D48" w:rsidRPr="008E5BBE" w:rsidRDefault="00DA2D48" w:rsidP="00DA2D4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m</w:t>
      </w:r>
      <w:r w:rsidRPr="008E5BBE">
        <w:rPr>
          <w:rFonts w:cs="Arial"/>
          <w:sz w:val="20"/>
          <w:szCs w:val="20"/>
        </w:rPr>
        <w:t xml:space="preserve">ethod </w:t>
      </w:r>
      <w:r>
        <w:rPr>
          <w:rFonts w:cs="Arial"/>
          <w:sz w:val="20"/>
          <w:szCs w:val="20"/>
        </w:rPr>
        <w:t xml:space="preserve">fetches </w:t>
      </w:r>
      <w:r w:rsidRPr="008E5BBE">
        <w:rPr>
          <w:rFonts w:cs="Arial"/>
          <w:sz w:val="20"/>
          <w:szCs w:val="20"/>
        </w:rPr>
        <w:t>all active</w:t>
      </w:r>
      <w:r>
        <w:rPr>
          <w:rFonts w:cs="Arial"/>
          <w:sz w:val="20"/>
          <w:szCs w:val="20"/>
        </w:rPr>
        <w:t xml:space="preserve"> </w:t>
      </w:r>
      <w:r w:rsidR="00BF07ED">
        <w:rPr>
          <w:rFonts w:cs="Arial"/>
          <w:sz w:val="20"/>
          <w:szCs w:val="20"/>
        </w:rPr>
        <w:t>Departments</w:t>
      </w:r>
      <w:r w:rsidRPr="008E5BBE">
        <w:rPr>
          <w:rFonts w:cs="Arial"/>
          <w:sz w:val="20"/>
          <w:szCs w:val="20"/>
        </w:rPr>
        <w:t>.</w:t>
      </w:r>
    </w:p>
    <w:p w14:paraId="798BF9AB" w14:textId="3232562E" w:rsidR="00DA2D48" w:rsidRPr="004939D5" w:rsidRDefault="00DA2D48" w:rsidP="00DA2D48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BF07ED">
        <w:rPr>
          <w:rFonts w:cs="Arial"/>
          <w:sz w:val="20"/>
          <w:szCs w:val="20"/>
        </w:rPr>
        <w:t xml:space="preserve">Department </w:t>
      </w:r>
      <w:r>
        <w:rPr>
          <w:rFonts w:cs="Arial"/>
          <w:sz w:val="20"/>
          <w:szCs w:val="20"/>
        </w:rPr>
        <w:t>list details.</w:t>
      </w:r>
    </w:p>
    <w:p w14:paraId="09F60CA3" w14:textId="77777777" w:rsidR="00DA2D48" w:rsidRPr="00114776" w:rsidRDefault="00DA2D48" w:rsidP="00DA2D48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3F4F71E7" w14:textId="77777777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65D17698" w14:textId="77777777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 xml:space="preserve">Write </w:t>
      </w:r>
      <w:r w:rsidRPr="000846A8">
        <w:rPr>
          <w:rFonts w:cs="Arial"/>
          <w:sz w:val="20"/>
          <w:szCs w:val="20"/>
        </w:rPr>
        <w:t xml:space="preserve"> LINQ</w:t>
      </w:r>
      <w:proofErr w:type="gramEnd"/>
      <w:r>
        <w:rPr>
          <w:rFonts w:cs="Arial"/>
          <w:sz w:val="20"/>
          <w:szCs w:val="20"/>
        </w:rPr>
        <w:t xml:space="preserve"> with below details:</w:t>
      </w:r>
    </w:p>
    <w:p w14:paraId="2FBF9098" w14:textId="27BF9427" w:rsidR="00DA2D48" w:rsidRPr="00E63B01" w:rsidRDefault="00DA2D48" w:rsidP="00DA2D48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fetch </w:t>
      </w:r>
      <w:r w:rsidR="00BF07ED">
        <w:rPr>
          <w:rFonts w:ascii="Courier New" w:hAnsi="Courier New" w:cs="Courier New"/>
          <w:sz w:val="20"/>
          <w:szCs w:val="20"/>
        </w:rPr>
        <w:t xml:space="preserve">Department </w:t>
      </w:r>
      <w:r>
        <w:rPr>
          <w:rFonts w:ascii="Courier New" w:hAnsi="Courier New" w:cs="Courier New"/>
          <w:sz w:val="20"/>
          <w:szCs w:val="20"/>
        </w:rPr>
        <w:t>details.</w:t>
      </w:r>
    </w:p>
    <w:p w14:paraId="631AD5DB" w14:textId="77777777" w:rsidR="00DA2D48" w:rsidRPr="004D279D" w:rsidRDefault="00DA2D48" w:rsidP="00DA2D4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178B2D12" w14:textId="77777777" w:rsidR="00DA2D48" w:rsidRPr="00664A1B" w:rsidRDefault="00DA2D48" w:rsidP="00DA2D48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14CBE57" w14:textId="0DECFC56" w:rsidR="00DA2D48" w:rsidRPr="00366970" w:rsidRDefault="00BF07ED" w:rsidP="00DA2D48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</w:p>
    <w:p w14:paraId="082EEF4B" w14:textId="7F7FEEDA" w:rsidR="00DA2D48" w:rsidRPr="00366970" w:rsidRDefault="00BF07ED" w:rsidP="00DA2D48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DepartmentType</w:t>
      </w:r>
    </w:p>
    <w:p w14:paraId="7A3C61A6" w14:textId="77777777" w:rsidR="00BF07ED" w:rsidRPr="00664A1B" w:rsidRDefault="00BF07ED" w:rsidP="00BF07ED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AE2952E" w14:textId="3BACDBF8" w:rsidR="00BF07ED" w:rsidRPr="00BF07ED" w:rsidRDefault="00BF07ED" w:rsidP="00BF07ED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648544DA" w14:textId="6F3E720F" w:rsidR="00DA2D48" w:rsidRPr="000710FE" w:rsidRDefault="00DA2D48" w:rsidP="00DA2D48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816E6E">
        <w:rPr>
          <w:rFonts w:cs="Arial"/>
          <w:sz w:val="20"/>
          <w:szCs w:val="20"/>
        </w:rPr>
        <w:t>NA</w:t>
      </w:r>
      <w:r>
        <w:rPr>
          <w:rFonts w:cs="Arial"/>
          <w:sz w:val="20"/>
          <w:szCs w:val="20"/>
        </w:rPr>
        <w:t>.</w:t>
      </w:r>
    </w:p>
    <w:p w14:paraId="67AF4AA4" w14:textId="434505B9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D22D6B">
        <w:rPr>
          <w:rFonts w:cs="Arial"/>
          <w:sz w:val="20"/>
          <w:szCs w:val="20"/>
        </w:rPr>
        <w:t>Department</w:t>
      </w:r>
      <w:r>
        <w:rPr>
          <w:rFonts w:cs="Arial"/>
          <w:sz w:val="20"/>
          <w:szCs w:val="20"/>
        </w:rPr>
        <w:t xml:space="preserve"> related details</w:t>
      </w:r>
    </w:p>
    <w:p w14:paraId="4ACF618D" w14:textId="77777777" w:rsidR="00DA2D48" w:rsidRDefault="00DA2D48" w:rsidP="00DA2D4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10DE2E40" w14:textId="75E0688D" w:rsidR="00DA2D48" w:rsidRPr="0077184B" w:rsidRDefault="00DA2D48" w:rsidP="00DA2D48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816E6E">
        <w:rPr>
          <w:rFonts w:cs="Arial"/>
          <w:sz w:val="20"/>
          <w:szCs w:val="20"/>
        </w:rPr>
        <w:t>Admin</w:t>
      </w:r>
    </w:p>
    <w:p w14:paraId="36A1006D" w14:textId="0FA02E8C" w:rsidR="00DA2D48" w:rsidRPr="0041103B" w:rsidRDefault="00DA2D48" w:rsidP="00DA2D48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816E6E">
        <w:rPr>
          <w:rFonts w:cs="Arial"/>
          <w:sz w:val="20"/>
          <w:szCs w:val="20"/>
        </w:rPr>
        <w:t>Department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599A31C2" w14:textId="29520F3B" w:rsidR="00DA2D48" w:rsidRPr="00362CEB" w:rsidRDefault="00DA2D48" w:rsidP="00DA2D4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</w:t>
      </w:r>
      <w:r w:rsidR="00816E6E">
        <w:rPr>
          <w:rFonts w:cs="Arial"/>
          <w:sz w:val="20"/>
          <w:szCs w:val="20"/>
        </w:rPr>
        <w:t>All</w:t>
      </w:r>
    </w:p>
    <w:p w14:paraId="6EA4DCA8" w14:textId="2F674287" w:rsidR="00EE3DDB" w:rsidRDefault="00DA2D48" w:rsidP="00EE3DDB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816E6E"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/api/v1/</w:t>
      </w:r>
      <w:r w:rsidR="00816E6E">
        <w:rPr>
          <w:rFonts w:cs="Arial"/>
          <w:sz w:val="20"/>
          <w:szCs w:val="20"/>
        </w:rPr>
        <w:t>Department</w:t>
      </w:r>
      <w:r w:rsidRPr="002106CD">
        <w:rPr>
          <w:rFonts w:cs="Arial"/>
          <w:sz w:val="20"/>
          <w:szCs w:val="20"/>
        </w:rPr>
        <w:t>/Get</w:t>
      </w:r>
      <w:r w:rsidR="00816E6E">
        <w:rPr>
          <w:rFonts w:cs="Arial"/>
          <w:sz w:val="20"/>
          <w:szCs w:val="20"/>
        </w:rPr>
        <w:t>All</w:t>
      </w:r>
    </w:p>
    <w:p w14:paraId="4DE7356B" w14:textId="77777777" w:rsidR="00EE3DDB" w:rsidRDefault="00EE3DDB" w:rsidP="00EE3DDB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 xml:space="preserve">This </w:t>
      </w:r>
      <w:proofErr w:type="gramStart"/>
      <w:r>
        <w:rPr>
          <w:rFonts w:cs="Arial"/>
          <w:sz w:val="20"/>
          <w:szCs w:val="20"/>
        </w:rPr>
        <w:t>method  have</w:t>
      </w:r>
      <w:proofErr w:type="gramEnd"/>
      <w:r>
        <w:rPr>
          <w:rFonts w:cs="Arial"/>
          <w:sz w:val="20"/>
          <w:szCs w:val="20"/>
        </w:rPr>
        <w:t xml:space="preserve"> isActive flag as input.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EE3DDB" w14:paraId="0E90C519" w14:textId="77777777" w:rsidTr="009446D5">
        <w:tc>
          <w:tcPr>
            <w:tcW w:w="1838" w:type="dxa"/>
          </w:tcPr>
          <w:p w14:paraId="39F919E5" w14:textId="77777777" w:rsidR="00EE3DDB" w:rsidRPr="00EB0E0A" w:rsidRDefault="00EE3DDB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4633FBC" w14:textId="77777777" w:rsidR="00EE3DDB" w:rsidRPr="00EB0E0A" w:rsidRDefault="00EE3DDB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EE3DDB" w14:paraId="6E9B6FC0" w14:textId="77777777" w:rsidTr="009446D5">
        <w:trPr>
          <w:trHeight w:val="269"/>
        </w:trPr>
        <w:tc>
          <w:tcPr>
            <w:tcW w:w="1838" w:type="dxa"/>
          </w:tcPr>
          <w:p w14:paraId="62E61397" w14:textId="77777777" w:rsidR="00EE3DDB" w:rsidRPr="00EB0E0A" w:rsidRDefault="00EE3DDB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isActive</w:t>
            </w:r>
          </w:p>
        </w:tc>
        <w:tc>
          <w:tcPr>
            <w:tcW w:w="1276" w:type="dxa"/>
          </w:tcPr>
          <w:p w14:paraId="2F8A7AF2" w14:textId="77777777" w:rsidR="00EE3DDB" w:rsidRPr="00EB0E0A" w:rsidRDefault="00EE3DDB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Bool</w:t>
            </w:r>
          </w:p>
        </w:tc>
      </w:tr>
    </w:tbl>
    <w:p w14:paraId="1F81B41B" w14:textId="77777777" w:rsidR="00EE3DDB" w:rsidRPr="00EE3DDB" w:rsidRDefault="00EE3DDB" w:rsidP="00EE3DDB">
      <w:pPr>
        <w:pStyle w:val="ListParagraph"/>
        <w:ind w:left="2580"/>
        <w:rPr>
          <w:rFonts w:cs="Arial"/>
          <w:sz w:val="20"/>
          <w:szCs w:val="20"/>
        </w:rPr>
      </w:pPr>
    </w:p>
    <w:p w14:paraId="51CFC079" w14:textId="484F5617" w:rsidR="003E73D6" w:rsidRDefault="003E73D6" w:rsidP="003E73D6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7" w:name="_Toc45792384"/>
      <w:bookmarkStart w:id="38" w:name="_Toc44009298"/>
      <w:bookmarkEnd w:id="36"/>
      <w:r>
        <w:rPr>
          <w:rFonts w:cs="Arial"/>
          <w:caps w:val="0"/>
        </w:rPr>
        <w:t>MasterData</w:t>
      </w:r>
      <w:r w:rsidRPr="00561FAE">
        <w:rPr>
          <w:rFonts w:cs="Arial"/>
          <w:caps w:val="0"/>
        </w:rPr>
        <w:t>/Get</w:t>
      </w:r>
      <w:r>
        <w:rPr>
          <w:rFonts w:cs="Arial"/>
          <w:caps w:val="0"/>
        </w:rPr>
        <w:t>ManagersandCompetencyLeads</w:t>
      </w:r>
      <w:r w:rsidRPr="00462F0C">
        <w:rPr>
          <w:rFonts w:cs="Arial"/>
          <w:caps w:val="0"/>
        </w:rPr>
        <w:t>:</w:t>
      </w:r>
      <w:bookmarkEnd w:id="37"/>
    </w:p>
    <w:p w14:paraId="2A17B787" w14:textId="416848E3" w:rsidR="003E73D6" w:rsidRPr="00F47A46" w:rsidRDefault="003E73D6" w:rsidP="003E73D6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 and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6AE87A27" w14:textId="77777777" w:rsidR="003E73D6" w:rsidRPr="00883012" w:rsidRDefault="003E73D6" w:rsidP="003E73D6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73A30846" w14:textId="77777777" w:rsidR="003E73D6" w:rsidRPr="00B536B4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50816B07" w14:textId="4B63590C" w:rsidR="003E73D6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MasterDataController.cs</w:t>
      </w:r>
    </w:p>
    <w:p w14:paraId="0FF3C04A" w14:textId="2D673CDC" w:rsidR="003E73D6" w:rsidRPr="0078093A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A10196">
        <w:rPr>
          <w:rFonts w:cs="Arial"/>
          <w:sz w:val="20"/>
          <w:szCs w:val="20"/>
        </w:rPr>
        <w:t>Get</w:t>
      </w:r>
      <w:r>
        <w:rPr>
          <w:rFonts w:cs="Arial"/>
          <w:sz w:val="20"/>
          <w:szCs w:val="20"/>
        </w:rPr>
        <w:t>ManagerandCompetencyLeads</w:t>
      </w:r>
    </w:p>
    <w:p w14:paraId="15249B12" w14:textId="6C53BEC3" w:rsidR="003E73D6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proofErr w:type="gramStart"/>
      <w:r>
        <w:rPr>
          <w:rFonts w:cs="Arial"/>
          <w:sz w:val="20"/>
          <w:szCs w:val="20"/>
        </w:rPr>
        <w:t>fetching  manager</w:t>
      </w:r>
      <w:proofErr w:type="gramEnd"/>
      <w:r>
        <w:rPr>
          <w:rFonts w:cs="Arial"/>
          <w:sz w:val="20"/>
          <w:szCs w:val="20"/>
        </w:rPr>
        <w:t xml:space="preserve"> list for dropdown.</w:t>
      </w:r>
    </w:p>
    <w:p w14:paraId="385DC041" w14:textId="2093C412" w:rsidR="003E73D6" w:rsidRPr="001968CF" w:rsidRDefault="003E73D6" w:rsidP="003E73D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 usp_</w:t>
      </w:r>
      <w:r>
        <w:rPr>
          <w:rFonts w:cs="Arial"/>
          <w:sz w:val="20"/>
          <w:szCs w:val="20"/>
        </w:rPr>
        <w:t>GetManagersandCompetencyLeads.</w:t>
      </w:r>
    </w:p>
    <w:p w14:paraId="7FA558B9" w14:textId="406BEA02" w:rsidR="003E73D6" w:rsidRPr="002D3AD3" w:rsidRDefault="003E73D6" w:rsidP="003E73D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usp_</w:t>
      </w:r>
      <w:r>
        <w:rPr>
          <w:rFonts w:cs="Arial"/>
          <w:sz w:val="20"/>
          <w:szCs w:val="20"/>
        </w:rPr>
        <w:t>GetManagersandCompetencyLeads:</w:t>
      </w:r>
      <w:r w:rsidRPr="002D3AD3">
        <w:rPr>
          <w:rFonts w:cs="Arial"/>
          <w:sz w:val="20"/>
          <w:szCs w:val="20"/>
        </w:rPr>
        <w:t xml:space="preserve"> </w:t>
      </w:r>
    </w:p>
    <w:p w14:paraId="0549AC9E" w14:textId="7307D0C2" w:rsidR="003E73D6" w:rsidRPr="009A2AF0" w:rsidRDefault="003E73D6" w:rsidP="003E73D6">
      <w:pPr>
        <w:pStyle w:val="ListParagraph"/>
        <w:numPr>
          <w:ilvl w:val="0"/>
          <w:numId w:val="30"/>
        </w:numPr>
        <w:spacing w:after="0" w:line="259" w:lineRule="auto"/>
        <w:ind w:left="31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>
        <w:rPr>
          <w:rFonts w:cs="Arial"/>
          <w:sz w:val="20"/>
          <w:szCs w:val="20"/>
        </w:rPr>
        <w:t xml:space="preserve"> To fetch Managers list.</w:t>
      </w:r>
    </w:p>
    <w:p w14:paraId="766FE32A" w14:textId="66715E13" w:rsidR="003E73D6" w:rsidRPr="00474D54" w:rsidRDefault="003E73D6" w:rsidP="003E73D6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UserRoles, Roles, Projects, ProjectManagers, Employee, Department.</w:t>
      </w:r>
    </w:p>
    <w:p w14:paraId="3D6AC42F" w14:textId="77777777" w:rsidR="003E73D6" w:rsidRPr="002D3AD3" w:rsidRDefault="003E73D6" w:rsidP="003E73D6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Convert SP to LinQ.</w:t>
      </w:r>
    </w:p>
    <w:p w14:paraId="43F517B7" w14:textId="4B6D5174" w:rsidR="003E73D6" w:rsidRDefault="003E73D6" w:rsidP="003E73D6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 will work as follows:</w:t>
      </w:r>
    </w:p>
    <w:p w14:paraId="3BDAB5DE" w14:textId="65ED10BB" w:rsidR="003E73D6" w:rsidRDefault="00F26EA1" w:rsidP="008F1513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Retrieves</w:t>
      </w:r>
      <w:r w:rsidR="008F1513">
        <w:rPr>
          <w:rFonts w:cs="Arial"/>
          <w:sz w:val="20"/>
          <w:szCs w:val="20"/>
        </w:rPr>
        <w:t xml:space="preserve"> Program managers using projects and ProjectManagers </w:t>
      </w:r>
      <w:proofErr w:type="gramStart"/>
      <w:r w:rsidR="008F1513">
        <w:rPr>
          <w:rFonts w:cs="Arial"/>
          <w:sz w:val="20"/>
          <w:szCs w:val="20"/>
        </w:rPr>
        <w:t>tables</w:t>
      </w:r>
      <w:r w:rsidR="00685D08">
        <w:rPr>
          <w:rFonts w:cs="Arial"/>
          <w:sz w:val="20"/>
          <w:szCs w:val="20"/>
        </w:rPr>
        <w:t>(</w:t>
      </w:r>
      <w:proofErr w:type="gramEnd"/>
      <w:r w:rsidR="00685D08">
        <w:rPr>
          <w:rFonts w:cs="Arial"/>
          <w:sz w:val="20"/>
          <w:szCs w:val="20"/>
        </w:rPr>
        <w:t>calls usp_GetEmployeeFullName function to get employee full name)</w:t>
      </w:r>
      <w:r w:rsidR="008F1513">
        <w:rPr>
          <w:rFonts w:cs="Arial"/>
          <w:sz w:val="20"/>
          <w:szCs w:val="20"/>
        </w:rPr>
        <w:t>.</w:t>
      </w:r>
    </w:p>
    <w:p w14:paraId="69F4B82A" w14:textId="4BE02937" w:rsidR="008F1513" w:rsidRDefault="00F26EA1" w:rsidP="008F1513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Retrieves</w:t>
      </w:r>
      <w:r w:rsidR="008F1513">
        <w:rPr>
          <w:rFonts w:cs="Arial"/>
          <w:sz w:val="20"/>
          <w:szCs w:val="20"/>
        </w:rPr>
        <w:t xml:space="preserve"> Reporting Mangers using Projects and ProjectManagers </w:t>
      </w:r>
      <w:proofErr w:type="gramStart"/>
      <w:r w:rsidR="008F1513">
        <w:rPr>
          <w:rFonts w:cs="Arial"/>
          <w:sz w:val="20"/>
          <w:szCs w:val="20"/>
        </w:rPr>
        <w:t>tables</w:t>
      </w:r>
      <w:r w:rsidR="00685D08">
        <w:rPr>
          <w:rFonts w:cs="Arial"/>
          <w:sz w:val="20"/>
          <w:szCs w:val="20"/>
        </w:rPr>
        <w:t>(</w:t>
      </w:r>
      <w:proofErr w:type="gramEnd"/>
      <w:r w:rsidR="00685D08">
        <w:rPr>
          <w:rFonts w:cs="Arial"/>
          <w:sz w:val="20"/>
          <w:szCs w:val="20"/>
        </w:rPr>
        <w:t>calls usp_GetEmployeeFullName function to get employee full name).</w:t>
      </w:r>
    </w:p>
    <w:p w14:paraId="24838052" w14:textId="2BB49787" w:rsidR="008F1513" w:rsidRDefault="008F1513" w:rsidP="008F1513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Retrieves Competency Leads using UserRoles, Roles and </w:t>
      </w:r>
      <w:r w:rsidR="00FB1B30">
        <w:rPr>
          <w:rFonts w:cs="Arial"/>
          <w:sz w:val="20"/>
          <w:szCs w:val="20"/>
        </w:rPr>
        <w:t xml:space="preserve">Employee </w:t>
      </w:r>
      <w:proofErr w:type="gramStart"/>
      <w:r w:rsidR="00FB1B30">
        <w:rPr>
          <w:rFonts w:cs="Arial"/>
          <w:sz w:val="20"/>
          <w:szCs w:val="20"/>
        </w:rPr>
        <w:t>tables</w:t>
      </w:r>
      <w:r w:rsidR="00685D08">
        <w:rPr>
          <w:rFonts w:cs="Arial"/>
          <w:sz w:val="20"/>
          <w:szCs w:val="20"/>
        </w:rPr>
        <w:t>(</w:t>
      </w:r>
      <w:proofErr w:type="gramEnd"/>
      <w:r w:rsidR="00685D08">
        <w:rPr>
          <w:rFonts w:cs="Arial"/>
          <w:sz w:val="20"/>
          <w:szCs w:val="20"/>
        </w:rPr>
        <w:t>calls usp_GetEmployeeFullName function to get employee full name).</w:t>
      </w:r>
      <w:r>
        <w:rPr>
          <w:rFonts w:cs="Arial"/>
          <w:sz w:val="20"/>
          <w:szCs w:val="20"/>
        </w:rPr>
        <w:t>.</w:t>
      </w:r>
    </w:p>
    <w:p w14:paraId="19A588CE" w14:textId="4A25D834" w:rsidR="00FB1B30" w:rsidRDefault="00FB1B30" w:rsidP="008F1513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Retrieves Department Heads using Employee and Department </w:t>
      </w:r>
      <w:proofErr w:type="gramStart"/>
      <w:r>
        <w:rPr>
          <w:rFonts w:cs="Arial"/>
          <w:sz w:val="20"/>
          <w:szCs w:val="20"/>
        </w:rPr>
        <w:t>tables</w:t>
      </w:r>
      <w:r w:rsidR="00685D08">
        <w:rPr>
          <w:rFonts w:cs="Arial"/>
          <w:sz w:val="20"/>
          <w:szCs w:val="20"/>
        </w:rPr>
        <w:t>(</w:t>
      </w:r>
      <w:proofErr w:type="gramEnd"/>
      <w:r w:rsidR="00685D08">
        <w:rPr>
          <w:rFonts w:cs="Arial"/>
          <w:sz w:val="20"/>
          <w:szCs w:val="20"/>
        </w:rPr>
        <w:t>calls usp_GetEmployeeFullName function to get employee full name).</w:t>
      </w:r>
      <w:r>
        <w:rPr>
          <w:rFonts w:cs="Arial"/>
          <w:sz w:val="20"/>
          <w:szCs w:val="20"/>
        </w:rPr>
        <w:t>.</w:t>
      </w:r>
    </w:p>
    <w:p w14:paraId="68E309DD" w14:textId="28E42BA4" w:rsidR="00FB1B30" w:rsidRDefault="00FB1B30" w:rsidP="008F1513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Retrieves Leads using </w:t>
      </w:r>
      <w:r>
        <w:rPr>
          <w:rFonts w:cs="Arial"/>
          <w:sz w:val="20"/>
          <w:szCs w:val="20"/>
        </w:rPr>
        <w:tab/>
        <w:t xml:space="preserve">Projects and ProjectManagers </w:t>
      </w:r>
      <w:proofErr w:type="gramStart"/>
      <w:r>
        <w:rPr>
          <w:rFonts w:cs="Arial"/>
          <w:sz w:val="20"/>
          <w:szCs w:val="20"/>
        </w:rPr>
        <w:t>table</w:t>
      </w:r>
      <w:r w:rsidR="00685D08">
        <w:rPr>
          <w:rFonts w:cs="Arial"/>
          <w:sz w:val="20"/>
          <w:szCs w:val="20"/>
        </w:rPr>
        <w:t>(</w:t>
      </w:r>
      <w:proofErr w:type="gramEnd"/>
      <w:r w:rsidR="00685D08">
        <w:rPr>
          <w:rFonts w:cs="Arial"/>
          <w:sz w:val="20"/>
          <w:szCs w:val="20"/>
        </w:rPr>
        <w:t>calls usp_GetEmployeeFullName function to get employee full name).</w:t>
      </w:r>
      <w:r>
        <w:rPr>
          <w:rFonts w:cs="Arial"/>
          <w:sz w:val="20"/>
          <w:szCs w:val="20"/>
        </w:rPr>
        <w:t>.</w:t>
      </w:r>
    </w:p>
    <w:p w14:paraId="3D1FF36C" w14:textId="18081413" w:rsidR="00FB1B30" w:rsidRPr="008E5BBE" w:rsidRDefault="00FB1B30" w:rsidP="008F1513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Performs Union operation between all the above five results and gets the managers details.</w:t>
      </w:r>
    </w:p>
    <w:p w14:paraId="2C9B9CC0" w14:textId="4BAC7346" w:rsidR="003E73D6" w:rsidRPr="004939D5" w:rsidRDefault="003E73D6" w:rsidP="003E73D6">
      <w:pPr>
        <w:pStyle w:val="ListParagraph"/>
        <w:numPr>
          <w:ilvl w:val="3"/>
          <w:numId w:val="24"/>
        </w:numPr>
        <w:ind w:left="31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685D08">
        <w:rPr>
          <w:rFonts w:cs="Arial"/>
          <w:sz w:val="20"/>
          <w:szCs w:val="20"/>
        </w:rPr>
        <w:t xml:space="preserve">Manager </w:t>
      </w:r>
      <w:r>
        <w:rPr>
          <w:rFonts w:cs="Arial"/>
          <w:sz w:val="20"/>
          <w:szCs w:val="20"/>
        </w:rPr>
        <w:t>list details.</w:t>
      </w:r>
    </w:p>
    <w:p w14:paraId="68D94059" w14:textId="77777777" w:rsidR="003E73D6" w:rsidRPr="00114776" w:rsidRDefault="003E73D6" w:rsidP="003E73D6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lastRenderedPageBreak/>
        <w:t>New Implementation:</w:t>
      </w:r>
    </w:p>
    <w:p w14:paraId="718684EC" w14:textId="77777777" w:rsidR="003E73D6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0A655D5" w14:textId="77777777" w:rsidR="003E73D6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Convert the SP to LinQ:</w:t>
      </w:r>
    </w:p>
    <w:p w14:paraId="1837AF36" w14:textId="16C6DCFF" w:rsidR="003E73D6" w:rsidRPr="00E63B01" w:rsidRDefault="003E73D6" w:rsidP="003E73D6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fetch </w:t>
      </w:r>
      <w:r w:rsidR="00685D08">
        <w:rPr>
          <w:rFonts w:ascii="Courier New" w:hAnsi="Courier New" w:cs="Courier New"/>
          <w:sz w:val="20"/>
          <w:szCs w:val="20"/>
        </w:rPr>
        <w:t xml:space="preserve">manager </w:t>
      </w:r>
      <w:r>
        <w:rPr>
          <w:rFonts w:ascii="Courier New" w:hAnsi="Courier New" w:cs="Courier New"/>
          <w:sz w:val="20"/>
          <w:szCs w:val="20"/>
        </w:rPr>
        <w:t>details.</w:t>
      </w:r>
    </w:p>
    <w:p w14:paraId="2B497480" w14:textId="77777777" w:rsidR="003E73D6" w:rsidRPr="004D279D" w:rsidRDefault="003E73D6" w:rsidP="003E73D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3C0709B9" w14:textId="77777777" w:rsidR="003E73D6" w:rsidRPr="00664A1B" w:rsidRDefault="003E73D6" w:rsidP="003E73D6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50CD306" w14:textId="154D80D2" w:rsidR="003E73D6" w:rsidRPr="00685D08" w:rsidRDefault="00685D08" w:rsidP="003E73D6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UserRoles</w:t>
      </w:r>
    </w:p>
    <w:p w14:paraId="5953AB50" w14:textId="6E31DDA9" w:rsidR="00685D08" w:rsidRPr="00685D08" w:rsidRDefault="00685D08" w:rsidP="003E73D6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Roles</w:t>
      </w:r>
    </w:p>
    <w:p w14:paraId="0A118A51" w14:textId="7BB7E3D4" w:rsidR="00685D08" w:rsidRPr="00685D08" w:rsidRDefault="00685D08" w:rsidP="003E73D6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</w:p>
    <w:p w14:paraId="27128A68" w14:textId="77777777" w:rsidR="00685D08" w:rsidRPr="00664A1B" w:rsidRDefault="00685D08" w:rsidP="00685D08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D547108" w14:textId="77777777" w:rsidR="00685D08" w:rsidRPr="00BF07ED" w:rsidRDefault="00685D08" w:rsidP="00685D08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09F903A8" w14:textId="2327AA92" w:rsidR="00685D08" w:rsidRPr="00664A1B" w:rsidRDefault="00685D08" w:rsidP="00685D08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Project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10DF4BC" w14:textId="1E19F709" w:rsidR="00685D08" w:rsidRPr="00685D08" w:rsidRDefault="00685D08" w:rsidP="00685D08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Project</w:t>
      </w:r>
    </w:p>
    <w:p w14:paraId="58AC260A" w14:textId="31E7DCA1" w:rsidR="00685D08" w:rsidRPr="00685D08" w:rsidRDefault="00685D08" w:rsidP="00685D08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ProjectManagers</w:t>
      </w:r>
    </w:p>
    <w:p w14:paraId="08087EB3" w14:textId="7FDD9835" w:rsidR="003E73D6" w:rsidRPr="000710FE" w:rsidRDefault="003E73D6" w:rsidP="003E73D6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need to communicate with Admin Micro service</w:t>
      </w:r>
      <w:r w:rsidR="00685D08">
        <w:rPr>
          <w:rFonts w:cs="Arial"/>
          <w:sz w:val="20"/>
          <w:szCs w:val="20"/>
        </w:rPr>
        <w:t xml:space="preserve"> and Project micro service</w:t>
      </w:r>
      <w:r>
        <w:rPr>
          <w:rFonts w:cs="Arial"/>
          <w:sz w:val="20"/>
          <w:szCs w:val="20"/>
        </w:rPr>
        <w:t>.</w:t>
      </w:r>
    </w:p>
    <w:p w14:paraId="48F153B2" w14:textId="506D070C" w:rsidR="003E73D6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685D08">
        <w:rPr>
          <w:rFonts w:cs="Arial"/>
          <w:sz w:val="20"/>
          <w:szCs w:val="20"/>
        </w:rPr>
        <w:t xml:space="preserve">manager </w:t>
      </w:r>
      <w:r>
        <w:rPr>
          <w:rFonts w:cs="Arial"/>
          <w:sz w:val="20"/>
          <w:szCs w:val="20"/>
        </w:rPr>
        <w:t>related details</w:t>
      </w:r>
    </w:p>
    <w:p w14:paraId="6D24B61E" w14:textId="77777777" w:rsidR="003E73D6" w:rsidRDefault="003E73D6" w:rsidP="003E73D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346B90AA" w14:textId="77777777" w:rsidR="003E73D6" w:rsidRPr="0077184B" w:rsidRDefault="003E73D6" w:rsidP="003E73D6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1D9995AA" w14:textId="77777777" w:rsidR="003E73D6" w:rsidRPr="0041103B" w:rsidRDefault="003E73D6" w:rsidP="003E73D6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>
        <w:rPr>
          <w:rFonts w:cs="Arial"/>
          <w:sz w:val="20"/>
          <w:szCs w:val="20"/>
        </w:rPr>
        <w:t>ProspectiveAssociate</w:t>
      </w:r>
      <w:r w:rsidRPr="00A033A5">
        <w:rPr>
          <w:rFonts w:cs="Arial"/>
          <w:sz w:val="20"/>
          <w:szCs w:val="20"/>
        </w:rPr>
        <w:t>Controller.cs</w:t>
      </w:r>
    </w:p>
    <w:p w14:paraId="280F4E4F" w14:textId="3542E588" w:rsidR="003E73D6" w:rsidRPr="00362CEB" w:rsidRDefault="003E73D6" w:rsidP="003E73D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</w:t>
      </w:r>
      <w:r w:rsidR="00685D08">
        <w:rPr>
          <w:rFonts w:cs="Arial"/>
          <w:sz w:val="20"/>
          <w:szCs w:val="20"/>
        </w:rPr>
        <w:t>ManagersAndCompetencyLeads</w:t>
      </w:r>
    </w:p>
    <w:p w14:paraId="6E3C0556" w14:textId="112905DD" w:rsidR="003E73D6" w:rsidRPr="0078741E" w:rsidRDefault="003E73D6" w:rsidP="003E73D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="00685D08"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ProspectiveAssociate</w:t>
      </w:r>
      <w:r w:rsidRPr="002106CD">
        <w:rPr>
          <w:rFonts w:cs="Arial"/>
          <w:sz w:val="20"/>
          <w:szCs w:val="20"/>
        </w:rPr>
        <w:t xml:space="preserve"> /</w:t>
      </w:r>
      <w:r w:rsidR="00685D08" w:rsidRPr="00685D08">
        <w:rPr>
          <w:rFonts w:cs="Arial"/>
          <w:sz w:val="20"/>
          <w:szCs w:val="20"/>
        </w:rPr>
        <w:t xml:space="preserve"> </w:t>
      </w:r>
      <w:r w:rsidR="00685D08">
        <w:rPr>
          <w:rFonts w:cs="Arial"/>
          <w:sz w:val="20"/>
          <w:szCs w:val="20"/>
        </w:rPr>
        <w:t>GetManagersAndCompetencyLeads</w:t>
      </w:r>
    </w:p>
    <w:p w14:paraId="21CB5CF7" w14:textId="70907784" w:rsidR="005D7B82" w:rsidRDefault="005D7B82" w:rsidP="005D7B82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9" w:name="_Toc45792385"/>
      <w:bookmarkEnd w:id="38"/>
      <w:r w:rsidRPr="00561FAE">
        <w:rPr>
          <w:rFonts w:cs="Arial"/>
          <w:caps w:val="0"/>
        </w:rPr>
        <w:t>ProspectiveAssociate/</w:t>
      </w:r>
      <w:proofErr w:type="spellStart"/>
      <w:r>
        <w:rPr>
          <w:rFonts w:cs="Arial"/>
          <w:caps w:val="0"/>
        </w:rPr>
        <w:t>AddPADetails</w:t>
      </w:r>
      <w:proofErr w:type="spellEnd"/>
      <w:r w:rsidRPr="00462F0C">
        <w:rPr>
          <w:rFonts w:cs="Arial"/>
          <w:caps w:val="0"/>
        </w:rPr>
        <w:t>:</w:t>
      </w:r>
      <w:bookmarkEnd w:id="39"/>
    </w:p>
    <w:p w14:paraId="11BA22C3" w14:textId="77777777" w:rsidR="005D7B82" w:rsidRPr="00F47A46" w:rsidRDefault="005D7B82" w:rsidP="005D7B82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HRA,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2CD43AB4" w14:textId="77777777" w:rsidR="005D7B82" w:rsidRPr="00883012" w:rsidRDefault="005D7B82" w:rsidP="005D7B82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5B0A8DEF" w14:textId="77777777" w:rsidR="005D7B82" w:rsidRDefault="005D7B82" w:rsidP="005D7B82">
      <w:pPr>
        <w:pStyle w:val="ListParagraph"/>
        <w:numPr>
          <w:ilvl w:val="2"/>
          <w:numId w:val="24"/>
        </w:numPr>
        <w:ind w:left="18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19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D7B82" w14:paraId="7251015E" w14:textId="77777777" w:rsidTr="005D7B82">
        <w:tc>
          <w:tcPr>
            <w:tcW w:w="1838" w:type="dxa"/>
          </w:tcPr>
          <w:p w14:paraId="3EF3E922" w14:textId="77777777" w:rsidR="005D7B82" w:rsidRPr="00EB0E0A" w:rsidRDefault="005D7B82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E4398FE" w14:textId="77777777" w:rsidR="005D7B82" w:rsidRPr="00EB0E0A" w:rsidRDefault="005D7B82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D7B82" w14:paraId="4D0E856E" w14:textId="77777777" w:rsidTr="00AA69D9">
        <w:trPr>
          <w:trHeight w:val="323"/>
        </w:trPr>
        <w:tc>
          <w:tcPr>
            <w:tcW w:w="1838" w:type="dxa"/>
          </w:tcPr>
          <w:p w14:paraId="28AE5CB9" w14:textId="1E8AF0C9" w:rsidR="005D7B82" w:rsidRPr="00EB0E0A" w:rsidRDefault="00D9013C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UserDetails</w:t>
            </w:r>
            <w:proofErr w:type="spellEnd"/>
          </w:p>
        </w:tc>
        <w:tc>
          <w:tcPr>
            <w:tcW w:w="1276" w:type="dxa"/>
          </w:tcPr>
          <w:p w14:paraId="4427FC80" w14:textId="48F29236" w:rsidR="005D7B82" w:rsidRPr="00AA69D9" w:rsidRDefault="00AA69D9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AA69D9">
              <w:rPr>
                <w:rFonts w:cs="Arial"/>
                <w:color w:val="000000"/>
                <w:sz w:val="19"/>
                <w:szCs w:val="19"/>
                <w:lang w:bidi="ar-SA"/>
              </w:rPr>
              <w:t>UserDetails</w:t>
            </w:r>
            <w:proofErr w:type="spellEnd"/>
          </w:p>
        </w:tc>
      </w:tr>
    </w:tbl>
    <w:p w14:paraId="0736726C" w14:textId="77777777" w:rsidR="005D7B8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ProspectiveAssociateController.cs</w:t>
      </w:r>
    </w:p>
    <w:p w14:paraId="4ED053C1" w14:textId="082D8E89" w:rsidR="005D7B82" w:rsidRPr="0078093A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AddPADetails</w:t>
      </w:r>
      <w:proofErr w:type="spellEnd"/>
    </w:p>
    <w:p w14:paraId="2929E7A2" w14:textId="043314D4" w:rsidR="005D7B8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for Creating new Prospective Associate Record.</w:t>
      </w:r>
    </w:p>
    <w:p w14:paraId="47A8077F" w14:textId="4282E6AF" w:rsidR="005D7B82" w:rsidRPr="00660F2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660F22">
        <w:rPr>
          <w:rFonts w:cs="Arial"/>
          <w:sz w:val="20"/>
          <w:szCs w:val="20"/>
        </w:rPr>
        <w:t>Linq query is used in this method for</w:t>
      </w:r>
      <w:r>
        <w:rPr>
          <w:rFonts w:cs="Arial"/>
          <w:sz w:val="20"/>
          <w:szCs w:val="20"/>
        </w:rPr>
        <w:t xml:space="preserve"> creating prospective associate</w:t>
      </w:r>
      <w:r w:rsidRPr="00660F22">
        <w:rPr>
          <w:rFonts w:cs="Arial"/>
          <w:sz w:val="20"/>
          <w:szCs w:val="20"/>
        </w:rPr>
        <w:t>. The query works as follows.</w:t>
      </w:r>
    </w:p>
    <w:p w14:paraId="14345E38" w14:textId="0ED6FC80" w:rsidR="005D7B82" w:rsidRPr="009A2AF0" w:rsidRDefault="005D7B82" w:rsidP="005D7B82">
      <w:pPr>
        <w:pStyle w:val="ListParagraph"/>
        <w:numPr>
          <w:ilvl w:val="0"/>
          <w:numId w:val="30"/>
        </w:numPr>
        <w:spacing w:after="0" w:line="259" w:lineRule="auto"/>
        <w:ind w:left="25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>
        <w:rPr>
          <w:rFonts w:cs="Arial"/>
          <w:sz w:val="20"/>
          <w:szCs w:val="20"/>
        </w:rPr>
        <w:t xml:space="preserve"> To create Prospective Associate.</w:t>
      </w:r>
    </w:p>
    <w:p w14:paraId="380F3DF8" w14:textId="0C392840" w:rsidR="005D7B82" w:rsidRPr="00474D54" w:rsidRDefault="005D7B82" w:rsidP="005D7B82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lastRenderedPageBreak/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Departments, </w:t>
      </w:r>
      <w:proofErr w:type="spellStart"/>
      <w:r>
        <w:rPr>
          <w:rFonts w:cs="Arial"/>
          <w:sz w:val="20"/>
          <w:szCs w:val="20"/>
        </w:rPr>
        <w:t>PracticeAreas</w:t>
      </w:r>
      <w:proofErr w:type="spellEnd"/>
      <w:r>
        <w:rPr>
          <w:rFonts w:cs="Arial"/>
          <w:sz w:val="20"/>
          <w:szCs w:val="20"/>
        </w:rPr>
        <w:t xml:space="preserve"> and ProspectiveAssociate.</w:t>
      </w:r>
    </w:p>
    <w:p w14:paraId="3BC932B4" w14:textId="77777777" w:rsidR="005D7B82" w:rsidRPr="002D3AD3" w:rsidRDefault="005D7B82" w:rsidP="005D7B82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280263C0" w14:textId="77777777" w:rsidR="00A07EE5" w:rsidRDefault="005D7B82" w:rsidP="005D7B82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30AAF48A" w14:textId="04C564F8" w:rsidR="005D7B82" w:rsidRDefault="00A07EE5" w:rsidP="00A07EE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 email id already exists</w:t>
      </w:r>
      <w:r w:rsidR="005D7B82" w:rsidRPr="008E5BBE">
        <w:rPr>
          <w:rFonts w:cs="Arial"/>
          <w:sz w:val="20"/>
          <w:szCs w:val="20"/>
        </w:rPr>
        <w:t>.</w:t>
      </w:r>
    </w:p>
    <w:p w14:paraId="23BF3970" w14:textId="1EB21114" w:rsidR="00A07EE5" w:rsidRDefault="00A07EE5" w:rsidP="00A07EE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 User already Exists.</w:t>
      </w:r>
    </w:p>
    <w:p w14:paraId="2642843C" w14:textId="3045DE3E" w:rsidR="00A07EE5" w:rsidRDefault="00A07EE5" w:rsidP="00A07EE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 department is training department, if yes assigns practice area to training.</w:t>
      </w:r>
    </w:p>
    <w:p w14:paraId="036BD049" w14:textId="1C40410E" w:rsidR="00A07EE5" w:rsidRPr="00A07EE5" w:rsidRDefault="00A07EE5" w:rsidP="00A07EE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Adds the record into Prospective Associate table.</w:t>
      </w:r>
    </w:p>
    <w:p w14:paraId="2974211C" w14:textId="79D194E2" w:rsidR="005D7B82" w:rsidRPr="004939D5" w:rsidRDefault="005D7B82" w:rsidP="005D7B82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A07EE5">
        <w:rPr>
          <w:rFonts w:cs="Arial"/>
          <w:sz w:val="20"/>
          <w:szCs w:val="20"/>
        </w:rPr>
        <w:t>Boolean</w:t>
      </w:r>
      <w:r>
        <w:rPr>
          <w:rFonts w:cs="Arial"/>
          <w:sz w:val="20"/>
          <w:szCs w:val="20"/>
        </w:rPr>
        <w:t>.</w:t>
      </w:r>
    </w:p>
    <w:p w14:paraId="6726F3E1" w14:textId="77777777" w:rsidR="005D7B82" w:rsidRPr="00114776" w:rsidRDefault="005D7B82" w:rsidP="005D7B82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5C66EE3B" w14:textId="77777777" w:rsidR="005D7B8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73CE320F" w14:textId="77777777" w:rsidR="005D7B8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 xml:space="preserve">Write </w:t>
      </w:r>
      <w:r w:rsidRPr="000846A8">
        <w:rPr>
          <w:rFonts w:cs="Arial"/>
          <w:sz w:val="20"/>
          <w:szCs w:val="20"/>
        </w:rPr>
        <w:t xml:space="preserve"> LINQ</w:t>
      </w:r>
      <w:proofErr w:type="gramEnd"/>
      <w:r>
        <w:rPr>
          <w:rFonts w:cs="Arial"/>
          <w:sz w:val="20"/>
          <w:szCs w:val="20"/>
        </w:rPr>
        <w:t xml:space="preserve"> with below details:</w:t>
      </w:r>
    </w:p>
    <w:p w14:paraId="4863677A" w14:textId="7045E632" w:rsidR="005D7B82" w:rsidRPr="00E63B01" w:rsidRDefault="005D7B82" w:rsidP="005D7B82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</w:t>
      </w:r>
      <w:r w:rsidR="00A07EE5">
        <w:rPr>
          <w:rFonts w:ascii="Courier New" w:hAnsi="Courier New" w:cs="Courier New"/>
          <w:sz w:val="20"/>
          <w:szCs w:val="20"/>
        </w:rPr>
        <w:t>create prospective Associate</w:t>
      </w:r>
      <w:r>
        <w:rPr>
          <w:rFonts w:ascii="Courier New" w:hAnsi="Courier New" w:cs="Courier New"/>
          <w:sz w:val="20"/>
          <w:szCs w:val="20"/>
        </w:rPr>
        <w:t>.</w:t>
      </w:r>
    </w:p>
    <w:p w14:paraId="2885A13E" w14:textId="77777777" w:rsidR="005D7B82" w:rsidRPr="004D279D" w:rsidRDefault="005D7B82" w:rsidP="005D7B82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29878CE9" w14:textId="77777777" w:rsidR="005D7B82" w:rsidRPr="00664A1B" w:rsidRDefault="005D7B82" w:rsidP="005D7B82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03581C3" w14:textId="5D48CE7F" w:rsidR="005D7B82" w:rsidRPr="00366970" w:rsidRDefault="00A07EE5" w:rsidP="005D7B82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</w:p>
    <w:p w14:paraId="2FBFFBBE" w14:textId="69C32F0E" w:rsidR="005D7B82" w:rsidRPr="00366970" w:rsidRDefault="00A07EE5" w:rsidP="005D7B82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PracticeAreas</w:t>
      </w:r>
      <w:proofErr w:type="spellEnd"/>
    </w:p>
    <w:p w14:paraId="6D64786A" w14:textId="77777777" w:rsidR="00A07EE5" w:rsidRPr="00664A1B" w:rsidRDefault="00A07EE5" w:rsidP="00A07EE5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329830F" w14:textId="6E0D5F7A" w:rsidR="005D7B82" w:rsidRPr="00A07EE5" w:rsidRDefault="00A07EE5" w:rsidP="00A07EE5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ProspectiveAssociate</w:t>
      </w:r>
    </w:p>
    <w:p w14:paraId="1A95CAE4" w14:textId="77777777" w:rsidR="005D7B82" w:rsidRPr="000710FE" w:rsidRDefault="005D7B82" w:rsidP="005D7B82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need to communicate with Admin Micro service.</w:t>
      </w:r>
    </w:p>
    <w:p w14:paraId="7F954ACA" w14:textId="77777777" w:rsidR="005D7B8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HRA Advisor related details</w:t>
      </w:r>
    </w:p>
    <w:p w14:paraId="1D632FE8" w14:textId="77777777" w:rsidR="005D7B82" w:rsidRDefault="005D7B82" w:rsidP="005D7B82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013188F6" w14:textId="77777777" w:rsidR="005D7B82" w:rsidRPr="0077184B" w:rsidRDefault="005D7B82" w:rsidP="005D7B82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64600940" w14:textId="77777777" w:rsidR="005D7B82" w:rsidRPr="0041103B" w:rsidRDefault="005D7B82" w:rsidP="005D7B82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>
        <w:rPr>
          <w:rFonts w:cs="Arial"/>
          <w:sz w:val="20"/>
          <w:szCs w:val="20"/>
        </w:rPr>
        <w:t>ProspectiveAssociate</w:t>
      </w:r>
      <w:r w:rsidRPr="00A033A5">
        <w:rPr>
          <w:rFonts w:cs="Arial"/>
          <w:sz w:val="20"/>
          <w:szCs w:val="20"/>
        </w:rPr>
        <w:t>Controller.cs</w:t>
      </w:r>
    </w:p>
    <w:p w14:paraId="534FCBD2" w14:textId="2CECED14" w:rsidR="005D7B82" w:rsidRDefault="005D7B82" w:rsidP="005D7B82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A07EE5">
        <w:rPr>
          <w:rFonts w:cs="Arial"/>
          <w:sz w:val="20"/>
          <w:szCs w:val="20"/>
        </w:rPr>
        <w:t>Create</w:t>
      </w:r>
    </w:p>
    <w:p w14:paraId="4E1BE693" w14:textId="77777777" w:rsidR="00A07EE5" w:rsidRDefault="00A07EE5" w:rsidP="007D3227">
      <w:pPr>
        <w:pStyle w:val="ListParagraph"/>
        <w:numPr>
          <w:ilvl w:val="2"/>
          <w:numId w:val="24"/>
        </w:numPr>
        <w:ind w:left="25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07" w:type="dxa"/>
        <w:tblLook w:val="04A0" w:firstRow="1" w:lastRow="0" w:firstColumn="1" w:lastColumn="0" w:noHBand="0" w:noVBand="1"/>
      </w:tblPr>
      <w:tblGrid>
        <w:gridCol w:w="2129"/>
        <w:gridCol w:w="2129"/>
      </w:tblGrid>
      <w:tr w:rsidR="00A07EE5" w14:paraId="2B47B753" w14:textId="77777777" w:rsidTr="007D3227">
        <w:tc>
          <w:tcPr>
            <w:tcW w:w="1838" w:type="dxa"/>
          </w:tcPr>
          <w:p w14:paraId="1F69784F" w14:textId="77777777" w:rsidR="00A07EE5" w:rsidRPr="00EB0E0A" w:rsidRDefault="00A07EE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C393F8C" w14:textId="77777777" w:rsidR="00A07EE5" w:rsidRPr="00EB0E0A" w:rsidRDefault="00A07EE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07EE5" w14:paraId="72231914" w14:textId="77777777" w:rsidTr="007D3227">
        <w:trPr>
          <w:trHeight w:val="269"/>
        </w:trPr>
        <w:tc>
          <w:tcPr>
            <w:tcW w:w="1838" w:type="dxa"/>
          </w:tcPr>
          <w:p w14:paraId="7950C058" w14:textId="6BA982BF" w:rsidR="00A07EE5" w:rsidRPr="00EB0E0A" w:rsidRDefault="00D9013C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ProspectiveAssociate</w:t>
            </w:r>
          </w:p>
        </w:tc>
        <w:tc>
          <w:tcPr>
            <w:tcW w:w="1276" w:type="dxa"/>
          </w:tcPr>
          <w:p w14:paraId="29EFDDF7" w14:textId="3DB7B8E0" w:rsidR="00A07EE5" w:rsidRPr="00EB0E0A" w:rsidRDefault="00AA69D9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ProspectiveAssociate</w:t>
            </w:r>
          </w:p>
        </w:tc>
      </w:tr>
    </w:tbl>
    <w:p w14:paraId="184FF2A2" w14:textId="77777777" w:rsidR="00A07EE5" w:rsidRPr="007D3227" w:rsidRDefault="00A07EE5" w:rsidP="007D3227">
      <w:pPr>
        <w:rPr>
          <w:rFonts w:cs="Arial"/>
          <w:sz w:val="20"/>
          <w:szCs w:val="20"/>
        </w:rPr>
      </w:pPr>
    </w:p>
    <w:p w14:paraId="374B07FD" w14:textId="4505FB0B" w:rsidR="005D7B82" w:rsidRPr="0078741E" w:rsidRDefault="005D7B82" w:rsidP="005D7B82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 xml:space="preserve"> /api/v1/</w:t>
      </w:r>
      <w:r>
        <w:rPr>
          <w:rFonts w:cs="Arial"/>
          <w:sz w:val="20"/>
          <w:szCs w:val="20"/>
        </w:rPr>
        <w:t>ProspectiveAssociate</w:t>
      </w:r>
      <w:r w:rsidRPr="002106CD">
        <w:rPr>
          <w:rFonts w:cs="Arial"/>
          <w:sz w:val="20"/>
          <w:szCs w:val="20"/>
        </w:rPr>
        <w:t>/</w:t>
      </w:r>
      <w:r w:rsidR="00A07EE5">
        <w:rPr>
          <w:rFonts w:cs="Arial"/>
          <w:sz w:val="20"/>
          <w:szCs w:val="20"/>
        </w:rPr>
        <w:t>Create</w:t>
      </w:r>
    </w:p>
    <w:p w14:paraId="47696E87" w14:textId="64FDF352" w:rsidR="00D9013C" w:rsidRDefault="00D9013C" w:rsidP="00D9013C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0" w:name="_Toc45792386"/>
      <w:r>
        <w:rPr>
          <w:rFonts w:cs="Arial"/>
          <w:caps w:val="0"/>
        </w:rPr>
        <w:t>MasterData</w:t>
      </w:r>
      <w:r w:rsidRPr="00561FAE">
        <w:rPr>
          <w:rFonts w:cs="Arial"/>
          <w:caps w:val="0"/>
        </w:rPr>
        <w:t>/Get</w:t>
      </w:r>
      <w:r>
        <w:rPr>
          <w:rFonts w:cs="Arial"/>
          <w:caps w:val="0"/>
        </w:rPr>
        <w:t>Designations</w:t>
      </w:r>
      <w:r w:rsidRPr="00462F0C">
        <w:rPr>
          <w:rFonts w:cs="Arial"/>
          <w:caps w:val="0"/>
        </w:rPr>
        <w:t>:</w:t>
      </w:r>
      <w:bookmarkEnd w:id="40"/>
    </w:p>
    <w:p w14:paraId="32C20124" w14:textId="04FF2044" w:rsidR="00D9013C" w:rsidRPr="00F47A46" w:rsidRDefault="00D9013C" w:rsidP="00D9013C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 and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57B2A296" w14:textId="77777777" w:rsidR="00D9013C" w:rsidRPr="00883012" w:rsidRDefault="00D9013C" w:rsidP="00D9013C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2192F3A0" w14:textId="77777777" w:rsidR="00D9013C" w:rsidRDefault="00D9013C" w:rsidP="00D9013C">
      <w:pPr>
        <w:pStyle w:val="ListParagraph"/>
        <w:numPr>
          <w:ilvl w:val="2"/>
          <w:numId w:val="24"/>
        </w:numPr>
        <w:ind w:left="18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19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9013C" w14:paraId="0427891C" w14:textId="77777777" w:rsidTr="009446D5">
        <w:tc>
          <w:tcPr>
            <w:tcW w:w="1838" w:type="dxa"/>
          </w:tcPr>
          <w:p w14:paraId="1D98F26E" w14:textId="77777777" w:rsidR="00D9013C" w:rsidRPr="00EB0E0A" w:rsidRDefault="00D9013C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1276" w:type="dxa"/>
          </w:tcPr>
          <w:p w14:paraId="0F9938DF" w14:textId="77777777" w:rsidR="00D9013C" w:rsidRPr="00EB0E0A" w:rsidRDefault="00D9013C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9013C" w14:paraId="381F0E78" w14:textId="77777777" w:rsidTr="009446D5">
        <w:trPr>
          <w:trHeight w:val="269"/>
        </w:trPr>
        <w:tc>
          <w:tcPr>
            <w:tcW w:w="1838" w:type="dxa"/>
          </w:tcPr>
          <w:p w14:paraId="7BC3BAF1" w14:textId="608D59E0" w:rsidR="00D9013C" w:rsidRPr="00EB0E0A" w:rsidRDefault="00D9013C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searchString</w:t>
            </w:r>
          </w:p>
        </w:tc>
        <w:tc>
          <w:tcPr>
            <w:tcW w:w="1276" w:type="dxa"/>
          </w:tcPr>
          <w:p w14:paraId="1EE7A7DA" w14:textId="553B9CAE" w:rsidR="00D9013C" w:rsidRPr="00EB0E0A" w:rsidRDefault="00D9013C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4FFD47A7" w14:textId="1DD295EF" w:rsidR="00D9013C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MasterDataController.cs</w:t>
      </w:r>
    </w:p>
    <w:p w14:paraId="42B2C163" w14:textId="3BDF3769" w:rsidR="00D9013C" w:rsidRPr="0078093A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A10196">
        <w:rPr>
          <w:rFonts w:cs="Arial"/>
          <w:sz w:val="20"/>
          <w:szCs w:val="20"/>
        </w:rPr>
        <w:t>Get</w:t>
      </w:r>
      <w:r>
        <w:rPr>
          <w:rFonts w:cs="Arial"/>
          <w:sz w:val="20"/>
          <w:szCs w:val="20"/>
        </w:rPr>
        <w:t>Designations</w:t>
      </w:r>
    </w:p>
    <w:p w14:paraId="5EB1C622" w14:textId="60E35075" w:rsidR="00D9013C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proofErr w:type="gramStart"/>
      <w:r>
        <w:rPr>
          <w:rFonts w:cs="Arial"/>
          <w:sz w:val="20"/>
          <w:szCs w:val="20"/>
        </w:rPr>
        <w:t>fetching  Designation</w:t>
      </w:r>
      <w:proofErr w:type="gramEnd"/>
      <w:r>
        <w:rPr>
          <w:rFonts w:cs="Arial"/>
          <w:sz w:val="20"/>
          <w:szCs w:val="20"/>
        </w:rPr>
        <w:t xml:space="preserve"> list for dropdown by searchstring.</w:t>
      </w:r>
    </w:p>
    <w:p w14:paraId="650AF804" w14:textId="665489E2" w:rsidR="00D9013C" w:rsidRPr="001968CF" w:rsidRDefault="00D9013C" w:rsidP="00D9013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 usp_Get</w:t>
      </w:r>
      <w:r>
        <w:rPr>
          <w:rFonts w:cs="Arial"/>
          <w:sz w:val="20"/>
          <w:szCs w:val="20"/>
        </w:rPr>
        <w:t>Designations with parameter SearchString.</w:t>
      </w:r>
    </w:p>
    <w:p w14:paraId="70D9A058" w14:textId="55B6B9A5" w:rsidR="00D9013C" w:rsidRPr="002D3AD3" w:rsidRDefault="00D9013C" w:rsidP="00D9013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usp_Get</w:t>
      </w:r>
      <w:r>
        <w:rPr>
          <w:rFonts w:cs="Arial"/>
          <w:sz w:val="20"/>
          <w:szCs w:val="20"/>
        </w:rPr>
        <w:t>Designations:</w:t>
      </w:r>
      <w:r w:rsidRPr="002D3AD3">
        <w:rPr>
          <w:rFonts w:cs="Arial"/>
          <w:sz w:val="20"/>
          <w:szCs w:val="20"/>
        </w:rPr>
        <w:t xml:space="preserve"> </w:t>
      </w:r>
    </w:p>
    <w:p w14:paraId="67E94993" w14:textId="217E973E" w:rsidR="00D9013C" w:rsidRPr="009A2AF0" w:rsidRDefault="00D9013C" w:rsidP="00D9013C">
      <w:pPr>
        <w:pStyle w:val="ListParagraph"/>
        <w:numPr>
          <w:ilvl w:val="0"/>
          <w:numId w:val="30"/>
        </w:numPr>
        <w:spacing w:after="0" w:line="259" w:lineRule="auto"/>
        <w:ind w:left="31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>
        <w:rPr>
          <w:rFonts w:cs="Arial"/>
          <w:sz w:val="20"/>
          <w:szCs w:val="20"/>
        </w:rPr>
        <w:t xml:space="preserve"> To fetch Designations list by search string.</w:t>
      </w:r>
    </w:p>
    <w:p w14:paraId="7BB8851C" w14:textId="0F0606CE" w:rsidR="00D9013C" w:rsidRPr="00474D54" w:rsidRDefault="00D9013C" w:rsidP="00D9013C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="00AA69D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Designation.</w:t>
      </w:r>
    </w:p>
    <w:p w14:paraId="70D774E9" w14:textId="77777777" w:rsidR="00D9013C" w:rsidRPr="002D3AD3" w:rsidRDefault="00D9013C" w:rsidP="00D9013C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Convert SP to LinQ.</w:t>
      </w:r>
    </w:p>
    <w:p w14:paraId="14AD04A9" w14:textId="117EF19F" w:rsidR="00D9013C" w:rsidRPr="008E5BBE" w:rsidRDefault="00D9013C" w:rsidP="00D9013C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 xml:space="preserve">SP fetches </w:t>
      </w:r>
      <w:r w:rsidRPr="008E5BBE">
        <w:rPr>
          <w:rFonts w:cs="Arial"/>
          <w:sz w:val="20"/>
          <w:szCs w:val="20"/>
        </w:rPr>
        <w:t>all active</w:t>
      </w:r>
      <w:r>
        <w:rPr>
          <w:rFonts w:cs="Arial"/>
          <w:sz w:val="20"/>
          <w:szCs w:val="20"/>
        </w:rPr>
        <w:t xml:space="preserve"> Designations which matches the SearchString</w:t>
      </w:r>
      <w:r w:rsidRPr="008E5BBE">
        <w:rPr>
          <w:rFonts w:cs="Arial"/>
          <w:sz w:val="20"/>
          <w:szCs w:val="20"/>
        </w:rPr>
        <w:t>.</w:t>
      </w:r>
    </w:p>
    <w:p w14:paraId="4C987E2B" w14:textId="764E6B4B" w:rsidR="00D9013C" w:rsidRPr="004939D5" w:rsidRDefault="00D9013C" w:rsidP="00D9013C">
      <w:pPr>
        <w:pStyle w:val="ListParagraph"/>
        <w:numPr>
          <w:ilvl w:val="3"/>
          <w:numId w:val="24"/>
        </w:numPr>
        <w:ind w:left="31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Designations list details.</w:t>
      </w:r>
    </w:p>
    <w:p w14:paraId="112D08FF" w14:textId="77777777" w:rsidR="00D9013C" w:rsidRPr="00114776" w:rsidRDefault="00D9013C" w:rsidP="00D9013C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07BEDC28" w14:textId="77777777" w:rsidR="00D9013C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010A2E1" w14:textId="77777777" w:rsidR="00D9013C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Convert the SP to LinQ:</w:t>
      </w:r>
    </w:p>
    <w:p w14:paraId="59455BFE" w14:textId="7FEE598C" w:rsidR="00D9013C" w:rsidRPr="00E63B01" w:rsidRDefault="00D9013C" w:rsidP="00D9013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>To fetch Designation list by searchstring.</w:t>
      </w:r>
    </w:p>
    <w:p w14:paraId="54E6F956" w14:textId="77777777" w:rsidR="00D9013C" w:rsidRPr="004D279D" w:rsidRDefault="00D9013C" w:rsidP="00D9013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3BF83ED2" w14:textId="77777777" w:rsidR="00D9013C" w:rsidRPr="00664A1B" w:rsidRDefault="00D9013C" w:rsidP="00D9013C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D8ECB51" w14:textId="261CAD0E" w:rsidR="00D9013C" w:rsidRPr="00DA2D48" w:rsidRDefault="00D9013C" w:rsidP="00D9013C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Designations</w:t>
      </w:r>
    </w:p>
    <w:p w14:paraId="2A1AB1C7" w14:textId="33390549" w:rsidR="00D9013C" w:rsidRPr="000710FE" w:rsidRDefault="00D9013C" w:rsidP="00D9013C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E96061">
        <w:rPr>
          <w:rFonts w:cs="Arial"/>
          <w:sz w:val="20"/>
          <w:szCs w:val="20"/>
        </w:rPr>
        <w:t>NA</w:t>
      </w:r>
    </w:p>
    <w:p w14:paraId="5D22E07B" w14:textId="5D6CEECB" w:rsidR="00D9013C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9446D5">
        <w:rPr>
          <w:rFonts w:cs="Arial"/>
          <w:sz w:val="20"/>
          <w:szCs w:val="20"/>
        </w:rPr>
        <w:t xml:space="preserve">Designation </w:t>
      </w:r>
      <w:r>
        <w:rPr>
          <w:rFonts w:cs="Arial"/>
          <w:sz w:val="20"/>
          <w:szCs w:val="20"/>
        </w:rPr>
        <w:t>related details</w:t>
      </w:r>
    </w:p>
    <w:p w14:paraId="1E0AA993" w14:textId="77777777" w:rsidR="00D9013C" w:rsidRDefault="00D9013C" w:rsidP="00D9013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1A182C8B" w14:textId="0269D9FE" w:rsidR="00D9013C" w:rsidRPr="0077184B" w:rsidRDefault="00D9013C" w:rsidP="00D9013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A61DB9">
        <w:rPr>
          <w:rFonts w:cs="Arial"/>
          <w:sz w:val="20"/>
          <w:szCs w:val="20"/>
        </w:rPr>
        <w:tab/>
        <w:t>Admin</w:t>
      </w:r>
    </w:p>
    <w:p w14:paraId="2C71968E" w14:textId="358732A6" w:rsidR="00D9013C" w:rsidRPr="0041103B" w:rsidRDefault="00D9013C" w:rsidP="00D9013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="00A61DB9">
        <w:rPr>
          <w:rFonts w:cs="Arial"/>
          <w:sz w:val="20"/>
          <w:szCs w:val="20"/>
        </w:rPr>
        <w:t>Designation</w:t>
      </w:r>
      <w:r w:rsidRPr="00A033A5">
        <w:rPr>
          <w:rFonts w:cs="Arial"/>
          <w:sz w:val="20"/>
          <w:szCs w:val="20"/>
        </w:rPr>
        <w:t>Controller.cs</w:t>
      </w:r>
    </w:p>
    <w:p w14:paraId="1CA9990F" w14:textId="2DD35C8F" w:rsidR="00D9013C" w:rsidRDefault="00D9013C" w:rsidP="00D9013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</w:t>
      </w:r>
      <w:r w:rsidR="009446D5">
        <w:rPr>
          <w:rFonts w:cs="Arial"/>
          <w:sz w:val="20"/>
          <w:szCs w:val="20"/>
        </w:rPr>
        <w:t>DesignationBySearchString</w:t>
      </w:r>
    </w:p>
    <w:p w14:paraId="350E34D1" w14:textId="77777777" w:rsidR="009446D5" w:rsidRDefault="009446D5" w:rsidP="009446D5">
      <w:pPr>
        <w:pStyle w:val="ListParagraph"/>
        <w:numPr>
          <w:ilvl w:val="2"/>
          <w:numId w:val="24"/>
        </w:numPr>
        <w:ind w:left="25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9446D5" w14:paraId="7E1B4BAA" w14:textId="77777777" w:rsidTr="009446D5">
        <w:tc>
          <w:tcPr>
            <w:tcW w:w="1838" w:type="dxa"/>
          </w:tcPr>
          <w:p w14:paraId="7D0D0BB7" w14:textId="77777777" w:rsidR="009446D5" w:rsidRPr="00EB0E0A" w:rsidRDefault="009446D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8876ADB" w14:textId="77777777" w:rsidR="009446D5" w:rsidRPr="00EB0E0A" w:rsidRDefault="009446D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9446D5" w14:paraId="5DF6AA58" w14:textId="77777777" w:rsidTr="009446D5">
        <w:trPr>
          <w:trHeight w:val="269"/>
        </w:trPr>
        <w:tc>
          <w:tcPr>
            <w:tcW w:w="1838" w:type="dxa"/>
          </w:tcPr>
          <w:p w14:paraId="7832BF8D" w14:textId="77777777" w:rsidR="009446D5" w:rsidRPr="00EB0E0A" w:rsidRDefault="009446D5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searchString</w:t>
            </w:r>
          </w:p>
        </w:tc>
        <w:tc>
          <w:tcPr>
            <w:tcW w:w="1276" w:type="dxa"/>
          </w:tcPr>
          <w:p w14:paraId="4DEB7BBC" w14:textId="77777777" w:rsidR="009446D5" w:rsidRPr="00EB0E0A" w:rsidRDefault="009446D5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2092A69A" w14:textId="77777777" w:rsidR="009446D5" w:rsidRPr="009446D5" w:rsidRDefault="009446D5" w:rsidP="009446D5">
      <w:pPr>
        <w:rPr>
          <w:rFonts w:cs="Arial"/>
          <w:sz w:val="20"/>
          <w:szCs w:val="20"/>
        </w:rPr>
      </w:pPr>
    </w:p>
    <w:p w14:paraId="31619543" w14:textId="17B66D6D" w:rsidR="00D9013C" w:rsidRPr="0078741E" w:rsidRDefault="00D9013C" w:rsidP="00D9013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 w:rsidR="00A61DB9"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/api/v1/</w:t>
      </w:r>
      <w:r w:rsidR="00A61DB9">
        <w:rPr>
          <w:rFonts w:cs="Arial"/>
          <w:sz w:val="20"/>
          <w:szCs w:val="20"/>
        </w:rPr>
        <w:t>Designation</w:t>
      </w:r>
      <w:r w:rsidR="009446D5">
        <w:rPr>
          <w:rFonts w:cs="Arial"/>
          <w:sz w:val="20"/>
          <w:szCs w:val="20"/>
        </w:rPr>
        <w:t>/GetDesignationBySearchString</w:t>
      </w:r>
    </w:p>
    <w:p w14:paraId="2BC3A9B4" w14:textId="2E25799A" w:rsidR="009446D5" w:rsidRDefault="009446D5" w:rsidP="009446D5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1" w:name="_Toc45792387"/>
      <w:r>
        <w:rPr>
          <w:rFonts w:cs="Arial"/>
          <w:caps w:val="0"/>
        </w:rPr>
        <w:t>ProspectiveAssociate</w:t>
      </w:r>
      <w:r w:rsidRPr="00561FAE">
        <w:rPr>
          <w:rFonts w:cs="Arial"/>
          <w:caps w:val="0"/>
        </w:rPr>
        <w:t>/Get</w:t>
      </w:r>
      <w:r>
        <w:rPr>
          <w:rFonts w:cs="Arial"/>
          <w:caps w:val="0"/>
        </w:rPr>
        <w:t>GradeByDesignation</w:t>
      </w:r>
      <w:r w:rsidRPr="00462F0C">
        <w:rPr>
          <w:rFonts w:cs="Arial"/>
          <w:caps w:val="0"/>
        </w:rPr>
        <w:t>:</w:t>
      </w:r>
      <w:bookmarkEnd w:id="41"/>
    </w:p>
    <w:p w14:paraId="0C522EA4" w14:textId="6EB6CFE6" w:rsidR="009446D5" w:rsidRPr="009446D5" w:rsidRDefault="009446D5" w:rsidP="009446D5">
      <w:pPr>
        <w:pStyle w:val="ListParagraph"/>
        <w:numPr>
          <w:ilvl w:val="0"/>
          <w:numId w:val="35"/>
        </w:numPr>
        <w:ind w:left="1800"/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System Admin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, HRA</w:t>
      </w: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 and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7652AB47" w14:textId="77777777" w:rsidR="009446D5" w:rsidRPr="00F47A46" w:rsidRDefault="009446D5" w:rsidP="009446D5">
      <w:pPr>
        <w:pStyle w:val="ListParagraph"/>
        <w:ind w:left="1800"/>
        <w:rPr>
          <w:rFonts w:cs="Arial"/>
          <w:sz w:val="20"/>
          <w:szCs w:val="20"/>
        </w:rPr>
      </w:pPr>
    </w:p>
    <w:p w14:paraId="47D411A9" w14:textId="77777777" w:rsidR="009446D5" w:rsidRPr="00883012" w:rsidRDefault="009446D5" w:rsidP="009446D5">
      <w:pPr>
        <w:ind w:left="72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2DB65032" w14:textId="77777777" w:rsidR="009446D5" w:rsidRDefault="009446D5" w:rsidP="009446D5">
      <w:pPr>
        <w:pStyle w:val="ListParagraph"/>
        <w:numPr>
          <w:ilvl w:val="2"/>
          <w:numId w:val="24"/>
        </w:numPr>
        <w:ind w:left="18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Input parameter for this method is as below</w:t>
      </w:r>
    </w:p>
    <w:tbl>
      <w:tblPr>
        <w:tblStyle w:val="TableGrid"/>
        <w:tblW w:w="0" w:type="auto"/>
        <w:tblInd w:w="19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9446D5" w14:paraId="26BDE39A" w14:textId="77777777" w:rsidTr="009446D5">
        <w:tc>
          <w:tcPr>
            <w:tcW w:w="1838" w:type="dxa"/>
          </w:tcPr>
          <w:p w14:paraId="462F52CC" w14:textId="77777777" w:rsidR="009446D5" w:rsidRPr="00EB0E0A" w:rsidRDefault="009446D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08844A3" w14:textId="77777777" w:rsidR="009446D5" w:rsidRPr="00EB0E0A" w:rsidRDefault="009446D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9446D5" w14:paraId="10420369" w14:textId="77777777" w:rsidTr="009446D5">
        <w:trPr>
          <w:trHeight w:val="269"/>
        </w:trPr>
        <w:tc>
          <w:tcPr>
            <w:tcW w:w="1838" w:type="dxa"/>
          </w:tcPr>
          <w:p w14:paraId="5DD1623C" w14:textId="4ED97A96" w:rsidR="009446D5" w:rsidRPr="00EB0E0A" w:rsidRDefault="00BD090A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designationId</w:t>
            </w:r>
          </w:p>
        </w:tc>
        <w:tc>
          <w:tcPr>
            <w:tcW w:w="1276" w:type="dxa"/>
          </w:tcPr>
          <w:p w14:paraId="44B28917" w14:textId="39586B79" w:rsidR="009446D5" w:rsidRPr="00EB0E0A" w:rsidRDefault="00BD090A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4F8994A2" w14:textId="32D6CE80" w:rsidR="009446D5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="00BD090A">
        <w:rPr>
          <w:rFonts w:cs="Arial"/>
          <w:sz w:val="20"/>
          <w:szCs w:val="20"/>
        </w:rPr>
        <w:t>ProspectiveAssociate</w:t>
      </w:r>
      <w:r>
        <w:rPr>
          <w:rFonts w:cs="Arial"/>
          <w:sz w:val="20"/>
          <w:szCs w:val="20"/>
        </w:rPr>
        <w:t>Controller.cs</w:t>
      </w:r>
    </w:p>
    <w:p w14:paraId="6C17DB3F" w14:textId="7B1C973B" w:rsidR="009446D5" w:rsidRPr="0078093A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A10196">
        <w:rPr>
          <w:rFonts w:cs="Arial"/>
          <w:sz w:val="20"/>
          <w:szCs w:val="20"/>
        </w:rPr>
        <w:t>Get</w:t>
      </w:r>
      <w:r w:rsidR="00BD090A">
        <w:rPr>
          <w:rFonts w:cs="Arial"/>
          <w:sz w:val="20"/>
          <w:szCs w:val="20"/>
        </w:rPr>
        <w:t>GradeByDesignation</w:t>
      </w:r>
    </w:p>
    <w:p w14:paraId="6A42FC44" w14:textId="66B45DDE" w:rsidR="009446D5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BD090A">
        <w:rPr>
          <w:rFonts w:cs="Arial"/>
          <w:sz w:val="20"/>
          <w:szCs w:val="20"/>
        </w:rPr>
        <w:t xml:space="preserve">getting Grade </w:t>
      </w:r>
      <w:r>
        <w:rPr>
          <w:rFonts w:cs="Arial"/>
          <w:sz w:val="20"/>
          <w:szCs w:val="20"/>
        </w:rPr>
        <w:t xml:space="preserve">by </w:t>
      </w:r>
      <w:r w:rsidR="00BD090A">
        <w:rPr>
          <w:rFonts w:cs="Arial"/>
          <w:sz w:val="20"/>
          <w:szCs w:val="20"/>
        </w:rPr>
        <w:t>designationId</w:t>
      </w:r>
      <w:r>
        <w:rPr>
          <w:rFonts w:cs="Arial"/>
          <w:sz w:val="20"/>
          <w:szCs w:val="20"/>
        </w:rPr>
        <w:t>.</w:t>
      </w:r>
    </w:p>
    <w:p w14:paraId="26D4AAA0" w14:textId="5ED93721" w:rsidR="009446D5" w:rsidRPr="001968CF" w:rsidRDefault="009446D5" w:rsidP="009446D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 usp_Get</w:t>
      </w:r>
      <w:r w:rsidR="00BD090A">
        <w:rPr>
          <w:rFonts w:cs="Arial"/>
          <w:sz w:val="20"/>
          <w:szCs w:val="20"/>
        </w:rPr>
        <w:t>GradeByDesignation</w:t>
      </w:r>
      <w:r>
        <w:rPr>
          <w:rFonts w:cs="Arial"/>
          <w:sz w:val="20"/>
          <w:szCs w:val="20"/>
        </w:rPr>
        <w:t xml:space="preserve"> with parameter</w:t>
      </w:r>
      <w:r w:rsidR="00BD090A">
        <w:rPr>
          <w:rFonts w:cs="Arial"/>
          <w:sz w:val="20"/>
          <w:szCs w:val="20"/>
        </w:rPr>
        <w:t xml:space="preserve"> designationId</w:t>
      </w:r>
      <w:r>
        <w:rPr>
          <w:rFonts w:cs="Arial"/>
          <w:sz w:val="20"/>
          <w:szCs w:val="20"/>
        </w:rPr>
        <w:t>.</w:t>
      </w:r>
    </w:p>
    <w:p w14:paraId="47A28182" w14:textId="2FA4BD5B" w:rsidR="009446D5" w:rsidRPr="002D3AD3" w:rsidRDefault="009446D5" w:rsidP="009446D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usp_Get</w:t>
      </w:r>
      <w:r w:rsidR="00BD090A">
        <w:rPr>
          <w:rFonts w:cs="Arial"/>
          <w:sz w:val="20"/>
          <w:szCs w:val="20"/>
        </w:rPr>
        <w:t>GradeByDesignation</w:t>
      </w:r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404F39B5" w14:textId="5C467642" w:rsidR="009446D5" w:rsidRPr="009A2AF0" w:rsidRDefault="009446D5" w:rsidP="009446D5">
      <w:pPr>
        <w:pStyle w:val="ListParagraph"/>
        <w:numPr>
          <w:ilvl w:val="0"/>
          <w:numId w:val="30"/>
        </w:numPr>
        <w:spacing w:after="0" w:line="259" w:lineRule="auto"/>
        <w:ind w:left="3120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>
        <w:rPr>
          <w:rFonts w:cs="Arial"/>
          <w:sz w:val="20"/>
          <w:szCs w:val="20"/>
        </w:rPr>
        <w:t xml:space="preserve"> To fetch</w:t>
      </w:r>
      <w:r w:rsidR="00BD090A">
        <w:rPr>
          <w:rFonts w:cs="Arial"/>
          <w:sz w:val="20"/>
          <w:szCs w:val="20"/>
        </w:rPr>
        <w:t xml:space="preserve"> Grade by given </w:t>
      </w:r>
      <w:r w:rsidR="00D81E40">
        <w:rPr>
          <w:rFonts w:cs="Arial"/>
          <w:sz w:val="20"/>
          <w:szCs w:val="20"/>
        </w:rPr>
        <w:t>DesignationId</w:t>
      </w:r>
      <w:r>
        <w:rPr>
          <w:rFonts w:cs="Arial"/>
          <w:sz w:val="20"/>
          <w:szCs w:val="20"/>
        </w:rPr>
        <w:t>.</w:t>
      </w:r>
    </w:p>
    <w:p w14:paraId="3A65BAA8" w14:textId="6F643C23" w:rsidR="009446D5" w:rsidRPr="00474D54" w:rsidRDefault="009446D5" w:rsidP="009446D5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="00D81E40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Designation</w:t>
      </w:r>
      <w:r w:rsidR="00BD090A">
        <w:rPr>
          <w:rFonts w:cs="Arial"/>
          <w:sz w:val="20"/>
          <w:szCs w:val="20"/>
        </w:rPr>
        <w:t>s, Grades</w:t>
      </w:r>
      <w:r>
        <w:rPr>
          <w:rFonts w:cs="Arial"/>
          <w:sz w:val="20"/>
          <w:szCs w:val="20"/>
        </w:rPr>
        <w:t>.</w:t>
      </w:r>
    </w:p>
    <w:p w14:paraId="6BB69A11" w14:textId="77777777" w:rsidR="009446D5" w:rsidRPr="002D3AD3" w:rsidRDefault="009446D5" w:rsidP="009446D5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Convert SP to LinQ.</w:t>
      </w:r>
    </w:p>
    <w:p w14:paraId="5741729D" w14:textId="7FA084D6" w:rsidR="009446D5" w:rsidRPr="008E5BBE" w:rsidRDefault="009446D5" w:rsidP="009446D5">
      <w:pPr>
        <w:pStyle w:val="ListParagraph"/>
        <w:numPr>
          <w:ilvl w:val="3"/>
          <w:numId w:val="24"/>
        </w:numPr>
        <w:ind w:left="31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 fetc</w:t>
      </w:r>
      <w:r w:rsidR="00BD090A">
        <w:rPr>
          <w:rFonts w:cs="Arial"/>
          <w:sz w:val="20"/>
          <w:szCs w:val="20"/>
        </w:rPr>
        <w:t>hes the Active Grade by given Designation id</w:t>
      </w:r>
      <w:r w:rsidRPr="008E5BBE">
        <w:rPr>
          <w:rFonts w:cs="Arial"/>
          <w:sz w:val="20"/>
          <w:szCs w:val="20"/>
        </w:rPr>
        <w:t>.</w:t>
      </w:r>
    </w:p>
    <w:p w14:paraId="04D6D55E" w14:textId="5B638CEE" w:rsidR="009446D5" w:rsidRPr="004939D5" w:rsidRDefault="009446D5" w:rsidP="009446D5">
      <w:pPr>
        <w:pStyle w:val="ListParagraph"/>
        <w:numPr>
          <w:ilvl w:val="3"/>
          <w:numId w:val="24"/>
        </w:numPr>
        <w:ind w:left="3180"/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BD090A">
        <w:rPr>
          <w:rFonts w:cs="Arial"/>
          <w:sz w:val="20"/>
          <w:szCs w:val="20"/>
        </w:rPr>
        <w:t>Grade Related</w:t>
      </w:r>
      <w:r>
        <w:rPr>
          <w:rFonts w:cs="Arial"/>
          <w:sz w:val="20"/>
          <w:szCs w:val="20"/>
        </w:rPr>
        <w:t xml:space="preserve"> details.</w:t>
      </w:r>
    </w:p>
    <w:p w14:paraId="40C432F1" w14:textId="77777777" w:rsidR="009446D5" w:rsidRPr="00114776" w:rsidRDefault="009446D5" w:rsidP="009446D5">
      <w:pPr>
        <w:ind w:left="72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41E31F71" w14:textId="77777777" w:rsidR="009446D5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13A0E5D" w14:textId="77777777" w:rsidR="009446D5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Convert the SP to LinQ:</w:t>
      </w:r>
    </w:p>
    <w:p w14:paraId="6B45D73B" w14:textId="0A5074AF" w:rsidR="009446D5" w:rsidRPr="00E63B01" w:rsidRDefault="009446D5" w:rsidP="009446D5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>To fetch</w:t>
      </w:r>
      <w:r w:rsidR="00BD090A">
        <w:rPr>
          <w:rFonts w:ascii="Courier New" w:hAnsi="Courier New" w:cs="Courier New"/>
          <w:sz w:val="20"/>
          <w:szCs w:val="20"/>
        </w:rPr>
        <w:t xml:space="preserve"> Grade by Designation Id</w:t>
      </w:r>
      <w:r>
        <w:rPr>
          <w:rFonts w:ascii="Courier New" w:hAnsi="Courier New" w:cs="Courier New"/>
          <w:sz w:val="20"/>
          <w:szCs w:val="20"/>
        </w:rPr>
        <w:t>.</w:t>
      </w:r>
    </w:p>
    <w:p w14:paraId="715EDD47" w14:textId="77777777" w:rsidR="009446D5" w:rsidRPr="004D279D" w:rsidRDefault="009446D5" w:rsidP="009446D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F5BEDE5" w14:textId="77777777" w:rsidR="009446D5" w:rsidRPr="00664A1B" w:rsidRDefault="009446D5" w:rsidP="009446D5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Organization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64C242D4" w14:textId="4B990549" w:rsidR="009446D5" w:rsidRPr="00BD090A" w:rsidRDefault="009446D5" w:rsidP="009446D5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Designations</w:t>
      </w:r>
    </w:p>
    <w:p w14:paraId="486CA5B3" w14:textId="5CA4898B" w:rsidR="00BD090A" w:rsidRPr="00DA2D48" w:rsidRDefault="00BD090A" w:rsidP="009446D5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Grades</w:t>
      </w:r>
    </w:p>
    <w:p w14:paraId="0B8ABAA7" w14:textId="1E1C719E" w:rsidR="009446D5" w:rsidRPr="000710FE" w:rsidRDefault="009446D5" w:rsidP="009446D5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A61DB9">
        <w:rPr>
          <w:rFonts w:cs="Arial"/>
          <w:sz w:val="20"/>
          <w:szCs w:val="20"/>
        </w:rPr>
        <w:t>NA</w:t>
      </w:r>
      <w:r>
        <w:rPr>
          <w:rFonts w:cs="Arial"/>
          <w:sz w:val="20"/>
          <w:szCs w:val="20"/>
        </w:rPr>
        <w:t>.</w:t>
      </w:r>
    </w:p>
    <w:p w14:paraId="642740E7" w14:textId="08DB94F6" w:rsidR="009446D5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</w:t>
      </w:r>
      <w:r w:rsidR="00BD090A">
        <w:rPr>
          <w:rFonts w:cs="Arial"/>
          <w:sz w:val="20"/>
          <w:szCs w:val="20"/>
        </w:rPr>
        <w:t xml:space="preserve">Grade </w:t>
      </w:r>
      <w:r>
        <w:rPr>
          <w:rFonts w:cs="Arial"/>
          <w:sz w:val="20"/>
          <w:szCs w:val="20"/>
        </w:rPr>
        <w:t>related details</w:t>
      </w:r>
    </w:p>
    <w:p w14:paraId="50F1CC83" w14:textId="77777777" w:rsidR="009446D5" w:rsidRDefault="009446D5" w:rsidP="009446D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API Details:</w:t>
      </w:r>
    </w:p>
    <w:p w14:paraId="673F9B53" w14:textId="468B66C2" w:rsidR="009446D5" w:rsidRPr="0077184B" w:rsidRDefault="009446D5" w:rsidP="009446D5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E96061">
        <w:rPr>
          <w:rFonts w:cs="Arial"/>
          <w:sz w:val="20"/>
          <w:szCs w:val="20"/>
        </w:rPr>
        <w:t>Admin</w:t>
      </w:r>
    </w:p>
    <w:p w14:paraId="0E36A1E9" w14:textId="34282D16" w:rsidR="009446D5" w:rsidRPr="0041103B" w:rsidRDefault="009446D5" w:rsidP="009446D5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="00BD090A">
        <w:rPr>
          <w:rFonts w:cs="Arial"/>
          <w:sz w:val="20"/>
          <w:szCs w:val="20"/>
        </w:rPr>
        <w:t>Grade</w:t>
      </w:r>
      <w:r w:rsidRPr="00A033A5">
        <w:rPr>
          <w:rFonts w:cs="Arial"/>
          <w:sz w:val="20"/>
          <w:szCs w:val="20"/>
        </w:rPr>
        <w:t>Controller.cs</w:t>
      </w:r>
    </w:p>
    <w:p w14:paraId="60EE2A8E" w14:textId="714F57D3" w:rsidR="009446D5" w:rsidRDefault="009446D5" w:rsidP="009446D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</w:t>
      </w:r>
      <w:r w:rsidR="00BD090A">
        <w:rPr>
          <w:rFonts w:cs="Arial"/>
          <w:sz w:val="20"/>
          <w:szCs w:val="20"/>
        </w:rPr>
        <w:t>Grade</w:t>
      </w:r>
      <w:r>
        <w:rPr>
          <w:rFonts w:cs="Arial"/>
          <w:sz w:val="20"/>
          <w:szCs w:val="20"/>
        </w:rPr>
        <w:t>By</w:t>
      </w:r>
      <w:r w:rsidR="00BD090A">
        <w:rPr>
          <w:rFonts w:cs="Arial"/>
          <w:sz w:val="20"/>
          <w:szCs w:val="20"/>
        </w:rPr>
        <w:t>DesignationId</w:t>
      </w:r>
    </w:p>
    <w:p w14:paraId="2BE36B4B" w14:textId="77777777" w:rsidR="009446D5" w:rsidRDefault="009446D5" w:rsidP="009446D5">
      <w:pPr>
        <w:pStyle w:val="ListParagraph"/>
        <w:numPr>
          <w:ilvl w:val="2"/>
          <w:numId w:val="24"/>
        </w:numPr>
        <w:ind w:left="25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9446D5" w14:paraId="406F3A05" w14:textId="77777777" w:rsidTr="009446D5">
        <w:tc>
          <w:tcPr>
            <w:tcW w:w="1838" w:type="dxa"/>
          </w:tcPr>
          <w:p w14:paraId="4E97F0B1" w14:textId="77777777" w:rsidR="009446D5" w:rsidRPr="00EB0E0A" w:rsidRDefault="009446D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5F984FA" w14:textId="77777777" w:rsidR="009446D5" w:rsidRPr="00EB0E0A" w:rsidRDefault="009446D5" w:rsidP="009446D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9446D5" w14:paraId="34F41E1C" w14:textId="77777777" w:rsidTr="00D81E40">
        <w:trPr>
          <w:trHeight w:val="125"/>
        </w:trPr>
        <w:tc>
          <w:tcPr>
            <w:tcW w:w="1838" w:type="dxa"/>
          </w:tcPr>
          <w:p w14:paraId="0611AB6F" w14:textId="374DA61E" w:rsidR="009446D5" w:rsidRPr="00EB0E0A" w:rsidRDefault="00BD090A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DesignationId</w:t>
            </w:r>
          </w:p>
        </w:tc>
        <w:tc>
          <w:tcPr>
            <w:tcW w:w="1276" w:type="dxa"/>
          </w:tcPr>
          <w:p w14:paraId="6EEA7E17" w14:textId="5C141036" w:rsidR="009446D5" w:rsidRPr="00EB0E0A" w:rsidRDefault="00BD090A" w:rsidP="009446D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1433E56D" w14:textId="77777777" w:rsidR="009446D5" w:rsidRPr="009446D5" w:rsidRDefault="009446D5" w:rsidP="009446D5">
      <w:pPr>
        <w:rPr>
          <w:rFonts w:cs="Arial"/>
          <w:sz w:val="20"/>
          <w:szCs w:val="20"/>
        </w:rPr>
      </w:pPr>
    </w:p>
    <w:p w14:paraId="25F5447E" w14:textId="4B5137E4" w:rsidR="009446D5" w:rsidRDefault="009446D5" w:rsidP="009446D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 w:rsidR="00BD090A"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/api/v1/</w:t>
      </w:r>
      <w:r w:rsidR="00BD090A">
        <w:rPr>
          <w:rFonts w:cs="Arial"/>
          <w:sz w:val="20"/>
          <w:szCs w:val="20"/>
        </w:rPr>
        <w:t>Grade</w:t>
      </w:r>
      <w:r w:rsidRPr="002106CD">
        <w:rPr>
          <w:rFonts w:cs="Arial"/>
          <w:sz w:val="20"/>
          <w:szCs w:val="20"/>
        </w:rPr>
        <w:t>/</w:t>
      </w:r>
      <w:r>
        <w:rPr>
          <w:rFonts w:cs="Arial"/>
          <w:sz w:val="20"/>
          <w:szCs w:val="20"/>
        </w:rPr>
        <w:t>Get</w:t>
      </w:r>
      <w:r w:rsidR="00BD090A">
        <w:rPr>
          <w:rFonts w:cs="Arial"/>
          <w:sz w:val="20"/>
          <w:szCs w:val="20"/>
        </w:rPr>
        <w:t>Grade</w:t>
      </w:r>
      <w:r>
        <w:rPr>
          <w:rFonts w:cs="Arial"/>
          <w:sz w:val="20"/>
          <w:szCs w:val="20"/>
        </w:rPr>
        <w:t>By</w:t>
      </w:r>
      <w:r w:rsidR="00BD090A">
        <w:rPr>
          <w:rFonts w:cs="Arial"/>
          <w:sz w:val="20"/>
          <w:szCs w:val="20"/>
        </w:rPr>
        <w:t>DesignationId</w:t>
      </w:r>
    </w:p>
    <w:p w14:paraId="05DA03F1" w14:textId="2751D13B" w:rsidR="00AA5575" w:rsidRDefault="00AA5575" w:rsidP="00AA5575">
      <w:pPr>
        <w:rPr>
          <w:rFonts w:cs="Arial"/>
          <w:sz w:val="20"/>
          <w:szCs w:val="20"/>
        </w:rPr>
      </w:pPr>
    </w:p>
    <w:p w14:paraId="08D48C4B" w14:textId="77777777" w:rsidR="00AA5575" w:rsidRPr="00AA5575" w:rsidRDefault="00AA5575" w:rsidP="00AA5575">
      <w:pPr>
        <w:rPr>
          <w:rFonts w:cs="Arial"/>
          <w:sz w:val="20"/>
          <w:szCs w:val="20"/>
        </w:rPr>
      </w:pPr>
    </w:p>
    <w:p w14:paraId="1B7C57E5" w14:textId="086BCE3E" w:rsidR="0069200D" w:rsidRDefault="0069200D" w:rsidP="0069200D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2" w:name="_Toc45792388"/>
      <w:r w:rsidRPr="00C745FD">
        <w:rPr>
          <w:rFonts w:cs="Arial"/>
          <w:caps w:val="0"/>
        </w:rPr>
        <w:lastRenderedPageBreak/>
        <w:t>ProspectiveAssociate/GetPADetails</w:t>
      </w:r>
      <w:r>
        <w:rPr>
          <w:rFonts w:cs="Arial"/>
          <w:caps w:val="0"/>
        </w:rPr>
        <w:t>ByID</w:t>
      </w:r>
      <w:r w:rsidRPr="00462F0C">
        <w:rPr>
          <w:rFonts w:cs="Arial"/>
          <w:caps w:val="0"/>
        </w:rPr>
        <w:t>:</w:t>
      </w:r>
      <w:bookmarkEnd w:id="42"/>
    </w:p>
    <w:p w14:paraId="0C44AEF5" w14:textId="77777777" w:rsidR="0069200D" w:rsidRPr="00C745FD" w:rsidRDefault="0069200D" w:rsidP="0069200D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41F89A69" w14:textId="77777777" w:rsidR="0069200D" w:rsidRPr="007A3435" w:rsidRDefault="0069200D" w:rsidP="0069200D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79488AD4" w14:textId="77777777" w:rsidR="0069200D" w:rsidRDefault="0069200D" w:rsidP="0069200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Pr="00C745FD">
        <w:rPr>
          <w:rFonts w:cs="Arial"/>
          <w:sz w:val="20"/>
          <w:szCs w:val="20"/>
          <w:lang w:bidi="ar-SA"/>
        </w:rPr>
        <w:t>ProspectiveAssociateController</w:t>
      </w:r>
      <w:r>
        <w:rPr>
          <w:rFonts w:cs="Arial"/>
          <w:sz w:val="20"/>
          <w:szCs w:val="20"/>
        </w:rPr>
        <w:t>.cs</w:t>
      </w:r>
    </w:p>
    <w:p w14:paraId="6F02DB4D" w14:textId="388F6D55" w:rsidR="0069200D" w:rsidRPr="003249DC" w:rsidRDefault="0069200D" w:rsidP="0069200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C745FD">
        <w:rPr>
          <w:rFonts w:cs="Arial"/>
          <w:color w:val="000000"/>
          <w:sz w:val="20"/>
          <w:szCs w:val="20"/>
          <w:lang w:bidi="ar-SA"/>
        </w:rPr>
        <w:t>GetPADetails</w:t>
      </w:r>
      <w:r>
        <w:rPr>
          <w:rFonts w:cs="Arial"/>
          <w:color w:val="000000"/>
          <w:sz w:val="20"/>
          <w:szCs w:val="20"/>
          <w:lang w:bidi="ar-SA"/>
        </w:rPr>
        <w:t>ByID</w:t>
      </w:r>
    </w:p>
    <w:p w14:paraId="0BBD4FA4" w14:textId="77777777" w:rsidR="0069200D" w:rsidRDefault="0069200D" w:rsidP="00E43B4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9200D" w14:paraId="1B1C12D3" w14:textId="77777777" w:rsidTr="00E43B44">
        <w:tc>
          <w:tcPr>
            <w:tcW w:w="1838" w:type="dxa"/>
          </w:tcPr>
          <w:p w14:paraId="78A4ED2A" w14:textId="77777777" w:rsidR="0069200D" w:rsidRPr="00EB0E0A" w:rsidRDefault="0069200D" w:rsidP="00AA557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A2B5300" w14:textId="77777777" w:rsidR="0069200D" w:rsidRPr="00EB0E0A" w:rsidRDefault="0069200D" w:rsidP="00AA557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9200D" w14:paraId="1B216877" w14:textId="77777777" w:rsidTr="00E43B44">
        <w:trPr>
          <w:trHeight w:val="269"/>
        </w:trPr>
        <w:tc>
          <w:tcPr>
            <w:tcW w:w="1838" w:type="dxa"/>
          </w:tcPr>
          <w:p w14:paraId="1F0AEABE" w14:textId="0E4771CF" w:rsidR="0069200D" w:rsidRPr="00EB0E0A" w:rsidRDefault="0069200D" w:rsidP="00AA557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00DC3672" w14:textId="77777777" w:rsidR="0069200D" w:rsidRPr="00EB0E0A" w:rsidRDefault="0069200D" w:rsidP="00AA5575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5BA41594" w14:textId="338B8D6D" w:rsidR="0069200D" w:rsidRPr="003249DC" w:rsidRDefault="0069200D" w:rsidP="0069200D">
      <w:pPr>
        <w:pStyle w:val="ListParagraph"/>
        <w:ind w:left="1860"/>
        <w:rPr>
          <w:rFonts w:cs="Arial"/>
          <w:sz w:val="20"/>
          <w:szCs w:val="20"/>
        </w:rPr>
      </w:pPr>
    </w:p>
    <w:p w14:paraId="40DCAB4D" w14:textId="5121DA26" w:rsidR="0069200D" w:rsidRDefault="0069200D" w:rsidP="0069200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is used for getting Prospective Associate details</w:t>
      </w:r>
      <w:r w:rsidR="00E43B44">
        <w:rPr>
          <w:rFonts w:cs="Arial"/>
          <w:sz w:val="20"/>
          <w:szCs w:val="20"/>
        </w:rPr>
        <w:t xml:space="preserve"> by id</w:t>
      </w:r>
      <w:r>
        <w:rPr>
          <w:rFonts w:cs="Arial"/>
          <w:sz w:val="20"/>
          <w:szCs w:val="20"/>
        </w:rPr>
        <w:t>.</w:t>
      </w:r>
    </w:p>
    <w:p w14:paraId="6CA48F53" w14:textId="27A8898E" w:rsidR="0069200D" w:rsidRDefault="0069200D" w:rsidP="0069200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Linq query is used in this method for getting Prospective Associate Details</w:t>
      </w:r>
      <w:r w:rsidR="00E43B44">
        <w:rPr>
          <w:rFonts w:cs="Arial"/>
          <w:sz w:val="20"/>
          <w:szCs w:val="20"/>
        </w:rPr>
        <w:t xml:space="preserve"> by id</w:t>
      </w:r>
      <w:r>
        <w:rPr>
          <w:rFonts w:cs="Arial"/>
          <w:sz w:val="20"/>
          <w:szCs w:val="20"/>
        </w:rPr>
        <w:t>. The query works as follows</w:t>
      </w:r>
    </w:p>
    <w:p w14:paraId="001B41A4" w14:textId="325EEC38" w:rsidR="0069200D" w:rsidRPr="002D3AD3" w:rsidRDefault="0069200D" w:rsidP="0069200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fetch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Prospective Associate Details</w:t>
      </w:r>
      <w:r w:rsidR="00E43B44">
        <w:rPr>
          <w:rFonts w:cs="Arial"/>
          <w:sz w:val="20"/>
          <w:szCs w:val="20"/>
        </w:rPr>
        <w:t xml:space="preserve"> by id</w:t>
      </w:r>
      <w:r w:rsidRPr="002D3AD3">
        <w:rPr>
          <w:rFonts w:cs="Arial"/>
          <w:sz w:val="20"/>
          <w:szCs w:val="20"/>
        </w:rPr>
        <w:t>.</w:t>
      </w:r>
    </w:p>
    <w:p w14:paraId="30B1E601" w14:textId="0AAF7F4B" w:rsidR="0069200D" w:rsidRPr="002D3AD3" w:rsidRDefault="0069200D" w:rsidP="0069200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ProspectiveAssociates, Departments, Designations, and</w:t>
      </w:r>
      <w:r w:rsidR="00E43B44">
        <w:rPr>
          <w:rFonts w:cs="Arial"/>
          <w:sz w:val="20"/>
          <w:szCs w:val="20"/>
        </w:rPr>
        <w:t xml:space="preserve"> Grades</w:t>
      </w:r>
      <w:r>
        <w:rPr>
          <w:rFonts w:cs="Arial"/>
          <w:sz w:val="20"/>
          <w:szCs w:val="20"/>
        </w:rPr>
        <w:t xml:space="preserve">. </w:t>
      </w:r>
    </w:p>
    <w:p w14:paraId="33D17B66" w14:textId="77777777" w:rsidR="0069200D" w:rsidRDefault="0069200D" w:rsidP="0069200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0677C16A" w14:textId="77777777" w:rsidR="0069200D" w:rsidRDefault="0069200D" w:rsidP="0069200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3B43AC51" w14:textId="55378F9C" w:rsidR="0069200D" w:rsidRPr="003249DC" w:rsidRDefault="0069200D" w:rsidP="0069200D">
      <w:pPr>
        <w:pStyle w:val="ListParagraph"/>
        <w:numPr>
          <w:ilvl w:val="0"/>
          <w:numId w:val="31"/>
        </w:numPr>
        <w:ind w:left="33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 all active Prospective Associate details</w:t>
      </w:r>
      <w:r w:rsidR="00E43B44">
        <w:rPr>
          <w:rFonts w:cs="Arial"/>
          <w:sz w:val="20"/>
          <w:szCs w:val="20"/>
        </w:rPr>
        <w:t xml:space="preserve"> by id</w:t>
      </w:r>
      <w:r>
        <w:rPr>
          <w:rFonts w:cs="Arial"/>
          <w:sz w:val="20"/>
          <w:szCs w:val="20"/>
        </w:rPr>
        <w:t>.</w:t>
      </w:r>
    </w:p>
    <w:p w14:paraId="2E366ABB" w14:textId="0E55EA63" w:rsidR="0069200D" w:rsidRPr="002D0898" w:rsidRDefault="0069200D" w:rsidP="0069200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0898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 xml:space="preserve">prospective Associate </w:t>
      </w:r>
      <w:r w:rsidRPr="002D0898">
        <w:rPr>
          <w:rFonts w:cs="Arial"/>
          <w:sz w:val="20"/>
          <w:szCs w:val="20"/>
        </w:rPr>
        <w:t>related details.</w:t>
      </w:r>
    </w:p>
    <w:p w14:paraId="78A95076" w14:textId="77777777" w:rsidR="0069200D" w:rsidRPr="00E70C6B" w:rsidRDefault="0069200D" w:rsidP="0069200D">
      <w:pPr>
        <w:ind w:left="72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1280B87B" w14:textId="77777777" w:rsidR="0069200D" w:rsidRDefault="0069200D" w:rsidP="0069200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6F31F2AA" w14:textId="77777777" w:rsidR="0069200D" w:rsidRDefault="0069200D" w:rsidP="0069200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6A37557F" w14:textId="77777777" w:rsidR="0069200D" w:rsidRPr="00E63B01" w:rsidRDefault="0069200D" w:rsidP="0069200D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>To get Prospective Associate details</w:t>
      </w:r>
    </w:p>
    <w:p w14:paraId="67D7DF26" w14:textId="77777777" w:rsidR="0069200D" w:rsidRPr="004D279D" w:rsidRDefault="0069200D" w:rsidP="0069200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F9891DD" w14:textId="77777777" w:rsidR="0069200D" w:rsidRPr="00664A1B" w:rsidRDefault="0069200D" w:rsidP="0069200D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HRMSOrganization:</w:t>
      </w:r>
    </w:p>
    <w:p w14:paraId="7B20BC0D" w14:textId="77777777" w:rsidR="0069200D" w:rsidRPr="00073345" w:rsidRDefault="0069200D" w:rsidP="0069200D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31DB26B9" w14:textId="77777777" w:rsidR="0069200D" w:rsidRPr="00561FAE" w:rsidRDefault="0069200D" w:rsidP="0069200D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Designation</w:t>
      </w:r>
    </w:p>
    <w:p w14:paraId="3F69658B" w14:textId="59E59FDC" w:rsidR="0069200D" w:rsidRPr="006711AC" w:rsidRDefault="00E43B44" w:rsidP="0069200D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Grades</w:t>
      </w:r>
    </w:p>
    <w:p w14:paraId="49695345" w14:textId="77777777" w:rsidR="0069200D" w:rsidRPr="00664A1B" w:rsidRDefault="0069200D" w:rsidP="0069200D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68AC6CBC" w14:textId="77777777" w:rsidR="0069200D" w:rsidRPr="000710FE" w:rsidRDefault="0069200D" w:rsidP="0069200D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ProspectiveAssociate</w:t>
      </w:r>
    </w:p>
    <w:p w14:paraId="39D44D00" w14:textId="77777777" w:rsidR="0069200D" w:rsidRPr="000710FE" w:rsidRDefault="0069200D" w:rsidP="0069200D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</w:t>
      </w:r>
      <w:r>
        <w:rPr>
          <w:rFonts w:cs="Arial"/>
          <w:sz w:val="20"/>
          <w:szCs w:val="20"/>
        </w:rPr>
        <w:t xml:space="preserve"> Department</w:t>
      </w:r>
      <w:r w:rsidRPr="000710FE">
        <w:rPr>
          <w:rFonts w:cs="Arial"/>
          <w:sz w:val="20"/>
          <w:szCs w:val="20"/>
        </w:rPr>
        <w:t xml:space="preserve">, </w:t>
      </w:r>
      <w:proofErr w:type="gramStart"/>
      <w:r>
        <w:rPr>
          <w:rFonts w:cs="Arial"/>
          <w:sz w:val="20"/>
          <w:szCs w:val="20"/>
        </w:rPr>
        <w:t>Designations</w:t>
      </w:r>
      <w:r w:rsidRPr="000710FE">
        <w:rPr>
          <w:rFonts w:cs="Arial"/>
          <w:sz w:val="20"/>
          <w:szCs w:val="20"/>
        </w:rPr>
        <w:t xml:space="preserve">  and</w:t>
      </w:r>
      <w:proofErr w:type="gramEnd"/>
      <w:r w:rsidRPr="000710FE">
        <w:rPr>
          <w:rFonts w:cs="Arial"/>
          <w:sz w:val="20"/>
          <w:szCs w:val="20"/>
        </w:rPr>
        <w:t xml:space="preserve"> user </w:t>
      </w:r>
      <w:r>
        <w:rPr>
          <w:rFonts w:cs="Arial"/>
          <w:sz w:val="20"/>
          <w:szCs w:val="20"/>
        </w:rPr>
        <w:t>Practice Area.</w:t>
      </w:r>
    </w:p>
    <w:p w14:paraId="209AD7A3" w14:textId="77777777" w:rsidR="0069200D" w:rsidRPr="0078741E" w:rsidRDefault="0069200D" w:rsidP="0069200D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Prospective Associate related details.</w:t>
      </w:r>
    </w:p>
    <w:p w14:paraId="6F4F4B7F" w14:textId="77777777" w:rsidR="0069200D" w:rsidRDefault="0069200D" w:rsidP="0069200D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50104BAF" w14:textId="77777777" w:rsidR="0069200D" w:rsidRPr="0077184B" w:rsidRDefault="0069200D" w:rsidP="0069200D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1C345EDB" w14:textId="77777777" w:rsidR="0069200D" w:rsidRPr="0041103B" w:rsidRDefault="0069200D" w:rsidP="0069200D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A033A5">
        <w:rPr>
          <w:rFonts w:cs="Arial"/>
          <w:sz w:val="20"/>
          <w:szCs w:val="20"/>
        </w:rPr>
        <w:t>P</w:t>
      </w:r>
      <w:r>
        <w:rPr>
          <w:rFonts w:cs="Arial"/>
          <w:sz w:val="20"/>
          <w:szCs w:val="20"/>
        </w:rPr>
        <w:t>rospectiveAssociate</w:t>
      </w:r>
      <w:r w:rsidRPr="00A033A5">
        <w:rPr>
          <w:rFonts w:cs="Arial"/>
          <w:sz w:val="20"/>
          <w:szCs w:val="20"/>
        </w:rPr>
        <w:t>Controller.cs</w:t>
      </w:r>
    </w:p>
    <w:p w14:paraId="2027A8B7" w14:textId="23FD6397" w:rsidR="0069200D" w:rsidRPr="0041103B" w:rsidRDefault="0069200D" w:rsidP="0069200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lastRenderedPageBreak/>
        <w:t xml:space="preserve">Method: </w:t>
      </w:r>
      <w:proofErr w:type="spellStart"/>
      <w:r w:rsidRPr="00A033A5">
        <w:rPr>
          <w:rFonts w:cs="Arial"/>
          <w:sz w:val="20"/>
          <w:szCs w:val="20"/>
        </w:rPr>
        <w:t>Get</w:t>
      </w:r>
      <w:r w:rsidR="00E43B44">
        <w:rPr>
          <w:rFonts w:cs="Arial"/>
          <w:sz w:val="20"/>
          <w:szCs w:val="20"/>
        </w:rPr>
        <w:t>ById</w:t>
      </w:r>
      <w:proofErr w:type="spellEnd"/>
    </w:p>
    <w:p w14:paraId="2C802DF4" w14:textId="226DAACE" w:rsidR="0069200D" w:rsidRDefault="0069200D" w:rsidP="0069200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prospectiveAssociate</w:t>
      </w:r>
      <w:r w:rsidRPr="002106CD">
        <w:rPr>
          <w:rFonts w:cs="Arial"/>
          <w:sz w:val="20"/>
          <w:szCs w:val="20"/>
        </w:rPr>
        <w:t>/</w:t>
      </w:r>
      <w:proofErr w:type="spellStart"/>
      <w:r w:rsidR="00E43B44" w:rsidRPr="00A033A5">
        <w:rPr>
          <w:rFonts w:cs="Arial"/>
          <w:sz w:val="20"/>
          <w:szCs w:val="20"/>
        </w:rPr>
        <w:t>Get</w:t>
      </w:r>
      <w:r w:rsidR="00E43B44">
        <w:rPr>
          <w:rFonts w:cs="Arial"/>
          <w:sz w:val="20"/>
          <w:szCs w:val="20"/>
        </w:rPr>
        <w:t>ById</w:t>
      </w:r>
      <w:proofErr w:type="spellEnd"/>
    </w:p>
    <w:p w14:paraId="643E7667" w14:textId="77777777" w:rsidR="00AA5575" w:rsidRPr="0078741E" w:rsidRDefault="00AA5575" w:rsidP="00AA5575">
      <w:pPr>
        <w:pStyle w:val="ListParagraph"/>
        <w:ind w:left="2580"/>
        <w:rPr>
          <w:rFonts w:cs="Arial"/>
          <w:sz w:val="20"/>
          <w:szCs w:val="20"/>
        </w:rPr>
      </w:pPr>
    </w:p>
    <w:p w14:paraId="11FC2EC0" w14:textId="06A927EF" w:rsidR="00AA5575" w:rsidRDefault="00AA5575" w:rsidP="00AA5575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3" w:name="_Toc45792389"/>
      <w:r w:rsidRPr="00C745FD">
        <w:rPr>
          <w:rFonts w:cs="Arial"/>
          <w:caps w:val="0"/>
        </w:rPr>
        <w:t>ProspectiveAssociate/</w:t>
      </w:r>
      <w:proofErr w:type="spellStart"/>
      <w:r>
        <w:rPr>
          <w:rFonts w:cs="Arial"/>
          <w:caps w:val="0"/>
        </w:rPr>
        <w:t>Update</w:t>
      </w:r>
      <w:r w:rsidRPr="00C745FD">
        <w:rPr>
          <w:rFonts w:cs="Arial"/>
          <w:caps w:val="0"/>
        </w:rPr>
        <w:t>PADetails</w:t>
      </w:r>
      <w:proofErr w:type="spellEnd"/>
      <w:r w:rsidRPr="00462F0C">
        <w:rPr>
          <w:rFonts w:cs="Arial"/>
          <w:caps w:val="0"/>
        </w:rPr>
        <w:t>:</w:t>
      </w:r>
      <w:bookmarkEnd w:id="43"/>
    </w:p>
    <w:p w14:paraId="129A3C44" w14:textId="77777777" w:rsidR="00AA5575" w:rsidRPr="00C745FD" w:rsidRDefault="00AA5575" w:rsidP="00AA5575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4206BF3D" w14:textId="77777777" w:rsidR="00AA5575" w:rsidRPr="007A3435" w:rsidRDefault="00AA5575" w:rsidP="00AA5575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17E36C64" w14:textId="77777777" w:rsidR="00AA5575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Pr="00C745FD">
        <w:rPr>
          <w:rFonts w:cs="Arial"/>
          <w:sz w:val="20"/>
          <w:szCs w:val="20"/>
          <w:lang w:bidi="ar-SA"/>
        </w:rPr>
        <w:t>ProspectiveAssociateController</w:t>
      </w:r>
      <w:r>
        <w:rPr>
          <w:rFonts w:cs="Arial"/>
          <w:sz w:val="20"/>
          <w:szCs w:val="20"/>
        </w:rPr>
        <w:t>.cs</w:t>
      </w:r>
    </w:p>
    <w:p w14:paraId="0AC1FB05" w14:textId="645B44E0" w:rsidR="00AA5575" w:rsidRPr="003249DC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  <w:lang w:bidi="ar-SA"/>
        </w:rPr>
        <w:t>Update</w:t>
      </w:r>
      <w:r w:rsidRPr="00C745FD">
        <w:rPr>
          <w:rFonts w:cs="Arial"/>
          <w:color w:val="000000"/>
          <w:sz w:val="20"/>
          <w:szCs w:val="20"/>
          <w:lang w:bidi="ar-SA"/>
        </w:rPr>
        <w:t>PADetails</w:t>
      </w:r>
      <w:proofErr w:type="spellEnd"/>
    </w:p>
    <w:p w14:paraId="794FDC53" w14:textId="77777777" w:rsidR="00AA5575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AA5575" w14:paraId="4EF38C8B" w14:textId="77777777" w:rsidTr="00AA5575">
        <w:tc>
          <w:tcPr>
            <w:tcW w:w="1838" w:type="dxa"/>
          </w:tcPr>
          <w:p w14:paraId="07C46666" w14:textId="77777777" w:rsidR="00AA5575" w:rsidRPr="00EB0E0A" w:rsidRDefault="00AA5575" w:rsidP="00AA557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4990F7B" w14:textId="77777777" w:rsidR="00AA5575" w:rsidRPr="00EB0E0A" w:rsidRDefault="00AA5575" w:rsidP="00AA5575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A5575" w14:paraId="0EFA263C" w14:textId="77777777" w:rsidTr="00AA5575">
        <w:trPr>
          <w:trHeight w:val="269"/>
        </w:trPr>
        <w:tc>
          <w:tcPr>
            <w:tcW w:w="1838" w:type="dxa"/>
          </w:tcPr>
          <w:p w14:paraId="70638670" w14:textId="79F6A980" w:rsidR="00AA5575" w:rsidRPr="00EB0E0A" w:rsidRDefault="00AA5575" w:rsidP="00AA5575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userDetails</w:t>
            </w:r>
            <w:proofErr w:type="spellEnd"/>
          </w:p>
        </w:tc>
        <w:tc>
          <w:tcPr>
            <w:tcW w:w="1276" w:type="dxa"/>
          </w:tcPr>
          <w:p w14:paraId="35295DA4" w14:textId="00DEF825" w:rsidR="00AA5575" w:rsidRPr="00EB0E0A" w:rsidRDefault="00AA5575" w:rsidP="00AA5575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UserDetails</w:t>
            </w:r>
            <w:proofErr w:type="spellEnd"/>
          </w:p>
        </w:tc>
      </w:tr>
    </w:tbl>
    <w:p w14:paraId="5C75ECEB" w14:textId="16925A2E" w:rsidR="00AA5575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is used for updating Prospective Associate details.</w:t>
      </w:r>
    </w:p>
    <w:p w14:paraId="330EE051" w14:textId="1750FB1F" w:rsidR="00AA5575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Linq query is used in this method for updating Prospective Associate Details. The query works as follows</w:t>
      </w:r>
    </w:p>
    <w:p w14:paraId="5CC0614F" w14:textId="2686FB68" w:rsidR="00AA5575" w:rsidRPr="002D3AD3" w:rsidRDefault="00AA5575" w:rsidP="00AA557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update Prospective Associate Details</w:t>
      </w:r>
      <w:r w:rsidRPr="002D3AD3">
        <w:rPr>
          <w:rFonts w:cs="Arial"/>
          <w:sz w:val="20"/>
          <w:szCs w:val="20"/>
        </w:rPr>
        <w:t>.</w:t>
      </w:r>
    </w:p>
    <w:p w14:paraId="22692905" w14:textId="77777777" w:rsidR="00AA5575" w:rsidRPr="00474D54" w:rsidRDefault="00AA5575" w:rsidP="00AA557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Departments, </w:t>
      </w:r>
      <w:proofErr w:type="spellStart"/>
      <w:r>
        <w:rPr>
          <w:rFonts w:cs="Arial"/>
          <w:sz w:val="20"/>
          <w:szCs w:val="20"/>
        </w:rPr>
        <w:t>PracticeAreas</w:t>
      </w:r>
      <w:proofErr w:type="spellEnd"/>
      <w:r>
        <w:rPr>
          <w:rFonts w:cs="Arial"/>
          <w:sz w:val="20"/>
          <w:szCs w:val="20"/>
        </w:rPr>
        <w:t xml:space="preserve"> and ProspectiveAssociate.</w:t>
      </w:r>
    </w:p>
    <w:p w14:paraId="37576841" w14:textId="77777777" w:rsidR="00AA5575" w:rsidRPr="002D3AD3" w:rsidRDefault="00AA5575" w:rsidP="00AA557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2F474B5F" w14:textId="77777777" w:rsidR="00AA5575" w:rsidRDefault="00AA5575" w:rsidP="00AA557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5D235978" w14:textId="77777777" w:rsidR="00AA5575" w:rsidRDefault="00AA5575" w:rsidP="00AA557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 email id already exists</w:t>
      </w:r>
      <w:r w:rsidRPr="008E5BBE">
        <w:rPr>
          <w:rFonts w:cs="Arial"/>
          <w:sz w:val="20"/>
          <w:szCs w:val="20"/>
        </w:rPr>
        <w:t>.</w:t>
      </w:r>
    </w:p>
    <w:p w14:paraId="302C4841" w14:textId="77777777" w:rsidR="00AA5575" w:rsidRDefault="00AA5575" w:rsidP="00AA557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 User already Exists.</w:t>
      </w:r>
    </w:p>
    <w:p w14:paraId="2DDCC287" w14:textId="77777777" w:rsidR="00AA5575" w:rsidRDefault="00AA5575" w:rsidP="00AA557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 department is training department, if yes assigns practice area to training.</w:t>
      </w:r>
    </w:p>
    <w:p w14:paraId="091F7184" w14:textId="5F9AFC99" w:rsidR="00AA5575" w:rsidRPr="00A07EE5" w:rsidRDefault="008A1F86" w:rsidP="00AA557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Updates </w:t>
      </w:r>
      <w:r w:rsidR="00AA5575">
        <w:rPr>
          <w:rFonts w:cs="Arial"/>
          <w:sz w:val="20"/>
          <w:szCs w:val="20"/>
        </w:rPr>
        <w:t>the record in Prospective Associate table.</w:t>
      </w:r>
    </w:p>
    <w:p w14:paraId="77E443FA" w14:textId="77777777" w:rsidR="008A1F86" w:rsidRPr="008A1F86" w:rsidRDefault="00AA5575" w:rsidP="008A1F86">
      <w:pPr>
        <w:pStyle w:val="ListParagraph"/>
        <w:numPr>
          <w:ilvl w:val="0"/>
          <w:numId w:val="43"/>
        </w:numPr>
        <w:rPr>
          <w:rFonts w:cs="Arial"/>
          <w:sz w:val="20"/>
          <w:szCs w:val="20"/>
        </w:rPr>
      </w:pPr>
      <w:r w:rsidRPr="008A1F86">
        <w:rPr>
          <w:rFonts w:ascii="Courier New" w:hAnsi="Courier New" w:cs="Courier New"/>
          <w:sz w:val="20"/>
          <w:szCs w:val="20"/>
        </w:rPr>
        <w:t xml:space="preserve">Return: </w:t>
      </w:r>
      <w:r w:rsidRPr="008A1F86">
        <w:rPr>
          <w:rFonts w:cs="Arial"/>
          <w:sz w:val="20"/>
          <w:szCs w:val="20"/>
        </w:rPr>
        <w:t>Boolean</w:t>
      </w:r>
    </w:p>
    <w:p w14:paraId="2117EC3B" w14:textId="0FA63FA5" w:rsidR="00AA5575" w:rsidRPr="00E70C6B" w:rsidRDefault="00AA5575" w:rsidP="00AA5575">
      <w:pPr>
        <w:ind w:left="72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2DCE49E8" w14:textId="77777777" w:rsidR="00AA5575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DF62524" w14:textId="77777777" w:rsidR="00AA5575" w:rsidRDefault="00AA5575" w:rsidP="00AA5575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46FBCA71" w14:textId="04475DDD" w:rsidR="00AA5575" w:rsidRPr="00E63B01" w:rsidRDefault="00AA5575" w:rsidP="00AA5575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</w:t>
      </w:r>
      <w:r w:rsidR="008A1F86">
        <w:rPr>
          <w:rFonts w:ascii="Courier New" w:hAnsi="Courier New" w:cs="Courier New"/>
          <w:sz w:val="20"/>
          <w:szCs w:val="20"/>
        </w:rPr>
        <w:t xml:space="preserve">Update </w:t>
      </w:r>
      <w:r>
        <w:rPr>
          <w:rFonts w:ascii="Courier New" w:hAnsi="Courier New" w:cs="Courier New"/>
          <w:sz w:val="20"/>
          <w:szCs w:val="20"/>
        </w:rPr>
        <w:t>Prospective Associate details</w:t>
      </w:r>
    </w:p>
    <w:p w14:paraId="44922E43" w14:textId="77777777" w:rsidR="00AA5575" w:rsidRPr="004D279D" w:rsidRDefault="00AA5575" w:rsidP="00AA5575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370598AE" w14:textId="77777777" w:rsidR="00AA5575" w:rsidRPr="00664A1B" w:rsidRDefault="00AA5575" w:rsidP="00AA5575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HRMSOrganization:</w:t>
      </w:r>
    </w:p>
    <w:p w14:paraId="6CBF2AF8" w14:textId="77777777" w:rsidR="00AA5575" w:rsidRPr="00073345" w:rsidRDefault="00AA5575" w:rsidP="00AA5575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43B0EA85" w14:textId="01407D1D" w:rsidR="00AA5575" w:rsidRPr="008A1F86" w:rsidRDefault="008A1F86" w:rsidP="008A1F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PracticeArea</w:t>
      </w:r>
    </w:p>
    <w:p w14:paraId="7521BCD1" w14:textId="77777777" w:rsidR="00AA5575" w:rsidRPr="00664A1B" w:rsidRDefault="00AA5575" w:rsidP="00AA5575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2A55893A" w14:textId="77777777" w:rsidR="00AA5575" w:rsidRPr="000710FE" w:rsidRDefault="00AA5575" w:rsidP="00AA5575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ProspectiveAssociate</w:t>
      </w:r>
    </w:p>
    <w:p w14:paraId="2E7E2DBE" w14:textId="220C7DEE" w:rsidR="00AA5575" w:rsidRPr="000710FE" w:rsidRDefault="00AA5575" w:rsidP="00AA5575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lastRenderedPageBreak/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</w:t>
      </w:r>
      <w:r>
        <w:rPr>
          <w:rFonts w:cs="Arial"/>
          <w:sz w:val="20"/>
          <w:szCs w:val="20"/>
        </w:rPr>
        <w:t xml:space="preserve"> Department</w:t>
      </w:r>
      <w:r w:rsidRPr="000710FE">
        <w:rPr>
          <w:rFonts w:cs="Arial"/>
          <w:sz w:val="20"/>
          <w:szCs w:val="20"/>
        </w:rPr>
        <w:t xml:space="preserve"> and user </w:t>
      </w:r>
      <w:r>
        <w:rPr>
          <w:rFonts w:cs="Arial"/>
          <w:sz w:val="20"/>
          <w:szCs w:val="20"/>
        </w:rPr>
        <w:t>Practice Area.</w:t>
      </w:r>
    </w:p>
    <w:p w14:paraId="39ADAA4A" w14:textId="2A1C8E82" w:rsidR="00AA5575" w:rsidRPr="0078741E" w:rsidRDefault="00AA5575" w:rsidP="00AA5575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 w:rsidR="008A1F86">
        <w:rPr>
          <w:rFonts w:ascii="Courier New" w:hAnsi="Courier New" w:cs="Courier New"/>
          <w:sz w:val="20"/>
          <w:szCs w:val="20"/>
        </w:rPr>
        <w:t xml:space="preserve"> </w:t>
      </w:r>
      <w:r w:rsidR="008A1F86" w:rsidRPr="008A1F86">
        <w:rPr>
          <w:rFonts w:cs="Arial"/>
          <w:sz w:val="20"/>
          <w:szCs w:val="20"/>
        </w:rPr>
        <w:t>Updated</w:t>
      </w:r>
      <w:r>
        <w:rPr>
          <w:rFonts w:cs="Arial"/>
          <w:sz w:val="20"/>
          <w:szCs w:val="20"/>
        </w:rPr>
        <w:t xml:space="preserve"> Prospective Associate related details.</w:t>
      </w:r>
    </w:p>
    <w:p w14:paraId="566AB1AC" w14:textId="77777777" w:rsidR="00AA5575" w:rsidRDefault="00AA5575" w:rsidP="00AA5575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562EF6B0" w14:textId="77777777" w:rsidR="00AA5575" w:rsidRPr="0077184B" w:rsidRDefault="00AA5575" w:rsidP="00AA5575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62BAAAA8" w14:textId="77777777" w:rsidR="00AA5575" w:rsidRPr="0041103B" w:rsidRDefault="00AA5575" w:rsidP="00AA5575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A033A5">
        <w:rPr>
          <w:rFonts w:cs="Arial"/>
          <w:sz w:val="20"/>
          <w:szCs w:val="20"/>
        </w:rPr>
        <w:t>P</w:t>
      </w:r>
      <w:r>
        <w:rPr>
          <w:rFonts w:cs="Arial"/>
          <w:sz w:val="20"/>
          <w:szCs w:val="20"/>
        </w:rPr>
        <w:t>rospectiveAssociate</w:t>
      </w:r>
      <w:r w:rsidRPr="00A033A5">
        <w:rPr>
          <w:rFonts w:cs="Arial"/>
          <w:sz w:val="20"/>
          <w:szCs w:val="20"/>
        </w:rPr>
        <w:t>Controller.cs</w:t>
      </w:r>
    </w:p>
    <w:p w14:paraId="2E31DE60" w14:textId="4249E395" w:rsidR="00AA5575" w:rsidRPr="0041103B" w:rsidRDefault="00AA5575" w:rsidP="00AA55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="008A1F86">
        <w:rPr>
          <w:rFonts w:cs="Arial"/>
          <w:sz w:val="20"/>
          <w:szCs w:val="20"/>
        </w:rPr>
        <w:t>Update</w:t>
      </w:r>
    </w:p>
    <w:p w14:paraId="4A2CDF91" w14:textId="3D8D061D" w:rsidR="00AA5575" w:rsidRPr="0078741E" w:rsidRDefault="00AA5575" w:rsidP="00AA55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prospectiveAssociate</w:t>
      </w:r>
      <w:r w:rsidRPr="002106CD">
        <w:rPr>
          <w:rFonts w:cs="Arial"/>
          <w:sz w:val="20"/>
          <w:szCs w:val="20"/>
        </w:rPr>
        <w:t>/</w:t>
      </w:r>
      <w:r w:rsidR="008A1F86">
        <w:rPr>
          <w:rFonts w:cs="Arial"/>
          <w:sz w:val="20"/>
          <w:szCs w:val="20"/>
        </w:rPr>
        <w:t>Update</w:t>
      </w:r>
    </w:p>
    <w:p w14:paraId="15547660" w14:textId="0657F768" w:rsidR="008A1F86" w:rsidRPr="00462F0C" w:rsidRDefault="008A1F86" w:rsidP="008A1F86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44" w:name="_Toc45792390"/>
      <w:r>
        <w:rPr>
          <w:rFonts w:cs="Arial"/>
          <w:caps w:val="0"/>
        </w:rPr>
        <w:t>Associate Joining Screen</w:t>
      </w:r>
      <w:r w:rsidRPr="00462F0C">
        <w:rPr>
          <w:rFonts w:cs="Arial"/>
          <w:caps w:val="0"/>
        </w:rPr>
        <w:t>:</w:t>
      </w:r>
      <w:bookmarkEnd w:id="44"/>
    </w:p>
    <w:p w14:paraId="644E0D3A" w14:textId="53200ED2" w:rsidR="008A1F86" w:rsidRDefault="008A1F86" w:rsidP="008A1F86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5" w:name="_Toc45792391"/>
      <w:r w:rsidRPr="00C745FD">
        <w:rPr>
          <w:rFonts w:cs="Arial"/>
          <w:caps w:val="0"/>
        </w:rPr>
        <w:t>ProspectiveAssociate/Get</w:t>
      </w:r>
      <w:r>
        <w:rPr>
          <w:rFonts w:cs="Arial"/>
          <w:caps w:val="0"/>
        </w:rPr>
        <w:t>JoinedAssociates</w:t>
      </w:r>
      <w:r w:rsidRPr="00462F0C">
        <w:rPr>
          <w:rFonts w:cs="Arial"/>
          <w:caps w:val="0"/>
        </w:rPr>
        <w:t>:</w:t>
      </w:r>
      <w:bookmarkEnd w:id="45"/>
    </w:p>
    <w:p w14:paraId="215E476F" w14:textId="77777777" w:rsidR="008A1F86" w:rsidRPr="00C745FD" w:rsidRDefault="008A1F86" w:rsidP="008A1F86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38E72D3D" w14:textId="77777777" w:rsidR="008A1F86" w:rsidRPr="007A3435" w:rsidRDefault="008A1F86" w:rsidP="008A1F86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17BF54AE" w14:textId="77777777" w:rsidR="008A1F86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 w:rsidRPr="00C745FD">
        <w:rPr>
          <w:rFonts w:cs="Arial"/>
          <w:sz w:val="20"/>
          <w:szCs w:val="20"/>
          <w:lang w:bidi="ar-SA"/>
        </w:rPr>
        <w:t>ProspectiveAssociateController</w:t>
      </w:r>
      <w:r>
        <w:rPr>
          <w:rFonts w:cs="Arial"/>
          <w:sz w:val="20"/>
          <w:szCs w:val="20"/>
        </w:rPr>
        <w:t>.cs</w:t>
      </w:r>
    </w:p>
    <w:p w14:paraId="222050AF" w14:textId="4C90EBED" w:rsidR="008A1F86" w:rsidRPr="003249DC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C745FD">
        <w:rPr>
          <w:rFonts w:cs="Arial"/>
          <w:color w:val="000000"/>
          <w:sz w:val="20"/>
          <w:szCs w:val="20"/>
          <w:lang w:bidi="ar-SA"/>
        </w:rPr>
        <w:t>Get</w:t>
      </w:r>
      <w:r>
        <w:rPr>
          <w:rFonts w:cs="Arial"/>
          <w:color w:val="000000"/>
          <w:sz w:val="20"/>
          <w:szCs w:val="20"/>
          <w:lang w:bidi="ar-SA"/>
        </w:rPr>
        <w:t>JoinedAssociates</w:t>
      </w:r>
    </w:p>
    <w:p w14:paraId="4CC40943" w14:textId="77777777" w:rsidR="008A1F86" w:rsidRPr="003249DC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17A43851" w14:textId="6353A7FF" w:rsidR="008A1F86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is used for getting Joined Associate details.</w:t>
      </w:r>
    </w:p>
    <w:p w14:paraId="12114143" w14:textId="5BD8770D" w:rsidR="008A1F86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Call SP </w:t>
      </w:r>
      <w:r w:rsidRPr="008A1F86">
        <w:rPr>
          <w:rFonts w:ascii="Courier New" w:hAnsi="Courier New" w:cs="Courier New"/>
          <w:sz w:val="20"/>
          <w:szCs w:val="20"/>
        </w:rPr>
        <w:t>usp_GetJoinedAssociate</w:t>
      </w:r>
      <w:r>
        <w:rPr>
          <w:rFonts w:ascii="Courier New" w:hAnsi="Courier New" w:cs="Courier New"/>
          <w:sz w:val="20"/>
          <w:szCs w:val="20"/>
        </w:rPr>
        <w:t>s</w:t>
      </w:r>
      <w:r>
        <w:rPr>
          <w:rFonts w:cs="Arial"/>
          <w:sz w:val="20"/>
          <w:szCs w:val="20"/>
        </w:rPr>
        <w:t>. This SP works as follows</w:t>
      </w:r>
    </w:p>
    <w:p w14:paraId="3B0165E8" w14:textId="12C15ABB" w:rsidR="008A1F86" w:rsidRPr="002D3AD3" w:rsidRDefault="008A1F86" w:rsidP="008A1F8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fetch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Joined Associate Details</w:t>
      </w:r>
      <w:r w:rsidRPr="002D3AD3">
        <w:rPr>
          <w:rFonts w:cs="Arial"/>
          <w:sz w:val="20"/>
          <w:szCs w:val="20"/>
        </w:rPr>
        <w:t>.</w:t>
      </w:r>
    </w:p>
    <w:p w14:paraId="3FAF4275" w14:textId="7A0C5EC6" w:rsidR="008A1F86" w:rsidRPr="002D3AD3" w:rsidRDefault="008A1F86" w:rsidP="008A1F8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AB524B">
        <w:rPr>
          <w:rFonts w:cs="Arial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, Departments, Designations, and PracticeArea. </w:t>
      </w:r>
    </w:p>
    <w:p w14:paraId="41955FCA" w14:textId="579FF61A" w:rsidR="008A1F86" w:rsidRDefault="008A1F86" w:rsidP="008A1F8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 w:rsidR="00AB524B">
        <w:rPr>
          <w:rFonts w:cs="Arial"/>
          <w:sz w:val="20"/>
          <w:szCs w:val="20"/>
        </w:rPr>
        <w:t>Convert SP to</w:t>
      </w:r>
      <w:r>
        <w:rPr>
          <w:rFonts w:cs="Arial"/>
          <w:sz w:val="20"/>
          <w:szCs w:val="20"/>
        </w:rPr>
        <w:t xml:space="preserve"> LINQ.</w:t>
      </w:r>
    </w:p>
    <w:p w14:paraId="1A88A7B2" w14:textId="77777777" w:rsidR="008A1F86" w:rsidRDefault="008A1F86" w:rsidP="008A1F8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07960CF1" w14:textId="03A359B5" w:rsidR="008A1F86" w:rsidRPr="003249DC" w:rsidRDefault="008A1F86" w:rsidP="008A1F86">
      <w:pPr>
        <w:pStyle w:val="ListParagraph"/>
        <w:numPr>
          <w:ilvl w:val="0"/>
          <w:numId w:val="31"/>
        </w:numPr>
        <w:ind w:left="330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all active </w:t>
      </w:r>
      <w:r w:rsidR="00AB524B">
        <w:rPr>
          <w:rFonts w:cs="Arial"/>
          <w:sz w:val="20"/>
          <w:szCs w:val="20"/>
        </w:rPr>
        <w:t xml:space="preserve">Joined </w:t>
      </w:r>
      <w:r>
        <w:rPr>
          <w:rFonts w:cs="Arial"/>
          <w:sz w:val="20"/>
          <w:szCs w:val="20"/>
        </w:rPr>
        <w:t>Associate details.</w:t>
      </w:r>
    </w:p>
    <w:p w14:paraId="227B32A6" w14:textId="4E6103B1" w:rsidR="008A1F86" w:rsidRPr="002D0898" w:rsidRDefault="008A1F86" w:rsidP="008A1F8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0898">
        <w:rPr>
          <w:rFonts w:ascii="Courier New" w:hAnsi="Courier New" w:cs="Courier New"/>
          <w:sz w:val="20"/>
          <w:szCs w:val="20"/>
        </w:rPr>
        <w:t xml:space="preserve">Return: </w:t>
      </w:r>
      <w:r w:rsidRPr="002D0898">
        <w:rPr>
          <w:rFonts w:cs="Arial"/>
          <w:sz w:val="20"/>
          <w:szCs w:val="20"/>
        </w:rPr>
        <w:t xml:space="preserve">all </w:t>
      </w:r>
      <w:r w:rsidR="00AB524B">
        <w:rPr>
          <w:rFonts w:cs="Arial"/>
          <w:sz w:val="20"/>
          <w:szCs w:val="20"/>
        </w:rPr>
        <w:t xml:space="preserve">Active joined </w:t>
      </w:r>
      <w:r>
        <w:rPr>
          <w:rFonts w:cs="Arial"/>
          <w:sz w:val="20"/>
          <w:szCs w:val="20"/>
        </w:rPr>
        <w:t xml:space="preserve">Associate </w:t>
      </w:r>
      <w:r w:rsidRPr="002D0898">
        <w:rPr>
          <w:rFonts w:cs="Arial"/>
          <w:sz w:val="20"/>
          <w:szCs w:val="20"/>
        </w:rPr>
        <w:t xml:space="preserve">related details including </w:t>
      </w:r>
      <w:r>
        <w:rPr>
          <w:rFonts w:cs="Arial"/>
          <w:sz w:val="20"/>
          <w:szCs w:val="20"/>
        </w:rPr>
        <w:t xml:space="preserve">department, designation </w:t>
      </w:r>
      <w:proofErr w:type="gramStart"/>
      <w:r>
        <w:rPr>
          <w:rFonts w:cs="Arial"/>
          <w:sz w:val="20"/>
          <w:szCs w:val="20"/>
        </w:rPr>
        <w:t>and  Technology</w:t>
      </w:r>
      <w:proofErr w:type="gramEnd"/>
      <w:r>
        <w:rPr>
          <w:rFonts w:cs="Arial"/>
          <w:sz w:val="20"/>
          <w:szCs w:val="20"/>
        </w:rPr>
        <w:t xml:space="preserve"> </w:t>
      </w:r>
      <w:r w:rsidRPr="002D0898">
        <w:rPr>
          <w:rFonts w:cs="Arial"/>
          <w:sz w:val="20"/>
          <w:szCs w:val="20"/>
        </w:rPr>
        <w:t>details.</w:t>
      </w:r>
    </w:p>
    <w:p w14:paraId="6B52CD83" w14:textId="77777777" w:rsidR="008A1F86" w:rsidRPr="00E70C6B" w:rsidRDefault="008A1F86" w:rsidP="008A1F86">
      <w:pPr>
        <w:ind w:left="72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2A3182B" w14:textId="77777777" w:rsidR="008A1F86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25E313F2" w14:textId="77777777" w:rsidR="008A1F86" w:rsidRDefault="008A1F86" w:rsidP="008A1F86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1380FB17" w14:textId="1D774031" w:rsidR="008A1F86" w:rsidRPr="00E63B01" w:rsidRDefault="008A1F86" w:rsidP="008A1F86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get </w:t>
      </w:r>
      <w:r w:rsidR="00AB524B">
        <w:rPr>
          <w:rFonts w:ascii="Courier New" w:hAnsi="Courier New" w:cs="Courier New"/>
          <w:sz w:val="20"/>
          <w:szCs w:val="20"/>
        </w:rPr>
        <w:t xml:space="preserve">Active Joined </w:t>
      </w:r>
      <w:r>
        <w:rPr>
          <w:rFonts w:ascii="Courier New" w:hAnsi="Courier New" w:cs="Courier New"/>
          <w:sz w:val="20"/>
          <w:szCs w:val="20"/>
        </w:rPr>
        <w:t>Associate details</w:t>
      </w:r>
    </w:p>
    <w:p w14:paraId="562D6278" w14:textId="77777777" w:rsidR="008A1F86" w:rsidRPr="004D279D" w:rsidRDefault="008A1F86" w:rsidP="008A1F8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26276984" w14:textId="77777777" w:rsidR="008A1F86" w:rsidRPr="00664A1B" w:rsidRDefault="008A1F86" w:rsidP="008A1F86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HRMSOrganization:</w:t>
      </w:r>
    </w:p>
    <w:p w14:paraId="5107B136" w14:textId="77777777" w:rsidR="008A1F86" w:rsidRPr="00073345" w:rsidRDefault="008A1F86" w:rsidP="008A1F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2F2650AA" w14:textId="77777777" w:rsidR="008A1F86" w:rsidRPr="00561FAE" w:rsidRDefault="008A1F86" w:rsidP="008A1F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Designation</w:t>
      </w:r>
    </w:p>
    <w:p w14:paraId="6BF160BF" w14:textId="77777777" w:rsidR="008A1F86" w:rsidRPr="006711AC" w:rsidRDefault="008A1F86" w:rsidP="008A1F86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6711AC">
        <w:rPr>
          <w:rFonts w:ascii="Courier New" w:hAnsi="Courier New" w:cs="Courier New"/>
          <w:sz w:val="20"/>
          <w:szCs w:val="20"/>
        </w:rPr>
        <w:t>PracticeArea</w:t>
      </w:r>
    </w:p>
    <w:p w14:paraId="26197B2C" w14:textId="77777777" w:rsidR="008A1F86" w:rsidRPr="00664A1B" w:rsidRDefault="008A1F86" w:rsidP="008A1F86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3A96FD28" w14:textId="74557318" w:rsidR="008A1F86" w:rsidRPr="000710FE" w:rsidRDefault="00AB524B" w:rsidP="008A1F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4D7ACDE2" w14:textId="77777777" w:rsidR="008A1F86" w:rsidRPr="000710FE" w:rsidRDefault="008A1F86" w:rsidP="008A1F86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lastRenderedPageBreak/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</w:t>
      </w:r>
      <w:r>
        <w:rPr>
          <w:rFonts w:cs="Arial"/>
          <w:sz w:val="20"/>
          <w:szCs w:val="20"/>
        </w:rPr>
        <w:t xml:space="preserve"> Department</w:t>
      </w:r>
      <w:r w:rsidRPr="000710FE">
        <w:rPr>
          <w:rFonts w:cs="Arial"/>
          <w:sz w:val="20"/>
          <w:szCs w:val="20"/>
        </w:rPr>
        <w:t xml:space="preserve">, </w:t>
      </w:r>
      <w:proofErr w:type="gramStart"/>
      <w:r>
        <w:rPr>
          <w:rFonts w:cs="Arial"/>
          <w:sz w:val="20"/>
          <w:szCs w:val="20"/>
        </w:rPr>
        <w:t>Designations</w:t>
      </w:r>
      <w:r w:rsidRPr="000710FE">
        <w:rPr>
          <w:rFonts w:cs="Arial"/>
          <w:sz w:val="20"/>
          <w:szCs w:val="20"/>
        </w:rPr>
        <w:t xml:space="preserve">  and</w:t>
      </w:r>
      <w:proofErr w:type="gramEnd"/>
      <w:r w:rsidRPr="000710FE">
        <w:rPr>
          <w:rFonts w:cs="Arial"/>
          <w:sz w:val="20"/>
          <w:szCs w:val="20"/>
        </w:rPr>
        <w:t xml:space="preserve"> user </w:t>
      </w:r>
      <w:r>
        <w:rPr>
          <w:rFonts w:cs="Arial"/>
          <w:sz w:val="20"/>
          <w:szCs w:val="20"/>
        </w:rPr>
        <w:t>Practice Area.</w:t>
      </w:r>
    </w:p>
    <w:p w14:paraId="7B393595" w14:textId="27505B26" w:rsidR="008A1F86" w:rsidRPr="0078741E" w:rsidRDefault="008A1F86" w:rsidP="008A1F86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AB524B">
        <w:rPr>
          <w:rFonts w:cs="Arial"/>
          <w:sz w:val="20"/>
          <w:szCs w:val="20"/>
        </w:rPr>
        <w:t xml:space="preserve">All active joined </w:t>
      </w:r>
      <w:r>
        <w:rPr>
          <w:rFonts w:cs="Arial"/>
          <w:sz w:val="20"/>
          <w:szCs w:val="20"/>
        </w:rPr>
        <w:t>Associate related details.</w:t>
      </w:r>
    </w:p>
    <w:p w14:paraId="5CC99734" w14:textId="77777777" w:rsidR="008A1F86" w:rsidRDefault="008A1F86" w:rsidP="008A1F86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CBA8C51" w14:textId="77777777" w:rsidR="008A1F86" w:rsidRPr="0077184B" w:rsidRDefault="008A1F86" w:rsidP="008A1F86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5BA5E4E1" w14:textId="745BC6AA" w:rsidR="008A1F86" w:rsidRPr="0041103B" w:rsidRDefault="008A1F86" w:rsidP="008A1F86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="008E721A"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Controller.cs</w:t>
      </w:r>
    </w:p>
    <w:p w14:paraId="064A6355" w14:textId="18B5F379" w:rsidR="008A1F86" w:rsidRPr="0041103B" w:rsidRDefault="008A1F86" w:rsidP="008A1F8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Pr="00A033A5">
        <w:rPr>
          <w:rFonts w:cs="Arial"/>
          <w:sz w:val="20"/>
          <w:szCs w:val="20"/>
        </w:rPr>
        <w:t>Get</w:t>
      </w:r>
      <w:r w:rsidR="00AB524B">
        <w:rPr>
          <w:rFonts w:cs="Arial"/>
          <w:sz w:val="20"/>
          <w:szCs w:val="20"/>
        </w:rPr>
        <w:t>JoinedAssociates</w:t>
      </w:r>
    </w:p>
    <w:p w14:paraId="6ED17451" w14:textId="66EC32F4" w:rsidR="008A1F86" w:rsidRPr="0078741E" w:rsidRDefault="008A1F86" w:rsidP="008A1F8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 w:rsidR="008E721A">
        <w:rPr>
          <w:rFonts w:cs="Arial"/>
          <w:sz w:val="20"/>
          <w:szCs w:val="20"/>
        </w:rPr>
        <w:t>Employee</w:t>
      </w:r>
      <w:r w:rsidR="00AB524B"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Pr="00A033A5">
        <w:rPr>
          <w:rFonts w:cs="Arial"/>
          <w:sz w:val="20"/>
          <w:szCs w:val="20"/>
        </w:rPr>
        <w:t>Get</w:t>
      </w:r>
      <w:r w:rsidR="00AB524B">
        <w:rPr>
          <w:rFonts w:cs="Arial"/>
          <w:sz w:val="20"/>
          <w:szCs w:val="20"/>
        </w:rPr>
        <w:t>JoinedAssociates</w:t>
      </w:r>
    </w:p>
    <w:p w14:paraId="735F4B93" w14:textId="41820BCF" w:rsidR="003B699C" w:rsidRPr="00462F0C" w:rsidRDefault="003B699C" w:rsidP="003B699C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46" w:name="_Toc45792392"/>
      <w:r>
        <w:rPr>
          <w:rFonts w:cs="Arial"/>
          <w:caps w:val="0"/>
        </w:rPr>
        <w:t>Associate Information Screen</w:t>
      </w:r>
      <w:r w:rsidRPr="00462F0C">
        <w:rPr>
          <w:rFonts w:cs="Arial"/>
          <w:caps w:val="0"/>
        </w:rPr>
        <w:t>:</w:t>
      </w:r>
      <w:bookmarkEnd w:id="46"/>
    </w:p>
    <w:p w14:paraId="29E32E41" w14:textId="073C399B" w:rsidR="003B699C" w:rsidRDefault="003B699C" w:rsidP="003B699C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7" w:name="_Toc45792393"/>
      <w:r w:rsidRPr="00C745FD">
        <w:rPr>
          <w:rFonts w:cs="Arial"/>
          <w:caps w:val="0"/>
        </w:rPr>
        <w:t>Associate</w:t>
      </w:r>
      <w:r>
        <w:rPr>
          <w:rFonts w:cs="Arial"/>
          <w:caps w:val="0"/>
        </w:rPr>
        <w:t>PersonalDetails</w:t>
      </w:r>
      <w:r w:rsidRPr="00C745FD">
        <w:rPr>
          <w:rFonts w:cs="Arial"/>
          <w:caps w:val="0"/>
        </w:rPr>
        <w:t>/Get</w:t>
      </w:r>
      <w:r>
        <w:rPr>
          <w:rFonts w:cs="Arial"/>
          <w:caps w:val="0"/>
        </w:rPr>
        <w:t>AssociateDetails</w:t>
      </w:r>
      <w:r w:rsidRPr="00462F0C">
        <w:rPr>
          <w:rFonts w:cs="Arial"/>
          <w:caps w:val="0"/>
        </w:rPr>
        <w:t>:</w:t>
      </w:r>
      <w:bookmarkEnd w:id="47"/>
    </w:p>
    <w:p w14:paraId="0B72442A" w14:textId="77777777" w:rsidR="003B699C" w:rsidRPr="00C745FD" w:rsidRDefault="003B699C" w:rsidP="003B699C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39ADBCD9" w14:textId="77777777" w:rsidR="003B699C" w:rsidRPr="007A3435" w:rsidRDefault="003B699C" w:rsidP="003B699C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5932B682" w14:textId="224037EE" w:rsidR="003B699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  <w:lang w:bidi="ar-SA"/>
        </w:rPr>
        <w:t>AssociatePersonalDetails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</w:p>
    <w:p w14:paraId="099085BA" w14:textId="1D453234" w:rsidR="003B699C" w:rsidRPr="003249D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C745FD">
        <w:rPr>
          <w:rFonts w:cs="Arial"/>
          <w:color w:val="000000"/>
          <w:sz w:val="20"/>
          <w:szCs w:val="20"/>
          <w:lang w:bidi="ar-SA"/>
        </w:rPr>
        <w:t>Get</w:t>
      </w:r>
      <w:r>
        <w:rPr>
          <w:rFonts w:cs="Arial"/>
          <w:color w:val="000000"/>
          <w:sz w:val="20"/>
          <w:szCs w:val="20"/>
          <w:lang w:bidi="ar-SA"/>
        </w:rPr>
        <w:t>AssociateDetails</w:t>
      </w:r>
    </w:p>
    <w:p w14:paraId="7AFB2CBD" w14:textId="77777777" w:rsidR="003B699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3B699C" w14:paraId="5852E7B2" w14:textId="77777777" w:rsidTr="003B699C">
        <w:tc>
          <w:tcPr>
            <w:tcW w:w="1838" w:type="dxa"/>
          </w:tcPr>
          <w:p w14:paraId="10F044FA" w14:textId="77777777" w:rsidR="003B699C" w:rsidRPr="00EB0E0A" w:rsidRDefault="003B699C" w:rsidP="003B699C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C92D71A" w14:textId="77777777" w:rsidR="003B699C" w:rsidRPr="00EB0E0A" w:rsidRDefault="003B699C" w:rsidP="003B699C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3B699C" w14:paraId="4B686F40" w14:textId="77777777" w:rsidTr="003B699C">
        <w:trPr>
          <w:trHeight w:val="269"/>
        </w:trPr>
        <w:tc>
          <w:tcPr>
            <w:tcW w:w="1838" w:type="dxa"/>
          </w:tcPr>
          <w:p w14:paraId="7F8F7D30" w14:textId="52F510FC" w:rsidR="003B699C" w:rsidRPr="00EB0E0A" w:rsidRDefault="003B699C" w:rsidP="003B699C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departmentId</w:t>
            </w:r>
          </w:p>
        </w:tc>
        <w:tc>
          <w:tcPr>
            <w:tcW w:w="1276" w:type="dxa"/>
          </w:tcPr>
          <w:p w14:paraId="3EC29F5C" w14:textId="77777777" w:rsidR="003B699C" w:rsidRPr="00EB0E0A" w:rsidRDefault="003B699C" w:rsidP="003B699C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0866E4A6" w14:textId="25E91C9B" w:rsidR="003B699C" w:rsidRPr="003249DC" w:rsidRDefault="003B699C" w:rsidP="003B699C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6E5E70FE" w14:textId="1258C2A6" w:rsidR="003B699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is used for getting Associate Information details</w:t>
      </w:r>
      <w:r w:rsidR="0070287F">
        <w:rPr>
          <w:rFonts w:cs="Arial"/>
          <w:sz w:val="20"/>
          <w:szCs w:val="20"/>
        </w:rPr>
        <w:t xml:space="preserve"> by departmentId</w:t>
      </w:r>
      <w:r>
        <w:rPr>
          <w:rFonts w:cs="Arial"/>
          <w:sz w:val="20"/>
          <w:szCs w:val="20"/>
        </w:rPr>
        <w:t>.</w:t>
      </w:r>
    </w:p>
    <w:p w14:paraId="6857C97B" w14:textId="723024B5" w:rsidR="003B699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Linq query is used in this method for </w:t>
      </w:r>
      <w:r w:rsidR="0070287F">
        <w:rPr>
          <w:rFonts w:cs="Arial"/>
          <w:sz w:val="20"/>
          <w:szCs w:val="20"/>
        </w:rPr>
        <w:t xml:space="preserve">getting Associate Information details. </w:t>
      </w:r>
      <w:r>
        <w:rPr>
          <w:rFonts w:cs="Arial"/>
          <w:sz w:val="20"/>
          <w:szCs w:val="20"/>
        </w:rPr>
        <w:t>The query works as follows</w:t>
      </w:r>
    </w:p>
    <w:p w14:paraId="0AD96BF2" w14:textId="71426CBB" w:rsidR="003B699C" w:rsidRPr="002D3AD3" w:rsidRDefault="003B699C" w:rsidP="003B699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to </w:t>
      </w:r>
      <w:r w:rsidR="0070287F">
        <w:rPr>
          <w:rFonts w:cs="Arial"/>
          <w:sz w:val="20"/>
          <w:szCs w:val="20"/>
        </w:rPr>
        <w:t>getting Associate Information details by department id</w:t>
      </w:r>
      <w:r w:rsidRPr="002D3AD3">
        <w:rPr>
          <w:rFonts w:cs="Arial"/>
          <w:sz w:val="20"/>
          <w:szCs w:val="20"/>
        </w:rPr>
        <w:t>.</w:t>
      </w:r>
    </w:p>
    <w:p w14:paraId="520EEAD8" w14:textId="25639AED" w:rsidR="003B699C" w:rsidRPr="00474D54" w:rsidRDefault="003B699C" w:rsidP="003B699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="0070287F">
        <w:rPr>
          <w:rFonts w:ascii="Courier New" w:hAnsi="Courier New" w:cs="Courier New"/>
          <w:sz w:val="20"/>
          <w:szCs w:val="20"/>
        </w:rPr>
        <w:t xml:space="preserve"> </w:t>
      </w:r>
      <w:r w:rsidR="0070287F">
        <w:rPr>
          <w:rFonts w:cs="Arial"/>
          <w:sz w:val="20"/>
          <w:szCs w:val="20"/>
        </w:rPr>
        <w:t>Status</w:t>
      </w:r>
      <w:r>
        <w:rPr>
          <w:rFonts w:cs="Arial"/>
          <w:sz w:val="20"/>
          <w:szCs w:val="20"/>
        </w:rPr>
        <w:t xml:space="preserve">, </w:t>
      </w:r>
      <w:r w:rsidR="0070287F">
        <w:rPr>
          <w:rFonts w:cs="Arial"/>
          <w:sz w:val="20"/>
          <w:szCs w:val="20"/>
        </w:rPr>
        <w:t>Employees</w:t>
      </w:r>
      <w:r>
        <w:rPr>
          <w:rFonts w:cs="Arial"/>
          <w:sz w:val="20"/>
          <w:szCs w:val="20"/>
        </w:rPr>
        <w:t xml:space="preserve"> and </w:t>
      </w:r>
      <w:r w:rsidR="0070287F">
        <w:rPr>
          <w:rFonts w:cs="Arial"/>
          <w:sz w:val="20"/>
          <w:szCs w:val="20"/>
        </w:rPr>
        <w:t>Departments</w:t>
      </w:r>
      <w:r>
        <w:rPr>
          <w:rFonts w:cs="Arial"/>
          <w:sz w:val="20"/>
          <w:szCs w:val="20"/>
        </w:rPr>
        <w:t>.</w:t>
      </w:r>
    </w:p>
    <w:p w14:paraId="215448B2" w14:textId="77777777" w:rsidR="003B699C" w:rsidRPr="002D3AD3" w:rsidRDefault="003B699C" w:rsidP="003B699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3975A18B" w14:textId="77777777" w:rsidR="003B699C" w:rsidRDefault="003B699C" w:rsidP="003B699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180589D1" w14:textId="18EE51DE" w:rsidR="0070287F" w:rsidRDefault="003B699C" w:rsidP="0070287F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 </w:t>
      </w:r>
      <w:r w:rsidR="0070287F">
        <w:rPr>
          <w:rFonts w:cs="Arial"/>
          <w:sz w:val="20"/>
          <w:szCs w:val="20"/>
        </w:rPr>
        <w:t>employee is having approved status</w:t>
      </w:r>
      <w:r w:rsidRPr="008E5BBE">
        <w:rPr>
          <w:rFonts w:cs="Arial"/>
          <w:sz w:val="20"/>
          <w:szCs w:val="20"/>
        </w:rPr>
        <w:t>.</w:t>
      </w:r>
      <w:r w:rsidR="0070287F">
        <w:rPr>
          <w:rFonts w:cs="Arial"/>
          <w:sz w:val="20"/>
          <w:szCs w:val="20"/>
        </w:rPr>
        <w:t xml:space="preserve"> </w:t>
      </w:r>
    </w:p>
    <w:p w14:paraId="09C761D5" w14:textId="64300F5B" w:rsidR="0070287F" w:rsidRPr="0070287F" w:rsidRDefault="0070287F" w:rsidP="0070287F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>returns</w:t>
      </w:r>
      <w:r w:rsidR="008E721A" w:rsidRPr="008E721A">
        <w:rPr>
          <w:rFonts w:cs="Arial"/>
          <w:sz w:val="20"/>
          <w:szCs w:val="20"/>
        </w:rPr>
        <w:t xml:space="preserve"> all the</w:t>
      </w:r>
      <w:r w:rsidRPr="008E721A">
        <w:rPr>
          <w:rFonts w:cs="Arial"/>
          <w:sz w:val="20"/>
          <w:szCs w:val="20"/>
        </w:rPr>
        <w:t xml:space="preserve"> active associat</w:t>
      </w:r>
      <w:r w:rsidR="008E721A" w:rsidRPr="008E721A">
        <w:rPr>
          <w:rFonts w:cs="Arial"/>
          <w:sz w:val="20"/>
          <w:szCs w:val="20"/>
        </w:rPr>
        <w:t>es by given departmentId</w:t>
      </w:r>
    </w:p>
    <w:p w14:paraId="5E076A81" w14:textId="44391B2B" w:rsidR="003B699C" w:rsidRPr="00E70C6B" w:rsidRDefault="008E721A" w:rsidP="008E721A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        </w:t>
      </w:r>
      <w:r w:rsidR="003B699C" w:rsidRPr="00E70C6B">
        <w:rPr>
          <w:rFonts w:cs="Arial"/>
          <w:b/>
          <w:bCs/>
          <w:sz w:val="24"/>
          <w:szCs w:val="24"/>
        </w:rPr>
        <w:t>New Implementation:</w:t>
      </w:r>
    </w:p>
    <w:p w14:paraId="5D8DAD1B" w14:textId="77777777" w:rsidR="003B699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F36C146" w14:textId="77777777" w:rsidR="003B699C" w:rsidRDefault="003B699C" w:rsidP="003B699C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12A15374" w14:textId="3FF835EB" w:rsidR="003B699C" w:rsidRPr="00E63B01" w:rsidRDefault="003B699C" w:rsidP="003B699C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>To get Active</w:t>
      </w:r>
      <w:r w:rsidR="008E721A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Associate details</w:t>
      </w:r>
      <w:r w:rsidR="008E721A">
        <w:rPr>
          <w:rFonts w:ascii="Courier New" w:hAnsi="Courier New" w:cs="Courier New"/>
          <w:sz w:val="20"/>
          <w:szCs w:val="20"/>
        </w:rPr>
        <w:t xml:space="preserve"> by department Id</w:t>
      </w:r>
    </w:p>
    <w:p w14:paraId="520B4562" w14:textId="77777777" w:rsidR="003B699C" w:rsidRPr="004D279D" w:rsidRDefault="003B699C" w:rsidP="003B699C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15719BF1" w14:textId="77777777" w:rsidR="003B699C" w:rsidRPr="00664A1B" w:rsidRDefault="003B699C" w:rsidP="003B699C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HRMSOrganization:</w:t>
      </w:r>
    </w:p>
    <w:p w14:paraId="42783023" w14:textId="77777777" w:rsidR="003B699C" w:rsidRPr="00073345" w:rsidRDefault="003B699C" w:rsidP="003B699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5B26CBDC" w14:textId="32A33BB7" w:rsidR="003B699C" w:rsidRPr="008E721A" w:rsidRDefault="008E721A" w:rsidP="008E721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status</w:t>
      </w:r>
    </w:p>
    <w:p w14:paraId="7A67AF54" w14:textId="77777777" w:rsidR="003B699C" w:rsidRPr="00664A1B" w:rsidRDefault="003B699C" w:rsidP="003B699C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76BE25BE" w14:textId="77777777" w:rsidR="003B699C" w:rsidRPr="000710FE" w:rsidRDefault="003B699C" w:rsidP="003B699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77BAF084" w14:textId="4BF2FFD2" w:rsidR="003B699C" w:rsidRPr="000710FE" w:rsidRDefault="003B699C" w:rsidP="003B699C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</w:t>
      </w:r>
      <w:r>
        <w:rPr>
          <w:rFonts w:cs="Arial"/>
          <w:sz w:val="20"/>
          <w:szCs w:val="20"/>
        </w:rPr>
        <w:t xml:space="preserve"> </w:t>
      </w:r>
      <w:r w:rsidR="008E721A">
        <w:rPr>
          <w:rFonts w:cs="Arial"/>
          <w:sz w:val="20"/>
          <w:szCs w:val="20"/>
        </w:rPr>
        <w:t xml:space="preserve">from </w:t>
      </w:r>
      <w:r>
        <w:rPr>
          <w:rFonts w:cs="Arial"/>
          <w:sz w:val="20"/>
          <w:szCs w:val="20"/>
        </w:rPr>
        <w:t>Department</w:t>
      </w:r>
      <w:r w:rsidR="008E721A">
        <w:rPr>
          <w:rFonts w:cs="Arial"/>
          <w:sz w:val="20"/>
          <w:szCs w:val="20"/>
        </w:rPr>
        <w:t xml:space="preserve"> </w:t>
      </w:r>
      <w:r w:rsidRPr="000710FE">
        <w:rPr>
          <w:rFonts w:cs="Arial"/>
          <w:sz w:val="20"/>
          <w:szCs w:val="20"/>
        </w:rPr>
        <w:t xml:space="preserve">and </w:t>
      </w:r>
      <w:r w:rsidR="008E721A">
        <w:rPr>
          <w:rFonts w:cs="Arial"/>
          <w:sz w:val="20"/>
          <w:szCs w:val="20"/>
        </w:rPr>
        <w:t>Status</w:t>
      </w:r>
      <w:r>
        <w:rPr>
          <w:rFonts w:cs="Arial"/>
          <w:sz w:val="20"/>
          <w:szCs w:val="20"/>
        </w:rPr>
        <w:t>.</w:t>
      </w:r>
    </w:p>
    <w:p w14:paraId="59A9F9F4" w14:textId="73A8E1EB" w:rsidR="003B699C" w:rsidRPr="008E721A" w:rsidRDefault="003B699C" w:rsidP="008E721A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8E721A" w:rsidRPr="008E721A">
        <w:rPr>
          <w:rFonts w:cs="Arial"/>
          <w:sz w:val="20"/>
          <w:szCs w:val="20"/>
        </w:rPr>
        <w:t>returns all the active associates by given departmentId</w:t>
      </w:r>
      <w:r w:rsidR="008E721A">
        <w:rPr>
          <w:rFonts w:cs="Arial"/>
          <w:sz w:val="20"/>
          <w:szCs w:val="20"/>
        </w:rPr>
        <w:t>.</w:t>
      </w:r>
    </w:p>
    <w:p w14:paraId="68E6E52C" w14:textId="77777777" w:rsidR="003B699C" w:rsidRDefault="003B699C" w:rsidP="003B699C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7CF2B986" w14:textId="77777777" w:rsidR="003B699C" w:rsidRPr="0077184B" w:rsidRDefault="003B699C" w:rsidP="003B699C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06C44324" w14:textId="08B3CEBC" w:rsidR="003B699C" w:rsidRPr="0041103B" w:rsidRDefault="003B699C" w:rsidP="003B699C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="008E721A"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Controller.cs</w:t>
      </w:r>
    </w:p>
    <w:p w14:paraId="3250807D" w14:textId="5FC4D075" w:rsidR="003B699C" w:rsidRPr="0041103B" w:rsidRDefault="003B699C" w:rsidP="003B699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Pr="00A033A5">
        <w:rPr>
          <w:rFonts w:cs="Arial"/>
          <w:sz w:val="20"/>
          <w:szCs w:val="20"/>
        </w:rPr>
        <w:t>Ge</w:t>
      </w:r>
      <w:r w:rsidR="008E721A">
        <w:rPr>
          <w:rFonts w:cs="Arial"/>
          <w:sz w:val="20"/>
          <w:szCs w:val="20"/>
        </w:rPr>
        <w:t>tEmployeeInformation</w:t>
      </w:r>
    </w:p>
    <w:p w14:paraId="555E0F07" w14:textId="1014DDF6" w:rsidR="003B699C" w:rsidRDefault="003B699C" w:rsidP="003B699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 w:rsidR="008E721A"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="008E721A" w:rsidRPr="008E721A">
        <w:rPr>
          <w:rFonts w:cs="Arial"/>
          <w:sz w:val="20"/>
          <w:szCs w:val="20"/>
        </w:rPr>
        <w:t xml:space="preserve"> </w:t>
      </w:r>
      <w:r w:rsidR="008E721A" w:rsidRPr="00A033A5">
        <w:rPr>
          <w:rFonts w:cs="Arial"/>
          <w:sz w:val="20"/>
          <w:szCs w:val="20"/>
        </w:rPr>
        <w:t>Ge</w:t>
      </w:r>
      <w:r w:rsidR="008E721A">
        <w:rPr>
          <w:rFonts w:cs="Arial"/>
          <w:sz w:val="20"/>
          <w:szCs w:val="20"/>
        </w:rPr>
        <w:t>tEmployeeInformation/departmentId</w:t>
      </w:r>
    </w:p>
    <w:p w14:paraId="1D52372C" w14:textId="0EB1A6DC" w:rsidR="00501B99" w:rsidRPr="00462F0C" w:rsidRDefault="00501B99" w:rsidP="00501B99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r>
        <w:rPr>
          <w:rFonts w:cs="Arial"/>
          <w:caps w:val="0"/>
        </w:rPr>
        <w:t>Education Tab</w:t>
      </w:r>
      <w:r w:rsidRPr="00462F0C">
        <w:rPr>
          <w:rFonts w:cs="Arial"/>
          <w:caps w:val="0"/>
        </w:rPr>
        <w:t>:</w:t>
      </w:r>
    </w:p>
    <w:p w14:paraId="761B61A8" w14:textId="0248D2AA" w:rsidR="00501B99" w:rsidRDefault="00501B99" w:rsidP="00501B99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C745FD">
        <w:rPr>
          <w:rFonts w:cs="Arial"/>
          <w:caps w:val="0"/>
        </w:rPr>
        <w:t>Associate</w:t>
      </w:r>
      <w:r>
        <w:rPr>
          <w:rFonts w:cs="Arial"/>
          <w:caps w:val="0"/>
        </w:rPr>
        <w:t>EducationDetail</w:t>
      </w:r>
      <w:proofErr w:type="spellEnd"/>
      <w:r w:rsidRPr="00C745FD"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SaveEducationDetails</w:t>
      </w:r>
      <w:proofErr w:type="spellEnd"/>
      <w:r w:rsidRPr="00462F0C">
        <w:rPr>
          <w:rFonts w:cs="Arial"/>
          <w:caps w:val="0"/>
        </w:rPr>
        <w:t>:</w:t>
      </w:r>
    </w:p>
    <w:p w14:paraId="137E5F99" w14:textId="77777777" w:rsidR="00501B99" w:rsidRPr="00C745FD" w:rsidRDefault="00501B99" w:rsidP="00501B99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722623E8" w14:textId="77777777" w:rsidR="00501B99" w:rsidRPr="007A3435" w:rsidRDefault="00501B99" w:rsidP="00501B99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3C3C6561" w14:textId="17B33042" w:rsidR="00501B99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  <w:lang w:bidi="ar-SA"/>
        </w:rPr>
        <w:t>AssociateEducationDetail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  <w:proofErr w:type="spellEnd"/>
    </w:p>
    <w:p w14:paraId="740A1BDE" w14:textId="2B0AE413" w:rsidR="00501B99" w:rsidRPr="003249DC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  <w:lang w:bidi="ar-SA"/>
        </w:rPr>
        <w:t>SaveEducationDetails</w:t>
      </w:r>
      <w:proofErr w:type="spellEnd"/>
    </w:p>
    <w:p w14:paraId="42DC077D" w14:textId="77777777" w:rsidR="00501B99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01B99" w14:paraId="6507112E" w14:textId="77777777" w:rsidTr="00501B99">
        <w:tc>
          <w:tcPr>
            <w:tcW w:w="1838" w:type="dxa"/>
          </w:tcPr>
          <w:p w14:paraId="0E18195C" w14:textId="77777777" w:rsidR="00501B99" w:rsidRPr="00EB0E0A" w:rsidRDefault="00501B99" w:rsidP="00501B99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D9194D2" w14:textId="77777777" w:rsidR="00501B99" w:rsidRPr="00EB0E0A" w:rsidRDefault="00501B99" w:rsidP="00501B99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01B99" w14:paraId="4820C4DD" w14:textId="77777777" w:rsidTr="00501B99">
        <w:trPr>
          <w:trHeight w:val="269"/>
        </w:trPr>
        <w:tc>
          <w:tcPr>
            <w:tcW w:w="1838" w:type="dxa"/>
          </w:tcPr>
          <w:p w14:paraId="5B2B0A32" w14:textId="2E585E9F" w:rsidR="00501B99" w:rsidRPr="00EB0E0A" w:rsidRDefault="00501B99" w:rsidP="00501B99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details</w:t>
            </w:r>
          </w:p>
        </w:tc>
        <w:tc>
          <w:tcPr>
            <w:tcW w:w="1276" w:type="dxa"/>
          </w:tcPr>
          <w:p w14:paraId="1D32FD01" w14:textId="25942FB6" w:rsidR="00501B99" w:rsidRPr="00EB0E0A" w:rsidRDefault="00501B99" w:rsidP="00501B99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UserDetails</w:t>
            </w:r>
            <w:proofErr w:type="spellEnd"/>
          </w:p>
        </w:tc>
      </w:tr>
    </w:tbl>
    <w:p w14:paraId="2C2D2049" w14:textId="77777777" w:rsidR="00501B99" w:rsidRPr="003249DC" w:rsidRDefault="00501B99" w:rsidP="00501B99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5A3C6DBB" w14:textId="018B3669" w:rsidR="00501B99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is used for </w:t>
      </w:r>
      <w:r w:rsidR="00F62B24">
        <w:rPr>
          <w:rFonts w:cs="Arial"/>
          <w:sz w:val="20"/>
          <w:szCs w:val="20"/>
        </w:rPr>
        <w:t>creating or updating Education Details</w:t>
      </w:r>
      <w:r>
        <w:rPr>
          <w:rFonts w:cs="Arial"/>
          <w:sz w:val="20"/>
          <w:szCs w:val="20"/>
        </w:rPr>
        <w:t>.</w:t>
      </w:r>
    </w:p>
    <w:p w14:paraId="5B4A7746" w14:textId="6A16676B" w:rsidR="00501B99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Linq query is used in this method for </w:t>
      </w:r>
      <w:r w:rsidR="00F62B24">
        <w:rPr>
          <w:rFonts w:cs="Arial"/>
          <w:sz w:val="20"/>
          <w:szCs w:val="20"/>
        </w:rPr>
        <w:t>creating or updating Education Details</w:t>
      </w:r>
      <w:r>
        <w:rPr>
          <w:rFonts w:cs="Arial"/>
          <w:sz w:val="20"/>
          <w:szCs w:val="20"/>
        </w:rPr>
        <w:t>. The query works as follows</w:t>
      </w:r>
    </w:p>
    <w:p w14:paraId="52CE9830" w14:textId="28D72A5D" w:rsidR="00501B99" w:rsidRPr="002D3AD3" w:rsidRDefault="00501B99" w:rsidP="00501B99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</w:t>
      </w:r>
      <w:r w:rsidR="0070284B">
        <w:rPr>
          <w:rFonts w:cs="Arial"/>
          <w:sz w:val="20"/>
          <w:szCs w:val="20"/>
        </w:rPr>
        <w:t>for</w:t>
      </w:r>
      <w:r w:rsidRPr="002D3AD3">
        <w:rPr>
          <w:rFonts w:cs="Arial"/>
          <w:sz w:val="20"/>
          <w:szCs w:val="20"/>
        </w:rPr>
        <w:t xml:space="preserve"> </w:t>
      </w:r>
      <w:r w:rsidR="00F62B24">
        <w:rPr>
          <w:rFonts w:cs="Arial"/>
          <w:sz w:val="20"/>
          <w:szCs w:val="20"/>
        </w:rPr>
        <w:t>creating or updating Education Details.</w:t>
      </w:r>
    </w:p>
    <w:p w14:paraId="5AB14885" w14:textId="1DED62A2" w:rsidR="00501B99" w:rsidRPr="00474D54" w:rsidRDefault="00501B99" w:rsidP="00501B99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F62B24">
        <w:rPr>
          <w:rFonts w:cs="Arial"/>
          <w:sz w:val="20"/>
          <w:szCs w:val="20"/>
        </w:rPr>
        <w:t>EducationDetails</w:t>
      </w:r>
      <w:proofErr w:type="spellEnd"/>
      <w:r>
        <w:rPr>
          <w:rFonts w:cs="Arial"/>
          <w:sz w:val="20"/>
          <w:szCs w:val="20"/>
        </w:rPr>
        <w:t>.</w:t>
      </w:r>
    </w:p>
    <w:p w14:paraId="5E380369" w14:textId="77777777" w:rsidR="00501B99" w:rsidRPr="002D3AD3" w:rsidRDefault="00501B99" w:rsidP="00501B99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25E7BEF8" w14:textId="77777777" w:rsidR="00501B99" w:rsidRDefault="00501B99" w:rsidP="00501B99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4695F22E" w14:textId="4A0E1059" w:rsidR="00501B99" w:rsidRDefault="00501B99" w:rsidP="00501B99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 the</w:t>
      </w:r>
      <w:r w:rsidR="00F62B24">
        <w:rPr>
          <w:rFonts w:cs="Arial"/>
          <w:sz w:val="20"/>
          <w:szCs w:val="20"/>
        </w:rPr>
        <w:t>re are any duplicate education details in the education details tab</w:t>
      </w:r>
      <w:r w:rsidR="0070284B">
        <w:rPr>
          <w:rFonts w:cs="Arial"/>
          <w:sz w:val="20"/>
          <w:szCs w:val="20"/>
        </w:rPr>
        <w:t>le for the employee</w:t>
      </w:r>
      <w:r w:rsidRPr="008E5BBE">
        <w:rPr>
          <w:rFonts w:cs="Arial"/>
          <w:sz w:val="20"/>
          <w:szCs w:val="20"/>
        </w:rPr>
        <w:t>.</w:t>
      </w:r>
      <w:r>
        <w:rPr>
          <w:rFonts w:cs="Arial"/>
          <w:sz w:val="20"/>
          <w:szCs w:val="20"/>
        </w:rPr>
        <w:t xml:space="preserve"> </w:t>
      </w:r>
      <w:r w:rsidR="00F62B24">
        <w:rPr>
          <w:rFonts w:cs="Arial"/>
          <w:sz w:val="20"/>
          <w:szCs w:val="20"/>
        </w:rPr>
        <w:t xml:space="preserve">If yes, then make those records </w:t>
      </w:r>
      <w:proofErr w:type="spellStart"/>
      <w:r w:rsidR="00F62B24">
        <w:rPr>
          <w:rFonts w:cs="Arial"/>
          <w:sz w:val="20"/>
          <w:szCs w:val="20"/>
        </w:rPr>
        <w:t>InActive</w:t>
      </w:r>
      <w:proofErr w:type="spellEnd"/>
      <w:r w:rsidR="00F62B24">
        <w:rPr>
          <w:rFonts w:cs="Arial"/>
          <w:sz w:val="20"/>
          <w:szCs w:val="20"/>
        </w:rPr>
        <w:t>.</w:t>
      </w:r>
    </w:p>
    <w:p w14:paraId="310B2A95" w14:textId="7FE0935E" w:rsidR="00F62B24" w:rsidRDefault="00F62B24" w:rsidP="00501B99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 record exists in the education details table by id of input parameter details, if yes then update the record with new details, if </w:t>
      </w:r>
      <w:proofErr w:type="gramStart"/>
      <w:r>
        <w:rPr>
          <w:rFonts w:cs="Arial"/>
          <w:sz w:val="20"/>
          <w:szCs w:val="20"/>
        </w:rPr>
        <w:t>no</w:t>
      </w:r>
      <w:proofErr w:type="gramEnd"/>
      <w:r>
        <w:rPr>
          <w:rFonts w:cs="Arial"/>
          <w:sz w:val="20"/>
          <w:szCs w:val="20"/>
        </w:rPr>
        <w:t xml:space="preserve"> then create new education record.</w:t>
      </w:r>
    </w:p>
    <w:p w14:paraId="0178B07F" w14:textId="3096B046" w:rsidR="00501B99" w:rsidRPr="0070287F" w:rsidRDefault="00501B99" w:rsidP="00501B99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 xml:space="preserve">returns </w:t>
      </w:r>
      <w:r w:rsidR="00F62B24">
        <w:rPr>
          <w:rFonts w:cs="Arial"/>
          <w:sz w:val="20"/>
          <w:szCs w:val="20"/>
        </w:rPr>
        <w:t>boolean.</w:t>
      </w:r>
    </w:p>
    <w:p w14:paraId="0E17AD30" w14:textId="77777777" w:rsidR="00501B99" w:rsidRPr="00E70C6B" w:rsidRDefault="00501B99" w:rsidP="00501B99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lastRenderedPageBreak/>
        <w:t xml:space="preserve">                      </w:t>
      </w: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3D5BD4FE" w14:textId="77777777" w:rsidR="00501B99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706EF5A" w14:textId="77777777" w:rsidR="00501B99" w:rsidRDefault="00501B99" w:rsidP="00501B99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30190E09" w14:textId="20C156B1" w:rsidR="00501B99" w:rsidRPr="00E63B01" w:rsidRDefault="00501B99" w:rsidP="00501B99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</w:t>
      </w:r>
      <w:r w:rsidR="00F62B24" w:rsidRPr="00F62B24">
        <w:rPr>
          <w:rFonts w:ascii="Courier New" w:hAnsi="Courier New" w:cs="Courier New"/>
          <w:sz w:val="20"/>
          <w:szCs w:val="20"/>
        </w:rPr>
        <w:t>crea</w:t>
      </w:r>
      <w:r w:rsidR="00F62B24">
        <w:rPr>
          <w:rFonts w:ascii="Courier New" w:hAnsi="Courier New" w:cs="Courier New"/>
          <w:sz w:val="20"/>
          <w:szCs w:val="20"/>
        </w:rPr>
        <w:t>te</w:t>
      </w:r>
      <w:r w:rsidR="00F62B24" w:rsidRPr="00F62B24">
        <w:rPr>
          <w:rFonts w:ascii="Courier New" w:hAnsi="Courier New" w:cs="Courier New"/>
          <w:sz w:val="20"/>
          <w:szCs w:val="20"/>
        </w:rPr>
        <w:t xml:space="preserve"> or updat</w:t>
      </w:r>
      <w:r w:rsidR="00F62B24">
        <w:rPr>
          <w:rFonts w:ascii="Courier New" w:hAnsi="Courier New" w:cs="Courier New"/>
          <w:sz w:val="20"/>
          <w:szCs w:val="20"/>
        </w:rPr>
        <w:t>e</w:t>
      </w:r>
      <w:r w:rsidR="00F62B24" w:rsidRPr="00F62B24">
        <w:rPr>
          <w:rFonts w:ascii="Courier New" w:hAnsi="Courier New" w:cs="Courier New"/>
          <w:sz w:val="20"/>
          <w:szCs w:val="20"/>
        </w:rPr>
        <w:t xml:space="preserve"> Education Details</w:t>
      </w:r>
    </w:p>
    <w:p w14:paraId="4C3C4DE7" w14:textId="77777777" w:rsidR="00501B99" w:rsidRPr="004D279D" w:rsidRDefault="00501B99" w:rsidP="00501B99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18AC1A2D" w14:textId="77777777" w:rsidR="00501B99" w:rsidRPr="00664A1B" w:rsidRDefault="00501B99" w:rsidP="00501B99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1D74EDF1" w14:textId="2BDD683E" w:rsidR="00501B99" w:rsidRPr="000710FE" w:rsidRDefault="00501B99" w:rsidP="00501B99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E</w:t>
      </w:r>
      <w:r w:rsidR="00F62B24">
        <w:rPr>
          <w:rFonts w:ascii="Courier New" w:hAnsi="Courier New" w:cs="Courier New"/>
          <w:sz w:val="20"/>
          <w:szCs w:val="20"/>
        </w:rPr>
        <w:t>ducationDetails</w:t>
      </w:r>
      <w:proofErr w:type="spellEnd"/>
    </w:p>
    <w:p w14:paraId="29D8F5DE" w14:textId="1723A874" w:rsidR="00501B99" w:rsidRPr="000710FE" w:rsidRDefault="00501B99" w:rsidP="00501B99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F62B24">
        <w:rPr>
          <w:rFonts w:cs="Arial"/>
          <w:sz w:val="20"/>
          <w:szCs w:val="20"/>
        </w:rPr>
        <w:t>No</w:t>
      </w:r>
    </w:p>
    <w:p w14:paraId="035D0BC9" w14:textId="32798041" w:rsidR="00501B99" w:rsidRPr="008E721A" w:rsidRDefault="00501B99" w:rsidP="00501B99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Pr="008E721A">
        <w:rPr>
          <w:rFonts w:cs="Arial"/>
          <w:sz w:val="20"/>
          <w:szCs w:val="20"/>
        </w:rPr>
        <w:t xml:space="preserve">returns </w:t>
      </w:r>
      <w:proofErr w:type="spellStart"/>
      <w:r w:rsidR="00F62B24">
        <w:rPr>
          <w:rFonts w:cs="Arial"/>
          <w:sz w:val="20"/>
          <w:szCs w:val="20"/>
        </w:rPr>
        <w:t>EducationDetails</w:t>
      </w:r>
      <w:proofErr w:type="spellEnd"/>
      <w:r w:rsidR="00F62B24">
        <w:rPr>
          <w:rFonts w:cs="Arial"/>
          <w:sz w:val="20"/>
          <w:szCs w:val="20"/>
        </w:rPr>
        <w:t xml:space="preserve"> related details</w:t>
      </w:r>
      <w:r>
        <w:rPr>
          <w:rFonts w:cs="Arial"/>
          <w:sz w:val="20"/>
          <w:szCs w:val="20"/>
        </w:rPr>
        <w:t>.</w:t>
      </w:r>
    </w:p>
    <w:p w14:paraId="2399D219" w14:textId="77777777" w:rsidR="00501B99" w:rsidRDefault="00501B99" w:rsidP="00501B99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5F1DC5C6" w14:textId="77777777" w:rsidR="00501B99" w:rsidRPr="0077184B" w:rsidRDefault="00501B99" w:rsidP="00501B99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14391BB8" w14:textId="1B227032" w:rsidR="00501B99" w:rsidRPr="0041103B" w:rsidRDefault="00501B99" w:rsidP="00501B99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Employee</w:t>
      </w:r>
      <w:r w:rsidR="00F62B24">
        <w:rPr>
          <w:rFonts w:cs="Arial"/>
          <w:sz w:val="20"/>
          <w:szCs w:val="20"/>
        </w:rPr>
        <w:t>Education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6DE90CB3" w14:textId="4DE2B8FB" w:rsidR="00501B99" w:rsidRPr="0041103B" w:rsidRDefault="00501B99" w:rsidP="00501B9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="00D23081">
        <w:rPr>
          <w:rFonts w:ascii="Courier New" w:hAnsi="Courier New" w:cs="Courier New"/>
          <w:sz w:val="20"/>
          <w:szCs w:val="20"/>
        </w:rPr>
        <w:t>Save</w:t>
      </w:r>
    </w:p>
    <w:p w14:paraId="20992B56" w14:textId="7208AB84" w:rsidR="00501B99" w:rsidRPr="0078741E" w:rsidRDefault="00501B99" w:rsidP="00501B9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 w:rsidR="00F62B24">
        <w:rPr>
          <w:rFonts w:cs="Arial"/>
          <w:sz w:val="20"/>
          <w:szCs w:val="20"/>
        </w:rPr>
        <w:t>EmployeeEducation</w:t>
      </w:r>
      <w:r w:rsidR="00F62B24"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="00D23081">
        <w:rPr>
          <w:rFonts w:ascii="Courier New" w:hAnsi="Courier New" w:cs="Courier New"/>
          <w:sz w:val="20"/>
          <w:szCs w:val="20"/>
        </w:rPr>
        <w:t>Save</w:t>
      </w:r>
    </w:p>
    <w:p w14:paraId="0B93CE9B" w14:textId="691143BC" w:rsidR="00501B99" w:rsidRDefault="00501B99" w:rsidP="00501B99">
      <w:pPr>
        <w:rPr>
          <w:rFonts w:cs="Arial"/>
          <w:sz w:val="20"/>
          <w:szCs w:val="20"/>
        </w:rPr>
      </w:pPr>
    </w:p>
    <w:p w14:paraId="4CDE76FC" w14:textId="6E0693F4" w:rsidR="00F62B24" w:rsidRDefault="00F62B24" w:rsidP="00F62B24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C745FD">
        <w:rPr>
          <w:rFonts w:cs="Arial"/>
          <w:caps w:val="0"/>
        </w:rPr>
        <w:t>Associate</w:t>
      </w:r>
      <w:r>
        <w:rPr>
          <w:rFonts w:cs="Arial"/>
          <w:caps w:val="0"/>
        </w:rPr>
        <w:t>EducationDetail</w:t>
      </w:r>
      <w:proofErr w:type="spellEnd"/>
      <w:r w:rsidRPr="00C745FD"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GetEducationDetailsByID</w:t>
      </w:r>
      <w:proofErr w:type="spellEnd"/>
      <w:r w:rsidRPr="00462F0C">
        <w:rPr>
          <w:rFonts w:cs="Arial"/>
          <w:caps w:val="0"/>
        </w:rPr>
        <w:t>:</w:t>
      </w:r>
    </w:p>
    <w:p w14:paraId="0D878B46" w14:textId="77777777" w:rsidR="00F62B24" w:rsidRPr="00C745FD" w:rsidRDefault="00F62B24" w:rsidP="00F62B24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23F6BB39" w14:textId="77777777" w:rsidR="00F62B24" w:rsidRPr="007A3435" w:rsidRDefault="00F62B24" w:rsidP="00F62B24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4B79356D" w14:textId="77777777" w:rsidR="00F62B24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  <w:lang w:bidi="ar-SA"/>
        </w:rPr>
        <w:t>AssociateEducationDetail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  <w:proofErr w:type="spellEnd"/>
    </w:p>
    <w:p w14:paraId="04036786" w14:textId="6DB3E8C9" w:rsidR="00F62B24" w:rsidRPr="003249DC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160CF9">
        <w:rPr>
          <w:rFonts w:cs="Arial"/>
          <w:color w:val="000000"/>
          <w:sz w:val="20"/>
          <w:szCs w:val="20"/>
          <w:lang w:bidi="ar-SA"/>
        </w:rPr>
        <w:t>Get</w:t>
      </w:r>
      <w:r>
        <w:rPr>
          <w:rFonts w:cs="Arial"/>
          <w:color w:val="000000"/>
          <w:sz w:val="20"/>
          <w:szCs w:val="20"/>
          <w:lang w:bidi="ar-SA"/>
        </w:rPr>
        <w:t>EducationDetails</w:t>
      </w:r>
      <w:r w:rsidR="00160CF9">
        <w:rPr>
          <w:rFonts w:cs="Arial"/>
          <w:color w:val="000000"/>
          <w:sz w:val="20"/>
          <w:szCs w:val="20"/>
          <w:lang w:bidi="ar-SA"/>
        </w:rPr>
        <w:t>ByID</w:t>
      </w:r>
      <w:proofErr w:type="spellEnd"/>
    </w:p>
    <w:p w14:paraId="11A739C1" w14:textId="77777777" w:rsidR="00F62B24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F62B24" w14:paraId="7A9C0D39" w14:textId="77777777" w:rsidTr="007551E6">
        <w:tc>
          <w:tcPr>
            <w:tcW w:w="1838" w:type="dxa"/>
          </w:tcPr>
          <w:p w14:paraId="575F4BD2" w14:textId="77777777" w:rsidR="00F62B24" w:rsidRPr="00EB0E0A" w:rsidRDefault="00F62B24" w:rsidP="007551E6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DECA5A8" w14:textId="77777777" w:rsidR="00F62B24" w:rsidRPr="00EB0E0A" w:rsidRDefault="00F62B24" w:rsidP="007551E6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62B24" w14:paraId="01A4749E" w14:textId="77777777" w:rsidTr="007551E6">
        <w:trPr>
          <w:trHeight w:val="269"/>
        </w:trPr>
        <w:tc>
          <w:tcPr>
            <w:tcW w:w="1838" w:type="dxa"/>
          </w:tcPr>
          <w:p w14:paraId="4FB432D3" w14:textId="771A151C" w:rsidR="00F62B24" w:rsidRPr="00EB0E0A" w:rsidRDefault="00160CF9" w:rsidP="007551E6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empID</w:t>
            </w:r>
            <w:proofErr w:type="spellEnd"/>
          </w:p>
        </w:tc>
        <w:tc>
          <w:tcPr>
            <w:tcW w:w="1276" w:type="dxa"/>
          </w:tcPr>
          <w:p w14:paraId="4F0EB0E1" w14:textId="7B4D5E43" w:rsidR="00F62B24" w:rsidRPr="00EB0E0A" w:rsidRDefault="0070284B" w:rsidP="007551E6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</w:t>
            </w:r>
            <w:r w:rsidR="00160CF9">
              <w:rPr>
                <w:rFonts w:cs="Arial"/>
                <w:sz w:val="20"/>
                <w:szCs w:val="20"/>
              </w:rPr>
              <w:t>nt</w:t>
            </w:r>
          </w:p>
        </w:tc>
      </w:tr>
    </w:tbl>
    <w:p w14:paraId="1D1A92D0" w14:textId="77777777" w:rsidR="00F62B24" w:rsidRPr="003249DC" w:rsidRDefault="00F62B24" w:rsidP="00F62B24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1F7EFEFF" w14:textId="05312BD7" w:rsidR="00F62B24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is used for </w:t>
      </w:r>
      <w:r w:rsidR="00160CF9">
        <w:rPr>
          <w:rFonts w:cs="Arial"/>
          <w:sz w:val="20"/>
          <w:szCs w:val="20"/>
        </w:rPr>
        <w:t>getting</w:t>
      </w:r>
      <w:r>
        <w:rPr>
          <w:rFonts w:cs="Arial"/>
          <w:sz w:val="20"/>
          <w:szCs w:val="20"/>
        </w:rPr>
        <w:t xml:space="preserve"> Education Details</w:t>
      </w:r>
      <w:r w:rsidR="00160CF9">
        <w:rPr>
          <w:rFonts w:cs="Arial"/>
          <w:sz w:val="20"/>
          <w:szCs w:val="20"/>
        </w:rPr>
        <w:t xml:space="preserve"> by </w:t>
      </w:r>
      <w:proofErr w:type="spellStart"/>
      <w:r w:rsidR="00160CF9"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66093BE9" w14:textId="72852984" w:rsidR="00F62B24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Linq query is used in this method for </w:t>
      </w:r>
      <w:r w:rsidR="00160CF9">
        <w:rPr>
          <w:rFonts w:cs="Arial"/>
          <w:sz w:val="20"/>
          <w:szCs w:val="20"/>
        </w:rPr>
        <w:t>getting</w:t>
      </w:r>
      <w:r>
        <w:rPr>
          <w:rFonts w:cs="Arial"/>
          <w:sz w:val="20"/>
          <w:szCs w:val="20"/>
        </w:rPr>
        <w:t xml:space="preserve"> Education Details</w:t>
      </w:r>
      <w:r w:rsidR="00160CF9">
        <w:rPr>
          <w:rFonts w:cs="Arial"/>
          <w:sz w:val="20"/>
          <w:szCs w:val="20"/>
        </w:rPr>
        <w:t xml:space="preserve"> by </w:t>
      </w:r>
      <w:proofErr w:type="spellStart"/>
      <w:r w:rsidR="00160CF9"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 The query works as follows</w:t>
      </w:r>
    </w:p>
    <w:p w14:paraId="0B4C55D7" w14:textId="55C6D9A1" w:rsidR="00F62B24" w:rsidRPr="002D3AD3" w:rsidRDefault="00F62B24" w:rsidP="00F62B24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</w:t>
      </w:r>
      <w:r w:rsidR="00160CF9">
        <w:rPr>
          <w:rFonts w:cs="Arial"/>
          <w:sz w:val="20"/>
          <w:szCs w:val="20"/>
        </w:rPr>
        <w:t xml:space="preserve">for getting Education Details by </w:t>
      </w:r>
      <w:proofErr w:type="spellStart"/>
      <w:r w:rsidR="00160CF9"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0A85E264" w14:textId="77777777" w:rsidR="00F62B24" w:rsidRPr="00474D54" w:rsidRDefault="00F62B24" w:rsidP="00F62B24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EducationDetails</w:t>
      </w:r>
      <w:proofErr w:type="spellEnd"/>
      <w:r>
        <w:rPr>
          <w:rFonts w:cs="Arial"/>
          <w:sz w:val="20"/>
          <w:szCs w:val="20"/>
        </w:rPr>
        <w:t>.</w:t>
      </w:r>
    </w:p>
    <w:p w14:paraId="4D4ABC2B" w14:textId="77777777" w:rsidR="00F62B24" w:rsidRPr="002D3AD3" w:rsidRDefault="00F62B24" w:rsidP="00F62B24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47218D0C" w14:textId="77777777" w:rsidR="00F62B24" w:rsidRDefault="00F62B24" w:rsidP="00F62B24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6D2CCD83" w14:textId="7A611F8F" w:rsidR="00F62B24" w:rsidRDefault="00F62B24" w:rsidP="00F62B24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Checks whether</w:t>
      </w:r>
      <w:r w:rsidR="00BF5376">
        <w:rPr>
          <w:rFonts w:cs="Arial"/>
          <w:sz w:val="20"/>
          <w:szCs w:val="20"/>
        </w:rPr>
        <w:t xml:space="preserve"> the record exists by input parameter </w:t>
      </w:r>
      <w:proofErr w:type="spellStart"/>
      <w:r w:rsidR="00BF5376">
        <w:rPr>
          <w:rFonts w:cs="Arial"/>
          <w:sz w:val="20"/>
          <w:szCs w:val="20"/>
        </w:rPr>
        <w:t>empID</w:t>
      </w:r>
      <w:proofErr w:type="spellEnd"/>
      <w:r w:rsidR="00BF5376">
        <w:rPr>
          <w:rFonts w:cs="Arial"/>
          <w:sz w:val="20"/>
          <w:szCs w:val="20"/>
        </w:rPr>
        <w:t>.</w:t>
      </w:r>
    </w:p>
    <w:p w14:paraId="0BFBD4E0" w14:textId="5755687E" w:rsidR="00F62B24" w:rsidRPr="0070287F" w:rsidRDefault="00F62B24" w:rsidP="00F62B24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 xml:space="preserve">returns </w:t>
      </w:r>
      <w:proofErr w:type="spellStart"/>
      <w:r w:rsidR="00BF5376">
        <w:rPr>
          <w:rFonts w:cs="Arial"/>
          <w:sz w:val="20"/>
          <w:szCs w:val="20"/>
        </w:rPr>
        <w:t>EducationDetail</w:t>
      </w:r>
      <w:proofErr w:type="spellEnd"/>
      <w:r w:rsidR="00BF5376">
        <w:rPr>
          <w:rFonts w:cs="Arial"/>
          <w:sz w:val="20"/>
          <w:szCs w:val="20"/>
        </w:rPr>
        <w:t xml:space="preserve"> related data</w:t>
      </w:r>
      <w:r>
        <w:rPr>
          <w:rFonts w:cs="Arial"/>
          <w:sz w:val="20"/>
          <w:szCs w:val="20"/>
        </w:rPr>
        <w:t>.</w:t>
      </w:r>
    </w:p>
    <w:p w14:paraId="57223F8F" w14:textId="77777777" w:rsidR="00F62B24" w:rsidRPr="00E70C6B" w:rsidRDefault="00F62B24" w:rsidP="00F62B24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        </w:t>
      </w: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57ED34E7" w14:textId="77777777" w:rsidR="00F62B24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Make sure all older Business Rules are applied.</w:t>
      </w:r>
    </w:p>
    <w:p w14:paraId="42136799" w14:textId="77777777" w:rsidR="00F62B24" w:rsidRDefault="00F62B24" w:rsidP="00F62B24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7D7A1EB6" w14:textId="60D93B35" w:rsidR="00F62B24" w:rsidRPr="00BF5376" w:rsidRDefault="00F62B24" w:rsidP="00BF5376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="00BF5376" w:rsidRPr="00BF5376">
        <w:rPr>
          <w:rFonts w:ascii="Courier New" w:hAnsi="Courier New" w:cs="Courier New"/>
          <w:sz w:val="20"/>
          <w:szCs w:val="20"/>
        </w:rPr>
        <w:t xml:space="preserve">getting Education Details by </w:t>
      </w:r>
      <w:proofErr w:type="spellStart"/>
      <w:r w:rsidR="00BF5376" w:rsidRPr="00BF5376">
        <w:rPr>
          <w:rFonts w:ascii="Courier New" w:hAnsi="Courier New" w:cs="Courier New"/>
          <w:sz w:val="20"/>
          <w:szCs w:val="20"/>
        </w:rPr>
        <w:t>empID</w:t>
      </w:r>
      <w:proofErr w:type="spellEnd"/>
      <w:r w:rsidR="00BF5376" w:rsidRPr="00BF5376">
        <w:rPr>
          <w:rFonts w:ascii="Courier New" w:hAnsi="Courier New" w:cs="Courier New"/>
          <w:sz w:val="20"/>
          <w:szCs w:val="20"/>
        </w:rPr>
        <w:t>.</w:t>
      </w:r>
    </w:p>
    <w:p w14:paraId="50F92CEB" w14:textId="77777777" w:rsidR="00F62B24" w:rsidRPr="004D279D" w:rsidRDefault="00F62B24" w:rsidP="00F62B24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023D1681" w14:textId="77777777" w:rsidR="00F62B24" w:rsidRPr="00664A1B" w:rsidRDefault="00F62B24" w:rsidP="00F62B24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7C951240" w14:textId="77777777" w:rsidR="00F62B24" w:rsidRPr="000710FE" w:rsidRDefault="00F62B24" w:rsidP="00F62B24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EducationDetails</w:t>
      </w:r>
      <w:proofErr w:type="spellEnd"/>
    </w:p>
    <w:p w14:paraId="7DEA14B7" w14:textId="77777777" w:rsidR="00F62B24" w:rsidRPr="000710FE" w:rsidRDefault="00F62B24" w:rsidP="00F62B24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No</w:t>
      </w:r>
    </w:p>
    <w:p w14:paraId="18299DCE" w14:textId="77777777" w:rsidR="00F62B24" w:rsidRPr="008E721A" w:rsidRDefault="00F62B24" w:rsidP="00F62B24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Pr="008E721A">
        <w:rPr>
          <w:rFonts w:cs="Arial"/>
          <w:sz w:val="20"/>
          <w:szCs w:val="20"/>
        </w:rPr>
        <w:t xml:space="preserve">returns </w:t>
      </w:r>
      <w:proofErr w:type="spellStart"/>
      <w:r>
        <w:rPr>
          <w:rFonts w:cs="Arial"/>
          <w:sz w:val="20"/>
          <w:szCs w:val="20"/>
        </w:rPr>
        <w:t>EducationDetails</w:t>
      </w:r>
      <w:proofErr w:type="spellEnd"/>
      <w:r>
        <w:rPr>
          <w:rFonts w:cs="Arial"/>
          <w:sz w:val="20"/>
          <w:szCs w:val="20"/>
        </w:rPr>
        <w:t xml:space="preserve"> related details.</w:t>
      </w:r>
    </w:p>
    <w:p w14:paraId="0F979BEA" w14:textId="77777777" w:rsidR="00F62B24" w:rsidRDefault="00F62B24" w:rsidP="00F62B24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6451CB3" w14:textId="77777777" w:rsidR="00F62B24" w:rsidRPr="0077184B" w:rsidRDefault="00F62B24" w:rsidP="00F62B24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646ADDCF" w14:textId="77777777" w:rsidR="00F62B24" w:rsidRPr="0041103B" w:rsidRDefault="00F62B24" w:rsidP="00F62B24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EmployeeEducation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72CC45C8" w14:textId="27F924E1" w:rsidR="00F62B24" w:rsidRPr="0041103B" w:rsidRDefault="00F62B24" w:rsidP="00F62B2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 w:rsidR="00BF5376">
        <w:rPr>
          <w:rFonts w:cs="Arial"/>
          <w:sz w:val="20"/>
          <w:szCs w:val="20"/>
        </w:rPr>
        <w:t>GetById</w:t>
      </w:r>
      <w:proofErr w:type="spellEnd"/>
    </w:p>
    <w:p w14:paraId="219E05F7" w14:textId="3B6DD7AC" w:rsidR="00F62B24" w:rsidRPr="0078741E" w:rsidRDefault="00F62B24" w:rsidP="00F62B2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EmployeeEducation</w:t>
      </w:r>
      <w:r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="00BF5376">
        <w:rPr>
          <w:rFonts w:cs="Arial"/>
          <w:sz w:val="20"/>
          <w:szCs w:val="20"/>
        </w:rPr>
        <w:t>GetById</w:t>
      </w:r>
    </w:p>
    <w:p w14:paraId="56607111" w14:textId="48178AB7" w:rsidR="00F62B24" w:rsidRDefault="00F62B24" w:rsidP="00501B99">
      <w:pPr>
        <w:rPr>
          <w:rFonts w:cs="Arial"/>
          <w:sz w:val="20"/>
          <w:szCs w:val="20"/>
        </w:rPr>
      </w:pPr>
    </w:p>
    <w:p w14:paraId="66D1C88F" w14:textId="2A72AFDA" w:rsidR="00BE7A38" w:rsidRDefault="00BE7A38" w:rsidP="00BE7A38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r>
        <w:rPr>
          <w:rFonts w:cs="Arial"/>
          <w:caps w:val="0"/>
        </w:rPr>
        <w:t>Common</w:t>
      </w:r>
      <w:r w:rsidRPr="00C745FD"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GetBusinessValues</w:t>
      </w:r>
      <w:proofErr w:type="spellEnd"/>
      <w:r w:rsidRPr="00462F0C">
        <w:rPr>
          <w:rFonts w:cs="Arial"/>
          <w:caps w:val="0"/>
        </w:rPr>
        <w:t>:</w:t>
      </w:r>
    </w:p>
    <w:p w14:paraId="19080884" w14:textId="77777777" w:rsidR="00BE7A38" w:rsidRPr="00C745FD" w:rsidRDefault="00BE7A38" w:rsidP="00BE7A38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643B7F60" w14:textId="77777777" w:rsidR="00BE7A38" w:rsidRPr="007A3435" w:rsidRDefault="00BE7A38" w:rsidP="00BE7A38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59927465" w14:textId="74E813A9" w:rsidR="00BE7A38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  <w:lang w:bidi="ar-SA"/>
        </w:rPr>
        <w:t>Common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  <w:proofErr w:type="spellEnd"/>
    </w:p>
    <w:p w14:paraId="62881D75" w14:textId="705A0197" w:rsidR="00BE7A38" w:rsidRPr="003249DC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  <w:lang w:bidi="ar-SA"/>
        </w:rPr>
        <w:t>GetBusinessValues</w:t>
      </w:r>
      <w:proofErr w:type="spellEnd"/>
    </w:p>
    <w:p w14:paraId="1ADEF862" w14:textId="77777777" w:rsidR="00BE7A38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BE7A38" w14:paraId="5BCB17AC" w14:textId="77777777" w:rsidTr="007551E6">
        <w:tc>
          <w:tcPr>
            <w:tcW w:w="1838" w:type="dxa"/>
          </w:tcPr>
          <w:p w14:paraId="76EB8A23" w14:textId="77777777" w:rsidR="00BE7A38" w:rsidRPr="00EB0E0A" w:rsidRDefault="00BE7A38" w:rsidP="007551E6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51F45F1" w14:textId="77777777" w:rsidR="00BE7A38" w:rsidRPr="00EB0E0A" w:rsidRDefault="00BE7A38" w:rsidP="007551E6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BE7A38" w14:paraId="7AEE6EEA" w14:textId="77777777" w:rsidTr="007551E6">
        <w:trPr>
          <w:trHeight w:val="269"/>
        </w:trPr>
        <w:tc>
          <w:tcPr>
            <w:tcW w:w="1838" w:type="dxa"/>
          </w:tcPr>
          <w:p w14:paraId="19581B9F" w14:textId="10DBC4A4" w:rsidR="00BE7A38" w:rsidRPr="00EB0E0A" w:rsidRDefault="00975C99" w:rsidP="007551E6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ValueKey</w:t>
            </w:r>
            <w:proofErr w:type="spellEnd"/>
          </w:p>
        </w:tc>
        <w:tc>
          <w:tcPr>
            <w:tcW w:w="1276" w:type="dxa"/>
          </w:tcPr>
          <w:p w14:paraId="64285915" w14:textId="2CD33FE1" w:rsidR="00BE7A38" w:rsidRPr="00EB0E0A" w:rsidRDefault="0070284B" w:rsidP="007551E6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</w:t>
            </w:r>
            <w:r w:rsidR="00BE7A38">
              <w:rPr>
                <w:rFonts w:cs="Arial"/>
                <w:sz w:val="20"/>
                <w:szCs w:val="20"/>
              </w:rPr>
              <w:t>tring</w:t>
            </w:r>
          </w:p>
        </w:tc>
      </w:tr>
    </w:tbl>
    <w:p w14:paraId="2822039E" w14:textId="77777777" w:rsidR="00BE7A38" w:rsidRPr="003249DC" w:rsidRDefault="00BE7A38" w:rsidP="00BE7A38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3BF17A92" w14:textId="1F10C3AF" w:rsidR="00BE7A38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is used for getting </w:t>
      </w:r>
      <w:r w:rsidR="00975C99">
        <w:rPr>
          <w:rFonts w:cs="Arial"/>
          <w:sz w:val="20"/>
          <w:szCs w:val="20"/>
        </w:rPr>
        <w:t>Business Values</w:t>
      </w:r>
      <w:r>
        <w:rPr>
          <w:rFonts w:cs="Arial"/>
          <w:sz w:val="20"/>
          <w:szCs w:val="20"/>
        </w:rPr>
        <w:t xml:space="preserve"> by</w:t>
      </w:r>
      <w:r w:rsidR="00975C99">
        <w:rPr>
          <w:rFonts w:cs="Arial"/>
          <w:sz w:val="20"/>
          <w:szCs w:val="20"/>
        </w:rPr>
        <w:t xml:space="preserve"> </w:t>
      </w:r>
      <w:proofErr w:type="spellStart"/>
      <w:r w:rsidR="00975C99">
        <w:rPr>
          <w:rFonts w:cs="Arial"/>
          <w:sz w:val="20"/>
          <w:szCs w:val="20"/>
        </w:rPr>
        <w:t>ValueKey</w:t>
      </w:r>
      <w:proofErr w:type="spellEnd"/>
      <w:r>
        <w:rPr>
          <w:rFonts w:cs="Arial"/>
          <w:sz w:val="20"/>
          <w:szCs w:val="20"/>
        </w:rPr>
        <w:t>.</w:t>
      </w:r>
    </w:p>
    <w:p w14:paraId="39F81964" w14:textId="0D6EE1CE" w:rsidR="00BE7A38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Linq query is used in this method for getting </w:t>
      </w:r>
      <w:r w:rsidR="00975C99">
        <w:rPr>
          <w:rFonts w:cs="Arial"/>
          <w:sz w:val="20"/>
          <w:szCs w:val="20"/>
        </w:rPr>
        <w:t xml:space="preserve">Business Values </w:t>
      </w:r>
      <w:r>
        <w:rPr>
          <w:rFonts w:cs="Arial"/>
          <w:sz w:val="20"/>
          <w:szCs w:val="20"/>
        </w:rPr>
        <w:t>by</w:t>
      </w:r>
      <w:r w:rsidR="00975C99">
        <w:rPr>
          <w:rFonts w:cs="Arial"/>
          <w:sz w:val="20"/>
          <w:szCs w:val="20"/>
        </w:rPr>
        <w:t xml:space="preserve"> </w:t>
      </w:r>
      <w:proofErr w:type="spellStart"/>
      <w:r w:rsidR="00975C99">
        <w:rPr>
          <w:rFonts w:cs="Arial"/>
          <w:sz w:val="20"/>
          <w:szCs w:val="20"/>
        </w:rPr>
        <w:t>ValueKey</w:t>
      </w:r>
      <w:proofErr w:type="spellEnd"/>
      <w:r>
        <w:rPr>
          <w:rFonts w:cs="Arial"/>
          <w:sz w:val="20"/>
          <w:szCs w:val="20"/>
        </w:rPr>
        <w:t>. The query works as follows</w:t>
      </w:r>
    </w:p>
    <w:p w14:paraId="36D98BCF" w14:textId="663FB456" w:rsidR="00975C99" w:rsidRPr="00975C99" w:rsidRDefault="00BE7A38" w:rsidP="007551E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975C99">
        <w:rPr>
          <w:rFonts w:ascii="Courier New" w:hAnsi="Courier New" w:cs="Courier New"/>
          <w:sz w:val="20"/>
          <w:szCs w:val="20"/>
        </w:rPr>
        <w:t>Purpose</w:t>
      </w:r>
      <w:r w:rsidRPr="00975C99">
        <w:rPr>
          <w:rFonts w:cs="Arial"/>
          <w:sz w:val="20"/>
          <w:szCs w:val="20"/>
        </w:rPr>
        <w:t xml:space="preserve">: This Query is for </w:t>
      </w:r>
      <w:r w:rsidR="00975C99">
        <w:rPr>
          <w:rFonts w:cs="Arial"/>
          <w:sz w:val="20"/>
          <w:szCs w:val="20"/>
        </w:rPr>
        <w:t xml:space="preserve">getting Business Values by </w:t>
      </w:r>
      <w:proofErr w:type="spellStart"/>
      <w:r w:rsidR="00975C99">
        <w:rPr>
          <w:rFonts w:cs="Arial"/>
          <w:sz w:val="20"/>
          <w:szCs w:val="20"/>
        </w:rPr>
        <w:t>ValueKey</w:t>
      </w:r>
      <w:proofErr w:type="spellEnd"/>
      <w:r w:rsidR="00975C99">
        <w:rPr>
          <w:rFonts w:cs="Arial"/>
          <w:sz w:val="20"/>
          <w:szCs w:val="20"/>
        </w:rPr>
        <w:t>.</w:t>
      </w:r>
      <w:r w:rsidR="00975C99" w:rsidRPr="00975C99">
        <w:rPr>
          <w:rFonts w:ascii="Courier New" w:hAnsi="Courier New" w:cs="Courier New"/>
          <w:sz w:val="20"/>
          <w:szCs w:val="20"/>
        </w:rPr>
        <w:t xml:space="preserve"> </w:t>
      </w:r>
    </w:p>
    <w:p w14:paraId="6BE6DA46" w14:textId="0CCB8C69" w:rsidR="00BE7A38" w:rsidRPr="00975C99" w:rsidRDefault="00BE7A38" w:rsidP="007551E6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975C99">
        <w:rPr>
          <w:rFonts w:ascii="Courier New" w:hAnsi="Courier New" w:cs="Courier New"/>
          <w:sz w:val="20"/>
          <w:szCs w:val="20"/>
        </w:rPr>
        <w:t>Tables:</w:t>
      </w:r>
      <w:r w:rsidR="00975C9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75C99">
        <w:rPr>
          <w:rFonts w:ascii="Courier New" w:hAnsi="Courier New" w:cs="Courier New"/>
          <w:sz w:val="20"/>
          <w:szCs w:val="20"/>
        </w:rPr>
        <w:t>lkValue</w:t>
      </w:r>
      <w:proofErr w:type="spellEnd"/>
      <w:r w:rsidR="00975C99">
        <w:rPr>
          <w:rFonts w:ascii="Courier New" w:hAnsi="Courier New" w:cs="Courier New"/>
          <w:sz w:val="20"/>
          <w:szCs w:val="20"/>
        </w:rPr>
        <w:t xml:space="preserve"> and </w:t>
      </w:r>
      <w:proofErr w:type="spellStart"/>
      <w:r w:rsidR="00975C99">
        <w:rPr>
          <w:rFonts w:ascii="Courier New" w:hAnsi="Courier New" w:cs="Courier New"/>
          <w:sz w:val="20"/>
          <w:szCs w:val="20"/>
        </w:rPr>
        <w:t>ValueType</w:t>
      </w:r>
      <w:proofErr w:type="spellEnd"/>
      <w:r w:rsidRPr="00975C99">
        <w:rPr>
          <w:rFonts w:cs="Arial"/>
          <w:sz w:val="20"/>
          <w:szCs w:val="20"/>
        </w:rPr>
        <w:t>.</w:t>
      </w:r>
    </w:p>
    <w:p w14:paraId="5009BC30" w14:textId="1759AC9D" w:rsidR="00975C99" w:rsidRPr="00975C99" w:rsidRDefault="00BE7A38" w:rsidP="00975C99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1537DDE8" w14:textId="0B79F45D" w:rsidR="00BE7A38" w:rsidRPr="0070287F" w:rsidRDefault="00BE7A38" w:rsidP="00BE7A38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 xml:space="preserve">returns </w:t>
      </w:r>
      <w:r w:rsidR="00975C99">
        <w:rPr>
          <w:rFonts w:cs="Arial"/>
          <w:sz w:val="20"/>
          <w:szCs w:val="20"/>
        </w:rPr>
        <w:t xml:space="preserve">Business Values </w:t>
      </w:r>
      <w:r>
        <w:rPr>
          <w:rFonts w:cs="Arial"/>
          <w:sz w:val="20"/>
          <w:szCs w:val="20"/>
        </w:rPr>
        <w:t>related data.</w:t>
      </w:r>
    </w:p>
    <w:p w14:paraId="1B48C93A" w14:textId="77777777" w:rsidR="00BE7A38" w:rsidRPr="00E70C6B" w:rsidRDefault="00BE7A38" w:rsidP="00BE7A38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        </w:t>
      </w: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525C7589" w14:textId="77777777" w:rsidR="00BE7A38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015DCD7" w14:textId="77777777" w:rsidR="00BE7A38" w:rsidRDefault="00BE7A38" w:rsidP="00BE7A38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21C5F64E" w14:textId="1C361435" w:rsidR="00BE7A38" w:rsidRPr="00BF5376" w:rsidRDefault="00BE7A38" w:rsidP="00BE7A38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Pr="00BF5376">
        <w:rPr>
          <w:rFonts w:ascii="Courier New" w:hAnsi="Courier New" w:cs="Courier New"/>
          <w:sz w:val="20"/>
          <w:szCs w:val="20"/>
        </w:rPr>
        <w:t xml:space="preserve">getting </w:t>
      </w:r>
      <w:r w:rsidR="00975C99">
        <w:rPr>
          <w:rFonts w:ascii="Courier New" w:hAnsi="Courier New" w:cs="Courier New"/>
          <w:sz w:val="20"/>
          <w:szCs w:val="20"/>
        </w:rPr>
        <w:t>Business Values</w:t>
      </w:r>
      <w:r w:rsidRPr="00BF5376">
        <w:rPr>
          <w:rFonts w:ascii="Courier New" w:hAnsi="Courier New" w:cs="Courier New"/>
          <w:sz w:val="20"/>
          <w:szCs w:val="20"/>
        </w:rPr>
        <w:t xml:space="preserve"> by</w:t>
      </w:r>
      <w:r w:rsidR="00975C9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75C99">
        <w:rPr>
          <w:rFonts w:ascii="Courier New" w:hAnsi="Courier New" w:cs="Courier New"/>
          <w:sz w:val="20"/>
          <w:szCs w:val="20"/>
        </w:rPr>
        <w:t>ValueKey</w:t>
      </w:r>
      <w:proofErr w:type="spellEnd"/>
      <w:r w:rsidRPr="00BF5376">
        <w:rPr>
          <w:rFonts w:ascii="Courier New" w:hAnsi="Courier New" w:cs="Courier New"/>
          <w:sz w:val="20"/>
          <w:szCs w:val="20"/>
        </w:rPr>
        <w:t>.</w:t>
      </w:r>
    </w:p>
    <w:p w14:paraId="4286CBC7" w14:textId="77777777" w:rsidR="00BE7A38" w:rsidRPr="004D279D" w:rsidRDefault="00BE7A38" w:rsidP="00BE7A38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48446909" w14:textId="77777777" w:rsidR="00BE7A38" w:rsidRPr="00664A1B" w:rsidRDefault="00BE7A38" w:rsidP="00BE7A38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037E4CA6" w14:textId="163E9261" w:rsidR="00BE7A38" w:rsidRPr="00975C99" w:rsidRDefault="00975C99" w:rsidP="00BE7A3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lkValue</w:t>
      </w:r>
      <w:proofErr w:type="spellEnd"/>
    </w:p>
    <w:p w14:paraId="79824609" w14:textId="372A00AD" w:rsidR="00975C99" w:rsidRPr="000710FE" w:rsidRDefault="00975C99" w:rsidP="00BE7A3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ValueType</w:t>
      </w:r>
      <w:proofErr w:type="spellEnd"/>
    </w:p>
    <w:p w14:paraId="1F4F2FA2" w14:textId="77777777" w:rsidR="00BE7A38" w:rsidRPr="000710FE" w:rsidRDefault="00BE7A38" w:rsidP="00BE7A38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No</w:t>
      </w:r>
    </w:p>
    <w:p w14:paraId="3BE31D96" w14:textId="0EDB3092" w:rsidR="00BE7A38" w:rsidRPr="008E721A" w:rsidRDefault="00BE7A38" w:rsidP="00BE7A38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Pr="008E721A">
        <w:rPr>
          <w:rFonts w:cs="Arial"/>
          <w:sz w:val="20"/>
          <w:szCs w:val="20"/>
        </w:rPr>
        <w:t xml:space="preserve">returns </w:t>
      </w:r>
      <w:r w:rsidR="00975C99">
        <w:rPr>
          <w:rFonts w:cs="Arial"/>
          <w:sz w:val="20"/>
          <w:szCs w:val="20"/>
        </w:rPr>
        <w:t xml:space="preserve">Business Value </w:t>
      </w:r>
      <w:r>
        <w:rPr>
          <w:rFonts w:cs="Arial"/>
          <w:sz w:val="20"/>
          <w:szCs w:val="20"/>
        </w:rPr>
        <w:t>related details.</w:t>
      </w:r>
    </w:p>
    <w:p w14:paraId="12F2E520" w14:textId="77777777" w:rsidR="00BE7A38" w:rsidRDefault="00BE7A38" w:rsidP="00BE7A38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0B4CCA1B" w14:textId="77777777" w:rsidR="00BE7A38" w:rsidRPr="0077184B" w:rsidRDefault="00BE7A38" w:rsidP="00BE7A38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1BF21A3E" w14:textId="79AB3416" w:rsidR="00BE7A38" w:rsidRPr="0041103B" w:rsidRDefault="00BE7A38" w:rsidP="00BE7A38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Controller.cs</w:t>
      </w:r>
    </w:p>
    <w:p w14:paraId="31E58B59" w14:textId="6EF7207C" w:rsidR="00BE7A38" w:rsidRPr="0041103B" w:rsidRDefault="00BE7A38" w:rsidP="00BE7A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cs="Arial"/>
          <w:sz w:val="20"/>
          <w:szCs w:val="20"/>
        </w:rPr>
        <w:t>Get</w:t>
      </w:r>
      <w:r w:rsidR="00975C99">
        <w:rPr>
          <w:rFonts w:cs="Arial"/>
          <w:sz w:val="20"/>
          <w:szCs w:val="20"/>
        </w:rPr>
        <w:t>BusinessValues</w:t>
      </w:r>
      <w:proofErr w:type="spellEnd"/>
    </w:p>
    <w:p w14:paraId="4E1FB278" w14:textId="10B5F309" w:rsidR="00BE7A38" w:rsidRDefault="00BE7A38" w:rsidP="00BE7A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Employee</w:t>
      </w:r>
      <w:r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="00975C99">
        <w:rPr>
          <w:rFonts w:cs="Arial"/>
          <w:sz w:val="20"/>
          <w:szCs w:val="20"/>
        </w:rPr>
        <w:t>GetBusinessValues</w:t>
      </w:r>
    </w:p>
    <w:p w14:paraId="2F395FE3" w14:textId="77777777" w:rsidR="00D7481E" w:rsidRDefault="00D7481E" w:rsidP="00D7481E">
      <w:pPr>
        <w:pStyle w:val="ListParagraph"/>
        <w:ind w:left="2580"/>
        <w:rPr>
          <w:rFonts w:cs="Arial"/>
          <w:sz w:val="20"/>
          <w:szCs w:val="20"/>
        </w:rPr>
      </w:pPr>
    </w:p>
    <w:p w14:paraId="6B2816FA" w14:textId="0608F788" w:rsidR="00D7481E" w:rsidRPr="00462F0C" w:rsidRDefault="00D7481E" w:rsidP="00D7481E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r>
        <w:rPr>
          <w:rFonts w:cs="Arial"/>
          <w:caps w:val="0"/>
        </w:rPr>
        <w:t>E</w:t>
      </w:r>
      <w:r>
        <w:rPr>
          <w:rFonts w:cs="Arial"/>
          <w:caps w:val="0"/>
        </w:rPr>
        <w:t>mployment</w:t>
      </w:r>
      <w:r>
        <w:rPr>
          <w:rFonts w:cs="Arial"/>
          <w:caps w:val="0"/>
        </w:rPr>
        <w:t xml:space="preserve"> Tab</w:t>
      </w:r>
      <w:r w:rsidRPr="00462F0C">
        <w:rPr>
          <w:rFonts w:cs="Arial"/>
          <w:caps w:val="0"/>
        </w:rPr>
        <w:t>:</w:t>
      </w:r>
    </w:p>
    <w:p w14:paraId="7C0673D2" w14:textId="1BF461B0" w:rsidR="00D7481E" w:rsidRDefault="00D7481E" w:rsidP="00D7481E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C745FD">
        <w:rPr>
          <w:rFonts w:cs="Arial"/>
          <w:caps w:val="0"/>
        </w:rPr>
        <w:t>Associate</w:t>
      </w:r>
      <w:r>
        <w:rPr>
          <w:rFonts w:cs="Arial"/>
          <w:caps w:val="0"/>
        </w:rPr>
        <w:t>E</w:t>
      </w:r>
      <w:r>
        <w:rPr>
          <w:rFonts w:cs="Arial"/>
          <w:caps w:val="0"/>
        </w:rPr>
        <w:t>mployment</w:t>
      </w:r>
      <w:proofErr w:type="spellEnd"/>
      <w:r w:rsidRPr="00C745FD"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SaveE</w:t>
      </w:r>
      <w:r>
        <w:rPr>
          <w:rFonts w:cs="Arial"/>
          <w:caps w:val="0"/>
        </w:rPr>
        <w:t>mployment</w:t>
      </w:r>
      <w:r>
        <w:rPr>
          <w:rFonts w:cs="Arial"/>
          <w:caps w:val="0"/>
        </w:rPr>
        <w:t>Details</w:t>
      </w:r>
      <w:proofErr w:type="spellEnd"/>
      <w:r w:rsidRPr="00462F0C">
        <w:rPr>
          <w:rFonts w:cs="Arial"/>
          <w:caps w:val="0"/>
        </w:rPr>
        <w:t>:</w:t>
      </w:r>
    </w:p>
    <w:p w14:paraId="1E963AFF" w14:textId="77777777" w:rsidR="00D7481E" w:rsidRPr="00C745FD" w:rsidRDefault="00D7481E" w:rsidP="00D7481E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04621E49" w14:textId="77777777" w:rsidR="00D7481E" w:rsidRPr="007A3435" w:rsidRDefault="00D7481E" w:rsidP="00D7481E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43307B3C" w14:textId="7C69DEB5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  <w:lang w:bidi="ar-SA"/>
        </w:rPr>
        <w:t>AssociateE</w:t>
      </w:r>
      <w:r>
        <w:rPr>
          <w:rFonts w:cs="Arial"/>
          <w:sz w:val="20"/>
          <w:szCs w:val="20"/>
          <w:lang w:bidi="ar-SA"/>
        </w:rPr>
        <w:t>mployment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  <w:proofErr w:type="spellEnd"/>
    </w:p>
    <w:p w14:paraId="35F486C9" w14:textId="5A6877F3" w:rsidR="00D7481E" w:rsidRPr="003249DC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  <w:lang w:bidi="ar-SA"/>
        </w:rPr>
        <w:t>SaveE</w:t>
      </w:r>
      <w:r>
        <w:rPr>
          <w:rFonts w:cs="Arial"/>
          <w:color w:val="000000"/>
          <w:sz w:val="20"/>
          <w:szCs w:val="20"/>
          <w:lang w:bidi="ar-SA"/>
        </w:rPr>
        <w:t>mployment</w:t>
      </w:r>
      <w:r>
        <w:rPr>
          <w:rFonts w:cs="Arial"/>
          <w:color w:val="000000"/>
          <w:sz w:val="20"/>
          <w:szCs w:val="20"/>
          <w:lang w:bidi="ar-SA"/>
        </w:rPr>
        <w:t>Details</w:t>
      </w:r>
      <w:proofErr w:type="spellEnd"/>
    </w:p>
    <w:p w14:paraId="00E3ACA2" w14:textId="77777777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7481E" w14:paraId="0A4388FA" w14:textId="77777777" w:rsidTr="00C02341">
        <w:tc>
          <w:tcPr>
            <w:tcW w:w="1838" w:type="dxa"/>
          </w:tcPr>
          <w:p w14:paraId="39626DA3" w14:textId="77777777" w:rsidR="00D7481E" w:rsidRPr="00EB0E0A" w:rsidRDefault="00D7481E" w:rsidP="00C0234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014D532" w14:textId="77777777" w:rsidR="00D7481E" w:rsidRPr="00EB0E0A" w:rsidRDefault="00D7481E" w:rsidP="00C0234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7481E" w14:paraId="37C6CEA6" w14:textId="77777777" w:rsidTr="00C02341">
        <w:trPr>
          <w:trHeight w:val="269"/>
        </w:trPr>
        <w:tc>
          <w:tcPr>
            <w:tcW w:w="1838" w:type="dxa"/>
          </w:tcPr>
          <w:p w14:paraId="5BEA9FEE" w14:textId="77777777" w:rsidR="00D7481E" w:rsidRPr="00EB0E0A" w:rsidRDefault="00D7481E" w:rsidP="00C0234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details</w:t>
            </w:r>
          </w:p>
        </w:tc>
        <w:tc>
          <w:tcPr>
            <w:tcW w:w="1276" w:type="dxa"/>
          </w:tcPr>
          <w:p w14:paraId="530667BE" w14:textId="77777777" w:rsidR="00D7481E" w:rsidRPr="00EB0E0A" w:rsidRDefault="00D7481E" w:rsidP="00C0234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UserDetails</w:t>
            </w:r>
            <w:proofErr w:type="spellEnd"/>
          </w:p>
        </w:tc>
      </w:tr>
    </w:tbl>
    <w:p w14:paraId="60F27BFC" w14:textId="77777777" w:rsidR="00D7481E" w:rsidRPr="003249DC" w:rsidRDefault="00D7481E" w:rsidP="00D7481E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518B6FE7" w14:textId="11E8527B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is used for creating or updating E</w:t>
      </w:r>
      <w:r>
        <w:rPr>
          <w:rFonts w:cs="Arial"/>
          <w:sz w:val="20"/>
          <w:szCs w:val="20"/>
        </w:rPr>
        <w:t>mployment</w:t>
      </w:r>
      <w:r>
        <w:rPr>
          <w:rFonts w:cs="Arial"/>
          <w:sz w:val="20"/>
          <w:szCs w:val="20"/>
        </w:rPr>
        <w:t xml:space="preserve"> Details.</w:t>
      </w:r>
    </w:p>
    <w:p w14:paraId="6D50C655" w14:textId="25AD9B30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Linq query is used in this method for creating or updating Employment Details. The query works as follows</w:t>
      </w:r>
    </w:p>
    <w:p w14:paraId="4ED5ADC7" w14:textId="4E04A6E4" w:rsidR="00D7481E" w:rsidRPr="002D3AD3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to </w:t>
      </w:r>
      <w:proofErr w:type="gramStart"/>
      <w:r>
        <w:rPr>
          <w:rFonts w:cs="Arial"/>
          <w:sz w:val="20"/>
          <w:szCs w:val="20"/>
        </w:rPr>
        <w:t>creating</w:t>
      </w:r>
      <w:proofErr w:type="gramEnd"/>
      <w:r>
        <w:rPr>
          <w:rFonts w:cs="Arial"/>
          <w:sz w:val="20"/>
          <w:szCs w:val="20"/>
        </w:rPr>
        <w:t xml:space="preserve"> or updating Employment Details.</w:t>
      </w:r>
    </w:p>
    <w:p w14:paraId="767891B8" w14:textId="339ED159" w:rsidR="00D7481E" w:rsidRPr="00474D54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87051E">
        <w:rPr>
          <w:rFonts w:cs="Arial"/>
          <w:sz w:val="20"/>
          <w:szCs w:val="20"/>
        </w:rPr>
        <w:t xml:space="preserve">PreviousEmploymentDetails, </w:t>
      </w:r>
      <w:proofErr w:type="spellStart"/>
      <w:r w:rsidR="0087051E">
        <w:rPr>
          <w:rFonts w:cs="Arial"/>
          <w:sz w:val="20"/>
          <w:szCs w:val="20"/>
        </w:rPr>
        <w:t>ProfessionalReference</w:t>
      </w:r>
      <w:proofErr w:type="spellEnd"/>
      <w:r>
        <w:rPr>
          <w:rFonts w:cs="Arial"/>
          <w:sz w:val="20"/>
          <w:szCs w:val="20"/>
        </w:rPr>
        <w:t>.</w:t>
      </w:r>
    </w:p>
    <w:p w14:paraId="0A7B254D" w14:textId="77777777" w:rsidR="00D7481E" w:rsidRPr="002D3AD3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3152AC5A" w14:textId="77777777" w:rsidR="00D7481E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4BAAC712" w14:textId="554ECB8F" w:rsidR="00D7481E" w:rsidRDefault="00D7481E" w:rsidP="00D7481E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there are any duplicate </w:t>
      </w:r>
      <w:r w:rsidR="00C70987">
        <w:rPr>
          <w:rFonts w:cs="Arial"/>
          <w:sz w:val="20"/>
          <w:szCs w:val="20"/>
        </w:rPr>
        <w:t xml:space="preserve">previous Employment </w:t>
      </w:r>
      <w:r>
        <w:rPr>
          <w:rFonts w:cs="Arial"/>
          <w:sz w:val="20"/>
          <w:szCs w:val="20"/>
        </w:rPr>
        <w:t xml:space="preserve">details in the </w:t>
      </w:r>
      <w:r w:rsidR="00C70987">
        <w:rPr>
          <w:rFonts w:cs="Arial"/>
          <w:sz w:val="20"/>
          <w:szCs w:val="20"/>
        </w:rPr>
        <w:t>PreviousEmploymentD</w:t>
      </w:r>
      <w:r>
        <w:rPr>
          <w:rFonts w:cs="Arial"/>
          <w:sz w:val="20"/>
          <w:szCs w:val="20"/>
        </w:rPr>
        <w:t>etails tab</w:t>
      </w:r>
      <w:r w:rsidR="00C70987">
        <w:rPr>
          <w:rFonts w:cs="Arial"/>
          <w:sz w:val="20"/>
          <w:szCs w:val="20"/>
        </w:rPr>
        <w:t>le for the employee</w:t>
      </w:r>
      <w:r w:rsidRPr="008E5BBE">
        <w:rPr>
          <w:rFonts w:cs="Arial"/>
          <w:sz w:val="20"/>
          <w:szCs w:val="20"/>
        </w:rPr>
        <w:t>.</w:t>
      </w:r>
      <w:r>
        <w:rPr>
          <w:rFonts w:cs="Arial"/>
          <w:sz w:val="20"/>
          <w:szCs w:val="20"/>
        </w:rPr>
        <w:t xml:space="preserve"> If yes, then make those records </w:t>
      </w:r>
      <w:proofErr w:type="spellStart"/>
      <w:r>
        <w:rPr>
          <w:rFonts w:cs="Arial"/>
          <w:sz w:val="20"/>
          <w:szCs w:val="20"/>
        </w:rPr>
        <w:t>InActive</w:t>
      </w:r>
      <w:proofErr w:type="spellEnd"/>
      <w:r>
        <w:rPr>
          <w:rFonts w:cs="Arial"/>
          <w:sz w:val="20"/>
          <w:szCs w:val="20"/>
        </w:rPr>
        <w:t>.</w:t>
      </w:r>
    </w:p>
    <w:p w14:paraId="71A3D73A" w14:textId="0AF7C629" w:rsidR="00D7481E" w:rsidRDefault="00D7481E" w:rsidP="00D7481E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 record exists in the </w:t>
      </w:r>
      <w:r w:rsidR="00C70987">
        <w:rPr>
          <w:rFonts w:cs="Arial"/>
          <w:sz w:val="20"/>
          <w:szCs w:val="20"/>
        </w:rPr>
        <w:t xml:space="preserve">employment </w:t>
      </w:r>
      <w:r>
        <w:rPr>
          <w:rFonts w:cs="Arial"/>
          <w:sz w:val="20"/>
          <w:szCs w:val="20"/>
        </w:rPr>
        <w:t xml:space="preserve">details table by id of input parameter details, if yes then update the record with new details, if </w:t>
      </w:r>
      <w:proofErr w:type="gramStart"/>
      <w:r>
        <w:rPr>
          <w:rFonts w:cs="Arial"/>
          <w:sz w:val="20"/>
          <w:szCs w:val="20"/>
        </w:rPr>
        <w:t>no</w:t>
      </w:r>
      <w:proofErr w:type="gramEnd"/>
      <w:r>
        <w:rPr>
          <w:rFonts w:cs="Arial"/>
          <w:sz w:val="20"/>
          <w:szCs w:val="20"/>
        </w:rPr>
        <w:t xml:space="preserve"> then create new </w:t>
      </w:r>
      <w:r w:rsidR="00C70987">
        <w:rPr>
          <w:rFonts w:cs="Arial"/>
          <w:sz w:val="20"/>
          <w:szCs w:val="20"/>
        </w:rPr>
        <w:t xml:space="preserve">employment </w:t>
      </w:r>
      <w:r>
        <w:rPr>
          <w:rFonts w:cs="Arial"/>
          <w:sz w:val="20"/>
          <w:szCs w:val="20"/>
        </w:rPr>
        <w:t>record.</w:t>
      </w:r>
    </w:p>
    <w:p w14:paraId="7FE745C0" w14:textId="60A1DFF1" w:rsidR="00C70987" w:rsidRDefault="00C70987" w:rsidP="00C70987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Checks whether there are any duplicate pr</w:t>
      </w:r>
      <w:r>
        <w:rPr>
          <w:rFonts w:cs="Arial"/>
          <w:sz w:val="20"/>
          <w:szCs w:val="20"/>
        </w:rPr>
        <w:t>ofessional Reference</w:t>
      </w:r>
      <w:r>
        <w:rPr>
          <w:rFonts w:cs="Arial"/>
          <w:sz w:val="20"/>
          <w:szCs w:val="20"/>
        </w:rPr>
        <w:t xml:space="preserve"> details in the </w:t>
      </w:r>
      <w:proofErr w:type="spellStart"/>
      <w:r>
        <w:rPr>
          <w:rFonts w:cs="Arial"/>
          <w:sz w:val="20"/>
          <w:szCs w:val="20"/>
        </w:rPr>
        <w:t>ProfessionalReferences</w:t>
      </w:r>
      <w:proofErr w:type="spellEnd"/>
      <w:r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table for the employee</w:t>
      </w:r>
      <w:r w:rsidRPr="008E5BBE">
        <w:rPr>
          <w:rFonts w:cs="Arial"/>
          <w:sz w:val="20"/>
          <w:szCs w:val="20"/>
        </w:rPr>
        <w:t>.</w:t>
      </w:r>
      <w:r>
        <w:rPr>
          <w:rFonts w:cs="Arial"/>
          <w:sz w:val="20"/>
          <w:szCs w:val="20"/>
        </w:rPr>
        <w:t xml:space="preserve"> If yes, then make those records </w:t>
      </w:r>
      <w:proofErr w:type="spellStart"/>
      <w:r>
        <w:rPr>
          <w:rFonts w:cs="Arial"/>
          <w:sz w:val="20"/>
          <w:szCs w:val="20"/>
        </w:rPr>
        <w:t>InActive</w:t>
      </w:r>
      <w:proofErr w:type="spellEnd"/>
      <w:r>
        <w:rPr>
          <w:rFonts w:cs="Arial"/>
          <w:sz w:val="20"/>
          <w:szCs w:val="20"/>
        </w:rPr>
        <w:t>.</w:t>
      </w:r>
    </w:p>
    <w:p w14:paraId="5E79C0D3" w14:textId="7156E626" w:rsidR="00C70987" w:rsidRPr="00C70987" w:rsidRDefault="00C70987" w:rsidP="00C70987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 record exists in the </w:t>
      </w:r>
      <w:proofErr w:type="spellStart"/>
      <w:r>
        <w:rPr>
          <w:rFonts w:cs="Arial"/>
          <w:sz w:val="20"/>
          <w:szCs w:val="20"/>
        </w:rPr>
        <w:t>ProfessionalReferences</w:t>
      </w:r>
      <w:proofErr w:type="spellEnd"/>
      <w:r>
        <w:rPr>
          <w:rFonts w:cs="Arial"/>
          <w:sz w:val="20"/>
          <w:szCs w:val="20"/>
        </w:rPr>
        <w:t xml:space="preserve"> table by id of input parameter details, if yes then update the record with new details, if </w:t>
      </w:r>
      <w:proofErr w:type="gramStart"/>
      <w:r>
        <w:rPr>
          <w:rFonts w:cs="Arial"/>
          <w:sz w:val="20"/>
          <w:szCs w:val="20"/>
        </w:rPr>
        <w:t>no</w:t>
      </w:r>
      <w:proofErr w:type="gramEnd"/>
      <w:r>
        <w:rPr>
          <w:rFonts w:cs="Arial"/>
          <w:sz w:val="20"/>
          <w:szCs w:val="20"/>
        </w:rPr>
        <w:t xml:space="preserve"> then create new </w:t>
      </w:r>
      <w:r>
        <w:rPr>
          <w:rFonts w:cs="Arial"/>
          <w:sz w:val="20"/>
          <w:szCs w:val="20"/>
        </w:rPr>
        <w:t xml:space="preserve">Professional Reference </w:t>
      </w:r>
      <w:r>
        <w:rPr>
          <w:rFonts w:cs="Arial"/>
          <w:sz w:val="20"/>
          <w:szCs w:val="20"/>
        </w:rPr>
        <w:t>record.</w:t>
      </w:r>
    </w:p>
    <w:p w14:paraId="3584B62B" w14:textId="77777777" w:rsidR="00D7481E" w:rsidRPr="0070287F" w:rsidRDefault="00D7481E" w:rsidP="00D7481E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 xml:space="preserve">returns </w:t>
      </w:r>
      <w:proofErr w:type="spellStart"/>
      <w:r>
        <w:rPr>
          <w:rFonts w:cs="Arial"/>
          <w:sz w:val="20"/>
          <w:szCs w:val="20"/>
        </w:rPr>
        <w:t>boolean</w:t>
      </w:r>
      <w:proofErr w:type="spellEnd"/>
      <w:r>
        <w:rPr>
          <w:rFonts w:cs="Arial"/>
          <w:sz w:val="20"/>
          <w:szCs w:val="20"/>
        </w:rPr>
        <w:t>.</w:t>
      </w:r>
    </w:p>
    <w:p w14:paraId="3F4D7141" w14:textId="77777777" w:rsidR="00D7481E" w:rsidRPr="00E70C6B" w:rsidRDefault="00D7481E" w:rsidP="00D7481E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        </w:t>
      </w: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18FE9818" w14:textId="77777777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7A1D7D26" w14:textId="77777777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58570FFE" w14:textId="0CD110DF" w:rsidR="00D7481E" w:rsidRPr="00E63B01" w:rsidRDefault="00D7481E" w:rsidP="00D7481E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ascii="Courier New" w:hAnsi="Courier New" w:cs="Courier New"/>
          <w:sz w:val="20"/>
          <w:szCs w:val="20"/>
        </w:rPr>
        <w:t xml:space="preserve">To </w:t>
      </w:r>
      <w:r w:rsidRPr="00F62B24">
        <w:rPr>
          <w:rFonts w:ascii="Courier New" w:hAnsi="Courier New" w:cs="Courier New"/>
          <w:sz w:val="20"/>
          <w:szCs w:val="20"/>
        </w:rPr>
        <w:t>crea</w:t>
      </w:r>
      <w:r>
        <w:rPr>
          <w:rFonts w:ascii="Courier New" w:hAnsi="Courier New" w:cs="Courier New"/>
          <w:sz w:val="20"/>
          <w:szCs w:val="20"/>
        </w:rPr>
        <w:t>te</w:t>
      </w:r>
      <w:r w:rsidRPr="00F62B24">
        <w:rPr>
          <w:rFonts w:ascii="Courier New" w:hAnsi="Courier New" w:cs="Courier New"/>
          <w:sz w:val="20"/>
          <w:szCs w:val="20"/>
        </w:rPr>
        <w:t xml:space="preserve"> or updat</w:t>
      </w:r>
      <w:r>
        <w:rPr>
          <w:rFonts w:ascii="Courier New" w:hAnsi="Courier New" w:cs="Courier New"/>
          <w:sz w:val="20"/>
          <w:szCs w:val="20"/>
        </w:rPr>
        <w:t>e</w:t>
      </w:r>
      <w:r w:rsidRPr="00F62B24">
        <w:rPr>
          <w:rFonts w:ascii="Courier New" w:hAnsi="Courier New" w:cs="Courier New"/>
          <w:sz w:val="20"/>
          <w:szCs w:val="20"/>
        </w:rPr>
        <w:t xml:space="preserve"> </w:t>
      </w:r>
      <w:r w:rsidR="00C70987">
        <w:rPr>
          <w:rFonts w:ascii="Courier New" w:hAnsi="Courier New" w:cs="Courier New"/>
          <w:sz w:val="20"/>
          <w:szCs w:val="20"/>
        </w:rPr>
        <w:t xml:space="preserve">Employment </w:t>
      </w:r>
      <w:r w:rsidRPr="00F62B24">
        <w:rPr>
          <w:rFonts w:ascii="Courier New" w:hAnsi="Courier New" w:cs="Courier New"/>
          <w:sz w:val="20"/>
          <w:szCs w:val="20"/>
        </w:rPr>
        <w:t>Details</w:t>
      </w:r>
    </w:p>
    <w:p w14:paraId="1F0D6069" w14:textId="77777777" w:rsidR="00D7481E" w:rsidRPr="004D279D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F386D84" w14:textId="77777777" w:rsidR="00D7481E" w:rsidRPr="00664A1B" w:rsidRDefault="00D7481E" w:rsidP="00D7481E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12CE44D6" w14:textId="3FAE34B6" w:rsidR="00D7481E" w:rsidRPr="00C70987" w:rsidRDefault="00C70987" w:rsidP="00D7481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PreviousEmployment</w:t>
      </w:r>
      <w:r w:rsidR="00D7481E">
        <w:rPr>
          <w:rFonts w:ascii="Courier New" w:hAnsi="Courier New" w:cs="Courier New"/>
          <w:sz w:val="20"/>
          <w:szCs w:val="20"/>
        </w:rPr>
        <w:t>Details</w:t>
      </w:r>
    </w:p>
    <w:p w14:paraId="19290D40" w14:textId="3EC42FE7" w:rsidR="00C70987" w:rsidRPr="000710FE" w:rsidRDefault="00C70987" w:rsidP="00D7481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ProfessionalReference</w:t>
      </w:r>
      <w:r w:rsidR="000A0433"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0E337E17" w14:textId="77777777" w:rsidR="00D7481E" w:rsidRPr="000710FE" w:rsidRDefault="00D7481E" w:rsidP="00D7481E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No</w:t>
      </w:r>
    </w:p>
    <w:p w14:paraId="6879029B" w14:textId="29AA5923" w:rsidR="00D7481E" w:rsidRPr="008E721A" w:rsidRDefault="00D7481E" w:rsidP="00D7481E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Pr="008E721A">
        <w:rPr>
          <w:rFonts w:cs="Arial"/>
          <w:sz w:val="20"/>
          <w:szCs w:val="20"/>
        </w:rPr>
        <w:t xml:space="preserve">returns </w:t>
      </w:r>
      <w:r w:rsidR="000572FF">
        <w:rPr>
          <w:rFonts w:cs="Arial"/>
          <w:sz w:val="20"/>
          <w:szCs w:val="20"/>
        </w:rPr>
        <w:t xml:space="preserve">Employment </w:t>
      </w:r>
      <w:r>
        <w:rPr>
          <w:rFonts w:cs="Arial"/>
          <w:sz w:val="20"/>
          <w:szCs w:val="20"/>
        </w:rPr>
        <w:t>related details.</w:t>
      </w:r>
    </w:p>
    <w:p w14:paraId="0565F4BD" w14:textId="77777777" w:rsidR="00D7481E" w:rsidRDefault="00D7481E" w:rsidP="00D7481E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36AB6E0" w14:textId="77777777" w:rsidR="00D7481E" w:rsidRPr="0077184B" w:rsidRDefault="00D7481E" w:rsidP="00D7481E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1FF67C67" w14:textId="2D56032B" w:rsidR="00D7481E" w:rsidRPr="0041103B" w:rsidRDefault="00D7481E" w:rsidP="00D7481E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EmployeeE</w:t>
      </w:r>
      <w:r w:rsidR="000572FF">
        <w:rPr>
          <w:rFonts w:cs="Arial"/>
          <w:sz w:val="20"/>
          <w:szCs w:val="20"/>
        </w:rPr>
        <w:t>mployment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4E0F4AC4" w14:textId="3BEEBC9D" w:rsidR="00D7481E" w:rsidRPr="0041103B" w:rsidRDefault="00D7481E" w:rsidP="00D748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="000572FF">
        <w:rPr>
          <w:rFonts w:cs="Arial"/>
          <w:sz w:val="20"/>
          <w:szCs w:val="20"/>
        </w:rPr>
        <w:t>Save</w:t>
      </w:r>
    </w:p>
    <w:p w14:paraId="3BB428C1" w14:textId="63587675" w:rsidR="00D7481E" w:rsidRPr="0078741E" w:rsidRDefault="00D7481E" w:rsidP="00D748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 w:rsidR="000572FF" w:rsidRPr="000572FF">
        <w:rPr>
          <w:rFonts w:cs="Arial"/>
          <w:sz w:val="20"/>
          <w:szCs w:val="20"/>
        </w:rPr>
        <w:t xml:space="preserve"> </w:t>
      </w:r>
      <w:proofErr w:type="spellStart"/>
      <w:r w:rsidR="000572FF">
        <w:rPr>
          <w:rFonts w:cs="Arial"/>
          <w:sz w:val="20"/>
          <w:szCs w:val="20"/>
        </w:rPr>
        <w:t>EmployeeEmployment</w:t>
      </w:r>
      <w:r w:rsidR="000572FF" w:rsidRPr="00A033A5">
        <w:rPr>
          <w:rFonts w:cs="Arial"/>
          <w:sz w:val="20"/>
          <w:szCs w:val="20"/>
        </w:rPr>
        <w:t>Controller</w:t>
      </w:r>
      <w:proofErr w:type="spellEnd"/>
      <w:r w:rsidRPr="002106CD">
        <w:rPr>
          <w:rFonts w:cs="Arial"/>
          <w:sz w:val="20"/>
          <w:szCs w:val="20"/>
        </w:rPr>
        <w:t>/</w:t>
      </w:r>
      <w:r w:rsidR="000572FF">
        <w:rPr>
          <w:rFonts w:cs="Arial"/>
          <w:sz w:val="20"/>
          <w:szCs w:val="20"/>
        </w:rPr>
        <w:t>Save</w:t>
      </w:r>
    </w:p>
    <w:p w14:paraId="098C4F01" w14:textId="77777777" w:rsidR="00D7481E" w:rsidRDefault="00D7481E" w:rsidP="00D7481E">
      <w:pPr>
        <w:rPr>
          <w:rFonts w:cs="Arial"/>
          <w:sz w:val="20"/>
          <w:szCs w:val="20"/>
        </w:rPr>
      </w:pPr>
    </w:p>
    <w:p w14:paraId="66BF9980" w14:textId="19B44484" w:rsidR="00D7481E" w:rsidRDefault="00D7481E" w:rsidP="00D7481E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C745FD">
        <w:rPr>
          <w:rFonts w:cs="Arial"/>
          <w:caps w:val="0"/>
        </w:rPr>
        <w:t>Associate</w:t>
      </w:r>
      <w:r>
        <w:rPr>
          <w:rFonts w:cs="Arial"/>
          <w:caps w:val="0"/>
        </w:rPr>
        <w:t>E</w:t>
      </w:r>
      <w:r w:rsidR="0070284B">
        <w:rPr>
          <w:rFonts w:cs="Arial"/>
          <w:caps w:val="0"/>
        </w:rPr>
        <w:t>mployment</w:t>
      </w:r>
      <w:proofErr w:type="spellEnd"/>
      <w:r w:rsidRPr="00C745FD"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GetE</w:t>
      </w:r>
      <w:r w:rsidR="00B72267">
        <w:rPr>
          <w:rFonts w:cs="Arial"/>
          <w:caps w:val="0"/>
        </w:rPr>
        <w:t>mployment</w:t>
      </w:r>
      <w:r>
        <w:rPr>
          <w:rFonts w:cs="Arial"/>
          <w:caps w:val="0"/>
        </w:rPr>
        <w:t>DetailsByID</w:t>
      </w:r>
      <w:proofErr w:type="spellEnd"/>
      <w:r w:rsidRPr="00462F0C">
        <w:rPr>
          <w:rFonts w:cs="Arial"/>
          <w:caps w:val="0"/>
        </w:rPr>
        <w:t>:</w:t>
      </w:r>
    </w:p>
    <w:p w14:paraId="5F70AFEB" w14:textId="77777777" w:rsidR="00D7481E" w:rsidRPr="00C745FD" w:rsidRDefault="00D7481E" w:rsidP="00D7481E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0119C435" w14:textId="77777777" w:rsidR="00D7481E" w:rsidRPr="007A3435" w:rsidRDefault="00D7481E" w:rsidP="00D7481E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5488E611" w14:textId="578B26A1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  <w:lang w:bidi="ar-SA"/>
        </w:rPr>
        <w:t>AssociateE</w:t>
      </w:r>
      <w:r w:rsidR="00B72267">
        <w:rPr>
          <w:rFonts w:cs="Arial"/>
          <w:sz w:val="20"/>
          <w:szCs w:val="20"/>
          <w:lang w:bidi="ar-SA"/>
        </w:rPr>
        <w:t>mployment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  <w:proofErr w:type="spellEnd"/>
    </w:p>
    <w:p w14:paraId="22EEF897" w14:textId="40C4C1A4" w:rsidR="00D7481E" w:rsidRPr="003249DC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  <w:lang w:bidi="ar-SA"/>
        </w:rPr>
        <w:t>GetE</w:t>
      </w:r>
      <w:r w:rsidR="00B72267">
        <w:rPr>
          <w:rFonts w:cs="Arial"/>
          <w:color w:val="000000"/>
          <w:sz w:val="20"/>
          <w:szCs w:val="20"/>
          <w:lang w:bidi="ar-SA"/>
        </w:rPr>
        <w:t>mployment</w:t>
      </w:r>
      <w:r>
        <w:rPr>
          <w:rFonts w:cs="Arial"/>
          <w:color w:val="000000"/>
          <w:sz w:val="20"/>
          <w:szCs w:val="20"/>
          <w:lang w:bidi="ar-SA"/>
        </w:rPr>
        <w:t>DetailsByID</w:t>
      </w:r>
      <w:proofErr w:type="spellEnd"/>
    </w:p>
    <w:p w14:paraId="44C372B3" w14:textId="77777777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7481E" w14:paraId="3906627F" w14:textId="77777777" w:rsidTr="00C02341">
        <w:tc>
          <w:tcPr>
            <w:tcW w:w="1838" w:type="dxa"/>
          </w:tcPr>
          <w:p w14:paraId="19141F90" w14:textId="77777777" w:rsidR="00D7481E" w:rsidRPr="00EB0E0A" w:rsidRDefault="00D7481E" w:rsidP="00C0234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40B8552" w14:textId="77777777" w:rsidR="00D7481E" w:rsidRPr="00EB0E0A" w:rsidRDefault="00D7481E" w:rsidP="00C0234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7481E" w14:paraId="0CFA79AE" w14:textId="77777777" w:rsidTr="00C02341">
        <w:trPr>
          <w:trHeight w:val="269"/>
        </w:trPr>
        <w:tc>
          <w:tcPr>
            <w:tcW w:w="1838" w:type="dxa"/>
          </w:tcPr>
          <w:p w14:paraId="44FD7575" w14:textId="77777777" w:rsidR="00D7481E" w:rsidRPr="00EB0E0A" w:rsidRDefault="00D7481E" w:rsidP="00C0234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empID</w:t>
            </w:r>
            <w:proofErr w:type="spellEnd"/>
          </w:p>
        </w:tc>
        <w:tc>
          <w:tcPr>
            <w:tcW w:w="1276" w:type="dxa"/>
          </w:tcPr>
          <w:p w14:paraId="4A8FE2BE" w14:textId="09F850A6" w:rsidR="00D7481E" w:rsidRPr="00EB0E0A" w:rsidRDefault="00CA5AB3" w:rsidP="00C0234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</w:t>
            </w:r>
            <w:r w:rsidR="00D7481E">
              <w:rPr>
                <w:rFonts w:cs="Arial"/>
                <w:sz w:val="20"/>
                <w:szCs w:val="20"/>
              </w:rPr>
              <w:t>nt</w:t>
            </w:r>
          </w:p>
        </w:tc>
      </w:tr>
    </w:tbl>
    <w:p w14:paraId="001AB5D9" w14:textId="77777777" w:rsidR="00D7481E" w:rsidRPr="003249DC" w:rsidRDefault="00D7481E" w:rsidP="00D7481E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1BBEEAB3" w14:textId="0F4D9202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is used for getting</w:t>
      </w:r>
      <w:r w:rsidR="00B72267">
        <w:rPr>
          <w:rFonts w:cs="Arial"/>
          <w:sz w:val="20"/>
          <w:szCs w:val="20"/>
        </w:rPr>
        <w:t xml:space="preserve"> Previous </w:t>
      </w:r>
      <w:r>
        <w:rPr>
          <w:rFonts w:cs="Arial"/>
          <w:sz w:val="20"/>
          <w:szCs w:val="20"/>
        </w:rPr>
        <w:t>E</w:t>
      </w:r>
      <w:r w:rsidR="00B72267">
        <w:rPr>
          <w:rFonts w:cs="Arial"/>
          <w:sz w:val="20"/>
          <w:szCs w:val="20"/>
        </w:rPr>
        <w:t>mployment</w:t>
      </w:r>
      <w:r>
        <w:rPr>
          <w:rFonts w:cs="Arial"/>
          <w:sz w:val="20"/>
          <w:szCs w:val="20"/>
        </w:rPr>
        <w:t xml:space="preserve"> Details by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063E9698" w14:textId="169B7ABE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Linq query is used in this method for getting </w:t>
      </w:r>
      <w:r w:rsidR="00B72267">
        <w:rPr>
          <w:rFonts w:cs="Arial"/>
          <w:sz w:val="20"/>
          <w:szCs w:val="20"/>
        </w:rPr>
        <w:t xml:space="preserve">Previous Employment Details </w:t>
      </w:r>
      <w:r>
        <w:rPr>
          <w:rFonts w:cs="Arial"/>
          <w:sz w:val="20"/>
          <w:szCs w:val="20"/>
        </w:rPr>
        <w:t xml:space="preserve">by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 The query works as follows</w:t>
      </w:r>
    </w:p>
    <w:p w14:paraId="2A24049C" w14:textId="2617D6C9" w:rsidR="00D7481E" w:rsidRPr="002D3AD3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lastRenderedPageBreak/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</w:t>
      </w:r>
      <w:r>
        <w:rPr>
          <w:rFonts w:cs="Arial"/>
          <w:sz w:val="20"/>
          <w:szCs w:val="20"/>
        </w:rPr>
        <w:t xml:space="preserve">for getting </w:t>
      </w:r>
      <w:r w:rsidR="00B72267">
        <w:rPr>
          <w:rFonts w:cs="Arial"/>
          <w:sz w:val="20"/>
          <w:szCs w:val="20"/>
        </w:rPr>
        <w:t xml:space="preserve">Previous Employment Details </w:t>
      </w:r>
      <w:r>
        <w:rPr>
          <w:rFonts w:cs="Arial"/>
          <w:sz w:val="20"/>
          <w:szCs w:val="20"/>
        </w:rPr>
        <w:t xml:space="preserve">by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42D1A1C6" w14:textId="1423D0D1" w:rsidR="00D7481E" w:rsidRPr="00474D54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B72267" w:rsidRPr="00B72267">
        <w:rPr>
          <w:rFonts w:cs="Arial"/>
          <w:sz w:val="20"/>
          <w:szCs w:val="20"/>
        </w:rPr>
        <w:t>Previous</w:t>
      </w:r>
      <w:r>
        <w:rPr>
          <w:rFonts w:cs="Arial"/>
          <w:sz w:val="20"/>
          <w:szCs w:val="20"/>
        </w:rPr>
        <w:t>E</w:t>
      </w:r>
      <w:r w:rsidR="00B72267">
        <w:rPr>
          <w:rFonts w:cs="Arial"/>
          <w:sz w:val="20"/>
          <w:szCs w:val="20"/>
        </w:rPr>
        <w:t>mployment</w:t>
      </w:r>
      <w:r>
        <w:rPr>
          <w:rFonts w:cs="Arial"/>
          <w:sz w:val="20"/>
          <w:szCs w:val="20"/>
        </w:rPr>
        <w:t>Details.</w:t>
      </w:r>
    </w:p>
    <w:p w14:paraId="7F37FF3E" w14:textId="77777777" w:rsidR="00D7481E" w:rsidRPr="002D3AD3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2247F752" w14:textId="77777777" w:rsidR="00D7481E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3DE7B9C4" w14:textId="77777777" w:rsidR="00D7481E" w:rsidRDefault="00D7481E" w:rsidP="00D7481E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 record exists by input parameter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7DCE57C9" w14:textId="5A976D8B" w:rsidR="00D7481E" w:rsidRPr="0070287F" w:rsidRDefault="00D7481E" w:rsidP="00D7481E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 xml:space="preserve">returns </w:t>
      </w:r>
      <w:r w:rsidR="00B72267">
        <w:rPr>
          <w:rFonts w:cs="Arial"/>
          <w:sz w:val="20"/>
          <w:szCs w:val="20"/>
        </w:rPr>
        <w:t xml:space="preserve">Previous Employment </w:t>
      </w:r>
      <w:r>
        <w:rPr>
          <w:rFonts w:cs="Arial"/>
          <w:sz w:val="20"/>
          <w:szCs w:val="20"/>
        </w:rPr>
        <w:t>related data.</w:t>
      </w:r>
    </w:p>
    <w:p w14:paraId="700AB413" w14:textId="77777777" w:rsidR="00D7481E" w:rsidRPr="00E70C6B" w:rsidRDefault="00D7481E" w:rsidP="00D7481E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        </w:t>
      </w: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5AB390E" w14:textId="77777777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74B8CD89" w14:textId="77777777" w:rsidR="00D7481E" w:rsidRDefault="00D7481E" w:rsidP="00D7481E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70B1FFD8" w14:textId="41A6D52F" w:rsidR="00D7481E" w:rsidRPr="00BF5376" w:rsidRDefault="00D7481E" w:rsidP="00D7481E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Pr="00BF5376">
        <w:rPr>
          <w:rFonts w:ascii="Courier New" w:hAnsi="Courier New" w:cs="Courier New"/>
          <w:sz w:val="20"/>
          <w:szCs w:val="20"/>
        </w:rPr>
        <w:t xml:space="preserve">getting </w:t>
      </w:r>
      <w:r w:rsidR="00B72267" w:rsidRPr="00B72267">
        <w:rPr>
          <w:rFonts w:ascii="Courier New" w:hAnsi="Courier New" w:cs="Courier New"/>
          <w:sz w:val="20"/>
          <w:szCs w:val="20"/>
        </w:rPr>
        <w:t>Previous Employment Details</w:t>
      </w:r>
      <w:r w:rsidR="00B72267">
        <w:rPr>
          <w:rFonts w:cs="Arial"/>
          <w:sz w:val="20"/>
          <w:szCs w:val="20"/>
        </w:rPr>
        <w:t xml:space="preserve"> </w:t>
      </w:r>
      <w:r w:rsidRPr="00BF5376">
        <w:rPr>
          <w:rFonts w:ascii="Courier New" w:hAnsi="Courier New" w:cs="Courier New"/>
          <w:sz w:val="20"/>
          <w:szCs w:val="20"/>
        </w:rPr>
        <w:t xml:space="preserve">by </w:t>
      </w:r>
      <w:proofErr w:type="spellStart"/>
      <w:r w:rsidRPr="00BF5376">
        <w:rPr>
          <w:rFonts w:ascii="Courier New" w:hAnsi="Courier New" w:cs="Courier New"/>
          <w:sz w:val="20"/>
          <w:szCs w:val="20"/>
        </w:rPr>
        <w:t>empID</w:t>
      </w:r>
      <w:proofErr w:type="spellEnd"/>
      <w:r w:rsidRPr="00BF5376">
        <w:rPr>
          <w:rFonts w:ascii="Courier New" w:hAnsi="Courier New" w:cs="Courier New"/>
          <w:sz w:val="20"/>
          <w:szCs w:val="20"/>
        </w:rPr>
        <w:t>.</w:t>
      </w:r>
    </w:p>
    <w:p w14:paraId="77B10411" w14:textId="77777777" w:rsidR="00D7481E" w:rsidRPr="004D279D" w:rsidRDefault="00D7481E" w:rsidP="00D7481E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CF5F117" w14:textId="77777777" w:rsidR="00D7481E" w:rsidRPr="00664A1B" w:rsidRDefault="00D7481E" w:rsidP="00D7481E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622EF55E" w14:textId="5C7B6A56" w:rsidR="00D7481E" w:rsidRPr="000710FE" w:rsidRDefault="00B72267" w:rsidP="00D7481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PreviousEmployment</w:t>
      </w:r>
      <w:r w:rsidR="00D7481E">
        <w:rPr>
          <w:rFonts w:ascii="Courier New" w:hAnsi="Courier New" w:cs="Courier New"/>
          <w:sz w:val="20"/>
          <w:szCs w:val="20"/>
        </w:rPr>
        <w:t>Details</w:t>
      </w:r>
    </w:p>
    <w:p w14:paraId="3E87F436" w14:textId="77777777" w:rsidR="00D7481E" w:rsidRPr="000710FE" w:rsidRDefault="00D7481E" w:rsidP="00D7481E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No</w:t>
      </w:r>
    </w:p>
    <w:p w14:paraId="00B08606" w14:textId="62F77D49" w:rsidR="00D7481E" w:rsidRPr="00B72267" w:rsidRDefault="00D7481E" w:rsidP="00B72267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</w:t>
      </w:r>
      <w:r w:rsidR="00B72267" w:rsidRPr="00B72267">
        <w:rPr>
          <w:rFonts w:cs="Arial"/>
          <w:sz w:val="20"/>
          <w:szCs w:val="20"/>
        </w:rPr>
        <w:t xml:space="preserve"> </w:t>
      </w:r>
      <w:r w:rsidR="00B72267" w:rsidRPr="008E721A">
        <w:rPr>
          <w:rFonts w:cs="Arial"/>
          <w:sz w:val="20"/>
          <w:szCs w:val="20"/>
        </w:rPr>
        <w:t xml:space="preserve">returns </w:t>
      </w:r>
      <w:r w:rsidR="00B72267">
        <w:rPr>
          <w:rFonts w:cs="Arial"/>
          <w:sz w:val="20"/>
          <w:szCs w:val="20"/>
        </w:rPr>
        <w:t>Previous Employment related data.</w:t>
      </w:r>
    </w:p>
    <w:p w14:paraId="0F1255D2" w14:textId="77777777" w:rsidR="00D7481E" w:rsidRDefault="00D7481E" w:rsidP="00D7481E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D731143" w14:textId="77777777" w:rsidR="00D7481E" w:rsidRPr="0077184B" w:rsidRDefault="00D7481E" w:rsidP="00D7481E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526A109E" w14:textId="04D128A6" w:rsidR="00D7481E" w:rsidRPr="0041103B" w:rsidRDefault="00D7481E" w:rsidP="00D7481E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EmployeeE</w:t>
      </w:r>
      <w:r w:rsidR="00B72267">
        <w:rPr>
          <w:rFonts w:cs="Arial"/>
          <w:sz w:val="20"/>
          <w:szCs w:val="20"/>
        </w:rPr>
        <w:t>mployment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4A0C5451" w14:textId="102745AF" w:rsidR="00D7481E" w:rsidRPr="0041103B" w:rsidRDefault="00D7481E" w:rsidP="00D748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cs="Arial"/>
          <w:sz w:val="20"/>
          <w:szCs w:val="20"/>
        </w:rPr>
        <w:t>Get</w:t>
      </w:r>
      <w:r w:rsidR="00B72267">
        <w:rPr>
          <w:rFonts w:cs="Arial"/>
          <w:sz w:val="20"/>
          <w:szCs w:val="20"/>
        </w:rPr>
        <w:t>EmploymentDetails</w:t>
      </w:r>
      <w:r>
        <w:rPr>
          <w:rFonts w:cs="Arial"/>
          <w:sz w:val="20"/>
          <w:szCs w:val="20"/>
        </w:rPr>
        <w:t>ById</w:t>
      </w:r>
      <w:proofErr w:type="spellEnd"/>
    </w:p>
    <w:p w14:paraId="163AB996" w14:textId="741C8B23" w:rsidR="00CA5AB3" w:rsidRPr="00AF6AED" w:rsidRDefault="00D7481E" w:rsidP="00CA5AB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EmployeeE</w:t>
      </w:r>
      <w:r w:rsidR="00B72267">
        <w:rPr>
          <w:rFonts w:cs="Arial"/>
          <w:sz w:val="20"/>
          <w:szCs w:val="20"/>
        </w:rPr>
        <w:t>mployment</w:t>
      </w:r>
      <w:r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="00B72267">
        <w:rPr>
          <w:rFonts w:cs="Arial"/>
          <w:sz w:val="20"/>
          <w:szCs w:val="20"/>
        </w:rPr>
        <w:t>GetEmploymentDetailsById</w:t>
      </w:r>
    </w:p>
    <w:p w14:paraId="65EE7BB1" w14:textId="6F8C0734" w:rsidR="00CA5AB3" w:rsidRDefault="00CA5AB3" w:rsidP="00CA5AB3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C745FD">
        <w:rPr>
          <w:rFonts w:cs="Arial"/>
          <w:caps w:val="0"/>
        </w:rPr>
        <w:t>Associate</w:t>
      </w:r>
      <w:r>
        <w:rPr>
          <w:rFonts w:cs="Arial"/>
          <w:caps w:val="0"/>
        </w:rPr>
        <w:t>Employment</w:t>
      </w:r>
      <w:proofErr w:type="spellEnd"/>
      <w:r w:rsidRPr="00C745FD"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Get</w:t>
      </w:r>
      <w:r w:rsidR="00094A53">
        <w:rPr>
          <w:rFonts w:cs="Arial"/>
          <w:caps w:val="0"/>
        </w:rPr>
        <w:t>ProfReference</w:t>
      </w:r>
      <w:r>
        <w:rPr>
          <w:rFonts w:cs="Arial"/>
          <w:caps w:val="0"/>
        </w:rPr>
        <w:t>DetailsByID</w:t>
      </w:r>
      <w:proofErr w:type="spellEnd"/>
      <w:r w:rsidRPr="00462F0C">
        <w:rPr>
          <w:rFonts w:cs="Arial"/>
          <w:caps w:val="0"/>
        </w:rPr>
        <w:t>:</w:t>
      </w:r>
    </w:p>
    <w:p w14:paraId="090C2B17" w14:textId="77777777" w:rsidR="00CA5AB3" w:rsidRPr="00C745FD" w:rsidRDefault="00CA5AB3" w:rsidP="00CA5AB3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C745FD">
        <w:rPr>
          <w:rFonts w:cs="Arial"/>
          <w:sz w:val="20"/>
          <w:szCs w:val="20"/>
        </w:rPr>
        <w:t xml:space="preserve">The above method is for </w:t>
      </w:r>
      <w:r w:rsidRPr="00C745FD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System Admin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HRA</w:t>
      </w:r>
      <w:r w:rsidRPr="00C745FD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C745FD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</w:t>
      </w:r>
      <w:r w:rsidRPr="00C745FD">
        <w:rPr>
          <w:rFonts w:ascii="Courier New" w:hAnsi="Courier New" w:cs="Courier New"/>
          <w:color w:val="A31515"/>
          <w:sz w:val="20"/>
          <w:szCs w:val="20"/>
          <w:lang w:bidi="ar-SA"/>
        </w:rPr>
        <w:t>".</w:t>
      </w:r>
    </w:p>
    <w:p w14:paraId="32DDD983" w14:textId="77777777" w:rsidR="00CA5AB3" w:rsidRPr="007A3435" w:rsidRDefault="00CA5AB3" w:rsidP="00CA5AB3">
      <w:pPr>
        <w:ind w:left="720" w:firstLine="72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03EE4D5C" w14:textId="77777777" w:rsidR="00CA5AB3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  <w:lang w:bidi="ar-SA"/>
        </w:rPr>
        <w:t>AssociateEmployment</w:t>
      </w:r>
      <w:r w:rsidRPr="00C745FD">
        <w:rPr>
          <w:rFonts w:cs="Arial"/>
          <w:sz w:val="20"/>
          <w:szCs w:val="20"/>
          <w:lang w:bidi="ar-SA"/>
        </w:rPr>
        <w:t>Controller</w:t>
      </w:r>
      <w:r>
        <w:rPr>
          <w:rFonts w:cs="Arial"/>
          <w:sz w:val="20"/>
          <w:szCs w:val="20"/>
        </w:rPr>
        <w:t>.cs</w:t>
      </w:r>
      <w:proofErr w:type="spellEnd"/>
    </w:p>
    <w:p w14:paraId="681A82EF" w14:textId="5DFAD535" w:rsidR="00CA5AB3" w:rsidRPr="003249DC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  <w:lang w:bidi="ar-SA"/>
        </w:rPr>
        <w:t>Get</w:t>
      </w:r>
      <w:r w:rsidR="00094A53">
        <w:rPr>
          <w:rFonts w:cs="Arial"/>
          <w:color w:val="000000"/>
          <w:sz w:val="20"/>
          <w:szCs w:val="20"/>
          <w:lang w:bidi="ar-SA"/>
        </w:rPr>
        <w:t>ProfReference</w:t>
      </w:r>
      <w:r>
        <w:rPr>
          <w:rFonts w:cs="Arial"/>
          <w:color w:val="000000"/>
          <w:sz w:val="20"/>
          <w:szCs w:val="20"/>
          <w:lang w:bidi="ar-SA"/>
        </w:rPr>
        <w:t>DetailsByID</w:t>
      </w:r>
      <w:bookmarkStart w:id="48" w:name="_GoBack"/>
      <w:bookmarkEnd w:id="48"/>
      <w:proofErr w:type="spellEnd"/>
    </w:p>
    <w:p w14:paraId="5C1DF3B9" w14:textId="77777777" w:rsidR="00CA5AB3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A5AB3" w14:paraId="04707BAE" w14:textId="77777777" w:rsidTr="00C02341">
        <w:tc>
          <w:tcPr>
            <w:tcW w:w="1838" w:type="dxa"/>
          </w:tcPr>
          <w:p w14:paraId="041BE570" w14:textId="77777777" w:rsidR="00CA5AB3" w:rsidRPr="00EB0E0A" w:rsidRDefault="00CA5AB3" w:rsidP="00C0234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D3DBC60" w14:textId="77777777" w:rsidR="00CA5AB3" w:rsidRPr="00EB0E0A" w:rsidRDefault="00CA5AB3" w:rsidP="00C0234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A5AB3" w14:paraId="5C255BE4" w14:textId="77777777" w:rsidTr="00C02341">
        <w:trPr>
          <w:trHeight w:val="269"/>
        </w:trPr>
        <w:tc>
          <w:tcPr>
            <w:tcW w:w="1838" w:type="dxa"/>
          </w:tcPr>
          <w:p w14:paraId="6A457CA7" w14:textId="77777777" w:rsidR="00CA5AB3" w:rsidRPr="00EB0E0A" w:rsidRDefault="00CA5AB3" w:rsidP="00C0234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empID</w:t>
            </w:r>
            <w:proofErr w:type="spellEnd"/>
          </w:p>
        </w:tc>
        <w:tc>
          <w:tcPr>
            <w:tcW w:w="1276" w:type="dxa"/>
          </w:tcPr>
          <w:p w14:paraId="06CC0696" w14:textId="77777777" w:rsidR="00CA5AB3" w:rsidRPr="00EB0E0A" w:rsidRDefault="00CA5AB3" w:rsidP="00C0234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20432AE6" w14:textId="77777777" w:rsidR="00CA5AB3" w:rsidRPr="003249DC" w:rsidRDefault="00CA5AB3" w:rsidP="00CA5AB3">
      <w:pPr>
        <w:pStyle w:val="ListParagraph"/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.</w:t>
      </w:r>
    </w:p>
    <w:p w14:paraId="4BD170B4" w14:textId="0FF2C7FB" w:rsidR="00CA5AB3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is used for getting </w:t>
      </w:r>
      <w:r w:rsidR="00094A53">
        <w:rPr>
          <w:rFonts w:cs="Arial"/>
          <w:sz w:val="20"/>
          <w:szCs w:val="20"/>
        </w:rPr>
        <w:t xml:space="preserve">Professional Reference </w:t>
      </w:r>
      <w:r>
        <w:rPr>
          <w:rFonts w:cs="Arial"/>
          <w:sz w:val="20"/>
          <w:szCs w:val="20"/>
        </w:rPr>
        <w:t xml:space="preserve">Details by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3CDD773E" w14:textId="785160E0" w:rsidR="00CA5AB3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Linq query is used in this method for getting </w:t>
      </w:r>
      <w:r w:rsidR="00094A53">
        <w:rPr>
          <w:rFonts w:cs="Arial"/>
          <w:sz w:val="20"/>
          <w:szCs w:val="20"/>
        </w:rPr>
        <w:t xml:space="preserve">Professional Reference </w:t>
      </w:r>
      <w:r>
        <w:rPr>
          <w:rFonts w:cs="Arial"/>
          <w:sz w:val="20"/>
          <w:szCs w:val="20"/>
        </w:rPr>
        <w:t xml:space="preserve">Details by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 The query works as follows</w:t>
      </w:r>
    </w:p>
    <w:p w14:paraId="173454CD" w14:textId="7EB50E39" w:rsidR="00CA5AB3" w:rsidRPr="002D3AD3" w:rsidRDefault="00CA5AB3" w:rsidP="00CA5AB3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Query </w:t>
      </w:r>
      <w:r w:rsidRPr="002D3AD3">
        <w:rPr>
          <w:rFonts w:cs="Arial"/>
          <w:sz w:val="20"/>
          <w:szCs w:val="20"/>
        </w:rPr>
        <w:t xml:space="preserve">is </w:t>
      </w:r>
      <w:r>
        <w:rPr>
          <w:rFonts w:cs="Arial"/>
          <w:sz w:val="20"/>
          <w:szCs w:val="20"/>
        </w:rPr>
        <w:t>for</w:t>
      </w:r>
      <w:r w:rsidR="005C28C5">
        <w:rPr>
          <w:rFonts w:cs="Arial"/>
          <w:sz w:val="20"/>
          <w:szCs w:val="20"/>
        </w:rPr>
        <w:t xml:space="preserve"> getting</w:t>
      </w:r>
      <w:r>
        <w:rPr>
          <w:rFonts w:cs="Arial"/>
          <w:sz w:val="20"/>
          <w:szCs w:val="20"/>
        </w:rPr>
        <w:t xml:space="preserve"> </w:t>
      </w:r>
      <w:r w:rsidR="005C28C5">
        <w:rPr>
          <w:rFonts w:cs="Arial"/>
          <w:sz w:val="20"/>
          <w:szCs w:val="20"/>
        </w:rPr>
        <w:t xml:space="preserve">Professional Reference </w:t>
      </w:r>
      <w:r>
        <w:rPr>
          <w:rFonts w:cs="Arial"/>
          <w:sz w:val="20"/>
          <w:szCs w:val="20"/>
        </w:rPr>
        <w:t xml:space="preserve">Details by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4DA5F6B1" w14:textId="2DA30B42" w:rsidR="00CA5AB3" w:rsidRPr="00474D54" w:rsidRDefault="00CA5AB3" w:rsidP="00CA5AB3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2267">
        <w:rPr>
          <w:rFonts w:cs="Arial"/>
          <w:sz w:val="20"/>
          <w:szCs w:val="20"/>
        </w:rPr>
        <w:t>Pr</w:t>
      </w:r>
      <w:r w:rsidR="005C28C5">
        <w:rPr>
          <w:rFonts w:cs="Arial"/>
          <w:sz w:val="20"/>
          <w:szCs w:val="20"/>
        </w:rPr>
        <w:t>ofessionalReferences</w:t>
      </w:r>
      <w:proofErr w:type="spellEnd"/>
      <w:r>
        <w:rPr>
          <w:rFonts w:cs="Arial"/>
          <w:sz w:val="20"/>
          <w:szCs w:val="20"/>
        </w:rPr>
        <w:t>.</w:t>
      </w:r>
    </w:p>
    <w:p w14:paraId="72F5C34F" w14:textId="77777777" w:rsidR="00CA5AB3" w:rsidRPr="002D3AD3" w:rsidRDefault="00CA5AB3" w:rsidP="00CA5AB3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lastRenderedPageBreak/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Retain LINQ.</w:t>
      </w:r>
    </w:p>
    <w:p w14:paraId="595293D3" w14:textId="77777777" w:rsidR="00CA5AB3" w:rsidRDefault="00CA5AB3" w:rsidP="00CA5AB3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4FFDF5AB" w14:textId="77777777" w:rsidR="00CA5AB3" w:rsidRDefault="00CA5AB3" w:rsidP="00CA5AB3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Checks whether the record exists by input parameter </w:t>
      </w:r>
      <w:proofErr w:type="spellStart"/>
      <w:r>
        <w:rPr>
          <w:rFonts w:cs="Arial"/>
          <w:sz w:val="20"/>
          <w:szCs w:val="20"/>
        </w:rPr>
        <w:t>empID</w:t>
      </w:r>
      <w:proofErr w:type="spellEnd"/>
      <w:r>
        <w:rPr>
          <w:rFonts w:cs="Arial"/>
          <w:sz w:val="20"/>
          <w:szCs w:val="20"/>
        </w:rPr>
        <w:t>.</w:t>
      </w:r>
    </w:p>
    <w:p w14:paraId="5CC6902A" w14:textId="74219D8B" w:rsidR="00CA5AB3" w:rsidRPr="0070287F" w:rsidRDefault="00CA5AB3" w:rsidP="00CA5AB3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70287F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8E721A">
        <w:rPr>
          <w:rFonts w:cs="Arial"/>
          <w:sz w:val="20"/>
          <w:szCs w:val="20"/>
        </w:rPr>
        <w:t xml:space="preserve">returns </w:t>
      </w:r>
      <w:r w:rsidR="005C28C5">
        <w:rPr>
          <w:rFonts w:cs="Arial"/>
          <w:sz w:val="20"/>
          <w:szCs w:val="20"/>
        </w:rPr>
        <w:t xml:space="preserve">Professional References </w:t>
      </w:r>
      <w:r>
        <w:rPr>
          <w:rFonts w:cs="Arial"/>
          <w:sz w:val="20"/>
          <w:szCs w:val="20"/>
        </w:rPr>
        <w:t>related data.</w:t>
      </w:r>
    </w:p>
    <w:p w14:paraId="48957C71" w14:textId="77777777" w:rsidR="00CA5AB3" w:rsidRPr="00E70C6B" w:rsidRDefault="00CA5AB3" w:rsidP="00CA5AB3">
      <w:p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        </w:t>
      </w: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29D3C515" w14:textId="77777777" w:rsidR="00CA5AB3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C3C7BCA" w14:textId="77777777" w:rsidR="00CA5AB3" w:rsidRDefault="00CA5AB3" w:rsidP="00CA5AB3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Write Linq with below details </w:t>
      </w:r>
    </w:p>
    <w:p w14:paraId="7765C0F5" w14:textId="3339DBE0" w:rsidR="00CA5AB3" w:rsidRPr="00BF5376" w:rsidRDefault="00CA5AB3" w:rsidP="00CA5AB3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Pr="00BF5376">
        <w:rPr>
          <w:rFonts w:ascii="Courier New" w:hAnsi="Courier New" w:cs="Courier New"/>
          <w:sz w:val="20"/>
          <w:szCs w:val="20"/>
        </w:rPr>
        <w:t xml:space="preserve">getting </w:t>
      </w:r>
      <w:r w:rsidRPr="00B72267">
        <w:rPr>
          <w:rFonts w:ascii="Courier New" w:hAnsi="Courier New" w:cs="Courier New"/>
          <w:sz w:val="20"/>
          <w:szCs w:val="20"/>
        </w:rPr>
        <w:t>Pr</w:t>
      </w:r>
      <w:r w:rsidR="005C28C5">
        <w:rPr>
          <w:rFonts w:ascii="Courier New" w:hAnsi="Courier New" w:cs="Courier New"/>
          <w:sz w:val="20"/>
          <w:szCs w:val="20"/>
        </w:rPr>
        <w:t>ofessional References</w:t>
      </w:r>
      <w:r w:rsidRPr="00B72267">
        <w:rPr>
          <w:rFonts w:ascii="Courier New" w:hAnsi="Courier New" w:cs="Courier New"/>
          <w:sz w:val="20"/>
          <w:szCs w:val="20"/>
        </w:rPr>
        <w:t xml:space="preserve"> Details</w:t>
      </w:r>
      <w:r>
        <w:rPr>
          <w:rFonts w:cs="Arial"/>
          <w:sz w:val="20"/>
          <w:szCs w:val="20"/>
        </w:rPr>
        <w:t xml:space="preserve"> </w:t>
      </w:r>
      <w:r w:rsidRPr="00BF5376">
        <w:rPr>
          <w:rFonts w:ascii="Courier New" w:hAnsi="Courier New" w:cs="Courier New"/>
          <w:sz w:val="20"/>
          <w:szCs w:val="20"/>
        </w:rPr>
        <w:t xml:space="preserve">by </w:t>
      </w:r>
      <w:proofErr w:type="spellStart"/>
      <w:r w:rsidRPr="00BF5376">
        <w:rPr>
          <w:rFonts w:ascii="Courier New" w:hAnsi="Courier New" w:cs="Courier New"/>
          <w:sz w:val="20"/>
          <w:szCs w:val="20"/>
        </w:rPr>
        <w:t>empID</w:t>
      </w:r>
      <w:proofErr w:type="spellEnd"/>
      <w:r w:rsidRPr="00BF5376">
        <w:rPr>
          <w:rFonts w:ascii="Courier New" w:hAnsi="Courier New" w:cs="Courier New"/>
          <w:sz w:val="20"/>
          <w:szCs w:val="20"/>
        </w:rPr>
        <w:t>.</w:t>
      </w:r>
    </w:p>
    <w:p w14:paraId="15A86946" w14:textId="77777777" w:rsidR="00CA5AB3" w:rsidRPr="004D279D" w:rsidRDefault="00CA5AB3" w:rsidP="00CA5AB3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78DB560D" w14:textId="77777777" w:rsidR="00CA5AB3" w:rsidRPr="00664A1B" w:rsidRDefault="00CA5AB3" w:rsidP="00CA5AB3">
      <w:pPr>
        <w:pStyle w:val="ListParagraph"/>
        <w:numPr>
          <w:ilvl w:val="3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HRMSEmployee: </w:t>
      </w:r>
    </w:p>
    <w:p w14:paraId="118136B3" w14:textId="2A99D3B7" w:rsidR="00CA5AB3" w:rsidRPr="000710FE" w:rsidRDefault="00CA5AB3" w:rsidP="00CA5AB3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Pr</w:t>
      </w:r>
      <w:r w:rsidR="005C28C5">
        <w:rPr>
          <w:rFonts w:ascii="Courier New" w:hAnsi="Courier New" w:cs="Courier New"/>
          <w:sz w:val="20"/>
          <w:szCs w:val="20"/>
        </w:rPr>
        <w:t>ofessionalReferences</w:t>
      </w:r>
      <w:proofErr w:type="spellEnd"/>
    </w:p>
    <w:p w14:paraId="251C1BD0" w14:textId="77777777" w:rsidR="00CA5AB3" w:rsidRPr="000710FE" w:rsidRDefault="00CA5AB3" w:rsidP="00CA5AB3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No</w:t>
      </w:r>
    </w:p>
    <w:p w14:paraId="4263C989" w14:textId="5642CCCC" w:rsidR="00CA5AB3" w:rsidRPr="005C28C5" w:rsidRDefault="00CA5AB3" w:rsidP="005C28C5">
      <w:pPr>
        <w:pStyle w:val="ListParagraph"/>
        <w:numPr>
          <w:ilvl w:val="0"/>
          <w:numId w:val="47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Return</w:t>
      </w:r>
      <w:r w:rsidRPr="00B72267">
        <w:rPr>
          <w:rFonts w:cs="Arial"/>
          <w:sz w:val="20"/>
          <w:szCs w:val="20"/>
        </w:rPr>
        <w:t xml:space="preserve"> </w:t>
      </w:r>
      <w:r w:rsidRPr="008E721A">
        <w:rPr>
          <w:rFonts w:cs="Arial"/>
          <w:sz w:val="20"/>
          <w:szCs w:val="20"/>
        </w:rPr>
        <w:t xml:space="preserve">returns </w:t>
      </w:r>
      <w:r w:rsidR="005C28C5">
        <w:rPr>
          <w:rFonts w:cs="Arial"/>
          <w:sz w:val="20"/>
          <w:szCs w:val="20"/>
        </w:rPr>
        <w:t>Professional References related data.</w:t>
      </w:r>
    </w:p>
    <w:p w14:paraId="093777D9" w14:textId="77777777" w:rsidR="00CA5AB3" w:rsidRDefault="00CA5AB3" w:rsidP="00CA5AB3">
      <w:pPr>
        <w:pStyle w:val="ListParagraph"/>
        <w:numPr>
          <w:ilvl w:val="1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2FFD629A" w14:textId="77777777" w:rsidR="00CA5AB3" w:rsidRPr="0077184B" w:rsidRDefault="00CA5AB3" w:rsidP="00CA5AB3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Employee</w:t>
      </w:r>
    </w:p>
    <w:p w14:paraId="26BC6C36" w14:textId="77777777" w:rsidR="00CA5AB3" w:rsidRPr="0041103B" w:rsidRDefault="00CA5AB3" w:rsidP="00CA5AB3">
      <w:pPr>
        <w:pStyle w:val="ListParagraph"/>
        <w:numPr>
          <w:ilvl w:val="2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EmployeeEmployment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5902B49" w14:textId="53F62A00" w:rsidR="00CA5AB3" w:rsidRPr="0041103B" w:rsidRDefault="00CA5AB3" w:rsidP="00CA5AB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cs="Arial"/>
          <w:sz w:val="20"/>
          <w:szCs w:val="20"/>
        </w:rPr>
        <w:t>Get</w:t>
      </w:r>
      <w:r w:rsidR="005C28C5">
        <w:rPr>
          <w:rFonts w:cs="Arial"/>
          <w:sz w:val="20"/>
          <w:szCs w:val="20"/>
        </w:rPr>
        <w:t>ProfReferences</w:t>
      </w:r>
      <w:r>
        <w:rPr>
          <w:rFonts w:cs="Arial"/>
          <w:sz w:val="20"/>
          <w:szCs w:val="20"/>
        </w:rPr>
        <w:t>ById</w:t>
      </w:r>
      <w:proofErr w:type="spellEnd"/>
    </w:p>
    <w:p w14:paraId="26D956EE" w14:textId="2E66CC85" w:rsidR="00CA5AB3" w:rsidRPr="0078741E" w:rsidRDefault="00CA5AB3" w:rsidP="00CA5AB3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 w:rsidRPr="002106CD">
        <w:rPr>
          <w:rFonts w:cs="Arial"/>
          <w:sz w:val="20"/>
          <w:szCs w:val="20"/>
        </w:rPr>
        <w:t>{</w:t>
      </w:r>
      <w:proofErr w:type="gramEnd"/>
      <w:r w:rsidRPr="002106CD">
        <w:rPr>
          <w:rFonts w:cs="Arial"/>
          <w:sz w:val="20"/>
          <w:szCs w:val="20"/>
        </w:rPr>
        <w:t>{HostName}}/</w:t>
      </w:r>
      <w:r>
        <w:rPr>
          <w:rFonts w:cs="Arial"/>
          <w:sz w:val="20"/>
          <w:szCs w:val="20"/>
        </w:rPr>
        <w:t>Employee</w:t>
      </w:r>
      <w:r w:rsidRPr="002106CD">
        <w:rPr>
          <w:rFonts w:cs="Arial"/>
          <w:sz w:val="20"/>
          <w:szCs w:val="20"/>
        </w:rPr>
        <w:t>/api/v1/</w:t>
      </w:r>
      <w:r>
        <w:rPr>
          <w:rFonts w:cs="Arial"/>
          <w:sz w:val="20"/>
          <w:szCs w:val="20"/>
        </w:rPr>
        <w:t>EmployeeEmployment</w:t>
      </w:r>
      <w:r w:rsidRPr="00A033A5">
        <w:rPr>
          <w:rFonts w:cs="Arial"/>
          <w:sz w:val="20"/>
          <w:szCs w:val="20"/>
        </w:rPr>
        <w:t>Controller</w:t>
      </w:r>
      <w:r w:rsidRPr="002106CD">
        <w:rPr>
          <w:rFonts w:cs="Arial"/>
          <w:sz w:val="20"/>
          <w:szCs w:val="20"/>
        </w:rPr>
        <w:t>/</w:t>
      </w:r>
      <w:r w:rsidR="005C28C5">
        <w:rPr>
          <w:rFonts w:cs="Arial"/>
          <w:sz w:val="20"/>
          <w:szCs w:val="20"/>
        </w:rPr>
        <w:t>GetProfReferencesById</w:t>
      </w:r>
    </w:p>
    <w:p w14:paraId="4A3177E7" w14:textId="77777777" w:rsidR="00BE7A38" w:rsidRPr="00501B99" w:rsidRDefault="00BE7A38" w:rsidP="00501B99">
      <w:pPr>
        <w:rPr>
          <w:rFonts w:cs="Arial"/>
          <w:sz w:val="20"/>
          <w:szCs w:val="20"/>
        </w:rPr>
      </w:pPr>
    </w:p>
    <w:p w14:paraId="10A2F44D" w14:textId="14D4C186" w:rsidR="00B70B0E" w:rsidRPr="00090262" w:rsidRDefault="00992B0C" w:rsidP="00957FC2">
      <w:pPr>
        <w:pStyle w:val="Heading1"/>
        <w:rPr>
          <w:caps w:val="0"/>
        </w:rPr>
      </w:pPr>
      <w:bookmarkStart w:id="49" w:name="_Toc45792394"/>
      <w:r w:rsidRPr="00EF71E6">
        <w:rPr>
          <w:caps w:val="0"/>
        </w:rPr>
        <w:t>RE</w:t>
      </w:r>
      <w:r>
        <w:rPr>
          <w:caps w:val="0"/>
        </w:rPr>
        <w:t>FERENCES</w:t>
      </w:r>
      <w:bookmarkEnd w:id="49"/>
      <w:r w:rsidR="00DE4235">
        <w:t xml:space="preserve"> </w:t>
      </w:r>
    </w:p>
    <w:sectPr w:rsidR="00B70B0E" w:rsidRPr="00090262" w:rsidSect="00B70B0E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2070" w:right="747" w:bottom="1440" w:left="1170" w:header="39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30EA0" w14:textId="77777777" w:rsidR="00C07C58" w:rsidRDefault="00C07C58" w:rsidP="005710BD">
      <w:r>
        <w:separator/>
      </w:r>
    </w:p>
  </w:endnote>
  <w:endnote w:type="continuationSeparator" w:id="0">
    <w:p w14:paraId="5A9064C2" w14:textId="77777777" w:rsidR="00C07C58" w:rsidRDefault="00C07C58" w:rsidP="00571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073BB" w14:textId="77777777" w:rsidR="00D97895" w:rsidRPr="001A1E1B" w:rsidRDefault="00D97895" w:rsidP="00944EE4">
    <w:pPr>
      <w:pStyle w:val="Caption"/>
      <w:rPr>
        <w:b w:val="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5B38D70" wp14:editId="5445A700">
              <wp:simplePos x="0" y="0"/>
              <wp:positionH relativeFrom="column">
                <wp:posOffset>5996305</wp:posOffset>
              </wp:positionH>
              <wp:positionV relativeFrom="paragraph">
                <wp:posOffset>-60960</wp:posOffset>
              </wp:positionV>
              <wp:extent cx="575310" cy="38544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3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A849B" w14:textId="77777777" w:rsidR="00D97895" w:rsidRPr="001A1E1B" w:rsidRDefault="00D97895" w:rsidP="00944EE4">
                          <w:pPr>
                            <w:pStyle w:val="TableofContentsHeading"/>
                            <w:rPr>
                              <w:sz w:val="20"/>
                              <w:szCs w:val="16"/>
                            </w:rPr>
                          </w:pP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begin"/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instrText xml:space="preserve"> PAGE   \* MERGEFORMAT </w:instrTex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16"/>
                            </w:rPr>
                            <w:t>2</w: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end"/>
                          </w:r>
                        </w:p>
                        <w:p w14:paraId="5A0DFFFB" w14:textId="77777777" w:rsidR="00D97895" w:rsidRPr="009728DA" w:rsidRDefault="00D97895" w:rsidP="00AB0976">
                          <w:pPr>
                            <w:jc w:val="right"/>
                            <w:rPr>
                              <w:color w:val="FFFFFF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B38D7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0;text-align:left;margin-left:472.15pt;margin-top:-4.8pt;width:45.3pt;height:30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" filled="f" stroked="f">
              <v:textbox>
                <w:txbxContent>
                  <w:p w14:paraId="218A849B" w14:textId="77777777" w:rsidR="00D97895" w:rsidRPr="001A1E1B" w:rsidRDefault="00D97895" w:rsidP="00944EE4">
                    <w:pPr>
                      <w:pStyle w:val="TableofContentsHeading"/>
                      <w:rPr>
                        <w:sz w:val="20"/>
                        <w:szCs w:val="16"/>
                      </w:rPr>
                    </w:pPr>
                    <w:r w:rsidRPr="001A1E1B">
                      <w:rPr>
                        <w:sz w:val="20"/>
                        <w:szCs w:val="16"/>
                      </w:rPr>
                      <w:fldChar w:fldCharType="begin"/>
                    </w:r>
                    <w:r w:rsidRPr="001A1E1B">
                      <w:rPr>
                        <w:sz w:val="20"/>
                        <w:szCs w:val="16"/>
                      </w:rPr>
                      <w:instrText xml:space="preserve"> PAGE   \* MERGEFORMAT </w:instrText>
                    </w:r>
                    <w:r w:rsidRPr="001A1E1B">
                      <w:rPr>
                        <w:sz w:val="20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20"/>
                        <w:szCs w:val="16"/>
                      </w:rPr>
                      <w:t>2</w:t>
                    </w:r>
                    <w:r w:rsidRPr="001A1E1B">
                      <w:rPr>
                        <w:sz w:val="20"/>
                        <w:szCs w:val="16"/>
                      </w:rPr>
                      <w:fldChar w:fldCharType="end"/>
                    </w:r>
                  </w:p>
                  <w:p w14:paraId="5A0DFFFB" w14:textId="77777777" w:rsidR="00D97895" w:rsidRPr="009728DA" w:rsidRDefault="00D97895" w:rsidP="00AB0976">
                    <w:pPr>
                      <w:jc w:val="right"/>
                      <w:rPr>
                        <w:color w:val="FFFFFF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249660" wp14:editId="09A99F85">
              <wp:simplePos x="0" y="0"/>
              <wp:positionH relativeFrom="column">
                <wp:posOffset>-952500</wp:posOffset>
              </wp:positionH>
              <wp:positionV relativeFrom="paragraph">
                <wp:posOffset>-167640</wp:posOffset>
              </wp:positionV>
              <wp:extent cx="126961900" cy="12700"/>
              <wp:effectExtent l="0" t="0" r="25400" b="25400"/>
              <wp:wrapNone/>
              <wp:docPr id="4" name="AutoShap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6961900" cy="127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9F483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3" o:spid="_x0000_s1026" type="#_x0000_t32" style="position:absolute;margin-left:-75pt;margin-top:-13.2pt;width:9997pt;height: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" strokecolor="#a5a5a5"/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B595F19" wp14:editId="3EA21B3F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3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58A0CF" id="Straight Connector 1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" strokecolor="gray"/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BFC1F91" wp14:editId="4253FC28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2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DEE838" id="Line 5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" strokecolor="gray"/>
          </w:pict>
        </mc:Fallback>
      </mc:AlternateContent>
    </w:r>
    <w:r w:rsidRPr="00517C96">
      <w:t xml:space="preserve"> </w:t>
    </w:r>
    <w:r w:rsidRPr="00517C96">
      <w:rPr>
        <w:b w:val="0"/>
      </w:rPr>
      <w:t>SGMS/DOC/TEM/07</w:t>
    </w:r>
    <w:r>
      <w:rPr>
        <w:b w:val="0"/>
      </w:rPr>
      <w:t xml:space="preserve">           </w:t>
    </w:r>
    <w:r w:rsidRPr="001A1E1B">
      <w:rPr>
        <w:b w:val="0"/>
      </w:rPr>
      <w:t xml:space="preserve"> SENECAGLOBAL CONFIDENTIAL</w:t>
    </w:r>
    <w:r>
      <w:rPr>
        <w:b w:val="0"/>
      </w:rPr>
      <w:t>ITY LABEL</w:t>
    </w:r>
    <w:r w:rsidRPr="001A1E1B">
      <w:rPr>
        <w:b w:val="0"/>
      </w:rPr>
      <w:t xml:space="preserve"> </w:t>
    </w:r>
    <w:r>
      <w:rPr>
        <w:b w:val="0"/>
      </w:rPr>
      <w:t xml:space="preserve">                          VER, NO: 2.1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E6D34" w14:textId="77777777" w:rsidR="00D97895" w:rsidRPr="00944EE4" w:rsidRDefault="00D97895" w:rsidP="00944EE4">
    <w:pPr>
      <w:pStyle w:val="Caption"/>
    </w:pPr>
    <w:r>
      <w:rPr>
        <w:sz w:val="16"/>
      </w:rPr>
      <w:t xml:space="preserve"> </w:t>
    </w:r>
    <w:r w:rsidRPr="006F1EB0">
      <w:rPr>
        <w:sz w:val="16"/>
      </w:rPr>
      <w:t>SGMS/DOC/TEM/07</w:t>
    </w:r>
    <w:r>
      <w:rPr>
        <w:sz w:val="16"/>
      </w:rPr>
      <w:t xml:space="preserve">           </w:t>
    </w:r>
    <w:r w:rsidRPr="00992B0C">
      <w:rPr>
        <w:sz w:val="16"/>
      </w:rPr>
      <w:t xml:space="preserve">SENECAGLOBAL </w: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2AFD5563" wp14:editId="53C17C0C">
              <wp:simplePos x="0" y="0"/>
              <wp:positionH relativeFrom="page">
                <wp:posOffset>5207635</wp:posOffset>
              </wp:positionH>
              <wp:positionV relativeFrom="page">
                <wp:posOffset>10029825</wp:posOffset>
              </wp:positionV>
              <wp:extent cx="2144395" cy="1057275"/>
              <wp:effectExtent l="0" t="0" r="8255" b="9525"/>
              <wp:wrapNone/>
              <wp:docPr id="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4395" cy="1057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BEAA1" w14:textId="77777777" w:rsidR="00D97895" w:rsidRPr="00CE02CA" w:rsidRDefault="00D97895" w:rsidP="00CE02CA"/>
                      </w:txbxContent>
                    </wps:txbx>
                    <wps:bodyPr rot="0" vert="horz" wrap="square" lIns="45720" tIns="45720" rIns="4572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D5563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left:0;text-align:left;margin-left:410.05pt;margin-top:789.75pt;width:168.85pt;height:83.2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" o:allowincell="f" filled="f" stroked="f" strokecolor="#bfbfbf">
              <v:textbox inset="3.6pt,,3.6pt">
                <w:txbxContent>
                  <w:p w14:paraId="453BEAA1" w14:textId="77777777" w:rsidR="00D97895" w:rsidRPr="00CE02CA" w:rsidRDefault="00D97895" w:rsidP="00CE02CA"/>
                </w:txbxContent>
              </v:textbox>
              <w10:wrap anchorx="page" anchory="page"/>
            </v:shape>
          </w:pict>
        </mc:Fallback>
      </mc:AlternateContent>
    </w:r>
    <w:r>
      <w:rPr>
        <w:sz w:val="16"/>
      </w:rPr>
      <w:t>CONFIDENTIALITY LABEL                    VER, NO: 2.1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E314CC" w14:textId="77777777" w:rsidR="00C07C58" w:rsidRDefault="00C07C58" w:rsidP="005710BD">
      <w:r>
        <w:separator/>
      </w:r>
    </w:p>
  </w:footnote>
  <w:footnote w:type="continuationSeparator" w:id="0">
    <w:p w14:paraId="3AFC7093" w14:textId="77777777" w:rsidR="00C07C58" w:rsidRDefault="00C07C58" w:rsidP="00571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317C0" w14:textId="77777777" w:rsidR="00D97895" w:rsidRDefault="00D97895">
    <w:pPr>
      <w:pStyle w:val="Header"/>
    </w:pPr>
    <w:r>
      <w:rPr>
        <w:noProof/>
      </w:rPr>
      <w:pict w14:anchorId="71E8A5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822" o:spid="_x0000_s2085" type="#_x0000_t75" style="position:absolute;left:0;text-align:left;margin-left:0;margin-top:0;width:596.15pt;height:842.9pt;z-index:-251659264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  <w:r>
      <w:rPr>
        <w:noProof/>
      </w:rPr>
      <w:pict w14:anchorId="0517B65B">
        <v:shape id="WordPictureWatermark22612127" o:spid="_x0000_s2081" type="#_x0000_t75" style="position:absolute;left:0;text-align:left;margin-left:0;margin-top:0;width:596.15pt;height:842.9pt;z-index:-251660288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3415E" w14:textId="77777777" w:rsidR="00D97895" w:rsidRDefault="00D97895" w:rsidP="009720BE">
    <w:pPr>
      <w:pStyle w:val="Header"/>
    </w:pPr>
  </w:p>
  <w:p w14:paraId="6EFF8AE3" w14:textId="77777777" w:rsidR="00D97895" w:rsidRDefault="00D97895" w:rsidP="004116D8">
    <w:pPr>
      <w:pStyle w:val="Header"/>
      <w:jc w:val="right"/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 wp14:anchorId="79BB8684" wp14:editId="2A245E68">
          <wp:simplePos x="0" y="0"/>
          <wp:positionH relativeFrom="column">
            <wp:posOffset>-28575</wp:posOffset>
          </wp:positionH>
          <wp:positionV relativeFrom="paragraph">
            <wp:posOffset>364490</wp:posOffset>
          </wp:positionV>
          <wp:extent cx="1769745" cy="365760"/>
          <wp:effectExtent l="0" t="0" r="1905" b="0"/>
          <wp:wrapNone/>
          <wp:docPr id="45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9745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0467759" wp14:editId="3A5D7AAF">
              <wp:simplePos x="0" y="0"/>
              <wp:positionH relativeFrom="column">
                <wp:posOffset>2315210</wp:posOffset>
              </wp:positionH>
              <wp:positionV relativeFrom="paragraph">
                <wp:posOffset>137795</wp:posOffset>
              </wp:positionV>
              <wp:extent cx="4114800" cy="38544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0C455" w14:textId="3F2CF78A" w:rsidR="00D97895" w:rsidRPr="009728DA" w:rsidRDefault="00D97895" w:rsidP="004751C9">
                          <w:pPr>
                            <w:jc w:val="right"/>
                            <w:rPr>
                              <w:rFonts w:cs="Arial"/>
                              <w:sz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</w:rPr>
                            <w:t>Employee API Analysis</w:t>
                          </w:r>
                        </w:p>
                        <w:p w14:paraId="3E38C0E7" w14:textId="77777777" w:rsidR="00D97895" w:rsidRPr="009728DA" w:rsidRDefault="00D97895" w:rsidP="0013426F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  <w:p w14:paraId="224D3776" w14:textId="77777777" w:rsidR="00D97895" w:rsidRPr="00CD1C1D" w:rsidRDefault="00D97895" w:rsidP="0013426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46775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82.3pt;margin-top:10.85pt;width:324pt;height:30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" filled="f" stroked="f">
              <v:textbox>
                <w:txbxContent>
                  <w:p w14:paraId="40C0C455" w14:textId="3F2CF78A" w:rsidR="00D97895" w:rsidRPr="009728DA" w:rsidRDefault="00D97895" w:rsidP="004751C9">
                    <w:pPr>
                      <w:jc w:val="right"/>
                      <w:rPr>
                        <w:rFonts w:cs="Arial"/>
                        <w:sz w:val="28"/>
                      </w:rPr>
                    </w:pPr>
                    <w:r>
                      <w:rPr>
                        <w:rFonts w:cs="Arial"/>
                        <w:sz w:val="28"/>
                      </w:rPr>
                      <w:t>Employee API Analysis</w:t>
                    </w:r>
                  </w:p>
                  <w:p w14:paraId="3E38C0E7" w14:textId="77777777" w:rsidR="00D97895" w:rsidRPr="009728DA" w:rsidRDefault="00D97895" w:rsidP="0013426F">
                    <w:pPr>
                      <w:rPr>
                        <w:rFonts w:cs="Arial"/>
                        <w:sz w:val="28"/>
                      </w:rPr>
                    </w:pPr>
                  </w:p>
                  <w:p w14:paraId="224D3776" w14:textId="77777777" w:rsidR="00D97895" w:rsidRPr="00CD1C1D" w:rsidRDefault="00D97895" w:rsidP="0013426F"/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F384DE3" wp14:editId="1E10CDCA">
              <wp:simplePos x="0" y="0"/>
              <wp:positionH relativeFrom="column">
                <wp:posOffset>-933450</wp:posOffset>
              </wp:positionH>
              <wp:positionV relativeFrom="paragraph">
                <wp:posOffset>523240</wp:posOffset>
              </wp:positionV>
              <wp:extent cx="8134350" cy="385445"/>
              <wp:effectExtent l="0" t="0" r="0" b="0"/>
              <wp:wrapNone/>
              <wp:docPr id="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3435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3E6A1" w14:textId="77777777" w:rsidR="00D97895" w:rsidRPr="009728DA" w:rsidRDefault="00D97895" w:rsidP="00040B82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384DE3" id="Text Box 45" o:spid="_x0000_s1027" type="#_x0000_t202" style="position:absolute;left:0;text-align:left;margin-left:-73.5pt;margin-top:41.2pt;width:640.5pt;height:3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" filled="f" stroked="f">
              <v:textbox>
                <w:txbxContent>
                  <w:p w14:paraId="7143E6A1" w14:textId="77777777" w:rsidR="00D97895" w:rsidRPr="009728DA" w:rsidRDefault="00D97895" w:rsidP="00040B82">
                    <w:pPr>
                      <w:rPr>
                        <w:rFonts w:cs="Arial"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579B4" w14:textId="77777777" w:rsidR="00D97895" w:rsidRDefault="00D97895" w:rsidP="0081187B">
    <w:pPr>
      <w:pStyle w:val="Header"/>
      <w:jc w:val="right"/>
      <w:rPr>
        <w:noProof/>
      </w:rPr>
    </w:pPr>
  </w:p>
  <w:p w14:paraId="77DA9640" w14:textId="77777777" w:rsidR="00D97895" w:rsidRDefault="00D97895" w:rsidP="004303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C0A29"/>
    <w:multiLevelType w:val="multilevel"/>
    <w:tmpl w:val="02B4F4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7141AF"/>
    <w:multiLevelType w:val="hybridMultilevel"/>
    <w:tmpl w:val="13E4773C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BC503D"/>
    <w:multiLevelType w:val="hybridMultilevel"/>
    <w:tmpl w:val="0090DA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70877"/>
    <w:multiLevelType w:val="hybridMultilevel"/>
    <w:tmpl w:val="C556ED76"/>
    <w:lvl w:ilvl="0" w:tplc="1354E05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C4604"/>
    <w:multiLevelType w:val="hybridMultilevel"/>
    <w:tmpl w:val="BA4CAF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B2331"/>
    <w:multiLevelType w:val="hybridMultilevel"/>
    <w:tmpl w:val="AC52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5462F"/>
    <w:multiLevelType w:val="hybridMultilevel"/>
    <w:tmpl w:val="64D6E938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0F480135"/>
    <w:multiLevelType w:val="hybridMultilevel"/>
    <w:tmpl w:val="E060595A"/>
    <w:lvl w:ilvl="0" w:tplc="0409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8" w15:restartNumberingAfterBreak="0">
    <w:nsid w:val="18CC0C30"/>
    <w:multiLevelType w:val="hybridMultilevel"/>
    <w:tmpl w:val="0220DD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92F7C"/>
    <w:multiLevelType w:val="hybridMultilevel"/>
    <w:tmpl w:val="C7CA399E"/>
    <w:lvl w:ilvl="0" w:tplc="40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10" w15:restartNumberingAfterBreak="0">
    <w:nsid w:val="1C3D11B6"/>
    <w:multiLevelType w:val="hybridMultilevel"/>
    <w:tmpl w:val="32E4C9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91C17"/>
    <w:multiLevelType w:val="hybridMultilevel"/>
    <w:tmpl w:val="C8AC0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4B759D"/>
    <w:multiLevelType w:val="hybridMultilevel"/>
    <w:tmpl w:val="B0345620"/>
    <w:lvl w:ilvl="0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24F61805"/>
    <w:multiLevelType w:val="hybridMultilevel"/>
    <w:tmpl w:val="3D9E2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61C8F"/>
    <w:multiLevelType w:val="hybridMultilevel"/>
    <w:tmpl w:val="8202F190"/>
    <w:lvl w:ilvl="0" w:tplc="55E832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66F3"/>
    <w:multiLevelType w:val="hybridMultilevel"/>
    <w:tmpl w:val="7D06AB8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8864A5D"/>
    <w:multiLevelType w:val="hybridMultilevel"/>
    <w:tmpl w:val="53A44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B3121E9"/>
    <w:multiLevelType w:val="hybridMultilevel"/>
    <w:tmpl w:val="CD9A146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 w15:restartNumberingAfterBreak="0">
    <w:nsid w:val="2F5A4883"/>
    <w:multiLevelType w:val="hybridMultilevel"/>
    <w:tmpl w:val="3E524A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5F17BC"/>
    <w:multiLevelType w:val="hybridMultilevel"/>
    <w:tmpl w:val="803A8F62"/>
    <w:lvl w:ilvl="0" w:tplc="40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20" w15:restartNumberingAfterBreak="0">
    <w:nsid w:val="334D464F"/>
    <w:multiLevelType w:val="hybridMultilevel"/>
    <w:tmpl w:val="24C05208"/>
    <w:lvl w:ilvl="0" w:tplc="40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21" w15:restartNumberingAfterBreak="0">
    <w:nsid w:val="33741621"/>
    <w:multiLevelType w:val="hybridMultilevel"/>
    <w:tmpl w:val="6F78CE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366A36C9"/>
    <w:multiLevelType w:val="hybridMultilevel"/>
    <w:tmpl w:val="024456BC"/>
    <w:lvl w:ilvl="0" w:tplc="04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23" w15:restartNumberingAfterBreak="0">
    <w:nsid w:val="3F736E3C"/>
    <w:multiLevelType w:val="hybridMultilevel"/>
    <w:tmpl w:val="8D6CD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E433D0"/>
    <w:multiLevelType w:val="hybridMultilevel"/>
    <w:tmpl w:val="BFFA8A1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460155D6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460CFD"/>
    <w:multiLevelType w:val="hybridMultilevel"/>
    <w:tmpl w:val="0D8AC2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F7998"/>
    <w:multiLevelType w:val="hybridMultilevel"/>
    <w:tmpl w:val="35B0157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49E111D8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2406F4"/>
    <w:multiLevelType w:val="hybridMultilevel"/>
    <w:tmpl w:val="DAC2D47C"/>
    <w:lvl w:ilvl="0" w:tplc="40090003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64" w:hanging="360"/>
      </w:pPr>
      <w:rPr>
        <w:rFonts w:ascii="Wingdings" w:hAnsi="Wingdings" w:hint="default"/>
      </w:rPr>
    </w:lvl>
  </w:abstractNum>
  <w:abstractNum w:abstractNumId="30" w15:restartNumberingAfterBreak="0">
    <w:nsid w:val="5A2E5C2D"/>
    <w:multiLevelType w:val="hybridMultilevel"/>
    <w:tmpl w:val="4C2CBF92"/>
    <w:lvl w:ilvl="0" w:tplc="40090003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68" w:hanging="360"/>
      </w:pPr>
      <w:rPr>
        <w:rFonts w:ascii="Wingdings" w:hAnsi="Wingdings" w:hint="default"/>
      </w:rPr>
    </w:lvl>
  </w:abstractNum>
  <w:abstractNum w:abstractNumId="31" w15:restartNumberingAfterBreak="0">
    <w:nsid w:val="5C351FD0"/>
    <w:multiLevelType w:val="hybridMultilevel"/>
    <w:tmpl w:val="56B27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740815"/>
    <w:multiLevelType w:val="hybridMultilevel"/>
    <w:tmpl w:val="7B3666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1C2895"/>
    <w:multiLevelType w:val="hybridMultilevel"/>
    <w:tmpl w:val="874024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EA007B2">
      <w:numFmt w:val="bullet"/>
      <w:lvlText w:val="•"/>
      <w:lvlJc w:val="left"/>
      <w:pPr>
        <w:ind w:left="1440" w:hanging="72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F2568A8"/>
    <w:multiLevelType w:val="hybridMultilevel"/>
    <w:tmpl w:val="1A70A6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9D0156"/>
    <w:multiLevelType w:val="hybridMultilevel"/>
    <w:tmpl w:val="DCD09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8A67F5"/>
    <w:multiLevelType w:val="hybridMultilevel"/>
    <w:tmpl w:val="D5F6E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5C4187"/>
    <w:multiLevelType w:val="hybridMultilevel"/>
    <w:tmpl w:val="38FED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1533B"/>
    <w:multiLevelType w:val="hybridMultilevel"/>
    <w:tmpl w:val="6DE424B2"/>
    <w:lvl w:ilvl="0" w:tplc="0DBE97E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90E1C"/>
    <w:multiLevelType w:val="hybridMultilevel"/>
    <w:tmpl w:val="F244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105505"/>
    <w:multiLevelType w:val="hybridMultilevel"/>
    <w:tmpl w:val="BCEC426A"/>
    <w:lvl w:ilvl="0" w:tplc="04090001">
      <w:start w:val="1"/>
      <w:numFmt w:val="bullet"/>
      <w:lvlText w:val=""/>
      <w:lvlJc w:val="left"/>
      <w:pPr>
        <w:ind w:left="18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abstractNum w:abstractNumId="41" w15:restartNumberingAfterBreak="0">
    <w:nsid w:val="78DA251A"/>
    <w:multiLevelType w:val="hybridMultilevel"/>
    <w:tmpl w:val="01CC5C2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 w15:restartNumberingAfterBreak="0">
    <w:nsid w:val="7B3614F3"/>
    <w:multiLevelType w:val="hybridMultilevel"/>
    <w:tmpl w:val="E722B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B510AB"/>
    <w:multiLevelType w:val="hybridMultilevel"/>
    <w:tmpl w:val="26307528"/>
    <w:lvl w:ilvl="0" w:tplc="04090001">
      <w:start w:val="1"/>
      <w:numFmt w:val="bullet"/>
      <w:lvlText w:val=""/>
      <w:lvlJc w:val="left"/>
      <w:pPr>
        <w:ind w:left="20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44" w15:restartNumberingAfterBreak="0">
    <w:nsid w:val="7D3C3589"/>
    <w:multiLevelType w:val="hybridMultilevel"/>
    <w:tmpl w:val="2EA4C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86191"/>
    <w:multiLevelType w:val="hybridMultilevel"/>
    <w:tmpl w:val="A8A2C1A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8"/>
  </w:num>
  <w:num w:numId="3">
    <w:abstractNumId w:val="25"/>
  </w:num>
  <w:num w:numId="4">
    <w:abstractNumId w:val="33"/>
  </w:num>
  <w:num w:numId="5">
    <w:abstractNumId w:val="32"/>
  </w:num>
  <w:num w:numId="6">
    <w:abstractNumId w:val="10"/>
  </w:num>
  <w:num w:numId="7">
    <w:abstractNumId w:val="11"/>
  </w:num>
  <w:num w:numId="8">
    <w:abstractNumId w:val="2"/>
  </w:num>
  <w:num w:numId="9">
    <w:abstractNumId w:val="26"/>
  </w:num>
  <w:num w:numId="10">
    <w:abstractNumId w:val="16"/>
  </w:num>
  <w:num w:numId="11">
    <w:abstractNumId w:val="37"/>
  </w:num>
  <w:num w:numId="12">
    <w:abstractNumId w:val="34"/>
  </w:num>
  <w:num w:numId="13">
    <w:abstractNumId w:val="39"/>
  </w:num>
  <w:num w:numId="14">
    <w:abstractNumId w:val="44"/>
  </w:num>
  <w:num w:numId="15">
    <w:abstractNumId w:val="14"/>
  </w:num>
  <w:num w:numId="16">
    <w:abstractNumId w:val="8"/>
  </w:num>
  <w:num w:numId="17">
    <w:abstractNumId w:val="3"/>
  </w:num>
  <w:num w:numId="18">
    <w:abstractNumId w:val="31"/>
  </w:num>
  <w:num w:numId="19">
    <w:abstractNumId w:val="18"/>
  </w:num>
  <w:num w:numId="20">
    <w:abstractNumId w:val="0"/>
  </w:num>
  <w:num w:numId="21">
    <w:abstractNumId w:val="13"/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3">
    <w:abstractNumId w:val="35"/>
  </w:num>
  <w:num w:numId="24">
    <w:abstractNumId w:val="17"/>
  </w:num>
  <w:num w:numId="25">
    <w:abstractNumId w:val="21"/>
  </w:num>
  <w:num w:numId="26">
    <w:abstractNumId w:val="4"/>
  </w:num>
  <w:num w:numId="27">
    <w:abstractNumId w:val="1"/>
  </w:num>
  <w:num w:numId="28">
    <w:abstractNumId w:val="23"/>
  </w:num>
  <w:num w:numId="29">
    <w:abstractNumId w:val="42"/>
  </w:num>
  <w:num w:numId="30">
    <w:abstractNumId w:val="6"/>
  </w:num>
  <w:num w:numId="31">
    <w:abstractNumId w:val="9"/>
  </w:num>
  <w:num w:numId="32">
    <w:abstractNumId w:val="19"/>
  </w:num>
  <w:num w:numId="33">
    <w:abstractNumId w:val="20"/>
  </w:num>
  <w:num w:numId="34">
    <w:abstractNumId w:val="27"/>
  </w:num>
  <w:num w:numId="35">
    <w:abstractNumId w:val="24"/>
  </w:num>
  <w:num w:numId="36">
    <w:abstractNumId w:val="15"/>
  </w:num>
  <w:num w:numId="37">
    <w:abstractNumId w:val="22"/>
  </w:num>
  <w:num w:numId="38">
    <w:abstractNumId w:val="36"/>
  </w:num>
  <w:num w:numId="39">
    <w:abstractNumId w:val="40"/>
  </w:num>
  <w:num w:numId="40">
    <w:abstractNumId w:val="29"/>
  </w:num>
  <w:num w:numId="41">
    <w:abstractNumId w:val="30"/>
  </w:num>
  <w:num w:numId="42">
    <w:abstractNumId w:val="12"/>
  </w:num>
  <w:num w:numId="43">
    <w:abstractNumId w:val="45"/>
  </w:num>
  <w:num w:numId="44">
    <w:abstractNumId w:val="5"/>
  </w:num>
  <w:num w:numId="45">
    <w:abstractNumId w:val="43"/>
  </w:num>
  <w:num w:numId="46">
    <w:abstractNumId w:val="41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30"/>
    <w:rsid w:val="000035EF"/>
    <w:rsid w:val="000066DB"/>
    <w:rsid w:val="000100CD"/>
    <w:rsid w:val="00020974"/>
    <w:rsid w:val="00021A6A"/>
    <w:rsid w:val="00032198"/>
    <w:rsid w:val="00036AB4"/>
    <w:rsid w:val="00037026"/>
    <w:rsid w:val="00040B82"/>
    <w:rsid w:val="00050415"/>
    <w:rsid w:val="0005241E"/>
    <w:rsid w:val="00052F0D"/>
    <w:rsid w:val="0005431F"/>
    <w:rsid w:val="00056EFF"/>
    <w:rsid w:val="000572FF"/>
    <w:rsid w:val="00066E60"/>
    <w:rsid w:val="000710FE"/>
    <w:rsid w:val="00073345"/>
    <w:rsid w:val="00074D3C"/>
    <w:rsid w:val="0007625E"/>
    <w:rsid w:val="000779C9"/>
    <w:rsid w:val="000836CE"/>
    <w:rsid w:val="00083922"/>
    <w:rsid w:val="00083E12"/>
    <w:rsid w:val="000846A8"/>
    <w:rsid w:val="000848D6"/>
    <w:rsid w:val="00085AC1"/>
    <w:rsid w:val="000879C4"/>
    <w:rsid w:val="00090262"/>
    <w:rsid w:val="0009165C"/>
    <w:rsid w:val="00094A53"/>
    <w:rsid w:val="00094B13"/>
    <w:rsid w:val="000A0433"/>
    <w:rsid w:val="000A1973"/>
    <w:rsid w:val="000A556E"/>
    <w:rsid w:val="000A6A7A"/>
    <w:rsid w:val="000B02CF"/>
    <w:rsid w:val="000B3358"/>
    <w:rsid w:val="000B7502"/>
    <w:rsid w:val="000C20CD"/>
    <w:rsid w:val="000C7D10"/>
    <w:rsid w:val="000D5950"/>
    <w:rsid w:val="000E137D"/>
    <w:rsid w:val="000E3CE2"/>
    <w:rsid w:val="000E47BB"/>
    <w:rsid w:val="000E576D"/>
    <w:rsid w:val="000F0E32"/>
    <w:rsid w:val="000F1EEF"/>
    <w:rsid w:val="000F3E9D"/>
    <w:rsid w:val="00103983"/>
    <w:rsid w:val="0010626F"/>
    <w:rsid w:val="00114776"/>
    <w:rsid w:val="00117884"/>
    <w:rsid w:val="001205D2"/>
    <w:rsid w:val="001223BA"/>
    <w:rsid w:val="0012587A"/>
    <w:rsid w:val="00127ABD"/>
    <w:rsid w:val="0013426F"/>
    <w:rsid w:val="00134F01"/>
    <w:rsid w:val="00151795"/>
    <w:rsid w:val="00151B49"/>
    <w:rsid w:val="001571DE"/>
    <w:rsid w:val="00160CF9"/>
    <w:rsid w:val="001625BF"/>
    <w:rsid w:val="00162CF5"/>
    <w:rsid w:val="001653CC"/>
    <w:rsid w:val="0017379A"/>
    <w:rsid w:val="00180102"/>
    <w:rsid w:val="0018147E"/>
    <w:rsid w:val="00184762"/>
    <w:rsid w:val="00184AB9"/>
    <w:rsid w:val="00187DFA"/>
    <w:rsid w:val="00190DCD"/>
    <w:rsid w:val="00192133"/>
    <w:rsid w:val="001966E7"/>
    <w:rsid w:val="001968CF"/>
    <w:rsid w:val="00197066"/>
    <w:rsid w:val="00197767"/>
    <w:rsid w:val="001A1E1B"/>
    <w:rsid w:val="001A410F"/>
    <w:rsid w:val="001A6ACC"/>
    <w:rsid w:val="001B0A89"/>
    <w:rsid w:val="001B5AFA"/>
    <w:rsid w:val="001B666E"/>
    <w:rsid w:val="001C0320"/>
    <w:rsid w:val="001C069F"/>
    <w:rsid w:val="001C6F98"/>
    <w:rsid w:val="001D0123"/>
    <w:rsid w:val="001D793E"/>
    <w:rsid w:val="001E3B1B"/>
    <w:rsid w:val="001E3B4B"/>
    <w:rsid w:val="001E5A27"/>
    <w:rsid w:val="001E5EBC"/>
    <w:rsid w:val="001F306D"/>
    <w:rsid w:val="001F3AC4"/>
    <w:rsid w:val="001F5793"/>
    <w:rsid w:val="001F6D56"/>
    <w:rsid w:val="00204FEC"/>
    <w:rsid w:val="002106CD"/>
    <w:rsid w:val="00210D66"/>
    <w:rsid w:val="00211956"/>
    <w:rsid w:val="00212446"/>
    <w:rsid w:val="002132F9"/>
    <w:rsid w:val="002166C4"/>
    <w:rsid w:val="00220DF5"/>
    <w:rsid w:val="00224643"/>
    <w:rsid w:val="00226576"/>
    <w:rsid w:val="0023051A"/>
    <w:rsid w:val="0023132A"/>
    <w:rsid w:val="002323A5"/>
    <w:rsid w:val="00232518"/>
    <w:rsid w:val="00232814"/>
    <w:rsid w:val="002415BD"/>
    <w:rsid w:val="00244AEB"/>
    <w:rsid w:val="00250075"/>
    <w:rsid w:val="00256056"/>
    <w:rsid w:val="002615B7"/>
    <w:rsid w:val="002664B0"/>
    <w:rsid w:val="00267D8E"/>
    <w:rsid w:val="00277517"/>
    <w:rsid w:val="00281E1D"/>
    <w:rsid w:val="00290651"/>
    <w:rsid w:val="00295C30"/>
    <w:rsid w:val="002A14E7"/>
    <w:rsid w:val="002A31C4"/>
    <w:rsid w:val="002B0A0A"/>
    <w:rsid w:val="002B4544"/>
    <w:rsid w:val="002C13AA"/>
    <w:rsid w:val="002C1541"/>
    <w:rsid w:val="002C2B50"/>
    <w:rsid w:val="002C45CD"/>
    <w:rsid w:val="002C646F"/>
    <w:rsid w:val="002C7D34"/>
    <w:rsid w:val="002D0898"/>
    <w:rsid w:val="002D3AD3"/>
    <w:rsid w:val="002D5203"/>
    <w:rsid w:val="002F0AE5"/>
    <w:rsid w:val="00300F27"/>
    <w:rsid w:val="00305368"/>
    <w:rsid w:val="00307C90"/>
    <w:rsid w:val="00310BD9"/>
    <w:rsid w:val="0031341C"/>
    <w:rsid w:val="0031350D"/>
    <w:rsid w:val="00314708"/>
    <w:rsid w:val="00314B60"/>
    <w:rsid w:val="003165A2"/>
    <w:rsid w:val="003249DC"/>
    <w:rsid w:val="00335290"/>
    <w:rsid w:val="00340C27"/>
    <w:rsid w:val="00346154"/>
    <w:rsid w:val="00346174"/>
    <w:rsid w:val="00350EFB"/>
    <w:rsid w:val="00351C6F"/>
    <w:rsid w:val="00362CEB"/>
    <w:rsid w:val="003642D9"/>
    <w:rsid w:val="0036566B"/>
    <w:rsid w:val="00366970"/>
    <w:rsid w:val="003818C1"/>
    <w:rsid w:val="00384436"/>
    <w:rsid w:val="0039050E"/>
    <w:rsid w:val="003969AA"/>
    <w:rsid w:val="003A0FDC"/>
    <w:rsid w:val="003A65A5"/>
    <w:rsid w:val="003B22E1"/>
    <w:rsid w:val="003B699C"/>
    <w:rsid w:val="003B7B55"/>
    <w:rsid w:val="003C0CD2"/>
    <w:rsid w:val="003C353A"/>
    <w:rsid w:val="003C39B2"/>
    <w:rsid w:val="003C6973"/>
    <w:rsid w:val="003D0BB6"/>
    <w:rsid w:val="003D513B"/>
    <w:rsid w:val="003E2912"/>
    <w:rsid w:val="003E73D6"/>
    <w:rsid w:val="003F232A"/>
    <w:rsid w:val="003F6583"/>
    <w:rsid w:val="00400704"/>
    <w:rsid w:val="00403887"/>
    <w:rsid w:val="0041103B"/>
    <w:rsid w:val="004116D8"/>
    <w:rsid w:val="00426E0F"/>
    <w:rsid w:val="004303F7"/>
    <w:rsid w:val="00441E5E"/>
    <w:rsid w:val="00442273"/>
    <w:rsid w:val="004502DE"/>
    <w:rsid w:val="00450450"/>
    <w:rsid w:val="004514D7"/>
    <w:rsid w:val="00460730"/>
    <w:rsid w:val="00460F3C"/>
    <w:rsid w:val="00462F0C"/>
    <w:rsid w:val="00462F56"/>
    <w:rsid w:val="00473A03"/>
    <w:rsid w:val="00474D54"/>
    <w:rsid w:val="004751C9"/>
    <w:rsid w:val="0048796F"/>
    <w:rsid w:val="004939D5"/>
    <w:rsid w:val="0049572A"/>
    <w:rsid w:val="004966C2"/>
    <w:rsid w:val="004A24F3"/>
    <w:rsid w:val="004A46F7"/>
    <w:rsid w:val="004A57FC"/>
    <w:rsid w:val="004A5BE0"/>
    <w:rsid w:val="004C0E61"/>
    <w:rsid w:val="004C2D83"/>
    <w:rsid w:val="004D4879"/>
    <w:rsid w:val="004E0138"/>
    <w:rsid w:val="004E0D19"/>
    <w:rsid w:val="004F1285"/>
    <w:rsid w:val="004F2A78"/>
    <w:rsid w:val="004F3236"/>
    <w:rsid w:val="004F577F"/>
    <w:rsid w:val="00501B99"/>
    <w:rsid w:val="00503BA8"/>
    <w:rsid w:val="005055C1"/>
    <w:rsid w:val="0051583C"/>
    <w:rsid w:val="0051700F"/>
    <w:rsid w:val="00517A57"/>
    <w:rsid w:val="00517C96"/>
    <w:rsid w:val="0052216C"/>
    <w:rsid w:val="00523818"/>
    <w:rsid w:val="00526D49"/>
    <w:rsid w:val="005311C6"/>
    <w:rsid w:val="00540212"/>
    <w:rsid w:val="0054581C"/>
    <w:rsid w:val="00553D0B"/>
    <w:rsid w:val="00554709"/>
    <w:rsid w:val="00556E5D"/>
    <w:rsid w:val="00561FAE"/>
    <w:rsid w:val="0056218C"/>
    <w:rsid w:val="00562FA0"/>
    <w:rsid w:val="005636AA"/>
    <w:rsid w:val="005660EF"/>
    <w:rsid w:val="005710BD"/>
    <w:rsid w:val="00577014"/>
    <w:rsid w:val="00584F25"/>
    <w:rsid w:val="00585EA7"/>
    <w:rsid w:val="00587678"/>
    <w:rsid w:val="00594BB2"/>
    <w:rsid w:val="00595335"/>
    <w:rsid w:val="005A02B7"/>
    <w:rsid w:val="005A11FE"/>
    <w:rsid w:val="005A334E"/>
    <w:rsid w:val="005A398F"/>
    <w:rsid w:val="005A5EAF"/>
    <w:rsid w:val="005B38E7"/>
    <w:rsid w:val="005C0995"/>
    <w:rsid w:val="005C28C5"/>
    <w:rsid w:val="005C70E7"/>
    <w:rsid w:val="005D009B"/>
    <w:rsid w:val="005D7B82"/>
    <w:rsid w:val="005D7D58"/>
    <w:rsid w:val="005E0007"/>
    <w:rsid w:val="005E203A"/>
    <w:rsid w:val="005F1988"/>
    <w:rsid w:val="005F4035"/>
    <w:rsid w:val="005F66BC"/>
    <w:rsid w:val="005F688B"/>
    <w:rsid w:val="005F7F5B"/>
    <w:rsid w:val="0060689A"/>
    <w:rsid w:val="00613AA0"/>
    <w:rsid w:val="00614044"/>
    <w:rsid w:val="00615FE4"/>
    <w:rsid w:val="00616033"/>
    <w:rsid w:val="00623218"/>
    <w:rsid w:val="006239AA"/>
    <w:rsid w:val="0062757E"/>
    <w:rsid w:val="00630135"/>
    <w:rsid w:val="00632304"/>
    <w:rsid w:val="00632F65"/>
    <w:rsid w:val="006330D2"/>
    <w:rsid w:val="0063501D"/>
    <w:rsid w:val="0063509E"/>
    <w:rsid w:val="00636508"/>
    <w:rsid w:val="0064338D"/>
    <w:rsid w:val="006537F2"/>
    <w:rsid w:val="00653914"/>
    <w:rsid w:val="00656778"/>
    <w:rsid w:val="00660F22"/>
    <w:rsid w:val="00664A1B"/>
    <w:rsid w:val="00667B02"/>
    <w:rsid w:val="006709C0"/>
    <w:rsid w:val="006711AC"/>
    <w:rsid w:val="00671819"/>
    <w:rsid w:val="00674349"/>
    <w:rsid w:val="0067663F"/>
    <w:rsid w:val="00681857"/>
    <w:rsid w:val="00682BFF"/>
    <w:rsid w:val="006842A1"/>
    <w:rsid w:val="00685D08"/>
    <w:rsid w:val="00687ABC"/>
    <w:rsid w:val="00690141"/>
    <w:rsid w:val="0069200D"/>
    <w:rsid w:val="006945E6"/>
    <w:rsid w:val="006B5C7A"/>
    <w:rsid w:val="006B739C"/>
    <w:rsid w:val="006C49FC"/>
    <w:rsid w:val="006C77E5"/>
    <w:rsid w:val="006E1723"/>
    <w:rsid w:val="006F1EB0"/>
    <w:rsid w:val="006F32C5"/>
    <w:rsid w:val="006F52A9"/>
    <w:rsid w:val="006F60E9"/>
    <w:rsid w:val="0070284B"/>
    <w:rsid w:val="0070287F"/>
    <w:rsid w:val="00712500"/>
    <w:rsid w:val="007220B7"/>
    <w:rsid w:val="00732D67"/>
    <w:rsid w:val="00745803"/>
    <w:rsid w:val="007472F9"/>
    <w:rsid w:val="007506A0"/>
    <w:rsid w:val="00751F1D"/>
    <w:rsid w:val="00753218"/>
    <w:rsid w:val="0075342B"/>
    <w:rsid w:val="007551E6"/>
    <w:rsid w:val="00771035"/>
    <w:rsid w:val="0077184B"/>
    <w:rsid w:val="00771E91"/>
    <w:rsid w:val="0077653C"/>
    <w:rsid w:val="0078093A"/>
    <w:rsid w:val="0078741E"/>
    <w:rsid w:val="00793E6E"/>
    <w:rsid w:val="0079477E"/>
    <w:rsid w:val="007A3435"/>
    <w:rsid w:val="007A382B"/>
    <w:rsid w:val="007A4CB2"/>
    <w:rsid w:val="007A4EFA"/>
    <w:rsid w:val="007A5D5A"/>
    <w:rsid w:val="007A6190"/>
    <w:rsid w:val="007B25B3"/>
    <w:rsid w:val="007B3467"/>
    <w:rsid w:val="007B3FD9"/>
    <w:rsid w:val="007B482E"/>
    <w:rsid w:val="007C0105"/>
    <w:rsid w:val="007C1DEA"/>
    <w:rsid w:val="007D3227"/>
    <w:rsid w:val="007D4C91"/>
    <w:rsid w:val="007D5DEE"/>
    <w:rsid w:val="007E0F2A"/>
    <w:rsid w:val="007E4618"/>
    <w:rsid w:val="007E7908"/>
    <w:rsid w:val="007F5A2C"/>
    <w:rsid w:val="008010FB"/>
    <w:rsid w:val="0081187B"/>
    <w:rsid w:val="00814D2B"/>
    <w:rsid w:val="0081596F"/>
    <w:rsid w:val="00816E6E"/>
    <w:rsid w:val="00824CC7"/>
    <w:rsid w:val="00824F48"/>
    <w:rsid w:val="0082717A"/>
    <w:rsid w:val="00841E22"/>
    <w:rsid w:val="0084201A"/>
    <w:rsid w:val="00844090"/>
    <w:rsid w:val="00846D9C"/>
    <w:rsid w:val="008540D4"/>
    <w:rsid w:val="008607FD"/>
    <w:rsid w:val="00861415"/>
    <w:rsid w:val="00865279"/>
    <w:rsid w:val="0087051E"/>
    <w:rsid w:val="00873178"/>
    <w:rsid w:val="00876C01"/>
    <w:rsid w:val="008809B5"/>
    <w:rsid w:val="008814BD"/>
    <w:rsid w:val="00882E3A"/>
    <w:rsid w:val="00883012"/>
    <w:rsid w:val="00891508"/>
    <w:rsid w:val="00895414"/>
    <w:rsid w:val="008975AB"/>
    <w:rsid w:val="00897744"/>
    <w:rsid w:val="008A1F86"/>
    <w:rsid w:val="008A5C97"/>
    <w:rsid w:val="008A7FAB"/>
    <w:rsid w:val="008B2136"/>
    <w:rsid w:val="008B68AC"/>
    <w:rsid w:val="008C2058"/>
    <w:rsid w:val="008D32DE"/>
    <w:rsid w:val="008D390C"/>
    <w:rsid w:val="008D515C"/>
    <w:rsid w:val="008D5840"/>
    <w:rsid w:val="008D6DDD"/>
    <w:rsid w:val="008E3728"/>
    <w:rsid w:val="008E3B8D"/>
    <w:rsid w:val="008E5BBE"/>
    <w:rsid w:val="008E721A"/>
    <w:rsid w:val="008F002D"/>
    <w:rsid w:val="008F1513"/>
    <w:rsid w:val="008F4056"/>
    <w:rsid w:val="009009BA"/>
    <w:rsid w:val="009113DB"/>
    <w:rsid w:val="00911791"/>
    <w:rsid w:val="0091273D"/>
    <w:rsid w:val="0091670E"/>
    <w:rsid w:val="00924737"/>
    <w:rsid w:val="00925E01"/>
    <w:rsid w:val="0093028D"/>
    <w:rsid w:val="00934F18"/>
    <w:rsid w:val="009364BF"/>
    <w:rsid w:val="00941DC9"/>
    <w:rsid w:val="009446D5"/>
    <w:rsid w:val="00944EE4"/>
    <w:rsid w:val="00957FC2"/>
    <w:rsid w:val="00960137"/>
    <w:rsid w:val="00961684"/>
    <w:rsid w:val="00963EBD"/>
    <w:rsid w:val="00964889"/>
    <w:rsid w:val="009720BE"/>
    <w:rsid w:val="009728DA"/>
    <w:rsid w:val="00972A7B"/>
    <w:rsid w:val="00975C99"/>
    <w:rsid w:val="009777CB"/>
    <w:rsid w:val="00982117"/>
    <w:rsid w:val="009839DA"/>
    <w:rsid w:val="009858F3"/>
    <w:rsid w:val="00992B0C"/>
    <w:rsid w:val="00993944"/>
    <w:rsid w:val="00993E70"/>
    <w:rsid w:val="009A2AF0"/>
    <w:rsid w:val="009A49B8"/>
    <w:rsid w:val="009A5AC0"/>
    <w:rsid w:val="009B0D7C"/>
    <w:rsid w:val="009B46DE"/>
    <w:rsid w:val="009C314B"/>
    <w:rsid w:val="009C4D03"/>
    <w:rsid w:val="009C5696"/>
    <w:rsid w:val="009C5E5F"/>
    <w:rsid w:val="009D057F"/>
    <w:rsid w:val="009D5CD5"/>
    <w:rsid w:val="009D6C98"/>
    <w:rsid w:val="009D7598"/>
    <w:rsid w:val="009D7819"/>
    <w:rsid w:val="009F5E13"/>
    <w:rsid w:val="00A02B7F"/>
    <w:rsid w:val="00A033A5"/>
    <w:rsid w:val="00A0376D"/>
    <w:rsid w:val="00A07EE5"/>
    <w:rsid w:val="00A10196"/>
    <w:rsid w:val="00A111E4"/>
    <w:rsid w:val="00A118EE"/>
    <w:rsid w:val="00A1198D"/>
    <w:rsid w:val="00A12B45"/>
    <w:rsid w:val="00A151F4"/>
    <w:rsid w:val="00A1546D"/>
    <w:rsid w:val="00A20E9B"/>
    <w:rsid w:val="00A23EAD"/>
    <w:rsid w:val="00A27CEA"/>
    <w:rsid w:val="00A3053A"/>
    <w:rsid w:val="00A329AE"/>
    <w:rsid w:val="00A36068"/>
    <w:rsid w:val="00A37CD7"/>
    <w:rsid w:val="00A40D81"/>
    <w:rsid w:val="00A420B2"/>
    <w:rsid w:val="00A431A6"/>
    <w:rsid w:val="00A47AA6"/>
    <w:rsid w:val="00A55A28"/>
    <w:rsid w:val="00A61DB9"/>
    <w:rsid w:val="00A63961"/>
    <w:rsid w:val="00A67E49"/>
    <w:rsid w:val="00A74D85"/>
    <w:rsid w:val="00A77859"/>
    <w:rsid w:val="00A82ABF"/>
    <w:rsid w:val="00A833AC"/>
    <w:rsid w:val="00A858AC"/>
    <w:rsid w:val="00A914E6"/>
    <w:rsid w:val="00A915C1"/>
    <w:rsid w:val="00A95A32"/>
    <w:rsid w:val="00A95FEB"/>
    <w:rsid w:val="00AA29FC"/>
    <w:rsid w:val="00AA3814"/>
    <w:rsid w:val="00AA53EF"/>
    <w:rsid w:val="00AA5575"/>
    <w:rsid w:val="00AA69D9"/>
    <w:rsid w:val="00AB0976"/>
    <w:rsid w:val="00AB524B"/>
    <w:rsid w:val="00AC0321"/>
    <w:rsid w:val="00AC0A5A"/>
    <w:rsid w:val="00AC2CAA"/>
    <w:rsid w:val="00AC5A08"/>
    <w:rsid w:val="00AC616B"/>
    <w:rsid w:val="00AD0055"/>
    <w:rsid w:val="00AD64AE"/>
    <w:rsid w:val="00AE0049"/>
    <w:rsid w:val="00AE50EF"/>
    <w:rsid w:val="00AE7CC1"/>
    <w:rsid w:val="00AF165D"/>
    <w:rsid w:val="00AF6AED"/>
    <w:rsid w:val="00AF79EA"/>
    <w:rsid w:val="00B05D25"/>
    <w:rsid w:val="00B10689"/>
    <w:rsid w:val="00B12857"/>
    <w:rsid w:val="00B30141"/>
    <w:rsid w:val="00B30B5F"/>
    <w:rsid w:val="00B32D5F"/>
    <w:rsid w:val="00B41CFE"/>
    <w:rsid w:val="00B536B4"/>
    <w:rsid w:val="00B542A3"/>
    <w:rsid w:val="00B6143A"/>
    <w:rsid w:val="00B61622"/>
    <w:rsid w:val="00B6387B"/>
    <w:rsid w:val="00B70B0E"/>
    <w:rsid w:val="00B72267"/>
    <w:rsid w:val="00B7305F"/>
    <w:rsid w:val="00B75B58"/>
    <w:rsid w:val="00B77E66"/>
    <w:rsid w:val="00B841B2"/>
    <w:rsid w:val="00B86DAB"/>
    <w:rsid w:val="00B921AC"/>
    <w:rsid w:val="00B93665"/>
    <w:rsid w:val="00B9779D"/>
    <w:rsid w:val="00BA3069"/>
    <w:rsid w:val="00BA5928"/>
    <w:rsid w:val="00BB1CCD"/>
    <w:rsid w:val="00BB1DC8"/>
    <w:rsid w:val="00BB1F25"/>
    <w:rsid w:val="00BB2DBF"/>
    <w:rsid w:val="00BB5520"/>
    <w:rsid w:val="00BB6B15"/>
    <w:rsid w:val="00BC63F0"/>
    <w:rsid w:val="00BD090A"/>
    <w:rsid w:val="00BD78BD"/>
    <w:rsid w:val="00BE7A38"/>
    <w:rsid w:val="00BF07ED"/>
    <w:rsid w:val="00BF22C6"/>
    <w:rsid w:val="00BF3FD0"/>
    <w:rsid w:val="00BF5376"/>
    <w:rsid w:val="00BF57FD"/>
    <w:rsid w:val="00C01567"/>
    <w:rsid w:val="00C04FAE"/>
    <w:rsid w:val="00C07C58"/>
    <w:rsid w:val="00C139BA"/>
    <w:rsid w:val="00C21551"/>
    <w:rsid w:val="00C24F4B"/>
    <w:rsid w:val="00C340F8"/>
    <w:rsid w:val="00C342F5"/>
    <w:rsid w:val="00C343A9"/>
    <w:rsid w:val="00C35CBD"/>
    <w:rsid w:val="00C407A4"/>
    <w:rsid w:val="00C429CD"/>
    <w:rsid w:val="00C54661"/>
    <w:rsid w:val="00C55C52"/>
    <w:rsid w:val="00C56CE8"/>
    <w:rsid w:val="00C620FA"/>
    <w:rsid w:val="00C64A47"/>
    <w:rsid w:val="00C70987"/>
    <w:rsid w:val="00C72BF1"/>
    <w:rsid w:val="00C72F40"/>
    <w:rsid w:val="00C745FD"/>
    <w:rsid w:val="00C76525"/>
    <w:rsid w:val="00C76FCF"/>
    <w:rsid w:val="00C91514"/>
    <w:rsid w:val="00C919A9"/>
    <w:rsid w:val="00C9214C"/>
    <w:rsid w:val="00C92AA6"/>
    <w:rsid w:val="00C9791B"/>
    <w:rsid w:val="00CA0FD3"/>
    <w:rsid w:val="00CA5AB3"/>
    <w:rsid w:val="00CA704C"/>
    <w:rsid w:val="00CA7D1C"/>
    <w:rsid w:val="00CB1075"/>
    <w:rsid w:val="00CB1AD3"/>
    <w:rsid w:val="00CB1E4F"/>
    <w:rsid w:val="00CB2AB4"/>
    <w:rsid w:val="00CC1AB6"/>
    <w:rsid w:val="00CC23CA"/>
    <w:rsid w:val="00CC2BB4"/>
    <w:rsid w:val="00CC427C"/>
    <w:rsid w:val="00CD0587"/>
    <w:rsid w:val="00CD1C1D"/>
    <w:rsid w:val="00CD6D04"/>
    <w:rsid w:val="00CD6DDD"/>
    <w:rsid w:val="00CE02CA"/>
    <w:rsid w:val="00CE2DED"/>
    <w:rsid w:val="00CE6BC5"/>
    <w:rsid w:val="00CF4F6A"/>
    <w:rsid w:val="00D021D4"/>
    <w:rsid w:val="00D033E6"/>
    <w:rsid w:val="00D10B85"/>
    <w:rsid w:val="00D116CF"/>
    <w:rsid w:val="00D13CD5"/>
    <w:rsid w:val="00D15CD7"/>
    <w:rsid w:val="00D1647D"/>
    <w:rsid w:val="00D2182C"/>
    <w:rsid w:val="00D22313"/>
    <w:rsid w:val="00D22D6B"/>
    <w:rsid w:val="00D23081"/>
    <w:rsid w:val="00D25F5A"/>
    <w:rsid w:val="00D45DDD"/>
    <w:rsid w:val="00D461E0"/>
    <w:rsid w:val="00D4660C"/>
    <w:rsid w:val="00D52EB1"/>
    <w:rsid w:val="00D53B88"/>
    <w:rsid w:val="00D5423B"/>
    <w:rsid w:val="00D61A63"/>
    <w:rsid w:val="00D70F89"/>
    <w:rsid w:val="00D73090"/>
    <w:rsid w:val="00D74727"/>
    <w:rsid w:val="00D7481E"/>
    <w:rsid w:val="00D755FC"/>
    <w:rsid w:val="00D81E40"/>
    <w:rsid w:val="00D847BA"/>
    <w:rsid w:val="00D85DCC"/>
    <w:rsid w:val="00D87336"/>
    <w:rsid w:val="00D9013C"/>
    <w:rsid w:val="00D97895"/>
    <w:rsid w:val="00D97EA1"/>
    <w:rsid w:val="00DA1F63"/>
    <w:rsid w:val="00DA2D48"/>
    <w:rsid w:val="00DA4759"/>
    <w:rsid w:val="00DA4C3B"/>
    <w:rsid w:val="00DA7D64"/>
    <w:rsid w:val="00DB09E4"/>
    <w:rsid w:val="00DB514E"/>
    <w:rsid w:val="00DC2CDC"/>
    <w:rsid w:val="00DD4437"/>
    <w:rsid w:val="00DE1247"/>
    <w:rsid w:val="00DE4235"/>
    <w:rsid w:val="00DE46BA"/>
    <w:rsid w:val="00DE5944"/>
    <w:rsid w:val="00DF48EA"/>
    <w:rsid w:val="00DF7268"/>
    <w:rsid w:val="00DF74FB"/>
    <w:rsid w:val="00E04130"/>
    <w:rsid w:val="00E05E03"/>
    <w:rsid w:val="00E17274"/>
    <w:rsid w:val="00E34BA6"/>
    <w:rsid w:val="00E35D75"/>
    <w:rsid w:val="00E361F2"/>
    <w:rsid w:val="00E367CC"/>
    <w:rsid w:val="00E37532"/>
    <w:rsid w:val="00E43B44"/>
    <w:rsid w:val="00E50F9D"/>
    <w:rsid w:val="00E5116A"/>
    <w:rsid w:val="00E52650"/>
    <w:rsid w:val="00E602C1"/>
    <w:rsid w:val="00E62465"/>
    <w:rsid w:val="00E62D3C"/>
    <w:rsid w:val="00E63B01"/>
    <w:rsid w:val="00E67E38"/>
    <w:rsid w:val="00E70C6B"/>
    <w:rsid w:val="00E7117E"/>
    <w:rsid w:val="00E73146"/>
    <w:rsid w:val="00E7622E"/>
    <w:rsid w:val="00E84891"/>
    <w:rsid w:val="00E862E1"/>
    <w:rsid w:val="00E86E02"/>
    <w:rsid w:val="00E93D3B"/>
    <w:rsid w:val="00E96061"/>
    <w:rsid w:val="00E96B73"/>
    <w:rsid w:val="00E97BB7"/>
    <w:rsid w:val="00EA6799"/>
    <w:rsid w:val="00EB0E0A"/>
    <w:rsid w:val="00EB26A8"/>
    <w:rsid w:val="00EB751B"/>
    <w:rsid w:val="00EC115C"/>
    <w:rsid w:val="00ED25C7"/>
    <w:rsid w:val="00ED2DDA"/>
    <w:rsid w:val="00ED4709"/>
    <w:rsid w:val="00ED7D65"/>
    <w:rsid w:val="00EE2FD6"/>
    <w:rsid w:val="00EE3DDB"/>
    <w:rsid w:val="00EF43E1"/>
    <w:rsid w:val="00EF71E6"/>
    <w:rsid w:val="00F02181"/>
    <w:rsid w:val="00F06676"/>
    <w:rsid w:val="00F07038"/>
    <w:rsid w:val="00F147AD"/>
    <w:rsid w:val="00F26CDE"/>
    <w:rsid w:val="00F26EA1"/>
    <w:rsid w:val="00F31EBA"/>
    <w:rsid w:val="00F32A17"/>
    <w:rsid w:val="00F32FCD"/>
    <w:rsid w:val="00F34526"/>
    <w:rsid w:val="00F46519"/>
    <w:rsid w:val="00F472D2"/>
    <w:rsid w:val="00F47A46"/>
    <w:rsid w:val="00F47CB9"/>
    <w:rsid w:val="00F5684B"/>
    <w:rsid w:val="00F5729D"/>
    <w:rsid w:val="00F5733A"/>
    <w:rsid w:val="00F60EAE"/>
    <w:rsid w:val="00F618E3"/>
    <w:rsid w:val="00F62B24"/>
    <w:rsid w:val="00F70069"/>
    <w:rsid w:val="00F7196D"/>
    <w:rsid w:val="00F71AB0"/>
    <w:rsid w:val="00F73817"/>
    <w:rsid w:val="00F738A5"/>
    <w:rsid w:val="00F80189"/>
    <w:rsid w:val="00F8126E"/>
    <w:rsid w:val="00F86C29"/>
    <w:rsid w:val="00F90C32"/>
    <w:rsid w:val="00F90FDB"/>
    <w:rsid w:val="00F921D1"/>
    <w:rsid w:val="00F94234"/>
    <w:rsid w:val="00F95DE6"/>
    <w:rsid w:val="00FA10E3"/>
    <w:rsid w:val="00FA3650"/>
    <w:rsid w:val="00FA3AA7"/>
    <w:rsid w:val="00FA56E9"/>
    <w:rsid w:val="00FA65EC"/>
    <w:rsid w:val="00FB0CCD"/>
    <w:rsid w:val="00FB1B30"/>
    <w:rsid w:val="00FB3EC6"/>
    <w:rsid w:val="00FB66E9"/>
    <w:rsid w:val="00FC4F3C"/>
    <w:rsid w:val="00FC5230"/>
    <w:rsid w:val="00FC6B05"/>
    <w:rsid w:val="00FC6C2B"/>
    <w:rsid w:val="00FD7A76"/>
    <w:rsid w:val="00FE1468"/>
    <w:rsid w:val="00FE36C5"/>
    <w:rsid w:val="00FE4836"/>
    <w:rsid w:val="00FF2377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4:docId w14:val="79B8E31E"/>
  <w15:docId w15:val="{28E8E302-0619-43B6-AE3E-8F149D53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218"/>
    <w:pPr>
      <w:spacing w:after="100" w:line="360" w:lineRule="auto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988"/>
    <w:pPr>
      <w:keepNext/>
      <w:keepLines/>
      <w:spacing w:before="120" w:after="120"/>
      <w:outlineLvl w:val="0"/>
    </w:pPr>
    <w:rPr>
      <w:b/>
      <w:bCs/>
      <w:caps/>
      <w:color w:val="889147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EE4"/>
    <w:pPr>
      <w:keepNext/>
      <w:keepLines/>
      <w:spacing w:before="200"/>
      <w:outlineLvl w:val="1"/>
    </w:pPr>
    <w:rPr>
      <w:b/>
      <w:bCs/>
      <w:caps/>
      <w:color w:val="889147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EE4"/>
    <w:pPr>
      <w:keepNext/>
      <w:keepLines/>
      <w:spacing w:before="200"/>
      <w:outlineLvl w:val="2"/>
    </w:pPr>
    <w:rPr>
      <w:b/>
      <w:bCs/>
      <w:color w:val="88914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EE4"/>
    <w:pPr>
      <w:keepNext/>
      <w:keepLines/>
      <w:spacing w:before="200"/>
      <w:outlineLvl w:val="3"/>
    </w:pPr>
    <w:rPr>
      <w:b/>
      <w:bCs/>
      <w:i/>
      <w:iCs/>
      <w:color w:val="88914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CEA"/>
    <w:pPr>
      <w:keepNext/>
      <w:keepLines/>
      <w:spacing w:before="200"/>
      <w:outlineLvl w:val="4"/>
    </w:pPr>
    <w:rPr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CEA"/>
    <w:pPr>
      <w:keepNext/>
      <w:keepLines/>
      <w:spacing w:before="20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CEA"/>
    <w:pPr>
      <w:keepNext/>
      <w:keepLines/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CEA"/>
    <w:pPr>
      <w:keepNext/>
      <w:keepLines/>
      <w:spacing w:before="200"/>
      <w:outlineLvl w:val="7"/>
    </w:pPr>
    <w:rPr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CEA"/>
    <w:pPr>
      <w:keepNext/>
      <w:keepLines/>
      <w:spacing w:before="200"/>
      <w:outlineLvl w:val="8"/>
    </w:pPr>
    <w:rPr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BD"/>
  </w:style>
  <w:style w:type="paragraph" w:styleId="Footer">
    <w:name w:val="footer"/>
    <w:basedOn w:val="Normal"/>
    <w:link w:val="Foot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BD"/>
  </w:style>
  <w:style w:type="paragraph" w:styleId="BalloonText">
    <w:name w:val="Balloon Text"/>
    <w:basedOn w:val="Normal"/>
    <w:link w:val="BalloonTextChar"/>
    <w:uiPriority w:val="99"/>
    <w:semiHidden/>
    <w:unhideWhenUsed/>
    <w:rsid w:val="005710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10B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C63F0"/>
    <w:pPr>
      <w:spacing w:after="100" w:line="360" w:lineRule="auto"/>
      <w:jc w:val="both"/>
    </w:pPr>
    <w:rPr>
      <w:sz w:val="22"/>
      <w:szCs w:val="22"/>
      <w:lang w:bidi="en-US"/>
    </w:rPr>
  </w:style>
  <w:style w:type="character" w:customStyle="1" w:styleId="NoSpacingChar">
    <w:name w:val="No Spacing Char"/>
    <w:link w:val="NoSpacing"/>
    <w:uiPriority w:val="1"/>
    <w:rsid w:val="00BC63F0"/>
    <w:rPr>
      <w:rFonts w:ascii="Arial" w:hAnsi="Arial"/>
    </w:rPr>
  </w:style>
  <w:style w:type="character" w:styleId="Emphasis">
    <w:name w:val="Emphasis"/>
    <w:uiPriority w:val="20"/>
    <w:qFormat/>
    <w:rsid w:val="00964889"/>
    <w:rPr>
      <w:rFonts w:ascii="Arial" w:hAnsi="Arial"/>
      <w:i/>
      <w:iCs/>
    </w:rPr>
  </w:style>
  <w:style w:type="paragraph" w:styleId="ListParagraph">
    <w:name w:val="List Paragraph"/>
    <w:basedOn w:val="Normal"/>
    <w:uiPriority w:val="34"/>
    <w:qFormat/>
    <w:rsid w:val="00A27CEA"/>
    <w:pPr>
      <w:ind w:left="720"/>
      <w:contextualSpacing/>
    </w:pPr>
  </w:style>
  <w:style w:type="paragraph" w:customStyle="1" w:styleId="NewletterBodyText">
    <w:name w:val="Newletter Body Text"/>
    <w:basedOn w:val="Normal"/>
    <w:rsid w:val="006945E6"/>
    <w:pPr>
      <w:spacing w:after="130" w:line="260" w:lineRule="exact"/>
      <w:ind w:left="144" w:right="144"/>
    </w:pPr>
    <w:rPr>
      <w:rFonts w:ascii="Calibri" w:eastAsia="Calibri" w:hAnsi="Calibri"/>
      <w:sz w:val="17"/>
    </w:rPr>
  </w:style>
  <w:style w:type="character" w:customStyle="1" w:styleId="Heading1Char">
    <w:name w:val="Heading 1 Char"/>
    <w:link w:val="Heading1"/>
    <w:uiPriority w:val="9"/>
    <w:rsid w:val="005F1988"/>
    <w:rPr>
      <w:rFonts w:ascii="Arial" w:eastAsia="Times New Roman" w:hAnsi="Arial" w:cs="Times New Roman"/>
      <w:b/>
      <w:bCs/>
      <w:caps/>
      <w:color w:val="889147"/>
      <w:sz w:val="28"/>
      <w:szCs w:val="28"/>
    </w:rPr>
  </w:style>
  <w:style w:type="character" w:customStyle="1" w:styleId="Heading3Char">
    <w:name w:val="Heading 3 Char"/>
    <w:link w:val="Heading3"/>
    <w:uiPriority w:val="9"/>
    <w:rsid w:val="00944EE4"/>
    <w:rPr>
      <w:rFonts w:ascii="Arial" w:eastAsia="Times New Roman" w:hAnsi="Arial" w:cs="Times New Roman"/>
      <w:b/>
      <w:bCs/>
      <w:color w:val="889147"/>
    </w:rPr>
  </w:style>
  <w:style w:type="character" w:customStyle="1" w:styleId="RFPoutline2">
    <w:name w:val="RFP outline 2"/>
    <w:basedOn w:val="DefaultParagraphFont"/>
    <w:rsid w:val="008E3B8D"/>
  </w:style>
  <w:style w:type="character" w:customStyle="1" w:styleId="Heading2Char">
    <w:name w:val="Heading 2 Char"/>
    <w:link w:val="Heading2"/>
    <w:uiPriority w:val="9"/>
    <w:rsid w:val="00944EE4"/>
    <w:rPr>
      <w:rFonts w:ascii="Arial" w:eastAsia="Times New Roman" w:hAnsi="Arial" w:cs="Times New Roman"/>
      <w:b/>
      <w:bCs/>
      <w:caps/>
      <w:color w:val="889147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944EE4"/>
    <w:rPr>
      <w:rFonts w:ascii="Arial" w:eastAsia="Times New Roman" w:hAnsi="Arial" w:cs="Times New Roman"/>
      <w:b/>
      <w:bCs/>
      <w:i/>
      <w:iCs/>
      <w:color w:val="889147"/>
    </w:rPr>
  </w:style>
  <w:style w:type="character" w:customStyle="1" w:styleId="Heading5Char">
    <w:name w:val="Heading 5 Char"/>
    <w:link w:val="Heading5"/>
    <w:uiPriority w:val="9"/>
    <w:rsid w:val="00A27CEA"/>
    <w:rPr>
      <w:rFonts w:ascii="Arial" w:eastAsia="Times New Roman" w:hAnsi="Arial" w:cs="Times New Roman"/>
      <w:color w:val="243F60"/>
    </w:rPr>
  </w:style>
  <w:style w:type="character" w:customStyle="1" w:styleId="Heading6Char">
    <w:name w:val="Heading 6 Char"/>
    <w:link w:val="Heading6"/>
    <w:uiPriority w:val="9"/>
    <w:rsid w:val="00A27CEA"/>
    <w:rPr>
      <w:rFonts w:ascii="Arial" w:eastAsia="Times New Roman" w:hAnsi="Arial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A27CEA"/>
    <w:rPr>
      <w:rFonts w:ascii="Arial" w:eastAsia="Times New Roman" w:hAnsi="Arial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A27CEA"/>
    <w:rPr>
      <w:rFonts w:ascii="Arial" w:eastAsia="Times New Roman" w:hAnsi="Arial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A27CEA"/>
    <w:rPr>
      <w:rFonts w:ascii="Arial" w:eastAsia="Times New Roman" w:hAnsi="Arial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EE4"/>
    <w:rPr>
      <w:b/>
      <w:bCs/>
      <w:color w:val="889147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63F0"/>
    <w:pPr>
      <w:pBdr>
        <w:bottom w:val="single" w:sz="8" w:space="4" w:color="4F81BD"/>
      </w:pBdr>
      <w:spacing w:after="300"/>
      <w:contextualSpacing/>
    </w:pPr>
    <w:rPr>
      <w:caps/>
      <w:color w:val="000000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C63F0"/>
    <w:rPr>
      <w:rFonts w:ascii="Arial" w:eastAsia="Times New Roman" w:hAnsi="Arial" w:cs="Times New Roman"/>
      <w:caps/>
      <w:color w:val="000000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CEA"/>
    <w:pPr>
      <w:numPr>
        <w:ilvl w:val="1"/>
      </w:numPr>
    </w:pPr>
    <w:rPr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A27CEA"/>
    <w:rPr>
      <w:rFonts w:ascii="Arial" w:eastAsia="Times New Roman" w:hAnsi="Arial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A27CE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27C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27CEA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C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27CEA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A27CEA"/>
    <w:rPr>
      <w:i/>
      <w:iCs/>
      <w:color w:val="808080"/>
    </w:rPr>
  </w:style>
  <w:style w:type="character" w:styleId="IntenseEmphasis">
    <w:name w:val="Intense Emphasis"/>
    <w:uiPriority w:val="21"/>
    <w:qFormat/>
    <w:rsid w:val="00A27C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27C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27C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BC63F0"/>
    <w:rPr>
      <w:rFonts w:ascii="Arial" w:hAnsi="Arial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7CE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6E5D"/>
    <w:pPr>
      <w:tabs>
        <w:tab w:val="left" w:pos="440"/>
        <w:tab w:val="right" w:leader="dot" w:pos="998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1F5793"/>
    <w:pPr>
      <w:ind w:left="220"/>
    </w:pPr>
  </w:style>
  <w:style w:type="character" w:styleId="Hyperlink">
    <w:name w:val="Hyperlink"/>
    <w:uiPriority w:val="99"/>
    <w:unhideWhenUsed/>
    <w:rsid w:val="001F5793"/>
    <w:rPr>
      <w:color w:val="0000FF"/>
      <w:u w:val="single"/>
    </w:rPr>
  </w:style>
  <w:style w:type="table" w:styleId="TableGrid">
    <w:name w:val="Table Grid"/>
    <w:basedOn w:val="TableNormal"/>
    <w:uiPriority w:val="39"/>
    <w:rsid w:val="001F579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964889"/>
    <w:pPr>
      <w:spacing w:after="120"/>
    </w:pPr>
    <w:rPr>
      <w:rFonts w:eastAsia="Arial"/>
      <w:lang w:bidi="ar-SA"/>
    </w:rPr>
  </w:style>
  <w:style w:type="character" w:customStyle="1" w:styleId="BodyTextChar">
    <w:name w:val="Body Text Char"/>
    <w:link w:val="BodyText"/>
    <w:uiPriority w:val="99"/>
    <w:rsid w:val="00964889"/>
    <w:rPr>
      <w:rFonts w:ascii="Arial" w:eastAsia="Arial" w:hAnsi="Arial"/>
      <w:lang w:bidi="ar-SA"/>
    </w:rPr>
  </w:style>
  <w:style w:type="paragraph" w:customStyle="1" w:styleId="TableofContentsHeading">
    <w:name w:val="Table of Contents Heading"/>
    <w:link w:val="TableofContentsHeadingChar"/>
    <w:qFormat/>
    <w:rsid w:val="00944EE4"/>
    <w:pPr>
      <w:pBdr>
        <w:bottom w:val="single" w:sz="4" w:space="1" w:color="EEECE1"/>
      </w:pBdr>
      <w:spacing w:after="100" w:line="360" w:lineRule="auto"/>
      <w:jc w:val="both"/>
    </w:pPr>
    <w:rPr>
      <w:bCs/>
      <w:caps/>
      <w:color w:val="889147"/>
      <w:sz w:val="36"/>
      <w:szCs w:val="28"/>
    </w:rPr>
  </w:style>
  <w:style w:type="character" w:customStyle="1" w:styleId="TableofContentsHeadingChar">
    <w:name w:val="Table of Contents Heading Char"/>
    <w:link w:val="TableofContentsHeading"/>
    <w:rsid w:val="00944EE4"/>
    <w:rPr>
      <w:rFonts w:ascii="Arial" w:eastAsia="Times New Roman" w:hAnsi="Arial" w:cs="Times New Roman"/>
      <w:b w:val="0"/>
      <w:bCs/>
      <w:caps/>
      <w:color w:val="889147"/>
      <w:sz w:val="36"/>
      <w:szCs w:val="28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1F5793"/>
    <w:rPr>
      <w:rFonts w:eastAsia="Arial"/>
      <w:lang w:bidi="ar-SA"/>
    </w:rPr>
  </w:style>
  <w:style w:type="character" w:styleId="PageNumber">
    <w:name w:val="page number"/>
    <w:basedOn w:val="DefaultParagraphFont"/>
    <w:uiPriority w:val="99"/>
    <w:semiHidden/>
    <w:unhideWhenUsed/>
    <w:rsid w:val="00944EE4"/>
  </w:style>
  <w:style w:type="paragraph" w:styleId="EndnoteText">
    <w:name w:val="endnote text"/>
    <w:basedOn w:val="Normal"/>
    <w:link w:val="EndnoteTextChar"/>
    <w:uiPriority w:val="99"/>
    <w:semiHidden/>
    <w:unhideWhenUsed/>
    <w:rsid w:val="00D847BA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D847BA"/>
    <w:rPr>
      <w:lang w:bidi="en-US"/>
    </w:rPr>
  </w:style>
  <w:style w:type="character" w:styleId="EndnoteReference">
    <w:name w:val="endnote reference"/>
    <w:uiPriority w:val="99"/>
    <w:semiHidden/>
    <w:unhideWhenUsed/>
    <w:rsid w:val="00D847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nternal-Projects\HRMS\Docs\HRMS%20-%20Technical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2011-01-12T00:00:00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9B578CD5ADEC41A3C9D85A049D5EBD" ma:contentTypeVersion="8" ma:contentTypeDescription="Create a new document." ma:contentTypeScope="" ma:versionID="32761ccc5d2c752356034e1ea730982a">
  <xsd:schema xmlns:xsd="http://www.w3.org/2001/XMLSchema" xmlns:xs="http://www.w3.org/2001/XMLSchema" xmlns:p="http://schemas.microsoft.com/office/2006/metadata/properties" xmlns:ns2="f5efec56-a3e5-474c-b1c4-a1e39c3a2a7d" xmlns:ns3="3e6338ac-d3f9-4b49-af51-92b76c425ce9" targetNamespace="http://schemas.microsoft.com/office/2006/metadata/properties" ma:root="true" ma:fieldsID="8a7457f65d2236535029429b5246dfbc" ns2:_="" ns3:_="">
    <xsd:import namespace="f5efec56-a3e5-474c-b1c4-a1e39c3a2a7d"/>
    <xsd:import namespace="3e6338ac-d3f9-4b49-af51-92b76c425ce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fec56-a3e5-474c-b1c4-a1e39c3a2a7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6338ac-d3f9-4b49-af51-92b76c425c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5efec56-a3e5-474c-b1c4-a1e39c3a2a7d">7V7HDZ5JRX2H-603730288-8054</_dlc_DocId>
    <_dlc_DocIdUrl xmlns="f5efec56-a3e5-474c-b1c4-a1e39c3a2a7d">
      <Url>https://senecaglobal.sharepoint.com/sites/FileServer/_layouts/15/DocIdRedir.aspx?ID=7V7HDZ5JRX2H-603730288-8054</Url>
      <Description>7V7HDZ5JRX2H-603730288-8054</Description>
    </_dlc_DocIdUrl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776EBB-E991-46A7-80B4-14DF0B880E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efec56-a3e5-474c-b1c4-a1e39c3a2a7d"/>
    <ds:schemaRef ds:uri="3e6338ac-d3f9-4b49-af51-92b76c425c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664063-3608-4A0B-9875-6CFC704DE2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68746D-8D39-4550-B6C6-DFFC77FAA935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68CDC991-55AF-40F2-A1E6-4318F0A5A259}">
  <ds:schemaRefs>
    <ds:schemaRef ds:uri="http://schemas.microsoft.com/office/2006/metadata/properties"/>
    <ds:schemaRef ds:uri="http://schemas.microsoft.com/office/infopath/2007/PartnerControls"/>
    <ds:schemaRef ds:uri="f5efec56-a3e5-474c-b1c4-a1e39c3a2a7d"/>
  </ds:schemaRefs>
</ds:datastoreItem>
</file>

<file path=customXml/itemProps6.xml><?xml version="1.0" encoding="utf-8"?>
<ds:datastoreItem xmlns:ds="http://schemas.openxmlformats.org/officeDocument/2006/customXml" ds:itemID="{2BD9CB4A-92A4-4753-AF54-E69BA0F43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HRMS - Technical Document Template</Template>
  <TotalTime>12729</TotalTime>
  <Pages>25</Pages>
  <Words>4188</Words>
  <Characters>23878</Characters>
  <Application>Microsoft Office Word</Application>
  <DocSecurity>0</DocSecurity>
  <Lines>198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 Word Template</vt:lpstr>
    </vt:vector>
  </TitlesOfParts>
  <Company>Seneca Global IT Services Pvt Ltd.</Company>
  <LinksUpToDate>false</LinksUpToDate>
  <CharactersWithSpaces>28010</CharactersWithSpaces>
  <SharedDoc>false</SharedDoc>
  <HLinks>
    <vt:vector size="72" baseType="variant"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_Toc406421288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_Toc406421287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_Toc406421286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_Toc406421285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_Toc406421284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_Toc406421283</vt:lpwstr>
      </vt:variant>
      <vt:variant>
        <vt:i4>1703986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_Toc406421282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_Toc406421281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_Toc406421280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_Toc406421279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_Toc406421278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_Toc406421277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 Word Template</dc:title>
  <dc:subject>PROCESS NAME HERE</dc:subject>
  <dc:creator>Jayanth Chincholi</dc:creator>
  <cp:lastModifiedBy>Manasa</cp:lastModifiedBy>
  <cp:revision>796</cp:revision>
  <cp:lastPrinted>2011-01-17T12:28:00Z</cp:lastPrinted>
  <dcterms:created xsi:type="dcterms:W3CDTF">2020-06-18T12:45:00Z</dcterms:created>
  <dcterms:modified xsi:type="dcterms:W3CDTF">2020-08-12T07:38:00Z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0x010100889B578CD5ADEC41A3C9D85A049D5EBD</vt:lpwstr>
  </property>
  <property fmtid="{D5CDD505-2E9C-101B-9397-08002B2CF9AE}" pid="3" name="Department">
    <vt:lpwstr>;#Quality;#</vt:lpwstr>
  </property>
  <property fmtid="{D5CDD505-2E9C-101B-9397-08002B2CF9AE}" pid="4" name="_dlc_DocIdItemGuid">
    <vt:lpwstr>98292ca5-4baf-4f17-a922-fb9c434d6d7b</vt:lpwstr>
  </property>
</Properties>
</file>