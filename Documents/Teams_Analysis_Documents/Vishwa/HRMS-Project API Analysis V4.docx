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7" w:rightFromText="187" w:horzAnchor="margin" w:tblpXSpec="center" w:tblpY="2881"/>
        <w:tblW w:w="4000" w:type="pct"/>
        <w:tblBorders>
          <w:left w:val="single" w:sz="18" w:space="0" w:color="4F81BD"/>
        </w:tblBorders>
        <w:tblLook w:val="04A0" w:firstRow="1" w:lastRow="0" w:firstColumn="1" w:lastColumn="0" w:noHBand="0" w:noVBand="1"/>
      </w:tblPr>
      <w:tblGrid>
        <w:gridCol w:w="7974"/>
      </w:tblGrid>
      <w:tr w:rsidR="007A6190" w:rsidRPr="009728DA" w14:paraId="2E85A9A8" w14:textId="77777777" w:rsidTr="009728DA">
        <w:tc>
          <w:tcPr>
            <w:tcW w:w="799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8E4D9D5" w14:textId="77777777" w:rsidR="007A6190" w:rsidRPr="009728DA" w:rsidRDefault="007A6190" w:rsidP="003B22E1">
            <w:pPr>
              <w:pStyle w:val="NoSpacing"/>
              <w:jc w:val="left"/>
              <w:rPr>
                <w:rFonts w:cs="Arial"/>
              </w:rPr>
            </w:pPr>
          </w:p>
        </w:tc>
      </w:tr>
      <w:tr w:rsidR="00517C96" w:rsidRPr="009728DA" w14:paraId="64073051" w14:textId="77777777" w:rsidTr="009728DA">
        <w:tc>
          <w:tcPr>
            <w:tcW w:w="799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8CA4D60" w14:textId="77777777" w:rsidR="00517C96" w:rsidRPr="009728DA" w:rsidRDefault="00517C96" w:rsidP="003B22E1">
            <w:pPr>
              <w:pStyle w:val="NoSpacing"/>
              <w:jc w:val="left"/>
              <w:rPr>
                <w:rFonts w:cs="Arial"/>
              </w:rPr>
            </w:pPr>
          </w:p>
        </w:tc>
      </w:tr>
      <w:tr w:rsidR="007A6190" w:rsidRPr="009728DA" w14:paraId="54E10C6E" w14:textId="77777777" w:rsidTr="009728DA">
        <w:tc>
          <w:tcPr>
            <w:tcW w:w="7991" w:type="dxa"/>
          </w:tcPr>
          <w:p w14:paraId="02D58878" w14:textId="63110E10" w:rsidR="007A6190" w:rsidRPr="00924737" w:rsidRDefault="00460730" w:rsidP="00460730">
            <w:pPr>
              <w:jc w:val="left"/>
              <w:rPr>
                <w:b/>
                <w:sz w:val="80"/>
              </w:rPr>
            </w:pPr>
            <w:bookmarkStart w:id="0" w:name="_Toc391988596"/>
            <w:bookmarkStart w:id="1" w:name="_Toc406421211"/>
            <w:r w:rsidRPr="00460730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 xml:space="preserve">HRMS- </w:t>
            </w:r>
            <w:r w:rsidR="00A111E4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>Project Api analysis</w:t>
            </w:r>
            <w:r w:rsidRPr="00460730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 xml:space="preserve"> </w:t>
            </w:r>
            <w:bookmarkEnd w:id="0"/>
            <w:bookmarkEnd w:id="1"/>
            <w:r w:rsidR="00DA1F63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>V</w:t>
            </w:r>
            <w:r w:rsidR="00021D01">
              <w:rPr>
                <w:rFonts w:cs="Arial"/>
                <w:b/>
                <w:caps/>
                <w:color w:val="76923C"/>
                <w:sz w:val="40"/>
                <w:szCs w:val="18"/>
                <w:lang w:val="en-IN"/>
              </w:rPr>
              <w:t>4</w:t>
            </w:r>
          </w:p>
        </w:tc>
      </w:tr>
      <w:tr w:rsidR="007A6190" w:rsidRPr="009728DA" w14:paraId="0DF74E8A" w14:textId="77777777" w:rsidTr="009728DA">
        <w:tc>
          <w:tcPr>
            <w:tcW w:w="799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8A6B194" w14:textId="4EAE996B" w:rsidR="007A6190" w:rsidRPr="00924737" w:rsidRDefault="00460730" w:rsidP="005636AA">
            <w:pPr>
              <w:rPr>
                <w:b/>
                <w:color w:val="70AD47"/>
                <w:sz w:val="32"/>
                <w:szCs w:val="32"/>
              </w:rPr>
            </w:pPr>
            <w:r>
              <w:rPr>
                <w:rFonts w:cs="Arial"/>
                <w:b/>
                <w:caps/>
                <w:color w:val="76923C"/>
                <w:sz w:val="32"/>
                <w:szCs w:val="32"/>
                <w:lang w:val="en-IN"/>
              </w:rPr>
              <w:t xml:space="preserve"> </w:t>
            </w:r>
          </w:p>
        </w:tc>
      </w:tr>
    </w:tbl>
    <w:p w14:paraId="638CBA74" w14:textId="77777777" w:rsidR="00F5684B" w:rsidRDefault="00B61622" w:rsidP="003B22E1">
      <w:r>
        <w:rPr>
          <w:noProof/>
          <w:lang w:bidi="ar-SA"/>
        </w:rPr>
        <w:drawing>
          <wp:anchor distT="0" distB="0" distL="114300" distR="114300" simplePos="0" relativeHeight="251657728" behindDoc="0" locked="0" layoutInCell="1" allowOverlap="1" wp14:anchorId="5682EA83" wp14:editId="776B9ACC">
            <wp:simplePos x="0" y="0"/>
            <wp:positionH relativeFrom="column">
              <wp:posOffset>2264410</wp:posOffset>
            </wp:positionH>
            <wp:positionV relativeFrom="paragraph">
              <wp:posOffset>-402590</wp:posOffset>
            </wp:positionV>
            <wp:extent cx="4064000" cy="2397760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9E86E" w14:textId="77777777" w:rsidR="0063509E" w:rsidRDefault="0063509E" w:rsidP="003B22E1"/>
    <w:p w14:paraId="4AB69A34" w14:textId="77777777" w:rsidR="0063509E" w:rsidRDefault="0063509E" w:rsidP="003B22E1"/>
    <w:p w14:paraId="5A46995A" w14:textId="77777777" w:rsidR="0063509E" w:rsidRDefault="0063509E" w:rsidP="003B22E1"/>
    <w:p w14:paraId="6175F114" w14:textId="77777777" w:rsidR="0063509E" w:rsidRDefault="0063509E" w:rsidP="003B22E1"/>
    <w:p w14:paraId="04AE6EE0" w14:textId="77777777" w:rsidR="0063509E" w:rsidRDefault="0063509E" w:rsidP="003B22E1"/>
    <w:p w14:paraId="32E03C5A" w14:textId="77777777" w:rsidR="0063509E" w:rsidRDefault="0063509E" w:rsidP="003B22E1"/>
    <w:p w14:paraId="5F780C47" w14:textId="77777777" w:rsidR="0063509E" w:rsidRDefault="0063509E" w:rsidP="003B22E1"/>
    <w:p w14:paraId="1B7BF9DB" w14:textId="77777777" w:rsidR="0063509E" w:rsidRDefault="0063509E" w:rsidP="003B22E1"/>
    <w:p w14:paraId="7E2CF5E9" w14:textId="77777777" w:rsidR="0063509E" w:rsidRDefault="0063509E" w:rsidP="003B22E1"/>
    <w:p w14:paraId="1DE2E40F" w14:textId="77777777" w:rsidR="0063509E" w:rsidRDefault="0063509E" w:rsidP="003B22E1"/>
    <w:p w14:paraId="2453C308" w14:textId="77777777" w:rsidR="0063509E" w:rsidRDefault="0063509E" w:rsidP="003B22E1"/>
    <w:p w14:paraId="3C6DCA7F" w14:textId="77777777" w:rsidR="0063509E" w:rsidRDefault="0063509E" w:rsidP="003B22E1"/>
    <w:p w14:paraId="5AFE33A4" w14:textId="77777777" w:rsidR="0063509E" w:rsidRDefault="0063509E" w:rsidP="003B22E1"/>
    <w:p w14:paraId="650FFBAF" w14:textId="77777777" w:rsidR="0063509E" w:rsidRDefault="0063509E" w:rsidP="003B22E1"/>
    <w:p w14:paraId="31375200" w14:textId="77777777" w:rsidR="0064338D" w:rsidRDefault="0064338D" w:rsidP="003B22E1"/>
    <w:p w14:paraId="32519348" w14:textId="77777777" w:rsidR="0063509E" w:rsidRDefault="0063509E" w:rsidP="003B22E1"/>
    <w:p w14:paraId="7E8BFD5B" w14:textId="77777777" w:rsidR="0063509E" w:rsidRDefault="0063509E" w:rsidP="003B22E1"/>
    <w:p w14:paraId="5B8381D8" w14:textId="77777777" w:rsidR="0063509E" w:rsidRDefault="0063509E" w:rsidP="003B22E1"/>
    <w:p w14:paraId="5F1929FD" w14:textId="77777777" w:rsidR="0063509E" w:rsidRDefault="0063509E" w:rsidP="003B22E1"/>
    <w:p w14:paraId="636CA5AD" w14:textId="77777777" w:rsidR="001A1E1B" w:rsidRDefault="001A1E1B">
      <w:r>
        <w:br w:type="page"/>
      </w:r>
    </w:p>
    <w:p w14:paraId="5A1CC4B9" w14:textId="77777777" w:rsidR="001F5793" w:rsidRDefault="001F5793" w:rsidP="003B22E1"/>
    <w:p w14:paraId="1CB3D61C" w14:textId="77777777" w:rsidR="001F5793" w:rsidRDefault="001F5793" w:rsidP="003B22E1">
      <w:pPr>
        <w:rPr>
          <w:b/>
        </w:rPr>
      </w:pPr>
      <w:bookmarkStart w:id="2" w:name="_Toc307920245"/>
      <w:bookmarkStart w:id="3" w:name="_Toc307920696"/>
    </w:p>
    <w:p w14:paraId="3A29AF0A" w14:textId="77777777" w:rsidR="001F5793" w:rsidRPr="009728DA" w:rsidRDefault="001F5793" w:rsidP="003B22E1">
      <w:pPr>
        <w:rPr>
          <w:rFonts w:cs="Arial"/>
          <w:b/>
        </w:rPr>
      </w:pPr>
      <w:r w:rsidRPr="009728DA">
        <w:rPr>
          <w:rFonts w:cs="Arial"/>
          <w:b/>
        </w:rPr>
        <w:t>Process Revision History</w:t>
      </w:r>
      <w:bookmarkEnd w:id="2"/>
      <w:bookmarkEnd w:id="3"/>
    </w:p>
    <w:tbl>
      <w:tblPr>
        <w:tblW w:w="103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8"/>
        <w:gridCol w:w="1559"/>
        <w:gridCol w:w="2410"/>
        <w:gridCol w:w="1984"/>
        <w:gridCol w:w="3402"/>
      </w:tblGrid>
      <w:tr w:rsidR="001F5793" w:rsidRPr="009728DA" w14:paraId="13B74B24" w14:textId="77777777" w:rsidTr="006C1AC5">
        <w:tc>
          <w:tcPr>
            <w:tcW w:w="988" w:type="dxa"/>
            <w:shd w:val="clear" w:color="auto" w:fill="auto"/>
          </w:tcPr>
          <w:p w14:paraId="6C2CD551" w14:textId="77777777" w:rsidR="001F5793" w:rsidRPr="009728DA" w:rsidRDefault="001F5793" w:rsidP="007E308C">
            <w:pPr>
              <w:rPr>
                <w:rFonts w:cs="Arial"/>
                <w:b/>
              </w:rPr>
            </w:pPr>
            <w:bookmarkStart w:id="4" w:name="_Toc307920246"/>
            <w:bookmarkStart w:id="5" w:name="_Toc307920697"/>
            <w:r w:rsidRPr="009728DA">
              <w:rPr>
                <w:rFonts w:cs="Arial"/>
                <w:b/>
              </w:rPr>
              <w:t>Ver. No</w:t>
            </w:r>
            <w:bookmarkEnd w:id="4"/>
            <w:bookmarkEnd w:id="5"/>
          </w:p>
        </w:tc>
        <w:tc>
          <w:tcPr>
            <w:tcW w:w="1559" w:type="dxa"/>
            <w:shd w:val="clear" w:color="auto" w:fill="auto"/>
          </w:tcPr>
          <w:p w14:paraId="0F007798" w14:textId="77777777" w:rsidR="001F5793" w:rsidRPr="009728DA" w:rsidRDefault="001F5793" w:rsidP="007E308C">
            <w:pPr>
              <w:jc w:val="left"/>
              <w:rPr>
                <w:rFonts w:cs="Arial"/>
                <w:b/>
              </w:rPr>
            </w:pPr>
            <w:bookmarkStart w:id="6" w:name="_Toc307920247"/>
            <w:bookmarkStart w:id="7" w:name="_Toc307920698"/>
            <w:r w:rsidRPr="009728DA">
              <w:rPr>
                <w:rFonts w:cs="Arial"/>
                <w:b/>
              </w:rPr>
              <w:t>Date</w:t>
            </w:r>
            <w:bookmarkEnd w:id="6"/>
            <w:bookmarkEnd w:id="7"/>
          </w:p>
        </w:tc>
        <w:tc>
          <w:tcPr>
            <w:tcW w:w="2410" w:type="dxa"/>
            <w:shd w:val="clear" w:color="auto" w:fill="auto"/>
          </w:tcPr>
          <w:p w14:paraId="1FF8BCBD" w14:textId="77777777" w:rsidR="001F5793" w:rsidRPr="009728DA" w:rsidRDefault="001F5793" w:rsidP="007E308C">
            <w:pPr>
              <w:jc w:val="left"/>
              <w:rPr>
                <w:rFonts w:cs="Arial"/>
                <w:b/>
              </w:rPr>
            </w:pPr>
            <w:bookmarkStart w:id="8" w:name="_Toc307920248"/>
            <w:bookmarkStart w:id="9" w:name="_Toc307920699"/>
            <w:r w:rsidRPr="009728DA">
              <w:rPr>
                <w:rFonts w:cs="Arial"/>
                <w:b/>
              </w:rPr>
              <w:t>Author</w:t>
            </w:r>
            <w:bookmarkEnd w:id="8"/>
            <w:bookmarkEnd w:id="9"/>
          </w:p>
        </w:tc>
        <w:tc>
          <w:tcPr>
            <w:tcW w:w="1984" w:type="dxa"/>
            <w:shd w:val="clear" w:color="auto" w:fill="auto"/>
          </w:tcPr>
          <w:p w14:paraId="246D732E" w14:textId="77777777" w:rsidR="001F5793" w:rsidRPr="009728DA" w:rsidRDefault="001F5793" w:rsidP="003B22E1">
            <w:pPr>
              <w:rPr>
                <w:rFonts w:cs="Arial"/>
                <w:b/>
              </w:rPr>
            </w:pPr>
            <w:bookmarkStart w:id="10" w:name="_Toc307920249"/>
            <w:bookmarkStart w:id="11" w:name="_Toc307920700"/>
            <w:r w:rsidRPr="009728DA">
              <w:rPr>
                <w:rFonts w:cs="Arial"/>
                <w:b/>
              </w:rPr>
              <w:t>Approved by</w:t>
            </w:r>
            <w:bookmarkEnd w:id="10"/>
            <w:bookmarkEnd w:id="11"/>
          </w:p>
        </w:tc>
        <w:tc>
          <w:tcPr>
            <w:tcW w:w="3402" w:type="dxa"/>
            <w:shd w:val="clear" w:color="auto" w:fill="auto"/>
          </w:tcPr>
          <w:p w14:paraId="15E8815B" w14:textId="77777777" w:rsidR="001F5793" w:rsidRPr="009728DA" w:rsidRDefault="001F5793" w:rsidP="007E308C">
            <w:pPr>
              <w:jc w:val="left"/>
              <w:rPr>
                <w:rFonts w:cs="Arial"/>
                <w:b/>
              </w:rPr>
            </w:pPr>
            <w:bookmarkStart w:id="12" w:name="_Toc307920250"/>
            <w:bookmarkStart w:id="13" w:name="_Toc307920701"/>
            <w:r w:rsidRPr="009728DA">
              <w:rPr>
                <w:rFonts w:cs="Arial"/>
                <w:b/>
              </w:rPr>
              <w:t>Description</w:t>
            </w:r>
            <w:bookmarkEnd w:id="12"/>
            <w:bookmarkEnd w:id="13"/>
          </w:p>
        </w:tc>
      </w:tr>
      <w:tr w:rsidR="001F5793" w:rsidRPr="009728DA" w14:paraId="574BD147" w14:textId="77777777" w:rsidTr="006C1AC5">
        <w:trPr>
          <w:trHeight w:val="485"/>
        </w:trPr>
        <w:tc>
          <w:tcPr>
            <w:tcW w:w="988" w:type="dxa"/>
            <w:shd w:val="clear" w:color="auto" w:fill="auto"/>
            <w:vAlign w:val="center"/>
          </w:tcPr>
          <w:p w14:paraId="79CA57B3" w14:textId="1B408E0B" w:rsidR="001F5793" w:rsidRPr="009728DA" w:rsidRDefault="00460730" w:rsidP="007E308C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29373FF" w14:textId="26ACFECE" w:rsidR="001F5793" w:rsidRPr="009728DA" w:rsidRDefault="00553D0B" w:rsidP="007E308C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23</w:t>
            </w:r>
            <w:r w:rsidR="00460730">
              <w:rPr>
                <w:rFonts w:cs="Arial"/>
              </w:rPr>
              <w:t>-Jun-2020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4DD5F526" w14:textId="77E28A68" w:rsidR="001F5793" w:rsidRPr="009728DA" w:rsidRDefault="00553D0B" w:rsidP="007E308C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Vishwajeet Velapurkar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42A81C8" w14:textId="151EED8A" w:rsidR="001F5793" w:rsidRPr="009728DA" w:rsidRDefault="006C1AC5" w:rsidP="007E308C">
            <w:pPr>
              <w:jc w:val="left"/>
              <w:rPr>
                <w:rFonts w:cs="Arial"/>
              </w:rPr>
            </w:pPr>
            <w:r w:rsidRPr="006C1AC5">
              <w:rPr>
                <w:rFonts w:cs="Arial"/>
              </w:rPr>
              <w:t>Jayanth Chincholi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0DC19A5E" w14:textId="78D39A0E" w:rsidR="001F5793" w:rsidRPr="009728DA" w:rsidRDefault="00460730" w:rsidP="007E308C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Writing technical documentation on the </w:t>
            </w:r>
            <w:r w:rsidR="00553D0B">
              <w:rPr>
                <w:rFonts w:cs="Arial"/>
              </w:rPr>
              <w:t xml:space="preserve">Project </w:t>
            </w:r>
            <w:r>
              <w:rPr>
                <w:rFonts w:cs="Arial"/>
              </w:rPr>
              <w:t>API micros services</w:t>
            </w:r>
            <w:r w:rsidR="00553D0B">
              <w:rPr>
                <w:rFonts w:cs="Arial"/>
              </w:rPr>
              <w:t xml:space="preserve"> analysis</w:t>
            </w:r>
            <w:r>
              <w:rPr>
                <w:rFonts w:cs="Arial"/>
              </w:rPr>
              <w:t>.</w:t>
            </w:r>
          </w:p>
        </w:tc>
      </w:tr>
      <w:tr w:rsidR="00616033" w:rsidRPr="009728DA" w14:paraId="412663A7" w14:textId="77777777" w:rsidTr="006C1AC5">
        <w:trPr>
          <w:trHeight w:val="485"/>
        </w:trPr>
        <w:tc>
          <w:tcPr>
            <w:tcW w:w="988" w:type="dxa"/>
            <w:shd w:val="clear" w:color="auto" w:fill="auto"/>
            <w:vAlign w:val="center"/>
          </w:tcPr>
          <w:p w14:paraId="62A07EF1" w14:textId="78C9DC86" w:rsidR="00616033" w:rsidRDefault="00616033" w:rsidP="007E308C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232D8AA" w14:textId="711119AC" w:rsidR="00616033" w:rsidRDefault="00616033" w:rsidP="007E308C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25-Jun-2020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33AEC7ED" w14:textId="0EAACAA9" w:rsidR="00616033" w:rsidRDefault="00616033" w:rsidP="007E308C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Vishwajeet Velapurkar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338A497" w14:textId="320471D5" w:rsidR="00616033" w:rsidRPr="009728DA" w:rsidRDefault="002F615C" w:rsidP="007E308C">
            <w:pPr>
              <w:jc w:val="left"/>
              <w:rPr>
                <w:rFonts w:cs="Arial"/>
              </w:rPr>
            </w:pPr>
            <w:r w:rsidRPr="006C1AC5">
              <w:rPr>
                <w:rFonts w:cs="Arial"/>
              </w:rPr>
              <w:t>Jayanth Chincholi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3F0F185C" w14:textId="3191972F" w:rsidR="00616033" w:rsidRDefault="00DA7D64" w:rsidP="007E308C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Cosmic Changes in document.</w:t>
            </w:r>
          </w:p>
        </w:tc>
      </w:tr>
      <w:tr w:rsidR="00B10D2E" w:rsidRPr="009728DA" w14:paraId="1B769590" w14:textId="77777777" w:rsidTr="006C1AC5">
        <w:trPr>
          <w:trHeight w:val="485"/>
        </w:trPr>
        <w:tc>
          <w:tcPr>
            <w:tcW w:w="988" w:type="dxa"/>
            <w:shd w:val="clear" w:color="auto" w:fill="auto"/>
            <w:vAlign w:val="center"/>
          </w:tcPr>
          <w:p w14:paraId="3E8643DA" w14:textId="2F54638B" w:rsidR="00B10D2E" w:rsidRDefault="00B10D2E" w:rsidP="007E308C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FE5DD62" w14:textId="7AABA928" w:rsidR="00B10D2E" w:rsidRDefault="00B10D2E" w:rsidP="007E308C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08-J</w:t>
            </w:r>
            <w:r w:rsidR="009015BC">
              <w:rPr>
                <w:rFonts w:cs="Arial"/>
              </w:rPr>
              <w:t>uly</w:t>
            </w:r>
            <w:r>
              <w:rPr>
                <w:rFonts w:cs="Arial"/>
              </w:rPr>
              <w:t>-2020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706AD49C" w14:textId="497FD67C" w:rsidR="00B10D2E" w:rsidRDefault="00B10D2E" w:rsidP="007E308C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Vishwajeet Velapurkar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D6B66F9" w14:textId="6F8FD5D0" w:rsidR="00B10D2E" w:rsidRPr="009728DA" w:rsidRDefault="002F615C" w:rsidP="007E308C">
            <w:pPr>
              <w:jc w:val="left"/>
              <w:rPr>
                <w:rFonts w:cs="Arial"/>
              </w:rPr>
            </w:pPr>
            <w:r w:rsidRPr="006C1AC5">
              <w:rPr>
                <w:rFonts w:cs="Arial"/>
              </w:rPr>
              <w:t>Jayanth Chincholi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2C5A3381" w14:textId="605FF040" w:rsidR="00391485" w:rsidRDefault="00B10D2E" w:rsidP="007E308C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Added Analysis for SOW tab</w:t>
            </w:r>
            <w:r w:rsidR="00391485">
              <w:rPr>
                <w:rFonts w:cs="Arial"/>
              </w:rPr>
              <w:t>.</w:t>
            </w:r>
          </w:p>
        </w:tc>
      </w:tr>
      <w:tr w:rsidR="009015BC" w:rsidRPr="009728DA" w14:paraId="347C9FA8" w14:textId="77777777" w:rsidTr="006C1AC5">
        <w:trPr>
          <w:trHeight w:val="485"/>
        </w:trPr>
        <w:tc>
          <w:tcPr>
            <w:tcW w:w="988" w:type="dxa"/>
            <w:shd w:val="clear" w:color="auto" w:fill="auto"/>
            <w:vAlign w:val="center"/>
          </w:tcPr>
          <w:p w14:paraId="1110DACC" w14:textId="2C05CCF2" w:rsidR="009015BC" w:rsidRDefault="009015BC" w:rsidP="007E308C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EA67ABB" w14:textId="5246834E" w:rsidR="009015BC" w:rsidRDefault="00E60A28" w:rsidP="007E308C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15</w:t>
            </w:r>
            <w:r w:rsidR="009015BC">
              <w:rPr>
                <w:rFonts w:cs="Arial"/>
              </w:rPr>
              <w:t>-</w:t>
            </w:r>
            <w:r>
              <w:rPr>
                <w:rFonts w:cs="Arial"/>
              </w:rPr>
              <w:t>July</w:t>
            </w:r>
            <w:r w:rsidR="009015BC">
              <w:rPr>
                <w:rFonts w:cs="Arial"/>
              </w:rPr>
              <w:t>-2020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63BF41BB" w14:textId="3B979111" w:rsidR="009015BC" w:rsidRDefault="00E46361" w:rsidP="007E308C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Vishwajeet Velapurkar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498F0E" w14:textId="7C0A79CE" w:rsidR="009015BC" w:rsidRPr="009728DA" w:rsidRDefault="002F615C" w:rsidP="007E308C">
            <w:pPr>
              <w:jc w:val="left"/>
              <w:rPr>
                <w:rFonts w:cs="Arial"/>
              </w:rPr>
            </w:pPr>
            <w:r w:rsidRPr="006C1AC5">
              <w:rPr>
                <w:rFonts w:cs="Arial"/>
              </w:rPr>
              <w:t>Jayanth Chincholi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001EA0D" w14:textId="38D7682B" w:rsidR="009015BC" w:rsidRDefault="00E46361" w:rsidP="007E308C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Added Analysis for Client billing roles tab</w:t>
            </w:r>
            <w:r w:rsidR="00207E36">
              <w:rPr>
                <w:rFonts w:cs="Arial"/>
              </w:rPr>
              <w:t>.</w:t>
            </w:r>
          </w:p>
        </w:tc>
      </w:tr>
    </w:tbl>
    <w:p w14:paraId="12A8756D" w14:textId="77777777" w:rsidR="001F5793" w:rsidRPr="009728DA" w:rsidRDefault="001F5793" w:rsidP="003B22E1">
      <w:pPr>
        <w:rPr>
          <w:rFonts w:cs="Arial"/>
          <w:b/>
          <w:i/>
        </w:rPr>
      </w:pPr>
    </w:p>
    <w:p w14:paraId="63AD87E6" w14:textId="77777777" w:rsidR="001F5793" w:rsidRPr="009728DA" w:rsidRDefault="001F5793" w:rsidP="003B22E1">
      <w:pPr>
        <w:rPr>
          <w:rFonts w:cs="Arial"/>
        </w:rPr>
      </w:pPr>
      <w:r w:rsidRPr="009728DA">
        <w:rPr>
          <w:rFonts w:cs="Arial"/>
        </w:rPr>
        <w:br w:type="page"/>
      </w:r>
    </w:p>
    <w:p w14:paraId="13437054" w14:textId="77777777" w:rsidR="001F5793" w:rsidRDefault="001F5793" w:rsidP="003B22E1"/>
    <w:p w14:paraId="793D3267" w14:textId="77777777" w:rsidR="00ED628F" w:rsidRDefault="00350EFB" w:rsidP="005636AA">
      <w:pPr>
        <w:pStyle w:val="TOCHeading"/>
        <w:rPr>
          <w:noProof/>
        </w:rPr>
      </w:pPr>
      <w:r>
        <w:t>Table of Contents</w:t>
      </w:r>
      <w:r w:rsidR="00117884">
        <w:rPr>
          <w:color w:val="548DD4"/>
        </w:rPr>
        <w:fldChar w:fldCharType="begin"/>
      </w:r>
      <w:r w:rsidR="00117884">
        <w:instrText xml:space="preserve"> TOC \o "1-3" \h \z \u </w:instrText>
      </w:r>
      <w:r w:rsidR="00117884">
        <w:rPr>
          <w:color w:val="548DD4"/>
        </w:rPr>
        <w:fldChar w:fldCharType="separate"/>
      </w:r>
    </w:p>
    <w:p w14:paraId="3BC3A11D" w14:textId="2C87A48D" w:rsidR="00ED628F" w:rsidRDefault="00A04D3B">
      <w:pPr>
        <w:pStyle w:val="TOC1"/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31" w:history="1">
        <w:r w:rsidR="00ED628F" w:rsidRPr="00784B2D">
          <w:rPr>
            <w:rStyle w:val="Hyperlink"/>
            <w:noProof/>
          </w:rPr>
          <w:t>1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noProof/>
          </w:rPr>
          <w:t>PURPOSE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_Toc45819731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5</w:t>
        </w:r>
        <w:r w:rsidR="00ED628F">
          <w:rPr>
            <w:noProof/>
            <w:webHidden/>
          </w:rPr>
          <w:fldChar w:fldCharType="end"/>
        </w:r>
      </w:hyperlink>
    </w:p>
    <w:p w14:paraId="5B08AD93" w14:textId="499DBAF0" w:rsidR="00ED628F" w:rsidRDefault="00A04D3B">
      <w:pPr>
        <w:pStyle w:val="TOC1"/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32" w:history="1">
        <w:r w:rsidR="00ED628F" w:rsidRPr="00784B2D">
          <w:rPr>
            <w:rStyle w:val="Hyperlink"/>
            <w:rFonts w:cs="Arial"/>
            <w:noProof/>
          </w:rPr>
          <w:t>2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SCOPE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_Toc45819732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5</w:t>
        </w:r>
        <w:r w:rsidR="00ED628F">
          <w:rPr>
            <w:noProof/>
            <w:webHidden/>
          </w:rPr>
          <w:fldChar w:fldCharType="end"/>
        </w:r>
      </w:hyperlink>
    </w:p>
    <w:p w14:paraId="76F7CAA6" w14:textId="0F7038BC" w:rsidR="00ED628F" w:rsidRDefault="00A04D3B">
      <w:pPr>
        <w:pStyle w:val="TOC1"/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33" w:history="1">
        <w:r w:rsidR="00ED628F" w:rsidRPr="00784B2D">
          <w:rPr>
            <w:rStyle w:val="Hyperlink"/>
            <w:rFonts w:cs="Arial"/>
            <w:noProof/>
          </w:rPr>
          <w:t>3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ACRONYMS AND DEFINITIONS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_Toc45819733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5</w:t>
        </w:r>
        <w:r w:rsidR="00ED628F">
          <w:rPr>
            <w:noProof/>
            <w:webHidden/>
          </w:rPr>
          <w:fldChar w:fldCharType="end"/>
        </w:r>
      </w:hyperlink>
    </w:p>
    <w:p w14:paraId="1B2631E0" w14:textId="2B08AA79" w:rsidR="00ED628F" w:rsidRDefault="00A04D3B">
      <w:pPr>
        <w:pStyle w:val="TOC2"/>
        <w:tabs>
          <w:tab w:val="left" w:pos="66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34" w:history="1">
        <w:r w:rsidR="00ED628F" w:rsidRPr="00784B2D">
          <w:rPr>
            <w:rStyle w:val="Hyperlink"/>
            <w:rFonts w:cs="Arial"/>
            <w:noProof/>
          </w:rPr>
          <w:t>4.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_Toc45819734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5</w:t>
        </w:r>
        <w:r w:rsidR="00ED628F">
          <w:rPr>
            <w:noProof/>
            <w:webHidden/>
          </w:rPr>
          <w:fldChar w:fldCharType="end"/>
        </w:r>
      </w:hyperlink>
    </w:p>
    <w:p w14:paraId="235423B0" w14:textId="5A74F7C8" w:rsidR="00ED628F" w:rsidRDefault="00A04D3B">
      <w:pPr>
        <w:pStyle w:val="TOC2"/>
        <w:tabs>
          <w:tab w:val="left" w:pos="88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35" w:history="1">
        <w:r w:rsidR="00ED628F" w:rsidRPr="00784B2D">
          <w:rPr>
            <w:rStyle w:val="Hyperlink"/>
            <w:rFonts w:cs="Arial"/>
            <w:noProof/>
          </w:rPr>
          <w:t>4.1.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 Dashboard: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_Toc45819735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5</w:t>
        </w:r>
        <w:r w:rsidR="00ED628F">
          <w:rPr>
            <w:noProof/>
            <w:webHidden/>
          </w:rPr>
          <w:fldChar w:fldCharType="end"/>
        </w:r>
      </w:hyperlink>
    </w:p>
    <w:p w14:paraId="6DE9CB16" w14:textId="5CA3A794" w:rsidR="00ED628F" w:rsidRDefault="00A04D3B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36" w:history="1">
        <w:r w:rsidR="00ED628F" w:rsidRPr="00784B2D">
          <w:rPr>
            <w:rStyle w:val="Hyperlink"/>
            <w:rFonts w:cs="Arial"/>
            <w:noProof/>
          </w:rPr>
          <w:t>4.1.1.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Project/GetProjectsLis</w:t>
        </w:r>
        <w:r w:rsidR="00ED628F" w:rsidRPr="00784B2D">
          <w:rPr>
            <w:rStyle w:val="Hyperlink"/>
            <w:rFonts w:cs="Arial"/>
            <w:noProof/>
          </w:rPr>
          <w:t>t</w:t>
        </w:r>
        <w:r w:rsidR="00ED628F" w:rsidRPr="00784B2D">
          <w:rPr>
            <w:rStyle w:val="Hyperlink"/>
            <w:rFonts w:cs="Arial"/>
            <w:noProof/>
          </w:rPr>
          <w:t>: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_Toc45819736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5</w:t>
        </w:r>
        <w:r w:rsidR="00ED628F">
          <w:rPr>
            <w:noProof/>
            <w:webHidden/>
          </w:rPr>
          <w:fldChar w:fldCharType="end"/>
        </w:r>
      </w:hyperlink>
    </w:p>
    <w:p w14:paraId="3D20F504" w14:textId="585D382E" w:rsidR="00ED628F" w:rsidRDefault="00A04D3B">
      <w:pPr>
        <w:pStyle w:val="TOC2"/>
        <w:tabs>
          <w:tab w:val="left" w:pos="88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37" w:history="1">
        <w:r w:rsidR="00ED628F" w:rsidRPr="00784B2D">
          <w:rPr>
            <w:rStyle w:val="Hyperlink"/>
            <w:rFonts w:cs="Arial"/>
            <w:noProof/>
          </w:rPr>
          <w:t>4.2.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 Add/Update: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_Toc45819737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7</w:t>
        </w:r>
        <w:r w:rsidR="00ED628F">
          <w:rPr>
            <w:noProof/>
            <w:webHidden/>
          </w:rPr>
          <w:fldChar w:fldCharType="end"/>
        </w:r>
      </w:hyperlink>
    </w:p>
    <w:p w14:paraId="34647531" w14:textId="22688440" w:rsidR="00ED628F" w:rsidRDefault="00A04D3B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38" w:history="1">
        <w:r w:rsidR="00ED628F" w:rsidRPr="00784B2D">
          <w:rPr>
            <w:rStyle w:val="Hyperlink"/>
            <w:rFonts w:cs="Arial"/>
            <w:noProof/>
          </w:rPr>
          <w:t>4.2.1.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 Detail Tab: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_Toc45819738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7</w:t>
        </w:r>
        <w:r w:rsidR="00ED628F">
          <w:rPr>
            <w:noProof/>
            <w:webHidden/>
          </w:rPr>
          <w:fldChar w:fldCharType="end"/>
        </w:r>
      </w:hyperlink>
    </w:p>
    <w:p w14:paraId="0CF0B15F" w14:textId="6D07FE56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39" w:history="1">
        <w:r w:rsidR="00ED628F" w:rsidRPr="00784B2D">
          <w:rPr>
            <w:rStyle w:val="Hyperlink"/>
            <w:rFonts w:cs="Arial"/>
            <w:noProof/>
          </w:rPr>
          <w:t>4.2.1.1.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Project/GetProjectTypes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_Toc45819739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7</w:t>
        </w:r>
        <w:r w:rsidR="00ED628F">
          <w:rPr>
            <w:noProof/>
            <w:webHidden/>
          </w:rPr>
          <w:fldChar w:fldCharType="end"/>
        </w:r>
      </w:hyperlink>
    </w:p>
    <w:p w14:paraId="08D13174" w14:textId="1903C779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40" w:history="1">
        <w:r w:rsidR="00ED628F" w:rsidRPr="00784B2D">
          <w:rPr>
            <w:rStyle w:val="Hyperlink"/>
            <w:rFonts w:cs="Arial"/>
            <w:noProof/>
          </w:rPr>
          <w:t>4.2.1.2.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Project/GetCustomers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_Toc45819740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8</w:t>
        </w:r>
        <w:r w:rsidR="00ED628F">
          <w:rPr>
            <w:noProof/>
            <w:webHidden/>
          </w:rPr>
          <w:fldChar w:fldCharType="end"/>
        </w:r>
      </w:hyperlink>
    </w:p>
    <w:p w14:paraId="5C62DB7F" w14:textId="508945F2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41" w:history="1">
        <w:r w:rsidR="00ED628F" w:rsidRPr="00784B2D">
          <w:rPr>
            <w:rStyle w:val="Hyperlink"/>
            <w:rFonts w:cs="Arial"/>
            <w:noProof/>
          </w:rPr>
          <w:t>4.2.1.3.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UserDepartment/GetUserDepartmentDetails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_Toc45819741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8</w:t>
        </w:r>
        <w:r w:rsidR="00ED628F">
          <w:rPr>
            <w:noProof/>
            <w:webHidden/>
          </w:rPr>
          <w:fldChar w:fldCharType="end"/>
        </w:r>
      </w:hyperlink>
    </w:p>
    <w:p w14:paraId="578B855B" w14:textId="5EE20D12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42" w:history="1">
        <w:r w:rsidR="00ED628F" w:rsidRPr="00784B2D">
          <w:rPr>
            <w:rStyle w:val="Hyperlink"/>
            <w:rFonts w:cs="Arial"/>
            <w:noProof/>
          </w:rPr>
          <w:t>4.2.1.4.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Project/AssignProgramMangerToProject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_Toc45819742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9</w:t>
        </w:r>
        <w:r w:rsidR="00ED628F">
          <w:rPr>
            <w:noProof/>
            <w:webHidden/>
          </w:rPr>
          <w:fldChar w:fldCharType="end"/>
        </w:r>
      </w:hyperlink>
    </w:p>
    <w:p w14:paraId="1E87D551" w14:textId="78155020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43" w:history="1">
        <w:r w:rsidR="00ED628F" w:rsidRPr="00784B2D">
          <w:rPr>
            <w:rStyle w:val="Hyperlink"/>
            <w:rFonts w:cs="Arial"/>
            <w:noProof/>
          </w:rPr>
          <w:t>4.2.1.5.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Project/PostProject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_Toc45819743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11</w:t>
        </w:r>
        <w:r w:rsidR="00ED628F">
          <w:rPr>
            <w:noProof/>
            <w:webHidden/>
          </w:rPr>
          <w:fldChar w:fldCharType="end"/>
        </w:r>
      </w:hyperlink>
    </w:p>
    <w:p w14:paraId="5C0F556C" w14:textId="1DAA9F10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44" w:history="1">
        <w:r w:rsidR="00ED628F" w:rsidRPr="00784B2D">
          <w:rPr>
            <w:rStyle w:val="Hyperlink"/>
            <w:rFonts w:cs="Arial"/>
            <w:noProof/>
          </w:rPr>
          <w:t>4.2.1.6.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Project/PutProject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_Toc45819744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12</w:t>
        </w:r>
        <w:r w:rsidR="00ED628F">
          <w:rPr>
            <w:noProof/>
            <w:webHidden/>
          </w:rPr>
          <w:fldChar w:fldCharType="end"/>
        </w:r>
      </w:hyperlink>
    </w:p>
    <w:p w14:paraId="534CF7A2" w14:textId="47601F73" w:rsidR="00ED628F" w:rsidRDefault="00A04D3B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45" w:history="1">
        <w:r w:rsidR="00ED628F" w:rsidRPr="00784B2D">
          <w:rPr>
            <w:rStyle w:val="Hyperlink"/>
            <w:rFonts w:cs="Arial"/>
            <w:noProof/>
          </w:rPr>
          <w:t>4.2.2.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SOW Tab: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_Toc45819745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14</w:t>
        </w:r>
        <w:r w:rsidR="00ED628F">
          <w:rPr>
            <w:noProof/>
            <w:webHidden/>
          </w:rPr>
          <w:fldChar w:fldCharType="end"/>
        </w:r>
      </w:hyperlink>
    </w:p>
    <w:p w14:paraId="4AC4F52A" w14:textId="3A3EEC00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46" w:history="1">
        <w:r w:rsidR="00ED628F" w:rsidRPr="00784B2D">
          <w:rPr>
            <w:rStyle w:val="Hyperlink"/>
            <w:rFonts w:cs="Arial"/>
            <w:noProof/>
          </w:rPr>
          <w:t>4.2.2.1.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Project/GetProject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_Toc45819746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14</w:t>
        </w:r>
        <w:r w:rsidR="00ED628F">
          <w:rPr>
            <w:noProof/>
            <w:webHidden/>
          </w:rPr>
          <w:fldChar w:fldCharType="end"/>
        </w:r>
      </w:hyperlink>
    </w:p>
    <w:p w14:paraId="00FE3B02" w14:textId="476774BF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47" w:history="1">
        <w:r w:rsidR="00ED628F" w:rsidRPr="00784B2D">
          <w:rPr>
            <w:rStyle w:val="Hyperlink"/>
            <w:rFonts w:cs="Arial"/>
            <w:noProof/>
          </w:rPr>
          <w:t>4.2.2.2.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Project/GetSowsByProjectId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_Toc45819747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16</w:t>
        </w:r>
        <w:r w:rsidR="00ED628F">
          <w:rPr>
            <w:noProof/>
            <w:webHidden/>
          </w:rPr>
          <w:fldChar w:fldCharType="end"/>
        </w:r>
      </w:hyperlink>
    </w:p>
    <w:p w14:paraId="342A5AAC" w14:textId="1E0E97DB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48" w:history="1">
        <w:r w:rsidR="00ED628F" w:rsidRPr="00784B2D">
          <w:rPr>
            <w:rStyle w:val="Hyperlink"/>
            <w:rFonts w:cs="Arial"/>
            <w:noProof/>
          </w:rPr>
          <w:t>4.2.2.3.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Project/GetSOWDetails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_Toc45819748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17</w:t>
        </w:r>
        <w:r w:rsidR="00ED628F">
          <w:rPr>
            <w:noProof/>
            <w:webHidden/>
          </w:rPr>
          <w:fldChar w:fldCharType="end"/>
        </w:r>
      </w:hyperlink>
    </w:p>
    <w:p w14:paraId="57E552FF" w14:textId="387A3125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49" w:history="1">
        <w:r w:rsidR="00ED628F" w:rsidRPr="00784B2D">
          <w:rPr>
            <w:rStyle w:val="Hyperlink"/>
            <w:noProof/>
          </w:rPr>
          <w:t>4.2.2.4.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Project/DeleteSOW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_Toc45819749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18</w:t>
        </w:r>
        <w:r w:rsidR="00ED628F">
          <w:rPr>
            <w:noProof/>
            <w:webHidden/>
          </w:rPr>
          <w:fldChar w:fldCharType="end"/>
        </w:r>
      </w:hyperlink>
    </w:p>
    <w:p w14:paraId="13ADF62A" w14:textId="4FDCD51A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50" w:history="1">
        <w:r w:rsidR="00ED628F" w:rsidRPr="00784B2D">
          <w:rPr>
            <w:rStyle w:val="Hyperlink"/>
            <w:noProof/>
          </w:rPr>
          <w:t>4.2.2.5.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Project/PostSOW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_Toc45819750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19</w:t>
        </w:r>
        <w:r w:rsidR="00ED628F">
          <w:rPr>
            <w:noProof/>
            <w:webHidden/>
          </w:rPr>
          <w:fldChar w:fldCharType="end"/>
        </w:r>
      </w:hyperlink>
    </w:p>
    <w:p w14:paraId="13C96C3F" w14:textId="57AA9063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51" w:history="1">
        <w:r w:rsidR="00ED628F" w:rsidRPr="00784B2D">
          <w:rPr>
            <w:rStyle w:val="Hyperlink"/>
            <w:noProof/>
          </w:rPr>
          <w:t>4.2.2.6.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Project/UpdateSOWAndAddendumDetails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_Toc45819751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21</w:t>
        </w:r>
        <w:r w:rsidR="00ED628F">
          <w:rPr>
            <w:noProof/>
            <w:webHidden/>
          </w:rPr>
          <w:fldChar w:fldCharType="end"/>
        </w:r>
      </w:hyperlink>
    </w:p>
    <w:p w14:paraId="314A6F33" w14:textId="63B6CC49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52" w:history="1">
        <w:r w:rsidR="00ED628F" w:rsidRPr="00784B2D">
          <w:rPr>
            <w:rStyle w:val="Hyperlink"/>
            <w:noProof/>
          </w:rPr>
          <w:t>4.2.2.7.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Project/GetAddendums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_Toc45819752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22</w:t>
        </w:r>
        <w:r w:rsidR="00ED628F">
          <w:rPr>
            <w:noProof/>
            <w:webHidden/>
          </w:rPr>
          <w:fldChar w:fldCharType="end"/>
        </w:r>
      </w:hyperlink>
    </w:p>
    <w:p w14:paraId="0F98C7DB" w14:textId="2A17CB78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53" w:history="1">
        <w:r w:rsidR="00ED628F" w:rsidRPr="00784B2D">
          <w:rPr>
            <w:rStyle w:val="Hyperlink"/>
            <w:noProof/>
          </w:rPr>
          <w:t>4.2.2.8.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Project/GetAddendumDetailsById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_Toc45819753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24</w:t>
        </w:r>
        <w:r w:rsidR="00ED628F">
          <w:rPr>
            <w:noProof/>
            <w:webHidden/>
          </w:rPr>
          <w:fldChar w:fldCharType="end"/>
        </w:r>
      </w:hyperlink>
    </w:p>
    <w:p w14:paraId="7337C53E" w14:textId="1FAF04D6" w:rsidR="00ED628F" w:rsidRDefault="00A04D3B">
      <w:pPr>
        <w:pStyle w:val="TOC2"/>
        <w:tabs>
          <w:tab w:val="left" w:pos="110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54" w:history="1">
        <w:r w:rsidR="00ED628F" w:rsidRPr="00784B2D">
          <w:rPr>
            <w:rStyle w:val="Hyperlink"/>
            <w:rFonts w:cs="Arial"/>
            <w:noProof/>
          </w:rPr>
          <w:t>4.2.3.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Client Billing Roles Tab: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_Toc45819754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25</w:t>
        </w:r>
        <w:r w:rsidR="00ED628F">
          <w:rPr>
            <w:noProof/>
            <w:webHidden/>
          </w:rPr>
          <w:fldChar w:fldCharType="end"/>
        </w:r>
      </w:hyperlink>
    </w:p>
    <w:p w14:paraId="3D96CD91" w14:textId="0D18EFDF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55" w:history="1">
        <w:r w:rsidR="00ED628F" w:rsidRPr="00784B2D">
          <w:rPr>
            <w:rStyle w:val="Hyperlink"/>
            <w:rFonts w:cs="Arial"/>
            <w:noProof/>
          </w:rPr>
          <w:t>4.2.3.1.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Common/GetAllocationPercentages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_Toc45819755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25</w:t>
        </w:r>
        <w:r w:rsidR="00ED628F">
          <w:rPr>
            <w:noProof/>
            <w:webHidden/>
          </w:rPr>
          <w:fldChar w:fldCharType="end"/>
        </w:r>
      </w:hyperlink>
    </w:p>
    <w:p w14:paraId="5D58F8D5" w14:textId="158CD1B2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56" w:history="1">
        <w:r w:rsidR="00ED628F" w:rsidRPr="00784B2D">
          <w:rPr>
            <w:rStyle w:val="Hyperlink"/>
            <w:rFonts w:cs="Arial"/>
            <w:noProof/>
          </w:rPr>
          <w:t>4.2.3.2.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Reports/GetResourceByProject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_Toc45819756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26</w:t>
        </w:r>
        <w:r w:rsidR="00ED628F">
          <w:rPr>
            <w:noProof/>
            <w:webHidden/>
          </w:rPr>
          <w:fldChar w:fldCharType="end"/>
        </w:r>
      </w:hyperlink>
    </w:p>
    <w:p w14:paraId="394EF652" w14:textId="71100A61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57" w:history="1">
        <w:r w:rsidR="00ED628F" w:rsidRPr="00784B2D">
          <w:rPr>
            <w:rStyle w:val="Hyperlink"/>
            <w:noProof/>
          </w:rPr>
          <w:t>4.2.3.3.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ClientBillingRole/GetClientBillingRolesByProjectId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_Toc45819757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28</w:t>
        </w:r>
        <w:r w:rsidR="00ED628F">
          <w:rPr>
            <w:noProof/>
            <w:webHidden/>
          </w:rPr>
          <w:fldChar w:fldCharType="end"/>
        </w:r>
      </w:hyperlink>
    </w:p>
    <w:p w14:paraId="254C73B2" w14:textId="62A39D9A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58" w:history="1">
        <w:r w:rsidR="00ED628F" w:rsidRPr="00784B2D">
          <w:rPr>
            <w:rStyle w:val="Hyperlink"/>
            <w:rFonts w:cs="Arial"/>
            <w:noProof/>
          </w:rPr>
          <w:t>4.2.3.4.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ClientBillingRole/CreateClientBillingRole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_Toc45819758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29</w:t>
        </w:r>
        <w:r w:rsidR="00ED628F">
          <w:rPr>
            <w:noProof/>
            <w:webHidden/>
          </w:rPr>
          <w:fldChar w:fldCharType="end"/>
        </w:r>
      </w:hyperlink>
    </w:p>
    <w:p w14:paraId="00FF2738" w14:textId="0C23786C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59" w:history="1">
        <w:r w:rsidR="00ED628F" w:rsidRPr="00784B2D">
          <w:rPr>
            <w:rStyle w:val="Hyperlink"/>
            <w:rFonts w:cs="Arial"/>
            <w:noProof/>
          </w:rPr>
          <w:t>4.2.3.5.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ClientBillingRole/UpdateClientBillingRole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_Toc45819759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30</w:t>
        </w:r>
        <w:r w:rsidR="00ED628F">
          <w:rPr>
            <w:noProof/>
            <w:webHidden/>
          </w:rPr>
          <w:fldChar w:fldCharType="end"/>
        </w:r>
      </w:hyperlink>
    </w:p>
    <w:p w14:paraId="5790419F" w14:textId="244EF895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60" w:history="1">
        <w:r w:rsidR="00ED628F" w:rsidRPr="00784B2D">
          <w:rPr>
            <w:rStyle w:val="Hyperlink"/>
            <w:rFonts w:cs="Arial"/>
            <w:noProof/>
          </w:rPr>
          <w:t>4.2.3.6.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ClientBillingRole/DeleteClientBillingRole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_Toc45819760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32</w:t>
        </w:r>
        <w:r w:rsidR="00ED628F">
          <w:rPr>
            <w:noProof/>
            <w:webHidden/>
          </w:rPr>
          <w:fldChar w:fldCharType="end"/>
        </w:r>
      </w:hyperlink>
    </w:p>
    <w:p w14:paraId="54324608" w14:textId="0861A96A" w:rsidR="00ED628F" w:rsidRDefault="00A04D3B">
      <w:pPr>
        <w:pStyle w:val="TOC2"/>
        <w:tabs>
          <w:tab w:val="left" w:pos="1320"/>
          <w:tab w:val="right" w:leader="dot" w:pos="998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61" w:history="1">
        <w:r w:rsidR="00ED628F" w:rsidRPr="00784B2D">
          <w:rPr>
            <w:rStyle w:val="Hyperlink"/>
            <w:rFonts w:cs="Arial"/>
            <w:noProof/>
          </w:rPr>
          <w:t>4.2.3.7.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rFonts w:cs="Arial"/>
            <w:noProof/>
          </w:rPr>
          <w:t>ClientBillingRole/CloseClientBillingRole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_Toc45819761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33</w:t>
        </w:r>
        <w:r w:rsidR="00ED628F">
          <w:rPr>
            <w:noProof/>
            <w:webHidden/>
          </w:rPr>
          <w:fldChar w:fldCharType="end"/>
        </w:r>
      </w:hyperlink>
    </w:p>
    <w:p w14:paraId="27B57AF9" w14:textId="59A79331" w:rsidR="00ED628F" w:rsidRDefault="00A04D3B">
      <w:pPr>
        <w:pStyle w:val="TOC1"/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45819762" w:history="1">
        <w:r w:rsidR="00ED628F" w:rsidRPr="00784B2D">
          <w:rPr>
            <w:rStyle w:val="Hyperlink"/>
            <w:rFonts w:ascii="Symbol" w:hAnsi="Symbol"/>
            <w:noProof/>
          </w:rPr>
          <w:t></w:t>
        </w:r>
        <w:r w:rsidR="00ED628F">
          <w:rPr>
            <w:rFonts w:asciiTheme="minorHAnsi" w:eastAsiaTheme="minorEastAsia" w:hAnsiTheme="minorHAnsi" w:cstheme="minorBidi"/>
            <w:noProof/>
            <w:lang w:val="en-IN" w:eastAsia="en-IN" w:bidi="ar-SA"/>
          </w:rPr>
          <w:tab/>
        </w:r>
        <w:r w:rsidR="00ED628F" w:rsidRPr="00784B2D">
          <w:rPr>
            <w:rStyle w:val="Hyperlink"/>
            <w:noProof/>
          </w:rPr>
          <w:t>REFERENCES</w:t>
        </w:r>
        <w:r w:rsidR="00ED628F">
          <w:rPr>
            <w:noProof/>
            <w:webHidden/>
          </w:rPr>
          <w:tab/>
        </w:r>
        <w:r w:rsidR="00ED628F">
          <w:rPr>
            <w:noProof/>
            <w:webHidden/>
          </w:rPr>
          <w:fldChar w:fldCharType="begin"/>
        </w:r>
        <w:r w:rsidR="00ED628F">
          <w:rPr>
            <w:noProof/>
            <w:webHidden/>
          </w:rPr>
          <w:instrText xml:space="preserve"> PAGEREF _Toc45819762 \h </w:instrText>
        </w:r>
        <w:r w:rsidR="00ED628F">
          <w:rPr>
            <w:noProof/>
            <w:webHidden/>
          </w:rPr>
        </w:r>
        <w:r w:rsidR="00ED628F">
          <w:rPr>
            <w:noProof/>
            <w:webHidden/>
          </w:rPr>
          <w:fldChar w:fldCharType="separate"/>
        </w:r>
        <w:r w:rsidR="00ED628F">
          <w:rPr>
            <w:noProof/>
            <w:webHidden/>
          </w:rPr>
          <w:t>34</w:t>
        </w:r>
        <w:r w:rsidR="00ED628F">
          <w:rPr>
            <w:noProof/>
            <w:webHidden/>
          </w:rPr>
          <w:fldChar w:fldCharType="end"/>
        </w:r>
      </w:hyperlink>
    </w:p>
    <w:p w14:paraId="3A2CA744" w14:textId="77777777" w:rsidR="00117884" w:rsidRDefault="00117884" w:rsidP="003B22E1">
      <w:r>
        <w:rPr>
          <w:b/>
          <w:bCs/>
          <w:noProof/>
        </w:rPr>
        <w:fldChar w:fldCharType="end"/>
      </w:r>
    </w:p>
    <w:p w14:paraId="5E19BA30" w14:textId="77777777" w:rsidR="001A1E1B" w:rsidRDefault="001A1E1B">
      <w:r>
        <w:br w:type="page"/>
      </w:r>
    </w:p>
    <w:p w14:paraId="1C089F27" w14:textId="77777777" w:rsidR="001F5793" w:rsidRDefault="001F5793" w:rsidP="003B22E1">
      <w:pPr>
        <w:pStyle w:val="Heading1"/>
        <w:keepLines w:val="0"/>
        <w:numPr>
          <w:ilvl w:val="0"/>
          <w:numId w:val="20"/>
        </w:numPr>
        <w:spacing w:before="240" w:after="60"/>
      </w:pPr>
      <w:bookmarkStart w:id="14" w:name="_Toc5102881"/>
      <w:bookmarkStart w:id="15" w:name="_Toc309045566"/>
      <w:bookmarkStart w:id="16" w:name="_Toc45819731"/>
      <w:r>
        <w:lastRenderedPageBreak/>
        <w:t>PURPOSE</w:t>
      </w:r>
      <w:bookmarkEnd w:id="14"/>
      <w:bookmarkEnd w:id="15"/>
      <w:bookmarkEnd w:id="16"/>
    </w:p>
    <w:p w14:paraId="11CE5B3C" w14:textId="05ECEBD1" w:rsidR="001F5793" w:rsidRDefault="00103983" w:rsidP="00F90C32">
      <w:pPr>
        <w:rPr>
          <w:rFonts w:cs="Arial"/>
        </w:rPr>
      </w:pPr>
      <w:r>
        <w:rPr>
          <w:rFonts w:cs="Arial"/>
        </w:rPr>
        <w:t>The purpose of this documentation is to:</w:t>
      </w:r>
    </w:p>
    <w:p w14:paraId="6D1F521E" w14:textId="541E46A0" w:rsidR="00103983" w:rsidRDefault="00103983" w:rsidP="00103983">
      <w:pPr>
        <w:pStyle w:val="ListParagraph"/>
        <w:numPr>
          <w:ilvl w:val="0"/>
          <w:numId w:val="23"/>
        </w:numPr>
        <w:rPr>
          <w:rFonts w:cs="Arial"/>
        </w:rPr>
      </w:pPr>
      <w:r>
        <w:rPr>
          <w:rFonts w:cs="Arial"/>
        </w:rPr>
        <w:t>List out the business rules of the</w:t>
      </w:r>
      <w:r w:rsidR="00BF57FD">
        <w:rPr>
          <w:rFonts w:cs="Arial"/>
        </w:rPr>
        <w:t xml:space="preserve"> HRMS existing application</w:t>
      </w:r>
      <w:r>
        <w:rPr>
          <w:rFonts w:cs="Arial"/>
        </w:rPr>
        <w:t>.</w:t>
      </w:r>
    </w:p>
    <w:p w14:paraId="7D8C88D1" w14:textId="6984ED7E" w:rsidR="00103983" w:rsidRDefault="00103983" w:rsidP="00103983">
      <w:pPr>
        <w:pStyle w:val="ListParagraph"/>
        <w:numPr>
          <w:ilvl w:val="0"/>
          <w:numId w:val="23"/>
        </w:numPr>
        <w:rPr>
          <w:rFonts w:cs="Arial"/>
        </w:rPr>
      </w:pPr>
      <w:r>
        <w:rPr>
          <w:rFonts w:cs="Arial"/>
        </w:rPr>
        <w:t xml:space="preserve">List out the database and other dependencies of the </w:t>
      </w:r>
      <w:r w:rsidR="00671819">
        <w:rPr>
          <w:rFonts w:cs="Arial"/>
        </w:rPr>
        <w:t>existing application</w:t>
      </w:r>
      <w:r>
        <w:rPr>
          <w:rFonts w:cs="Arial"/>
        </w:rPr>
        <w:t>.</w:t>
      </w:r>
    </w:p>
    <w:p w14:paraId="599D1C9B" w14:textId="2ACD8885" w:rsidR="00103983" w:rsidRPr="00103983" w:rsidRDefault="00103983" w:rsidP="00103983">
      <w:pPr>
        <w:pStyle w:val="ListParagraph"/>
        <w:numPr>
          <w:ilvl w:val="0"/>
          <w:numId w:val="23"/>
        </w:numPr>
        <w:rPr>
          <w:rFonts w:cs="Arial"/>
        </w:rPr>
      </w:pPr>
      <w:r>
        <w:rPr>
          <w:rFonts w:cs="Arial"/>
        </w:rPr>
        <w:t>Helps other developers in the team to understand the existing business rules.</w:t>
      </w:r>
    </w:p>
    <w:p w14:paraId="348ECBE3" w14:textId="77777777" w:rsidR="001F5793" w:rsidRPr="009728DA" w:rsidRDefault="001F5793" w:rsidP="003B22E1">
      <w:pPr>
        <w:pStyle w:val="Heading1"/>
        <w:keepLines w:val="0"/>
        <w:numPr>
          <w:ilvl w:val="0"/>
          <w:numId w:val="20"/>
        </w:numPr>
        <w:spacing w:before="240" w:after="60"/>
        <w:rPr>
          <w:rFonts w:cs="Arial"/>
        </w:rPr>
      </w:pPr>
      <w:bookmarkStart w:id="17" w:name="_Hlt496359003"/>
      <w:bookmarkStart w:id="18" w:name="_Toc5102882"/>
      <w:bookmarkStart w:id="19" w:name="_Toc309045567"/>
      <w:bookmarkStart w:id="20" w:name="_Toc45819732"/>
      <w:bookmarkEnd w:id="17"/>
      <w:r w:rsidRPr="009728DA">
        <w:rPr>
          <w:rFonts w:cs="Arial"/>
        </w:rPr>
        <w:t>SCOPE</w:t>
      </w:r>
      <w:bookmarkEnd w:id="18"/>
      <w:bookmarkEnd w:id="19"/>
      <w:bookmarkEnd w:id="20"/>
    </w:p>
    <w:p w14:paraId="65309B0E" w14:textId="72AF1506" w:rsidR="002C1541" w:rsidRPr="009728DA" w:rsidRDefault="0052216C" w:rsidP="00F90C32">
      <w:pPr>
        <w:rPr>
          <w:rFonts w:cs="Arial"/>
        </w:rPr>
      </w:pPr>
      <w:r>
        <w:rPr>
          <w:rFonts w:cs="Arial"/>
        </w:rPr>
        <w:t>The scope of this document is to provide</w:t>
      </w:r>
      <w:r w:rsidR="00103983">
        <w:rPr>
          <w:rFonts w:cs="Arial"/>
        </w:rPr>
        <w:t xml:space="preserve"> </w:t>
      </w:r>
      <w:r>
        <w:rPr>
          <w:rFonts w:cs="Arial"/>
        </w:rPr>
        <w:t xml:space="preserve">technical document </w:t>
      </w:r>
      <w:r w:rsidR="00A40D81">
        <w:rPr>
          <w:rFonts w:cs="Arial"/>
        </w:rPr>
        <w:t xml:space="preserve">of </w:t>
      </w:r>
      <w:r w:rsidR="00103983">
        <w:rPr>
          <w:rFonts w:cs="Arial"/>
        </w:rPr>
        <w:t xml:space="preserve">one of the </w:t>
      </w:r>
      <w:r w:rsidR="00085AC1">
        <w:rPr>
          <w:rFonts w:cs="Arial"/>
        </w:rPr>
        <w:t xml:space="preserve">project </w:t>
      </w:r>
      <w:r w:rsidR="003F6583">
        <w:rPr>
          <w:rFonts w:cs="Arial"/>
        </w:rPr>
        <w:t>screens</w:t>
      </w:r>
      <w:r w:rsidR="00103983">
        <w:rPr>
          <w:rFonts w:cs="Arial"/>
        </w:rPr>
        <w:t>.</w:t>
      </w:r>
    </w:p>
    <w:p w14:paraId="14B94EE4" w14:textId="77777777" w:rsidR="001F5793" w:rsidRPr="009728DA" w:rsidRDefault="001F5793" w:rsidP="003B22E1">
      <w:pPr>
        <w:pStyle w:val="Heading1"/>
        <w:keepLines w:val="0"/>
        <w:numPr>
          <w:ilvl w:val="0"/>
          <w:numId w:val="20"/>
        </w:numPr>
        <w:spacing w:before="240" w:after="60"/>
        <w:rPr>
          <w:rFonts w:cs="Arial"/>
        </w:rPr>
      </w:pPr>
      <w:bookmarkStart w:id="21" w:name="_Hlt496359008"/>
      <w:bookmarkStart w:id="22" w:name="_Toc5102883"/>
      <w:bookmarkStart w:id="23" w:name="_Toc309045568"/>
      <w:bookmarkStart w:id="24" w:name="_Toc45819733"/>
      <w:bookmarkEnd w:id="21"/>
      <w:r w:rsidRPr="009728DA">
        <w:rPr>
          <w:rFonts w:cs="Arial"/>
        </w:rPr>
        <w:t>ACRONYMS AND DEFINITIONS</w:t>
      </w:r>
      <w:bookmarkEnd w:id="22"/>
      <w:bookmarkEnd w:id="23"/>
      <w:bookmarkEnd w:id="24"/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80"/>
        <w:gridCol w:w="4927"/>
      </w:tblGrid>
      <w:tr w:rsidR="001F5793" w:rsidRPr="009728DA" w14:paraId="2635E04F" w14:textId="77777777" w:rsidTr="00F90FDB">
        <w:tc>
          <w:tcPr>
            <w:tcW w:w="2880" w:type="dxa"/>
          </w:tcPr>
          <w:p w14:paraId="24143C66" w14:textId="77777777" w:rsidR="001F5793" w:rsidRPr="009728DA" w:rsidRDefault="001F5793" w:rsidP="003B22E1">
            <w:pPr>
              <w:ind w:left="72" w:hanging="72"/>
              <w:rPr>
                <w:rFonts w:cs="Arial"/>
                <w:b/>
              </w:rPr>
            </w:pPr>
            <w:r w:rsidRPr="009728DA">
              <w:rPr>
                <w:rFonts w:cs="Arial"/>
                <w:b/>
              </w:rPr>
              <w:t>Definition</w:t>
            </w:r>
          </w:p>
        </w:tc>
        <w:tc>
          <w:tcPr>
            <w:tcW w:w="4927" w:type="dxa"/>
          </w:tcPr>
          <w:p w14:paraId="375DD80B" w14:textId="77777777" w:rsidR="001F5793" w:rsidRPr="009728DA" w:rsidRDefault="001F5793" w:rsidP="003B22E1">
            <w:pPr>
              <w:rPr>
                <w:rFonts w:cs="Arial"/>
                <w:b/>
              </w:rPr>
            </w:pPr>
            <w:r w:rsidRPr="009728DA">
              <w:rPr>
                <w:rFonts w:cs="Arial"/>
                <w:b/>
              </w:rPr>
              <w:t>Description</w:t>
            </w:r>
          </w:p>
        </w:tc>
      </w:tr>
      <w:tr w:rsidR="001F5793" w:rsidRPr="009728DA" w14:paraId="00A1E331" w14:textId="77777777" w:rsidTr="00F90FDB">
        <w:trPr>
          <w:trHeight w:hRule="exact" w:val="352"/>
        </w:trPr>
        <w:tc>
          <w:tcPr>
            <w:tcW w:w="2880" w:type="dxa"/>
          </w:tcPr>
          <w:p w14:paraId="7BEB0705" w14:textId="77777777" w:rsidR="001F5793" w:rsidRPr="009728DA" w:rsidRDefault="001F5793" w:rsidP="003B22E1">
            <w:pPr>
              <w:ind w:left="72" w:hanging="72"/>
              <w:rPr>
                <w:rFonts w:cs="Arial"/>
              </w:rPr>
            </w:pPr>
          </w:p>
        </w:tc>
        <w:tc>
          <w:tcPr>
            <w:tcW w:w="4927" w:type="dxa"/>
          </w:tcPr>
          <w:p w14:paraId="0279403C" w14:textId="77777777" w:rsidR="001F5793" w:rsidRPr="009728DA" w:rsidRDefault="001F5793" w:rsidP="003B22E1">
            <w:pPr>
              <w:ind w:left="72" w:hanging="72"/>
              <w:rPr>
                <w:rFonts w:cs="Arial"/>
              </w:rPr>
            </w:pPr>
          </w:p>
        </w:tc>
      </w:tr>
    </w:tbl>
    <w:p w14:paraId="79CB5E01" w14:textId="5A89C262" w:rsidR="00EE2FD6" w:rsidRPr="009728DA" w:rsidRDefault="0023132A" w:rsidP="00462F0C">
      <w:pPr>
        <w:pStyle w:val="Heading2"/>
        <w:numPr>
          <w:ilvl w:val="0"/>
          <w:numId w:val="22"/>
        </w:numPr>
        <w:spacing w:line="240" w:lineRule="auto"/>
        <w:jc w:val="left"/>
        <w:rPr>
          <w:rFonts w:cs="Arial"/>
        </w:rPr>
      </w:pPr>
      <w:bookmarkStart w:id="25" w:name="_Hlt496359015"/>
      <w:bookmarkStart w:id="26" w:name="_Toc45819734"/>
      <w:bookmarkEnd w:id="25"/>
      <w:r>
        <w:rPr>
          <w:rFonts w:cs="Arial"/>
          <w:caps w:val="0"/>
        </w:rPr>
        <w:t>Project</w:t>
      </w:r>
      <w:bookmarkEnd w:id="26"/>
      <w:r>
        <w:rPr>
          <w:rFonts w:cs="Arial"/>
          <w:caps w:val="0"/>
        </w:rPr>
        <w:t xml:space="preserve"> </w:t>
      </w:r>
    </w:p>
    <w:p w14:paraId="09E24FCB" w14:textId="5F08A06A" w:rsidR="00B70B0E" w:rsidRPr="00462F0C" w:rsidRDefault="00972A7B" w:rsidP="007D4C91">
      <w:pPr>
        <w:pStyle w:val="Heading2"/>
        <w:numPr>
          <w:ilvl w:val="1"/>
          <w:numId w:val="22"/>
        </w:numPr>
        <w:spacing w:line="240" w:lineRule="auto"/>
        <w:jc w:val="left"/>
        <w:rPr>
          <w:rFonts w:cs="Arial"/>
          <w:caps w:val="0"/>
        </w:rPr>
      </w:pPr>
      <w:bookmarkStart w:id="27" w:name="_Toc45819735"/>
      <w:r>
        <w:rPr>
          <w:rFonts w:cs="Arial"/>
          <w:caps w:val="0"/>
        </w:rPr>
        <w:t>Project Dashboard</w:t>
      </w:r>
      <w:r w:rsidR="00595335" w:rsidRPr="00462F0C">
        <w:rPr>
          <w:rFonts w:cs="Arial"/>
          <w:caps w:val="0"/>
        </w:rPr>
        <w:t>:</w:t>
      </w:r>
      <w:bookmarkEnd w:id="27"/>
    </w:p>
    <w:p w14:paraId="12822543" w14:textId="00E43F03" w:rsidR="007D4C91" w:rsidRDefault="00187DFA" w:rsidP="007D4C91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28" w:name="_Toc45819736"/>
      <w:r w:rsidRPr="00E84891">
        <w:rPr>
          <w:rFonts w:cs="Arial"/>
          <w:caps w:val="0"/>
        </w:rPr>
        <w:t>Project/</w:t>
      </w:r>
      <w:proofErr w:type="spellStart"/>
      <w:r w:rsidR="0023132A" w:rsidRPr="00BF3FD0">
        <w:rPr>
          <w:rFonts w:cs="Arial"/>
          <w:caps w:val="0"/>
        </w:rPr>
        <w:t>Get</w:t>
      </w:r>
      <w:r w:rsidR="0023132A">
        <w:rPr>
          <w:rFonts w:cs="Arial"/>
          <w:caps w:val="0"/>
        </w:rPr>
        <w:t>P</w:t>
      </w:r>
      <w:r w:rsidR="0023132A" w:rsidRPr="00BF3FD0">
        <w:rPr>
          <w:rFonts w:cs="Arial"/>
          <w:caps w:val="0"/>
        </w:rPr>
        <w:t>rojects</w:t>
      </w:r>
      <w:r w:rsidR="0023132A">
        <w:rPr>
          <w:rFonts w:cs="Arial"/>
          <w:caps w:val="0"/>
        </w:rPr>
        <w:t>L</w:t>
      </w:r>
      <w:r w:rsidR="0023132A" w:rsidRPr="00BF3FD0">
        <w:rPr>
          <w:rFonts w:cs="Arial"/>
          <w:caps w:val="0"/>
        </w:rPr>
        <w:t>ist</w:t>
      </w:r>
      <w:proofErr w:type="spellEnd"/>
      <w:r w:rsidR="000846A8" w:rsidRPr="00462F0C">
        <w:rPr>
          <w:rFonts w:cs="Arial"/>
          <w:caps w:val="0"/>
        </w:rPr>
        <w:t>:</w:t>
      </w:r>
      <w:bookmarkEnd w:id="28"/>
    </w:p>
    <w:p w14:paraId="02F241B1" w14:textId="78BACCCE" w:rsidR="00C620FA" w:rsidRPr="005E203A" w:rsidRDefault="00C620FA" w:rsidP="00021EE1">
      <w:pPr>
        <w:pStyle w:val="ListParagraph"/>
        <w:numPr>
          <w:ilvl w:val="0"/>
          <w:numId w:val="34"/>
        </w:numPr>
        <w:rPr>
          <w:rFonts w:cs="Arial"/>
          <w:sz w:val="20"/>
          <w:szCs w:val="20"/>
        </w:rPr>
      </w:pPr>
      <w:r w:rsidRPr="005E203A">
        <w:rPr>
          <w:rFonts w:cs="Arial"/>
          <w:sz w:val="20"/>
          <w:szCs w:val="20"/>
        </w:rPr>
        <w:t xml:space="preserve">The above method is for </w:t>
      </w:r>
      <w:r w:rsidRPr="005E203A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5E203A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Head, HRA, HRM</w:t>
      </w:r>
      <w:r w:rsidRPr="005E203A">
        <w:rPr>
          <w:rFonts w:ascii="Courier New" w:hAnsi="Courier New" w:cs="Courier New"/>
          <w:color w:val="A31515"/>
          <w:sz w:val="20"/>
          <w:szCs w:val="20"/>
          <w:lang w:bidi="ar-SA"/>
        </w:rPr>
        <w:t>"</w:t>
      </w:r>
      <w:r w:rsidR="00FA56E9">
        <w:rPr>
          <w:rFonts w:ascii="Courier New" w:hAnsi="Courier New" w:cs="Courier New"/>
          <w:color w:val="A31515"/>
          <w:sz w:val="20"/>
          <w:szCs w:val="20"/>
          <w:lang w:bidi="ar-SA"/>
        </w:rPr>
        <w:t>.</w:t>
      </w:r>
    </w:p>
    <w:p w14:paraId="70BF9321" w14:textId="0DF531BF" w:rsidR="0023132A" w:rsidRPr="007A3435" w:rsidRDefault="0023132A" w:rsidP="007A3435">
      <w:pPr>
        <w:ind w:left="1440" w:firstLine="720"/>
        <w:rPr>
          <w:rFonts w:cs="Arial"/>
          <w:b/>
          <w:bCs/>
          <w:sz w:val="24"/>
          <w:szCs w:val="24"/>
        </w:rPr>
      </w:pPr>
      <w:r w:rsidRPr="007A3435">
        <w:rPr>
          <w:rFonts w:cs="Arial"/>
          <w:b/>
          <w:bCs/>
          <w:sz w:val="24"/>
          <w:szCs w:val="24"/>
        </w:rPr>
        <w:t>Existing Implementation:</w:t>
      </w:r>
    </w:p>
    <w:p w14:paraId="17074ED7" w14:textId="77777777" w:rsidR="00C01567" w:rsidRDefault="00C01567" w:rsidP="00C01567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ProjectController.cs</w:t>
      </w:r>
    </w:p>
    <w:p w14:paraId="5E5C53CA" w14:textId="62B24502" w:rsidR="00C01567" w:rsidRDefault="00C01567" w:rsidP="007A4EF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Pr="00C01567">
        <w:rPr>
          <w:rFonts w:ascii="Courier New" w:hAnsi="Courier New" w:cs="Courier New"/>
          <w:sz w:val="20"/>
          <w:szCs w:val="20"/>
        </w:rPr>
        <w:t>GetProjectsList</w:t>
      </w:r>
      <w:proofErr w:type="spellEnd"/>
    </w:p>
    <w:p w14:paraId="5FF3725A" w14:textId="439C4DAA" w:rsidR="00EB0E0A" w:rsidRDefault="00EB0E0A" w:rsidP="007A4EF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EB0E0A" w14:paraId="6765963A" w14:textId="77777777" w:rsidTr="00EB0E0A">
        <w:tc>
          <w:tcPr>
            <w:tcW w:w="1838" w:type="dxa"/>
          </w:tcPr>
          <w:p w14:paraId="6B17CDF2" w14:textId="77777777" w:rsidR="00EB0E0A" w:rsidRPr="00EB0E0A" w:rsidRDefault="00EB0E0A" w:rsidP="00EB0E0A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0B44BF25" w14:textId="77777777" w:rsidR="00EB0E0A" w:rsidRPr="00EB0E0A" w:rsidRDefault="00EB0E0A" w:rsidP="00EB0E0A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EB0E0A" w14:paraId="37D91D8F" w14:textId="77777777" w:rsidTr="00EB0E0A">
        <w:trPr>
          <w:trHeight w:val="269"/>
        </w:trPr>
        <w:tc>
          <w:tcPr>
            <w:tcW w:w="1838" w:type="dxa"/>
          </w:tcPr>
          <w:p w14:paraId="3F411A38" w14:textId="77777777" w:rsidR="00EB0E0A" w:rsidRPr="00EB0E0A" w:rsidRDefault="00EB0E0A" w:rsidP="00EB0E0A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EB0E0A">
              <w:rPr>
                <w:rFonts w:cs="Arial"/>
                <w:sz w:val="20"/>
                <w:szCs w:val="20"/>
              </w:rPr>
              <w:t>userRole</w:t>
            </w:r>
            <w:proofErr w:type="spellEnd"/>
          </w:p>
        </w:tc>
        <w:tc>
          <w:tcPr>
            <w:tcW w:w="1276" w:type="dxa"/>
          </w:tcPr>
          <w:p w14:paraId="3F97A671" w14:textId="77777777" w:rsidR="00EB0E0A" w:rsidRPr="00EB0E0A" w:rsidRDefault="00EB0E0A" w:rsidP="00EB0E0A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EB0E0A">
              <w:rPr>
                <w:rFonts w:cs="Arial"/>
                <w:sz w:val="20"/>
                <w:szCs w:val="20"/>
              </w:rPr>
              <w:t>string</w:t>
            </w:r>
          </w:p>
        </w:tc>
      </w:tr>
      <w:tr w:rsidR="00EB0E0A" w14:paraId="3AC0B01A" w14:textId="77777777" w:rsidTr="00EB0E0A">
        <w:tc>
          <w:tcPr>
            <w:tcW w:w="1838" w:type="dxa"/>
          </w:tcPr>
          <w:p w14:paraId="1F4FCEFE" w14:textId="77777777" w:rsidR="00EB0E0A" w:rsidRPr="00EB0E0A" w:rsidRDefault="00EB0E0A" w:rsidP="00EB0E0A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EB0E0A">
              <w:rPr>
                <w:rFonts w:cs="Arial"/>
                <w:sz w:val="20"/>
                <w:szCs w:val="20"/>
              </w:rPr>
              <w:t>employeeId</w:t>
            </w:r>
            <w:proofErr w:type="spellEnd"/>
          </w:p>
        </w:tc>
        <w:tc>
          <w:tcPr>
            <w:tcW w:w="1276" w:type="dxa"/>
          </w:tcPr>
          <w:p w14:paraId="53C4AA28" w14:textId="749A1177" w:rsidR="00EB0E0A" w:rsidRPr="00EB0E0A" w:rsidRDefault="00EB0E0A" w:rsidP="00EB0E0A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EB0E0A">
              <w:rPr>
                <w:rFonts w:cs="Arial"/>
                <w:sz w:val="20"/>
                <w:szCs w:val="20"/>
              </w:rPr>
              <w:t>int</w:t>
            </w:r>
          </w:p>
        </w:tc>
      </w:tr>
      <w:tr w:rsidR="00EB0E0A" w14:paraId="614A5242" w14:textId="77777777" w:rsidTr="00EB0E0A">
        <w:tc>
          <w:tcPr>
            <w:tcW w:w="1838" w:type="dxa"/>
          </w:tcPr>
          <w:p w14:paraId="0D309AAF" w14:textId="77777777" w:rsidR="00EB0E0A" w:rsidRPr="00EB0E0A" w:rsidRDefault="00EB0E0A" w:rsidP="00EB0E0A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EB0E0A">
              <w:rPr>
                <w:rFonts w:cs="Arial"/>
                <w:sz w:val="20"/>
                <w:szCs w:val="20"/>
              </w:rPr>
              <w:t>dashboard</w:t>
            </w:r>
          </w:p>
        </w:tc>
        <w:tc>
          <w:tcPr>
            <w:tcW w:w="1276" w:type="dxa"/>
          </w:tcPr>
          <w:p w14:paraId="1CAAD8C2" w14:textId="77777777" w:rsidR="00EB0E0A" w:rsidRPr="00EB0E0A" w:rsidRDefault="00EB0E0A" w:rsidP="00EB0E0A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EB0E0A">
              <w:rPr>
                <w:rFonts w:cs="Arial"/>
                <w:sz w:val="20"/>
                <w:szCs w:val="20"/>
              </w:rPr>
              <w:t>string</w:t>
            </w:r>
          </w:p>
        </w:tc>
      </w:tr>
    </w:tbl>
    <w:p w14:paraId="6199555E" w14:textId="77777777" w:rsidR="00EB0E0A" w:rsidRDefault="00EB0E0A" w:rsidP="00EB0E0A">
      <w:pPr>
        <w:pStyle w:val="ListParagraph"/>
        <w:ind w:left="2580"/>
        <w:rPr>
          <w:rFonts w:cs="Arial"/>
          <w:sz w:val="20"/>
          <w:szCs w:val="20"/>
        </w:rPr>
      </w:pPr>
    </w:p>
    <w:p w14:paraId="7CCB9029" w14:textId="17F2EC5E" w:rsidR="001966E7" w:rsidRDefault="001966E7" w:rsidP="007A4EF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used for fetching project detail based on assigned roles, employee Id and dashboard.</w:t>
      </w:r>
    </w:p>
    <w:p w14:paraId="125CB54B" w14:textId="7F7313CD" w:rsidR="001968CF" w:rsidRPr="001968CF" w:rsidRDefault="001968CF" w:rsidP="007A4EF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 xml:space="preserve">Call </w:t>
      </w:r>
      <w:proofErr w:type="spellStart"/>
      <w:r w:rsidRPr="00AF165D">
        <w:rPr>
          <w:rFonts w:ascii="Courier New" w:hAnsi="Courier New" w:cs="Courier New"/>
          <w:sz w:val="20"/>
          <w:szCs w:val="20"/>
        </w:rPr>
        <w:t>usp_GetProjectDetail</w:t>
      </w:r>
      <w:proofErr w:type="spellEnd"/>
      <w:r w:rsidR="007A4EFA" w:rsidRPr="00AF165D">
        <w:rPr>
          <w:rFonts w:ascii="Courier New" w:hAnsi="Courier New" w:cs="Courier New"/>
          <w:sz w:val="20"/>
          <w:szCs w:val="20"/>
        </w:rPr>
        <w:t xml:space="preserve"> </w:t>
      </w:r>
      <w:r w:rsidR="007A4EFA">
        <w:rPr>
          <w:rFonts w:cs="Arial"/>
          <w:sz w:val="20"/>
          <w:szCs w:val="20"/>
        </w:rPr>
        <w:t xml:space="preserve">with parameters roleName and </w:t>
      </w:r>
      <w:proofErr w:type="spellStart"/>
      <w:r w:rsidR="007A4EFA">
        <w:rPr>
          <w:rFonts w:cs="Arial"/>
          <w:sz w:val="20"/>
          <w:szCs w:val="20"/>
        </w:rPr>
        <w:t>employeeId</w:t>
      </w:r>
      <w:proofErr w:type="spellEnd"/>
    </w:p>
    <w:p w14:paraId="3D244EFF" w14:textId="3FAF6B21" w:rsidR="00585EA7" w:rsidRPr="002D3AD3" w:rsidRDefault="007A4EFA" w:rsidP="006842A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7A4EFA">
        <w:rPr>
          <w:rFonts w:cs="Arial"/>
          <w:sz w:val="20"/>
          <w:szCs w:val="20"/>
        </w:rPr>
        <w:t>usp_</w:t>
      </w:r>
      <w:r w:rsidR="003F6583" w:rsidRPr="007A4EFA">
        <w:rPr>
          <w:rFonts w:cs="Arial"/>
          <w:sz w:val="20"/>
          <w:szCs w:val="20"/>
        </w:rPr>
        <w:t>GetProjectDetail</w:t>
      </w:r>
      <w:proofErr w:type="spellEnd"/>
      <w:r w:rsidR="003F6583">
        <w:rPr>
          <w:rFonts w:cs="Arial"/>
          <w:sz w:val="20"/>
          <w:szCs w:val="20"/>
        </w:rPr>
        <w:t>:</w:t>
      </w:r>
      <w:r w:rsidR="006842A1" w:rsidRPr="002D3AD3">
        <w:rPr>
          <w:rFonts w:cs="Arial"/>
          <w:sz w:val="20"/>
          <w:szCs w:val="20"/>
        </w:rPr>
        <w:t xml:space="preserve"> </w:t>
      </w:r>
    </w:p>
    <w:p w14:paraId="7895EDC7" w14:textId="6146E1DD" w:rsidR="006842A1" w:rsidRPr="002D3AD3" w:rsidRDefault="00585EA7" w:rsidP="00585EA7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2D3AD3">
        <w:rPr>
          <w:rFonts w:cs="Arial"/>
          <w:sz w:val="20"/>
          <w:szCs w:val="20"/>
        </w:rPr>
        <w:t>: T</w:t>
      </w:r>
      <w:r w:rsidR="006842A1" w:rsidRPr="002D3AD3">
        <w:rPr>
          <w:rFonts w:cs="Arial"/>
          <w:sz w:val="20"/>
          <w:szCs w:val="20"/>
        </w:rPr>
        <w:t xml:space="preserve">his </w:t>
      </w:r>
      <w:r w:rsidR="007A4EFA">
        <w:rPr>
          <w:rFonts w:cs="Arial"/>
          <w:sz w:val="20"/>
          <w:szCs w:val="20"/>
        </w:rPr>
        <w:t xml:space="preserve">stored procedure </w:t>
      </w:r>
      <w:r w:rsidR="006842A1" w:rsidRPr="002D3AD3">
        <w:rPr>
          <w:rFonts w:cs="Arial"/>
          <w:sz w:val="20"/>
          <w:szCs w:val="20"/>
        </w:rPr>
        <w:t xml:space="preserve">is </w:t>
      </w:r>
      <w:r w:rsidR="006537F2" w:rsidRPr="002D3AD3">
        <w:rPr>
          <w:rFonts w:cs="Arial"/>
          <w:sz w:val="20"/>
          <w:szCs w:val="20"/>
        </w:rPr>
        <w:t xml:space="preserve">to </w:t>
      </w:r>
      <w:r w:rsidR="007A4EFA">
        <w:rPr>
          <w:rFonts w:cs="Arial"/>
          <w:sz w:val="20"/>
          <w:szCs w:val="20"/>
        </w:rPr>
        <w:t>fetch</w:t>
      </w:r>
      <w:r w:rsidR="006537F2" w:rsidRPr="002D3AD3">
        <w:rPr>
          <w:rFonts w:cs="Arial"/>
          <w:sz w:val="20"/>
          <w:szCs w:val="20"/>
        </w:rPr>
        <w:t xml:space="preserve"> a </w:t>
      </w:r>
      <w:r w:rsidR="007A4EFA">
        <w:rPr>
          <w:rFonts w:cs="Arial"/>
          <w:sz w:val="20"/>
          <w:szCs w:val="20"/>
        </w:rPr>
        <w:t>project record</w:t>
      </w:r>
      <w:r w:rsidR="006537F2" w:rsidRPr="002D3AD3">
        <w:rPr>
          <w:rFonts w:cs="Arial"/>
          <w:sz w:val="20"/>
          <w:szCs w:val="20"/>
        </w:rPr>
        <w:t>.</w:t>
      </w:r>
    </w:p>
    <w:p w14:paraId="5F71D54B" w14:textId="4705092D" w:rsidR="006537F2" w:rsidRPr="002D3AD3" w:rsidRDefault="00A0376D" w:rsidP="00585EA7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</w:t>
      </w:r>
      <w:r w:rsidR="00585EA7" w:rsidRPr="00A0376D">
        <w:rPr>
          <w:rFonts w:ascii="Courier New" w:hAnsi="Courier New" w:cs="Courier New"/>
          <w:sz w:val="20"/>
          <w:szCs w:val="20"/>
        </w:rPr>
        <w:t>:</w:t>
      </w:r>
      <w:r w:rsidR="00C72F40"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Project</w:t>
      </w:r>
      <w:r w:rsidR="005F7F5B">
        <w:rPr>
          <w:rFonts w:cs="Arial"/>
          <w:sz w:val="20"/>
          <w:szCs w:val="20"/>
        </w:rPr>
        <w:t>s</w:t>
      </w:r>
      <w:r>
        <w:rPr>
          <w:rFonts w:cs="Arial"/>
          <w:sz w:val="20"/>
          <w:szCs w:val="20"/>
        </w:rPr>
        <w:t xml:space="preserve">, </w:t>
      </w:r>
      <w:proofErr w:type="spellStart"/>
      <w:r>
        <w:rPr>
          <w:rFonts w:cs="Arial"/>
          <w:sz w:val="20"/>
          <w:szCs w:val="20"/>
        </w:rPr>
        <w:t>ProjectManager</w:t>
      </w:r>
      <w:r w:rsidR="008809B5">
        <w:rPr>
          <w:rFonts w:cs="Arial"/>
          <w:sz w:val="20"/>
          <w:szCs w:val="20"/>
        </w:rPr>
        <w:t>s</w:t>
      </w:r>
      <w:proofErr w:type="spellEnd"/>
      <w:r>
        <w:rPr>
          <w:rFonts w:cs="Arial"/>
          <w:sz w:val="20"/>
          <w:szCs w:val="20"/>
        </w:rPr>
        <w:t>, Client</w:t>
      </w:r>
      <w:r w:rsidR="008809B5">
        <w:rPr>
          <w:rFonts w:cs="Arial"/>
          <w:sz w:val="20"/>
          <w:szCs w:val="20"/>
        </w:rPr>
        <w:t>s</w:t>
      </w:r>
      <w:r>
        <w:rPr>
          <w:rFonts w:cs="Arial"/>
          <w:sz w:val="20"/>
          <w:szCs w:val="20"/>
        </w:rPr>
        <w:t xml:space="preserve">, </w:t>
      </w:r>
      <w:proofErr w:type="spellStart"/>
      <w:r>
        <w:rPr>
          <w:rFonts w:cs="Arial"/>
          <w:sz w:val="20"/>
          <w:szCs w:val="20"/>
        </w:rPr>
        <w:t>PracticeArea</w:t>
      </w:r>
      <w:proofErr w:type="spellEnd"/>
      <w:r>
        <w:rPr>
          <w:rFonts w:cs="Arial"/>
          <w:sz w:val="20"/>
          <w:szCs w:val="20"/>
        </w:rPr>
        <w:t xml:space="preserve">, </w:t>
      </w:r>
      <w:proofErr w:type="spellStart"/>
      <w:r w:rsidRPr="00A0376D">
        <w:rPr>
          <w:rFonts w:cs="Arial"/>
          <w:sz w:val="20"/>
          <w:szCs w:val="20"/>
        </w:rPr>
        <w:t>ProjectType</w:t>
      </w:r>
      <w:proofErr w:type="spellEnd"/>
      <w:r>
        <w:rPr>
          <w:rFonts w:cs="Arial"/>
          <w:sz w:val="20"/>
          <w:szCs w:val="20"/>
        </w:rPr>
        <w:t>,</w:t>
      </w:r>
      <w:r w:rsidRPr="00A0376D">
        <w:rPr>
          <w:rFonts w:cs="Arial"/>
          <w:sz w:val="20"/>
          <w:szCs w:val="20"/>
        </w:rPr>
        <w:t xml:space="preserve"> Employee, Status,</w:t>
      </w:r>
      <w:r w:rsidR="00FD7A76">
        <w:rPr>
          <w:rFonts w:cs="Arial"/>
          <w:sz w:val="20"/>
          <w:szCs w:val="20"/>
        </w:rPr>
        <w:t xml:space="preserve"> </w:t>
      </w:r>
      <w:r w:rsidR="005F7F5B">
        <w:rPr>
          <w:rFonts w:cs="Arial"/>
          <w:sz w:val="20"/>
          <w:szCs w:val="20"/>
        </w:rPr>
        <w:t>Users,</w:t>
      </w:r>
      <w:r w:rsidRPr="00A0376D">
        <w:rPr>
          <w:rFonts w:cs="Arial"/>
          <w:sz w:val="20"/>
          <w:szCs w:val="20"/>
        </w:rPr>
        <w:t xml:space="preserve"> </w:t>
      </w:r>
      <w:r w:rsidR="000F0E32">
        <w:rPr>
          <w:rFonts w:cs="Arial"/>
          <w:sz w:val="20"/>
          <w:szCs w:val="20"/>
        </w:rPr>
        <w:t>Role</w:t>
      </w:r>
      <w:r w:rsidR="005A02B7">
        <w:rPr>
          <w:rFonts w:cs="Arial"/>
          <w:sz w:val="20"/>
          <w:szCs w:val="20"/>
        </w:rPr>
        <w:t>s</w:t>
      </w:r>
      <w:r w:rsidRPr="00A0376D">
        <w:rPr>
          <w:rFonts w:cs="Arial"/>
          <w:sz w:val="20"/>
          <w:szCs w:val="20"/>
        </w:rPr>
        <w:t xml:space="preserve"> and </w:t>
      </w:r>
      <w:proofErr w:type="spellStart"/>
      <w:r>
        <w:rPr>
          <w:rFonts w:cs="Arial"/>
          <w:sz w:val="20"/>
          <w:szCs w:val="20"/>
        </w:rPr>
        <w:t>C</w:t>
      </w:r>
      <w:r w:rsidRPr="00A0376D">
        <w:rPr>
          <w:rFonts w:cs="Arial"/>
          <w:sz w:val="20"/>
          <w:szCs w:val="20"/>
        </w:rPr>
        <w:t>ategory</w:t>
      </w:r>
      <w:r>
        <w:rPr>
          <w:rFonts w:cs="Arial"/>
          <w:sz w:val="20"/>
          <w:szCs w:val="20"/>
        </w:rPr>
        <w:t>M</w:t>
      </w:r>
      <w:r w:rsidRPr="00A0376D">
        <w:rPr>
          <w:rFonts w:cs="Arial"/>
          <w:sz w:val="20"/>
          <w:szCs w:val="20"/>
        </w:rPr>
        <w:t>aster</w:t>
      </w:r>
      <w:proofErr w:type="spellEnd"/>
    </w:p>
    <w:p w14:paraId="3E7C829C" w14:textId="5DBECC2F" w:rsidR="00585EA7" w:rsidRPr="002D3AD3" w:rsidRDefault="00A0376D" w:rsidP="00585EA7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lastRenderedPageBreak/>
        <w:t>Decision</w:t>
      </w:r>
      <w:r w:rsidR="00585EA7" w:rsidRPr="00A0376D">
        <w:rPr>
          <w:rFonts w:ascii="Courier New" w:hAnsi="Courier New" w:cs="Courier New"/>
          <w:sz w:val="20"/>
          <w:szCs w:val="20"/>
        </w:rPr>
        <w:t>:</w:t>
      </w:r>
      <w:r w:rsidR="00585EA7" w:rsidRPr="002D3AD3">
        <w:rPr>
          <w:rFonts w:cs="Arial"/>
          <w:sz w:val="20"/>
          <w:szCs w:val="20"/>
        </w:rPr>
        <w:t xml:space="preserve"> </w:t>
      </w:r>
      <w:r w:rsidR="00D70F89">
        <w:rPr>
          <w:rFonts w:cs="Arial"/>
          <w:sz w:val="20"/>
          <w:szCs w:val="20"/>
        </w:rPr>
        <w:t>Move the stored procedure to LINQ.</w:t>
      </w:r>
    </w:p>
    <w:p w14:paraId="3717E824" w14:textId="10E56019" w:rsidR="00595335" w:rsidRDefault="00A0376D" w:rsidP="00B70B0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</w:t>
      </w:r>
      <w:r w:rsidR="00151B49" w:rsidRPr="00A0376D">
        <w:rPr>
          <w:rFonts w:ascii="Courier New" w:hAnsi="Courier New" w:cs="Courier New"/>
          <w:sz w:val="20"/>
          <w:szCs w:val="20"/>
        </w:rPr>
        <w:t>:</w:t>
      </w:r>
      <w:r w:rsidR="00151B49" w:rsidRPr="002D3AD3">
        <w:rPr>
          <w:rFonts w:cs="Arial"/>
          <w:sz w:val="20"/>
          <w:szCs w:val="20"/>
        </w:rPr>
        <w:t xml:space="preserve"> </w:t>
      </w:r>
    </w:p>
    <w:p w14:paraId="4AA44C90" w14:textId="4108C039" w:rsidR="00D70F89" w:rsidRDefault="00F95DE6" w:rsidP="00D70F89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allows user with role program Manager and department head to access project data.</w:t>
      </w:r>
    </w:p>
    <w:p w14:paraId="07C32E24" w14:textId="2C675B68" w:rsidR="00F95DE6" w:rsidRDefault="00D74727" w:rsidP="00D70F89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</w:t>
      </w:r>
      <w:r w:rsidR="00F95DE6">
        <w:rPr>
          <w:rFonts w:cs="Arial"/>
          <w:sz w:val="20"/>
          <w:szCs w:val="20"/>
        </w:rPr>
        <w:t>roject manager</w:t>
      </w:r>
      <w:r>
        <w:rPr>
          <w:rFonts w:cs="Arial"/>
          <w:sz w:val="20"/>
          <w:szCs w:val="20"/>
        </w:rPr>
        <w:t xml:space="preserve"> can fetch all active project which belong to him and which are not closed.</w:t>
      </w:r>
    </w:p>
    <w:p w14:paraId="142A6646" w14:textId="15B7DC4D" w:rsidR="00D74727" w:rsidRDefault="00D74727" w:rsidP="00D70F89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Department head can fetch</w:t>
      </w:r>
      <w:r w:rsidR="00FC5230">
        <w:rPr>
          <w:rFonts w:cs="Arial"/>
          <w:sz w:val="20"/>
          <w:szCs w:val="20"/>
        </w:rPr>
        <w:t xml:space="preserve"> all which are not closed and in drafted. Department head can pull drafted project which are created by him.</w:t>
      </w:r>
    </w:p>
    <w:p w14:paraId="498B2B19" w14:textId="76453974" w:rsidR="00FC5230" w:rsidRPr="004939D5" w:rsidRDefault="00FC5230" w:rsidP="004939D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="0048796F" w:rsidRPr="004939D5">
        <w:rPr>
          <w:rFonts w:cs="Arial"/>
          <w:sz w:val="20"/>
          <w:szCs w:val="20"/>
        </w:rPr>
        <w:t>all project related details including client details.</w:t>
      </w:r>
    </w:p>
    <w:p w14:paraId="5D35310D" w14:textId="6FB5A28A" w:rsidR="00A0376D" w:rsidRDefault="00EA6799" w:rsidP="005311C6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Project Manager Dashboard and Department Head Dashboard</w:t>
      </w:r>
      <w:r w:rsidR="005311C6">
        <w:rPr>
          <w:rFonts w:cs="Arial"/>
          <w:sz w:val="20"/>
          <w:szCs w:val="20"/>
        </w:rPr>
        <w:t xml:space="preserve"> show project which are send for approval. </w:t>
      </w:r>
    </w:p>
    <w:p w14:paraId="1102888A" w14:textId="71D676FE" w:rsidR="005311C6" w:rsidRDefault="00EA6799" w:rsidP="005311C6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Project Manager Dashboard</w:t>
      </w:r>
      <w:r w:rsidR="005311C6">
        <w:rPr>
          <w:rFonts w:cs="Arial"/>
          <w:sz w:val="20"/>
          <w:szCs w:val="20"/>
        </w:rPr>
        <w:t xml:space="preserve"> show project which are sent not sent for approval.</w:t>
      </w:r>
    </w:p>
    <w:p w14:paraId="4B9FDEBE" w14:textId="6D203868" w:rsidR="0023132A" w:rsidRPr="00E70C6B" w:rsidRDefault="0023132A" w:rsidP="00E70C6B">
      <w:pPr>
        <w:ind w:left="1440" w:firstLine="720"/>
        <w:rPr>
          <w:rFonts w:cs="Arial"/>
          <w:b/>
          <w:bCs/>
          <w:sz w:val="24"/>
          <w:szCs w:val="24"/>
        </w:rPr>
      </w:pPr>
      <w:r w:rsidRPr="00E70C6B">
        <w:rPr>
          <w:rFonts w:cs="Arial"/>
          <w:b/>
          <w:bCs/>
          <w:sz w:val="24"/>
          <w:szCs w:val="24"/>
        </w:rPr>
        <w:t>New Implementation:</w:t>
      </w:r>
    </w:p>
    <w:p w14:paraId="6DF5A0BA" w14:textId="77777777" w:rsidR="0023132A" w:rsidRDefault="0023132A" w:rsidP="0023132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03240240" w14:textId="77777777" w:rsidR="0023132A" w:rsidRDefault="0023132A" w:rsidP="0023132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1776FC56" w14:textId="77777777" w:rsidR="0023132A" w:rsidRPr="00E63B01" w:rsidRDefault="0023132A" w:rsidP="0023132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1AA57CE6" w14:textId="77777777" w:rsidR="00073345" w:rsidRPr="004D279D" w:rsidRDefault="00073345" w:rsidP="0007334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59B5433E" w14:textId="77777777" w:rsidR="00073345" w:rsidRPr="00664A1B" w:rsidRDefault="00073345" w:rsidP="0007334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19E18A80" w14:textId="1A9DD1D1" w:rsidR="00073345" w:rsidRPr="004D279D" w:rsidRDefault="00073345" w:rsidP="000733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Project</w:t>
      </w:r>
      <w:r w:rsidR="00450450">
        <w:rPr>
          <w:rFonts w:ascii="Courier New" w:hAnsi="Courier New" w:cs="Courier New"/>
          <w:sz w:val="20"/>
          <w:szCs w:val="20"/>
        </w:rPr>
        <w:t>s</w:t>
      </w:r>
      <w:r w:rsidRPr="004D279D">
        <w:rPr>
          <w:rFonts w:ascii="Courier New" w:hAnsi="Courier New" w:cs="Courier New"/>
          <w:sz w:val="20"/>
          <w:szCs w:val="20"/>
        </w:rPr>
        <w:t xml:space="preserve"> </w:t>
      </w:r>
    </w:p>
    <w:p w14:paraId="7C8B1654" w14:textId="11001B9A" w:rsidR="00073345" w:rsidRPr="004D279D" w:rsidRDefault="00073345" w:rsidP="000733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 w:rsidRPr="004D279D">
        <w:rPr>
          <w:rFonts w:ascii="Courier New" w:hAnsi="Courier New" w:cs="Courier New"/>
          <w:sz w:val="20"/>
          <w:szCs w:val="20"/>
        </w:rPr>
        <w:t>ProjectManager</w:t>
      </w:r>
      <w:r w:rsidR="00E602C1">
        <w:rPr>
          <w:rFonts w:ascii="Courier New" w:hAnsi="Courier New" w:cs="Courier New"/>
          <w:sz w:val="20"/>
          <w:szCs w:val="20"/>
        </w:rPr>
        <w:t>s</w:t>
      </w:r>
      <w:proofErr w:type="spellEnd"/>
    </w:p>
    <w:p w14:paraId="23D39574" w14:textId="77777777" w:rsidR="00073345" w:rsidRPr="00664A1B" w:rsidRDefault="00073345" w:rsidP="0007334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0719411C" w14:textId="07BD936B" w:rsidR="00073345" w:rsidRPr="00073345" w:rsidRDefault="00073345" w:rsidP="000733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User</w:t>
      </w:r>
      <w:r w:rsidR="00E67E38">
        <w:rPr>
          <w:rFonts w:ascii="Courier New" w:hAnsi="Courier New" w:cs="Courier New"/>
          <w:sz w:val="20"/>
          <w:szCs w:val="20"/>
        </w:rPr>
        <w:t>s</w:t>
      </w:r>
    </w:p>
    <w:p w14:paraId="03A9531F" w14:textId="0F738889" w:rsidR="00073345" w:rsidRPr="00073345" w:rsidRDefault="00073345" w:rsidP="000733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 xml:space="preserve">Status </w:t>
      </w:r>
    </w:p>
    <w:p w14:paraId="6EE38AF6" w14:textId="38395DE7" w:rsidR="00073345" w:rsidRPr="0056218C" w:rsidRDefault="00073345" w:rsidP="000733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Roles</w:t>
      </w:r>
    </w:p>
    <w:p w14:paraId="15AB8ABF" w14:textId="77777777" w:rsidR="006711AC" w:rsidRDefault="0056218C" w:rsidP="00073345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CategoryMaste</w:t>
      </w:r>
      <w:r w:rsidRPr="006711AC">
        <w:rPr>
          <w:rFonts w:ascii="Courier New" w:hAnsi="Courier New" w:cs="Courier New"/>
          <w:sz w:val="20"/>
          <w:szCs w:val="20"/>
        </w:rPr>
        <w:t>r</w:t>
      </w:r>
      <w:proofErr w:type="spellEnd"/>
      <w:r w:rsidR="006711AC" w:rsidRPr="006711AC">
        <w:rPr>
          <w:rFonts w:ascii="Courier New" w:hAnsi="Courier New" w:cs="Courier New"/>
          <w:sz w:val="20"/>
          <w:szCs w:val="20"/>
        </w:rPr>
        <w:t xml:space="preserve"> </w:t>
      </w:r>
    </w:p>
    <w:p w14:paraId="1E92529D" w14:textId="77777777" w:rsidR="006711AC" w:rsidRDefault="006711AC" w:rsidP="00073345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6711AC">
        <w:rPr>
          <w:rFonts w:ascii="Courier New" w:hAnsi="Courier New" w:cs="Courier New"/>
          <w:sz w:val="20"/>
          <w:szCs w:val="20"/>
        </w:rPr>
        <w:t>Clients</w:t>
      </w:r>
    </w:p>
    <w:p w14:paraId="0BD425C9" w14:textId="0EECF4C5" w:rsidR="0056218C" w:rsidRPr="006711AC" w:rsidRDefault="006711AC" w:rsidP="00073345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6711AC">
        <w:rPr>
          <w:rFonts w:ascii="Courier New" w:hAnsi="Courier New" w:cs="Courier New"/>
          <w:sz w:val="20"/>
          <w:szCs w:val="20"/>
        </w:rPr>
        <w:t>PracticeArea</w:t>
      </w:r>
      <w:proofErr w:type="spellEnd"/>
    </w:p>
    <w:p w14:paraId="2A56FD9F" w14:textId="77777777" w:rsidR="00073345" w:rsidRPr="00664A1B" w:rsidRDefault="00073345" w:rsidP="0007334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HRMSEmployee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: </w:t>
      </w:r>
    </w:p>
    <w:p w14:paraId="664C9925" w14:textId="77777777" w:rsidR="00073345" w:rsidRPr="000710FE" w:rsidRDefault="00073345" w:rsidP="0007334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Employee</w:t>
      </w:r>
      <w:r>
        <w:rPr>
          <w:rFonts w:cs="Arial"/>
          <w:sz w:val="20"/>
          <w:szCs w:val="20"/>
        </w:rPr>
        <w:t xml:space="preserve"> </w:t>
      </w:r>
    </w:p>
    <w:p w14:paraId="0ABC582A" w14:textId="77777777" w:rsidR="0023132A" w:rsidRPr="000710FE" w:rsidRDefault="0023132A" w:rsidP="0023132A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Cross communication required for fetching data Status, User roles, Employee, and user API’s</w:t>
      </w:r>
      <w:r>
        <w:rPr>
          <w:rFonts w:cs="Arial"/>
          <w:sz w:val="20"/>
          <w:szCs w:val="20"/>
        </w:rPr>
        <w:t>.</w:t>
      </w:r>
    </w:p>
    <w:p w14:paraId="768F04D1" w14:textId="1E89DDFC" w:rsidR="0023132A" w:rsidRPr="0078741E" w:rsidRDefault="0023132A" w:rsidP="0023132A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The project related details.</w:t>
      </w:r>
    </w:p>
    <w:p w14:paraId="1F94166E" w14:textId="29C32960" w:rsidR="0078741E" w:rsidRDefault="0078741E" w:rsidP="0078741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0A68BA48" w14:textId="77777777" w:rsidR="003D513B" w:rsidRPr="0077184B" w:rsidRDefault="003D513B" w:rsidP="003D513B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Pr="00674349">
        <w:rPr>
          <w:rFonts w:cs="Arial"/>
          <w:sz w:val="20"/>
          <w:szCs w:val="20"/>
        </w:rPr>
        <w:t>Project</w:t>
      </w:r>
    </w:p>
    <w:p w14:paraId="71142D96" w14:textId="77777777" w:rsidR="0041103B" w:rsidRPr="0041103B" w:rsidRDefault="0041103B" w:rsidP="0041103B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 w:rsidRPr="00A033A5">
        <w:rPr>
          <w:rFonts w:cs="Arial"/>
          <w:sz w:val="20"/>
          <w:szCs w:val="20"/>
        </w:rPr>
        <w:t>ProjectController.cs</w:t>
      </w:r>
    </w:p>
    <w:p w14:paraId="3F17047E" w14:textId="773ABCDD" w:rsidR="0041103B" w:rsidRPr="0041103B" w:rsidRDefault="0041103B" w:rsidP="0041103B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Method: </w:t>
      </w:r>
      <w:r w:rsidRPr="00A033A5">
        <w:rPr>
          <w:rFonts w:cs="Arial"/>
          <w:sz w:val="20"/>
          <w:szCs w:val="20"/>
        </w:rPr>
        <w:t>GetAll</w:t>
      </w:r>
    </w:p>
    <w:p w14:paraId="0F2D4C63" w14:textId="615E423B" w:rsidR="0078741E" w:rsidRPr="0078741E" w:rsidRDefault="002106CD" w:rsidP="0078741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="0078741E" w:rsidRPr="00E63B01">
        <w:rPr>
          <w:rFonts w:ascii="Courier New" w:hAnsi="Courier New" w:cs="Courier New"/>
          <w:sz w:val="20"/>
          <w:szCs w:val="20"/>
        </w:rPr>
        <w:t>:</w:t>
      </w:r>
      <w:r w:rsidR="0078741E">
        <w:rPr>
          <w:rFonts w:ascii="Courier New" w:hAnsi="Courier New" w:cs="Courier New"/>
          <w:sz w:val="20"/>
          <w:szCs w:val="20"/>
        </w:rPr>
        <w:t xml:space="preserve"> </w:t>
      </w:r>
      <w:r w:rsidR="00C9791B" w:rsidRPr="002106CD">
        <w:rPr>
          <w:rFonts w:cs="Arial"/>
          <w:sz w:val="20"/>
          <w:szCs w:val="20"/>
        </w:rPr>
        <w:t>{{HostName}}/</w:t>
      </w:r>
      <w:r w:rsidR="00C9791B">
        <w:rPr>
          <w:rFonts w:cs="Arial"/>
          <w:sz w:val="20"/>
          <w:szCs w:val="20"/>
        </w:rPr>
        <w:t>project</w:t>
      </w:r>
      <w:r w:rsidR="00C9791B" w:rsidRPr="002106CD">
        <w:rPr>
          <w:rFonts w:cs="Arial"/>
          <w:sz w:val="20"/>
          <w:szCs w:val="20"/>
        </w:rPr>
        <w:t>/</w:t>
      </w:r>
      <w:proofErr w:type="spellStart"/>
      <w:r w:rsidR="00C9791B" w:rsidRPr="002106CD">
        <w:rPr>
          <w:rFonts w:cs="Arial"/>
          <w:sz w:val="20"/>
          <w:szCs w:val="20"/>
        </w:rPr>
        <w:t>api</w:t>
      </w:r>
      <w:proofErr w:type="spellEnd"/>
      <w:r w:rsidR="00C9791B" w:rsidRPr="002106CD">
        <w:rPr>
          <w:rFonts w:cs="Arial"/>
          <w:sz w:val="20"/>
          <w:szCs w:val="20"/>
        </w:rPr>
        <w:t>/v1/</w:t>
      </w:r>
      <w:r w:rsidR="00C9791B" w:rsidRPr="00A033A5">
        <w:rPr>
          <w:rFonts w:cs="Arial"/>
          <w:sz w:val="20"/>
          <w:szCs w:val="20"/>
        </w:rPr>
        <w:t>Project</w:t>
      </w:r>
      <w:r w:rsidR="00C9791B" w:rsidRPr="002106CD">
        <w:rPr>
          <w:rFonts w:cs="Arial"/>
          <w:sz w:val="20"/>
          <w:szCs w:val="20"/>
        </w:rPr>
        <w:t>/</w:t>
      </w:r>
      <w:r w:rsidR="00C9791B" w:rsidRPr="00C9791B">
        <w:rPr>
          <w:rFonts w:cs="Arial"/>
          <w:sz w:val="20"/>
          <w:szCs w:val="20"/>
        </w:rPr>
        <w:t xml:space="preserve"> </w:t>
      </w:r>
      <w:r w:rsidR="00C9791B" w:rsidRPr="00A033A5">
        <w:rPr>
          <w:rFonts w:cs="Arial"/>
          <w:sz w:val="20"/>
          <w:szCs w:val="20"/>
        </w:rPr>
        <w:t>GetAll</w:t>
      </w:r>
    </w:p>
    <w:p w14:paraId="18DDE530" w14:textId="77777777" w:rsidR="0078741E" w:rsidRPr="00F618E3" w:rsidRDefault="0078741E" w:rsidP="0078741E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618E3">
        <w:rPr>
          <w:rFonts w:ascii="Courier New" w:hAnsi="Courier New" w:cs="Courier New"/>
          <w:sz w:val="20"/>
          <w:szCs w:val="20"/>
        </w:rPr>
        <w:lastRenderedPageBreak/>
        <w:t xml:space="preserve">Inputs: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78741E" w14:paraId="6AA07CA1" w14:textId="77777777" w:rsidTr="0078741E">
        <w:tc>
          <w:tcPr>
            <w:tcW w:w="1838" w:type="dxa"/>
          </w:tcPr>
          <w:p w14:paraId="13AE1278" w14:textId="77777777" w:rsidR="0078741E" w:rsidRPr="00EB0E0A" w:rsidRDefault="0078741E" w:rsidP="00B542A3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180749A2" w14:textId="77777777" w:rsidR="0078741E" w:rsidRPr="00EB0E0A" w:rsidRDefault="0078741E" w:rsidP="00B542A3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78741E" w14:paraId="3A4A10F1" w14:textId="77777777" w:rsidTr="0078741E">
        <w:trPr>
          <w:trHeight w:val="269"/>
        </w:trPr>
        <w:tc>
          <w:tcPr>
            <w:tcW w:w="1838" w:type="dxa"/>
          </w:tcPr>
          <w:p w14:paraId="29DA0FD8" w14:textId="77777777" w:rsidR="0078741E" w:rsidRPr="00EB0E0A" w:rsidRDefault="0078741E" w:rsidP="00B542A3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EB0E0A">
              <w:rPr>
                <w:rFonts w:cs="Arial"/>
                <w:sz w:val="20"/>
                <w:szCs w:val="20"/>
              </w:rPr>
              <w:t>userRole</w:t>
            </w:r>
            <w:proofErr w:type="spellEnd"/>
          </w:p>
        </w:tc>
        <w:tc>
          <w:tcPr>
            <w:tcW w:w="1276" w:type="dxa"/>
          </w:tcPr>
          <w:p w14:paraId="2D9EA5C4" w14:textId="77777777" w:rsidR="0078741E" w:rsidRPr="00EB0E0A" w:rsidRDefault="0078741E" w:rsidP="00B542A3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EB0E0A">
              <w:rPr>
                <w:rFonts w:cs="Arial"/>
                <w:sz w:val="20"/>
                <w:szCs w:val="20"/>
              </w:rPr>
              <w:t>string</w:t>
            </w:r>
          </w:p>
        </w:tc>
      </w:tr>
      <w:tr w:rsidR="0078741E" w14:paraId="44ACB1E3" w14:textId="77777777" w:rsidTr="0078741E">
        <w:tc>
          <w:tcPr>
            <w:tcW w:w="1838" w:type="dxa"/>
          </w:tcPr>
          <w:p w14:paraId="4678C4FE" w14:textId="77777777" w:rsidR="0078741E" w:rsidRPr="00EB0E0A" w:rsidRDefault="0078741E" w:rsidP="00B542A3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EB0E0A">
              <w:rPr>
                <w:rFonts w:cs="Arial"/>
                <w:sz w:val="20"/>
                <w:szCs w:val="20"/>
              </w:rPr>
              <w:t>employeeId</w:t>
            </w:r>
            <w:proofErr w:type="spellEnd"/>
          </w:p>
        </w:tc>
        <w:tc>
          <w:tcPr>
            <w:tcW w:w="1276" w:type="dxa"/>
          </w:tcPr>
          <w:p w14:paraId="222A1D24" w14:textId="77777777" w:rsidR="0078741E" w:rsidRPr="00EB0E0A" w:rsidRDefault="0078741E" w:rsidP="00B542A3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EB0E0A">
              <w:rPr>
                <w:rFonts w:cs="Arial"/>
                <w:sz w:val="20"/>
                <w:szCs w:val="20"/>
              </w:rPr>
              <w:t>int</w:t>
            </w:r>
          </w:p>
        </w:tc>
      </w:tr>
      <w:tr w:rsidR="0078741E" w14:paraId="2AC99F94" w14:textId="77777777" w:rsidTr="0078741E">
        <w:tc>
          <w:tcPr>
            <w:tcW w:w="1838" w:type="dxa"/>
          </w:tcPr>
          <w:p w14:paraId="30313A11" w14:textId="77777777" w:rsidR="0078741E" w:rsidRPr="00EB0E0A" w:rsidRDefault="0078741E" w:rsidP="00B542A3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EB0E0A">
              <w:rPr>
                <w:rFonts w:cs="Arial"/>
                <w:sz w:val="20"/>
                <w:szCs w:val="20"/>
              </w:rPr>
              <w:t>dashboard</w:t>
            </w:r>
          </w:p>
        </w:tc>
        <w:tc>
          <w:tcPr>
            <w:tcW w:w="1276" w:type="dxa"/>
          </w:tcPr>
          <w:p w14:paraId="6B8D6787" w14:textId="77777777" w:rsidR="0078741E" w:rsidRPr="00EB0E0A" w:rsidRDefault="0078741E" w:rsidP="00B542A3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EB0E0A">
              <w:rPr>
                <w:rFonts w:cs="Arial"/>
                <w:sz w:val="20"/>
                <w:szCs w:val="20"/>
              </w:rPr>
              <w:t>string</w:t>
            </w:r>
          </w:p>
        </w:tc>
      </w:tr>
    </w:tbl>
    <w:p w14:paraId="2A15C0D9" w14:textId="77777777" w:rsidR="0078741E" w:rsidRPr="000710FE" w:rsidRDefault="0078741E" w:rsidP="0078741E">
      <w:pPr>
        <w:pStyle w:val="ListParagraph"/>
        <w:ind w:left="3300"/>
        <w:rPr>
          <w:rFonts w:ascii="Consolas" w:hAnsi="Consolas"/>
          <w:b/>
          <w:bCs/>
          <w:color w:val="000000" w:themeColor="text1"/>
          <w:sz w:val="16"/>
          <w:szCs w:val="16"/>
        </w:rPr>
      </w:pPr>
    </w:p>
    <w:p w14:paraId="49C93A72" w14:textId="25736B54" w:rsidR="00C342F5" w:rsidRPr="00462F0C" w:rsidRDefault="008E3728" w:rsidP="00C342F5">
      <w:pPr>
        <w:pStyle w:val="Heading2"/>
        <w:numPr>
          <w:ilvl w:val="1"/>
          <w:numId w:val="22"/>
        </w:numPr>
        <w:spacing w:line="240" w:lineRule="auto"/>
        <w:jc w:val="left"/>
        <w:rPr>
          <w:rFonts w:cs="Arial"/>
          <w:caps w:val="0"/>
        </w:rPr>
      </w:pPr>
      <w:bookmarkStart w:id="29" w:name="_Toc45819737"/>
      <w:r>
        <w:rPr>
          <w:rFonts w:cs="Arial"/>
          <w:caps w:val="0"/>
        </w:rPr>
        <w:t xml:space="preserve">Project </w:t>
      </w:r>
      <w:r w:rsidR="00D755FC">
        <w:rPr>
          <w:rFonts w:cs="Arial"/>
          <w:caps w:val="0"/>
        </w:rPr>
        <w:t>Add/Update</w:t>
      </w:r>
      <w:r w:rsidR="00C342F5" w:rsidRPr="00462F0C">
        <w:rPr>
          <w:rFonts w:cs="Arial"/>
          <w:caps w:val="0"/>
        </w:rPr>
        <w:t>:</w:t>
      </w:r>
      <w:bookmarkEnd w:id="29"/>
    </w:p>
    <w:p w14:paraId="47D41170" w14:textId="6796C15E" w:rsidR="00C342F5" w:rsidRDefault="00D755FC" w:rsidP="00C342F5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30" w:name="_Toc45819738"/>
      <w:r>
        <w:rPr>
          <w:rFonts w:cs="Arial"/>
          <w:caps w:val="0"/>
        </w:rPr>
        <w:t>Project Detail Tab</w:t>
      </w:r>
      <w:r w:rsidR="00C342F5" w:rsidRPr="00462F0C">
        <w:rPr>
          <w:rFonts w:cs="Arial"/>
          <w:caps w:val="0"/>
        </w:rPr>
        <w:t>:</w:t>
      </w:r>
      <w:bookmarkEnd w:id="30"/>
    </w:p>
    <w:p w14:paraId="1D8522DE" w14:textId="4060DFA1" w:rsidR="00D755FC" w:rsidRDefault="00B536B4" w:rsidP="00D755FC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31" w:name="_Toc45819739"/>
      <w:r w:rsidRPr="00B536B4">
        <w:rPr>
          <w:rFonts w:cs="Arial"/>
          <w:caps w:val="0"/>
        </w:rPr>
        <w:t>Project/GetProjectTypes</w:t>
      </w:r>
      <w:bookmarkEnd w:id="31"/>
    </w:p>
    <w:p w14:paraId="5F6FEC8B" w14:textId="35B940C4" w:rsidR="0078093A" w:rsidRPr="00B41CFE" w:rsidRDefault="0078093A" w:rsidP="00021EE1">
      <w:pPr>
        <w:pStyle w:val="ListParagraph"/>
        <w:numPr>
          <w:ilvl w:val="0"/>
          <w:numId w:val="34"/>
        </w:numPr>
        <w:rPr>
          <w:rFonts w:cs="Arial"/>
          <w:sz w:val="20"/>
          <w:szCs w:val="20"/>
        </w:rPr>
      </w:pPr>
      <w:r w:rsidRPr="00B41CFE">
        <w:rPr>
          <w:rFonts w:cs="Arial"/>
          <w:sz w:val="20"/>
          <w:szCs w:val="20"/>
        </w:rPr>
        <w:t xml:space="preserve">The above method is for </w:t>
      </w:r>
      <w:r w:rsidRPr="00B41CFE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B41CFE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Head, HRA, HRM</w:t>
      </w:r>
      <w:r w:rsidRPr="00B41CFE">
        <w:rPr>
          <w:rFonts w:cs="Arial"/>
          <w:color w:val="A31515"/>
          <w:sz w:val="20"/>
          <w:szCs w:val="20"/>
          <w:lang w:bidi="ar-SA"/>
        </w:rPr>
        <w:t>"</w:t>
      </w:r>
      <w:r w:rsidR="0062757E" w:rsidRPr="00B41CFE">
        <w:rPr>
          <w:rFonts w:cs="Arial"/>
          <w:color w:val="A31515"/>
          <w:sz w:val="20"/>
          <w:szCs w:val="20"/>
          <w:lang w:bidi="ar-SA"/>
        </w:rPr>
        <w:t>.</w:t>
      </w:r>
    </w:p>
    <w:p w14:paraId="2DADD05A" w14:textId="77777777" w:rsidR="00C342F5" w:rsidRPr="00AC0321" w:rsidRDefault="00C342F5" w:rsidP="00AC0321">
      <w:pPr>
        <w:ind w:left="1440" w:firstLine="720"/>
        <w:rPr>
          <w:rFonts w:cs="Arial"/>
          <w:b/>
          <w:bCs/>
          <w:sz w:val="24"/>
          <w:szCs w:val="24"/>
        </w:rPr>
      </w:pPr>
      <w:r w:rsidRPr="00AC0321">
        <w:rPr>
          <w:rFonts w:cs="Arial"/>
          <w:b/>
          <w:bCs/>
          <w:sz w:val="24"/>
          <w:szCs w:val="24"/>
        </w:rPr>
        <w:t>Existing Implementation:</w:t>
      </w:r>
    </w:p>
    <w:p w14:paraId="5FDC1FA6" w14:textId="77777777" w:rsidR="0078093A" w:rsidRDefault="0078093A" w:rsidP="0078093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ProjectController.cs</w:t>
      </w:r>
    </w:p>
    <w:p w14:paraId="2D959E06" w14:textId="0796D98E" w:rsidR="0078093A" w:rsidRPr="0078093A" w:rsidRDefault="0078093A" w:rsidP="0078093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r w:rsidRPr="0078093A">
        <w:rPr>
          <w:rFonts w:ascii="Courier New" w:hAnsi="Courier New" w:cs="Courier New"/>
          <w:sz w:val="20"/>
          <w:szCs w:val="20"/>
        </w:rPr>
        <w:t>GetProjectTypes</w:t>
      </w:r>
    </w:p>
    <w:p w14:paraId="51D31E28" w14:textId="5612E2DA" w:rsidR="00C342F5" w:rsidRPr="00B536B4" w:rsidRDefault="009A2AF0" w:rsidP="00C342F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does not have any input.</w:t>
      </w:r>
    </w:p>
    <w:p w14:paraId="2B38B78E" w14:textId="7B658EE3" w:rsidR="00C342F5" w:rsidRDefault="00C342F5" w:rsidP="00C342F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fetching project </w:t>
      </w:r>
      <w:r w:rsidR="009A2AF0">
        <w:rPr>
          <w:rFonts w:cs="Arial"/>
          <w:sz w:val="20"/>
          <w:szCs w:val="20"/>
        </w:rPr>
        <w:t>type</w:t>
      </w:r>
      <w:r w:rsidR="00D15CD7">
        <w:rPr>
          <w:rFonts w:cs="Arial"/>
          <w:sz w:val="20"/>
          <w:szCs w:val="20"/>
        </w:rPr>
        <w:t xml:space="preserve"> list for dropdown</w:t>
      </w:r>
      <w:r w:rsidR="009A2AF0">
        <w:rPr>
          <w:rFonts w:cs="Arial"/>
          <w:sz w:val="20"/>
          <w:szCs w:val="20"/>
        </w:rPr>
        <w:t>.</w:t>
      </w:r>
    </w:p>
    <w:p w14:paraId="00C21EF3" w14:textId="7493E540" w:rsidR="000C20CD" w:rsidRPr="009A2AF0" w:rsidRDefault="00C342F5" w:rsidP="009A2A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 xml:space="preserve">Call </w:t>
      </w:r>
      <w:proofErr w:type="spellStart"/>
      <w:r w:rsidR="009A2AF0" w:rsidRPr="000C20CD">
        <w:rPr>
          <w:rFonts w:cs="Arial"/>
          <w:sz w:val="20"/>
          <w:szCs w:val="20"/>
        </w:rPr>
        <w:t>usp_GetProjectTypes</w:t>
      </w:r>
      <w:proofErr w:type="spellEnd"/>
      <w:r w:rsidR="00876C01">
        <w:rPr>
          <w:rFonts w:cs="Arial"/>
          <w:sz w:val="20"/>
          <w:szCs w:val="20"/>
        </w:rPr>
        <w:t xml:space="preserve"> without any parameter.</w:t>
      </w:r>
    </w:p>
    <w:p w14:paraId="5AC78469" w14:textId="5D32921C" w:rsidR="00C342F5" w:rsidRPr="002D3AD3" w:rsidRDefault="009A2AF0" w:rsidP="00C342F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C20CD">
        <w:rPr>
          <w:rFonts w:cs="Arial"/>
          <w:sz w:val="20"/>
          <w:szCs w:val="20"/>
        </w:rPr>
        <w:t>usp_GetProjectTypes</w:t>
      </w:r>
      <w:proofErr w:type="spellEnd"/>
      <w:r w:rsidR="00C342F5">
        <w:rPr>
          <w:rFonts w:cs="Arial"/>
          <w:sz w:val="20"/>
          <w:szCs w:val="20"/>
        </w:rPr>
        <w:t>:</w:t>
      </w:r>
      <w:r w:rsidR="00C342F5" w:rsidRPr="002D3AD3">
        <w:rPr>
          <w:rFonts w:cs="Arial"/>
          <w:sz w:val="20"/>
          <w:szCs w:val="20"/>
        </w:rPr>
        <w:t xml:space="preserve"> </w:t>
      </w:r>
    </w:p>
    <w:p w14:paraId="332FA901" w14:textId="2BDAE2DD" w:rsidR="00C342F5" w:rsidRPr="009A2AF0" w:rsidRDefault="00C342F5" w:rsidP="009A2AF0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="009A2AF0" w:rsidRPr="009A2AF0">
        <w:rPr>
          <w:rFonts w:cs="Arial"/>
          <w:sz w:val="20"/>
          <w:szCs w:val="20"/>
        </w:rPr>
        <w:t xml:space="preserve">This </w:t>
      </w:r>
      <w:r w:rsidR="00D61A63">
        <w:rPr>
          <w:rFonts w:cs="Arial"/>
          <w:sz w:val="20"/>
          <w:szCs w:val="20"/>
        </w:rPr>
        <w:t>SP</w:t>
      </w:r>
      <w:r w:rsidR="00D61A63" w:rsidRPr="009A2AF0">
        <w:rPr>
          <w:rFonts w:cs="Arial"/>
          <w:sz w:val="20"/>
          <w:szCs w:val="20"/>
        </w:rPr>
        <w:t xml:space="preserve"> </w:t>
      </w:r>
      <w:r w:rsidR="009A2AF0" w:rsidRPr="009A2AF0">
        <w:rPr>
          <w:rFonts w:cs="Arial"/>
          <w:sz w:val="20"/>
          <w:szCs w:val="20"/>
        </w:rPr>
        <w:t xml:space="preserve">fetches project </w:t>
      </w:r>
      <w:r w:rsidR="00EC115C">
        <w:rPr>
          <w:rFonts w:cs="Arial"/>
          <w:sz w:val="20"/>
          <w:szCs w:val="20"/>
        </w:rPr>
        <w:t>t</w:t>
      </w:r>
      <w:r w:rsidR="009A2AF0" w:rsidRPr="009A2AF0">
        <w:rPr>
          <w:rFonts w:cs="Arial"/>
          <w:sz w:val="20"/>
          <w:szCs w:val="20"/>
        </w:rPr>
        <w:t xml:space="preserve">ype </w:t>
      </w:r>
      <w:r w:rsidR="00BF22C6">
        <w:rPr>
          <w:rFonts w:cs="Arial"/>
          <w:sz w:val="20"/>
          <w:szCs w:val="20"/>
        </w:rPr>
        <w:t>list.</w:t>
      </w:r>
    </w:p>
    <w:p w14:paraId="467364AE" w14:textId="2D369786" w:rsidR="00C342F5" w:rsidRPr="002D3AD3" w:rsidRDefault="00C342F5" w:rsidP="00C342F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proofErr w:type="spellStart"/>
      <w:r w:rsidR="00BF22C6">
        <w:rPr>
          <w:rFonts w:cs="Arial"/>
          <w:sz w:val="20"/>
          <w:szCs w:val="20"/>
        </w:rPr>
        <w:t>ProjectType</w:t>
      </w:r>
      <w:r w:rsidR="00CB1075">
        <w:rPr>
          <w:rFonts w:cs="Arial"/>
          <w:sz w:val="20"/>
          <w:szCs w:val="20"/>
        </w:rPr>
        <w:t>s</w:t>
      </w:r>
      <w:proofErr w:type="spellEnd"/>
    </w:p>
    <w:p w14:paraId="53EA2E78" w14:textId="77777777" w:rsidR="00C342F5" w:rsidRPr="002D3AD3" w:rsidRDefault="00C342F5" w:rsidP="00C342F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5A058177" w14:textId="77777777" w:rsidR="00C342F5" w:rsidRDefault="00C342F5" w:rsidP="00C342F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570F01CD" w14:textId="4E9C8FE4" w:rsidR="00C342F5" w:rsidRDefault="00941DC9" w:rsidP="00C342F5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Fetch </w:t>
      </w:r>
      <w:r w:rsidR="00BF22C6">
        <w:rPr>
          <w:rFonts w:cs="Arial"/>
          <w:sz w:val="20"/>
          <w:szCs w:val="20"/>
        </w:rPr>
        <w:t>all active project types</w:t>
      </w:r>
    </w:p>
    <w:p w14:paraId="75C4E93D" w14:textId="11AB0FAD" w:rsidR="00C342F5" w:rsidRPr="004939D5" w:rsidRDefault="00C342F5" w:rsidP="00C342F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Pr="004939D5">
        <w:rPr>
          <w:rFonts w:cs="Arial"/>
          <w:sz w:val="20"/>
          <w:szCs w:val="20"/>
        </w:rPr>
        <w:t xml:space="preserve">project </w:t>
      </w:r>
      <w:r w:rsidR="000E3CE2">
        <w:rPr>
          <w:rFonts w:cs="Arial"/>
          <w:sz w:val="20"/>
          <w:szCs w:val="20"/>
        </w:rPr>
        <w:t>type detail</w:t>
      </w:r>
      <w:r w:rsidR="008B2136">
        <w:rPr>
          <w:rFonts w:cs="Arial"/>
          <w:sz w:val="20"/>
          <w:szCs w:val="20"/>
        </w:rPr>
        <w:t xml:space="preserve"> list.</w:t>
      </w:r>
    </w:p>
    <w:p w14:paraId="71C9E79B" w14:textId="77777777" w:rsidR="00C342F5" w:rsidRPr="00F32FCD" w:rsidRDefault="00C342F5" w:rsidP="00F32FCD">
      <w:pPr>
        <w:ind w:left="1440" w:firstLine="720"/>
        <w:rPr>
          <w:rFonts w:cs="Arial"/>
          <w:b/>
          <w:bCs/>
          <w:sz w:val="24"/>
          <w:szCs w:val="24"/>
        </w:rPr>
      </w:pPr>
      <w:r w:rsidRPr="00F32FCD">
        <w:rPr>
          <w:rFonts w:cs="Arial"/>
          <w:b/>
          <w:bCs/>
          <w:sz w:val="24"/>
          <w:szCs w:val="24"/>
        </w:rPr>
        <w:t>New Implementation:</w:t>
      </w:r>
    </w:p>
    <w:p w14:paraId="69C72403" w14:textId="77777777" w:rsidR="00C342F5" w:rsidRDefault="00C342F5" w:rsidP="00C342F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3875A170" w14:textId="77777777" w:rsidR="007F5A2C" w:rsidRDefault="007F5A2C" w:rsidP="007F5A2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13BF14AA" w14:textId="77777777" w:rsidR="007F5A2C" w:rsidRPr="00E63B01" w:rsidRDefault="007F5A2C" w:rsidP="007F5A2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1CD9B200" w14:textId="77777777" w:rsidR="00DE5944" w:rsidRPr="004D279D" w:rsidRDefault="00DE5944" w:rsidP="00DE594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6F0217C2" w14:textId="77777777" w:rsidR="00DE5944" w:rsidRPr="00664A1B" w:rsidRDefault="00DE5944" w:rsidP="00DE594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3E565B9F" w14:textId="034C7FE6" w:rsidR="00DE5944" w:rsidRPr="00073345" w:rsidRDefault="00190DCD" w:rsidP="00DE594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ProjectTypes</w:t>
      </w:r>
      <w:proofErr w:type="spellEnd"/>
    </w:p>
    <w:p w14:paraId="2401FEBA" w14:textId="5BEE2B6F" w:rsidR="007F5A2C" w:rsidRPr="000710FE" w:rsidRDefault="007F5A2C" w:rsidP="007F5A2C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 w:rsidR="001C069F">
        <w:rPr>
          <w:rFonts w:cs="Arial"/>
          <w:sz w:val="20"/>
          <w:szCs w:val="20"/>
        </w:rPr>
        <w:t>NA.</w:t>
      </w:r>
    </w:p>
    <w:p w14:paraId="7B95E3D5" w14:textId="77777777" w:rsidR="007F5A2C" w:rsidRPr="0078741E" w:rsidRDefault="007F5A2C" w:rsidP="007F5A2C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The project related details.</w:t>
      </w:r>
    </w:p>
    <w:p w14:paraId="4BEF213B" w14:textId="4F754AFF" w:rsidR="0078741E" w:rsidRDefault="0078741E" w:rsidP="0078741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37FE654F" w14:textId="2A7828D2" w:rsidR="00A12B45" w:rsidRPr="0077184B" w:rsidRDefault="00A12B45" w:rsidP="00A12B4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Admin</w:t>
      </w:r>
    </w:p>
    <w:p w14:paraId="40BC8FE4" w14:textId="6EEAC242" w:rsidR="007220B7" w:rsidRPr="0041103B" w:rsidRDefault="007220B7" w:rsidP="007220B7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="00D45DDD" w:rsidRPr="00D45DDD">
        <w:rPr>
          <w:rFonts w:cs="Arial"/>
          <w:sz w:val="20"/>
          <w:szCs w:val="20"/>
        </w:rPr>
        <w:t>Project</w:t>
      </w:r>
      <w:r w:rsidR="00D45DDD">
        <w:rPr>
          <w:rFonts w:cs="Arial"/>
          <w:sz w:val="20"/>
          <w:szCs w:val="20"/>
        </w:rPr>
        <w:t>Type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61CAEB95" w14:textId="7FA9DEF3" w:rsidR="007220B7" w:rsidRPr="007220B7" w:rsidRDefault="007220B7" w:rsidP="007220B7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 w:rsidR="00D45DDD">
        <w:rPr>
          <w:rFonts w:cs="Arial"/>
          <w:sz w:val="20"/>
          <w:szCs w:val="20"/>
        </w:rPr>
        <w:t>GetAll</w:t>
      </w:r>
    </w:p>
    <w:p w14:paraId="749D2FCF" w14:textId="6D0EAF0F" w:rsidR="0078741E" w:rsidRPr="0078741E" w:rsidRDefault="002106CD" w:rsidP="002106CD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="0078741E" w:rsidRPr="00E63B01">
        <w:rPr>
          <w:rFonts w:ascii="Courier New" w:hAnsi="Courier New" w:cs="Courier New"/>
          <w:sz w:val="20"/>
          <w:szCs w:val="20"/>
        </w:rPr>
        <w:t>:</w:t>
      </w:r>
      <w:r w:rsidR="0078741E"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 w:rsidR="00083922">
        <w:rPr>
          <w:rFonts w:cs="Arial"/>
          <w:sz w:val="20"/>
          <w:szCs w:val="20"/>
        </w:rPr>
        <w:t>admin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proofErr w:type="spellStart"/>
      <w:r w:rsidR="00BB1CCD" w:rsidRPr="00D45DDD">
        <w:rPr>
          <w:rFonts w:cs="Arial"/>
          <w:sz w:val="20"/>
          <w:szCs w:val="20"/>
        </w:rPr>
        <w:t>Project</w:t>
      </w:r>
      <w:r w:rsidR="00BB1CCD">
        <w:rPr>
          <w:rFonts w:cs="Arial"/>
          <w:sz w:val="20"/>
          <w:szCs w:val="20"/>
        </w:rPr>
        <w:t>Type</w:t>
      </w:r>
      <w:proofErr w:type="spellEnd"/>
      <w:r w:rsidRPr="002106CD">
        <w:rPr>
          <w:rFonts w:cs="Arial"/>
          <w:sz w:val="20"/>
          <w:szCs w:val="20"/>
        </w:rPr>
        <w:t>/</w:t>
      </w:r>
      <w:r w:rsidR="00BB1CCD">
        <w:rPr>
          <w:rFonts w:cs="Arial"/>
          <w:sz w:val="20"/>
          <w:szCs w:val="20"/>
        </w:rPr>
        <w:t>GetAll</w:t>
      </w:r>
    </w:p>
    <w:p w14:paraId="2ABDE065" w14:textId="624AF4B1" w:rsidR="00E84891" w:rsidRDefault="00E84891" w:rsidP="00E84891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32" w:name="_Toc45819740"/>
      <w:r w:rsidRPr="00E84891">
        <w:rPr>
          <w:rFonts w:cs="Arial"/>
          <w:caps w:val="0"/>
        </w:rPr>
        <w:t>Project/</w:t>
      </w:r>
      <w:proofErr w:type="spellStart"/>
      <w:r w:rsidRPr="00E84891">
        <w:rPr>
          <w:rFonts w:cs="Arial"/>
          <w:caps w:val="0"/>
        </w:rPr>
        <w:t>GetCustomers</w:t>
      </w:r>
      <w:bookmarkEnd w:id="32"/>
      <w:proofErr w:type="spellEnd"/>
    </w:p>
    <w:p w14:paraId="709A1FB6" w14:textId="78D5EC38" w:rsidR="00E37532" w:rsidRPr="00F47A46" w:rsidRDefault="00E37532" w:rsidP="00021EE1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F47A46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F47A46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Head, HRA, HRM</w:t>
      </w:r>
      <w:r w:rsidRPr="00F47A46">
        <w:rPr>
          <w:rFonts w:cs="Arial"/>
          <w:color w:val="A31515"/>
          <w:sz w:val="20"/>
          <w:szCs w:val="20"/>
          <w:lang w:bidi="ar-SA"/>
        </w:rPr>
        <w:t>".</w:t>
      </w:r>
    </w:p>
    <w:p w14:paraId="51565988" w14:textId="77777777" w:rsidR="00E84891" w:rsidRPr="00883012" w:rsidRDefault="00E84891" w:rsidP="00883012">
      <w:pPr>
        <w:ind w:left="144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78B5A43F" w14:textId="77777777" w:rsidR="00E84891" w:rsidRPr="00B536B4" w:rsidRDefault="00E84891" w:rsidP="00E8489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does not have any input.</w:t>
      </w:r>
    </w:p>
    <w:p w14:paraId="6B2976E7" w14:textId="77777777" w:rsidR="00BA5928" w:rsidRDefault="00BA5928" w:rsidP="00BA5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ProjectController.cs</w:t>
      </w:r>
    </w:p>
    <w:p w14:paraId="30C36425" w14:textId="13660937" w:rsidR="00BA5928" w:rsidRPr="0078093A" w:rsidRDefault="00BA5928" w:rsidP="00BA5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Pr="00A10196">
        <w:rPr>
          <w:rFonts w:cs="Arial"/>
          <w:sz w:val="20"/>
          <w:szCs w:val="20"/>
        </w:rPr>
        <w:t>GetCustomers</w:t>
      </w:r>
      <w:proofErr w:type="spellEnd"/>
    </w:p>
    <w:p w14:paraId="6B6B1007" w14:textId="3020E60F" w:rsidR="00E84891" w:rsidRDefault="00E84891" w:rsidP="00E8489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used for fetching client list for dropdown.</w:t>
      </w:r>
    </w:p>
    <w:p w14:paraId="0552C239" w14:textId="10F153CA" w:rsidR="00E84891" w:rsidRPr="009A2AF0" w:rsidRDefault="00E84891" w:rsidP="00E8489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 xml:space="preserve">Call </w:t>
      </w:r>
      <w:r w:rsidR="00A151F4" w:rsidRPr="00CA7D1C">
        <w:rPr>
          <w:rFonts w:cs="Arial"/>
          <w:sz w:val="20"/>
          <w:szCs w:val="20"/>
        </w:rPr>
        <w:t>usp_GetClients</w:t>
      </w:r>
      <w:r w:rsidR="00A151F4">
        <w:rPr>
          <w:rFonts w:cs="Arial"/>
          <w:sz w:val="20"/>
          <w:szCs w:val="20"/>
        </w:rPr>
        <w:t xml:space="preserve"> without any parameter.</w:t>
      </w:r>
    </w:p>
    <w:p w14:paraId="52F1CAEA" w14:textId="0CE2480E" w:rsidR="00E84891" w:rsidRPr="002D3AD3" w:rsidRDefault="008E5BBE" w:rsidP="00E8489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A7D1C">
        <w:rPr>
          <w:rFonts w:cs="Arial"/>
          <w:sz w:val="20"/>
          <w:szCs w:val="20"/>
        </w:rPr>
        <w:t>usp_GetClients</w:t>
      </w:r>
      <w:r w:rsidR="00E84891">
        <w:rPr>
          <w:rFonts w:cs="Arial"/>
          <w:sz w:val="20"/>
          <w:szCs w:val="20"/>
        </w:rPr>
        <w:t>:</w:t>
      </w:r>
      <w:r w:rsidR="00E84891" w:rsidRPr="002D3AD3">
        <w:rPr>
          <w:rFonts w:cs="Arial"/>
          <w:sz w:val="20"/>
          <w:szCs w:val="20"/>
        </w:rPr>
        <w:t xml:space="preserve"> </w:t>
      </w:r>
    </w:p>
    <w:p w14:paraId="2102546B" w14:textId="50190EC5" w:rsidR="00E84891" w:rsidRPr="009A2AF0" w:rsidRDefault="00E84891" w:rsidP="00E84891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 w:rsidR="00A151F4"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fetches </w:t>
      </w:r>
      <w:r w:rsidR="00A151F4">
        <w:rPr>
          <w:rFonts w:cs="Arial"/>
          <w:sz w:val="20"/>
          <w:szCs w:val="20"/>
        </w:rPr>
        <w:t xml:space="preserve">client </w:t>
      </w:r>
      <w:r>
        <w:rPr>
          <w:rFonts w:cs="Arial"/>
          <w:sz w:val="20"/>
          <w:szCs w:val="20"/>
        </w:rPr>
        <w:t>list.</w:t>
      </w:r>
    </w:p>
    <w:p w14:paraId="09ECD2D2" w14:textId="31877FB0" w:rsidR="00DE5944" w:rsidRPr="00474D54" w:rsidRDefault="00E84891" w:rsidP="00474D5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 w:rsidR="00FA3AA7">
        <w:rPr>
          <w:rFonts w:cs="Arial"/>
          <w:sz w:val="20"/>
          <w:szCs w:val="20"/>
        </w:rPr>
        <w:t>Client</w:t>
      </w:r>
      <w:r w:rsidR="001F306D">
        <w:rPr>
          <w:rFonts w:cs="Arial"/>
          <w:sz w:val="20"/>
          <w:szCs w:val="20"/>
        </w:rPr>
        <w:t>s</w:t>
      </w:r>
    </w:p>
    <w:p w14:paraId="080DDF37" w14:textId="77777777" w:rsidR="00E84891" w:rsidRPr="002D3AD3" w:rsidRDefault="00E84891" w:rsidP="00E8489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7D3B12DD" w14:textId="7892EDBE" w:rsidR="00E84891" w:rsidRPr="008E5BBE" w:rsidRDefault="00E84891" w:rsidP="008E5BB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  <w:r w:rsidRPr="008E5BBE">
        <w:rPr>
          <w:rFonts w:cs="Arial"/>
          <w:sz w:val="20"/>
          <w:szCs w:val="20"/>
        </w:rPr>
        <w:t xml:space="preserve">This </w:t>
      </w:r>
      <w:r w:rsidR="00A1198D">
        <w:rPr>
          <w:rFonts w:cs="Arial"/>
          <w:sz w:val="20"/>
          <w:szCs w:val="20"/>
        </w:rPr>
        <w:t>m</w:t>
      </w:r>
      <w:r w:rsidRPr="008E5BBE">
        <w:rPr>
          <w:rFonts w:cs="Arial"/>
          <w:sz w:val="20"/>
          <w:szCs w:val="20"/>
        </w:rPr>
        <w:t xml:space="preserve">ethod </w:t>
      </w:r>
      <w:r w:rsidR="00A1198D">
        <w:rPr>
          <w:rFonts w:cs="Arial"/>
          <w:sz w:val="20"/>
          <w:szCs w:val="20"/>
        </w:rPr>
        <w:t xml:space="preserve">fetches </w:t>
      </w:r>
      <w:r w:rsidRPr="008E5BBE">
        <w:rPr>
          <w:rFonts w:cs="Arial"/>
          <w:sz w:val="20"/>
          <w:szCs w:val="20"/>
        </w:rPr>
        <w:t xml:space="preserve">all active </w:t>
      </w:r>
      <w:r w:rsidR="00FA3AA7" w:rsidRPr="008E5BBE">
        <w:rPr>
          <w:rFonts w:cs="Arial"/>
          <w:sz w:val="20"/>
          <w:szCs w:val="20"/>
        </w:rPr>
        <w:t>clients.</w:t>
      </w:r>
    </w:p>
    <w:p w14:paraId="5E4FAF3B" w14:textId="5930E8D5" w:rsidR="00E84891" w:rsidRPr="004939D5" w:rsidRDefault="00E84891" w:rsidP="00E8489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="00FA3AA7">
        <w:rPr>
          <w:rFonts w:cs="Arial"/>
          <w:sz w:val="20"/>
          <w:szCs w:val="20"/>
        </w:rPr>
        <w:t>client</w:t>
      </w:r>
      <w:r>
        <w:rPr>
          <w:rFonts w:cs="Arial"/>
          <w:sz w:val="20"/>
          <w:szCs w:val="20"/>
        </w:rPr>
        <w:t xml:space="preserve"> details</w:t>
      </w:r>
    </w:p>
    <w:p w14:paraId="32024985" w14:textId="77777777" w:rsidR="00E84891" w:rsidRPr="00114776" w:rsidRDefault="00E84891" w:rsidP="00114776">
      <w:pPr>
        <w:ind w:left="144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1CCB3A0D" w14:textId="77777777" w:rsidR="00E84891" w:rsidRDefault="00E84891" w:rsidP="00E8489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0F5993A6" w14:textId="77777777" w:rsidR="00083922" w:rsidRDefault="00083922" w:rsidP="0008392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use of already existing API by sending IsActive parameter as true.</w:t>
      </w:r>
    </w:p>
    <w:p w14:paraId="361E3A95" w14:textId="77777777" w:rsidR="00083922" w:rsidRDefault="00083922" w:rsidP="0008392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0BFCA11F" w14:textId="3C65C1BC" w:rsidR="007472F9" w:rsidRPr="0077184B" w:rsidRDefault="007472F9" w:rsidP="007472F9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Admin</w:t>
      </w:r>
    </w:p>
    <w:p w14:paraId="30387E33" w14:textId="1A16EAA4" w:rsidR="00362CEB" w:rsidRPr="0041103B" w:rsidRDefault="00362CEB" w:rsidP="00362CEB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Client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54893EBB" w14:textId="513EB3EE" w:rsidR="00362CEB" w:rsidRPr="00362CEB" w:rsidRDefault="00362CEB" w:rsidP="00362CEB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GetAll</w:t>
      </w:r>
    </w:p>
    <w:p w14:paraId="40BA2A17" w14:textId="3FCDC848" w:rsidR="00083922" w:rsidRPr="0078741E" w:rsidRDefault="00083922" w:rsidP="00083922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admin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r>
        <w:rPr>
          <w:rFonts w:cs="Arial"/>
          <w:sz w:val="20"/>
          <w:szCs w:val="20"/>
        </w:rPr>
        <w:t>Client</w:t>
      </w:r>
      <w:r w:rsidRPr="002106CD">
        <w:rPr>
          <w:rFonts w:cs="Arial"/>
          <w:sz w:val="20"/>
          <w:szCs w:val="20"/>
        </w:rPr>
        <w:t>/GetAll</w:t>
      </w:r>
    </w:p>
    <w:p w14:paraId="40ED8487" w14:textId="2964B381" w:rsidR="00083922" w:rsidRDefault="00083922" w:rsidP="00083922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t>Inputs:</w:t>
      </w:r>
      <w:r>
        <w:rPr>
          <w:rFonts w:cs="Arial"/>
          <w:sz w:val="20"/>
          <w:szCs w:val="20"/>
        </w:rPr>
        <w:t xml:space="preserve"> isActive (</w:t>
      </w:r>
      <w:r w:rsidR="009D7819">
        <w:rPr>
          <w:rFonts w:cs="Arial"/>
          <w:sz w:val="20"/>
          <w:szCs w:val="20"/>
        </w:rPr>
        <w:t>Boolean</w:t>
      </w:r>
      <w:r>
        <w:rPr>
          <w:rFonts w:cs="Arial"/>
          <w:sz w:val="20"/>
          <w:szCs w:val="20"/>
        </w:rPr>
        <w:t>)</w:t>
      </w:r>
    </w:p>
    <w:p w14:paraId="31FC8FD2" w14:textId="77777777" w:rsidR="00B542A3" w:rsidRPr="00B542A3" w:rsidRDefault="00B542A3" w:rsidP="00C139BA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33" w:name="_Toc45819741"/>
      <w:proofErr w:type="spellStart"/>
      <w:r w:rsidRPr="00B542A3">
        <w:rPr>
          <w:rFonts w:cs="Arial"/>
          <w:caps w:val="0"/>
        </w:rPr>
        <w:t>UserDepartment</w:t>
      </w:r>
      <w:proofErr w:type="spellEnd"/>
      <w:r w:rsidRPr="00B542A3">
        <w:rPr>
          <w:rFonts w:cs="Arial"/>
          <w:caps w:val="0"/>
        </w:rPr>
        <w:t>/</w:t>
      </w:r>
      <w:proofErr w:type="spellStart"/>
      <w:r w:rsidRPr="00B542A3">
        <w:rPr>
          <w:rFonts w:cs="Arial"/>
          <w:caps w:val="0"/>
        </w:rPr>
        <w:t>GetUserDepartmentDetails</w:t>
      </w:r>
      <w:bookmarkEnd w:id="33"/>
      <w:proofErr w:type="spellEnd"/>
    </w:p>
    <w:p w14:paraId="49C8DAAC" w14:textId="77777777" w:rsidR="0091670E" w:rsidRPr="00E17274" w:rsidRDefault="0091670E" w:rsidP="0091670E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E17274">
        <w:rPr>
          <w:sz w:val="20"/>
          <w:szCs w:val="20"/>
        </w:rPr>
        <w:t>The above method is for Roles = "</w:t>
      </w:r>
      <w:r w:rsidRPr="00E17274">
        <w:rPr>
          <w:rFonts w:ascii="Courier New" w:hAnsi="Courier New" w:cs="Courier New"/>
          <w:sz w:val="20"/>
          <w:szCs w:val="20"/>
        </w:rPr>
        <w:t>Program Manager, Department Head, HRA, HRM</w:t>
      </w:r>
      <w:r w:rsidRPr="00E17274">
        <w:rPr>
          <w:sz w:val="20"/>
          <w:szCs w:val="20"/>
        </w:rPr>
        <w:t>".</w:t>
      </w:r>
    </w:p>
    <w:p w14:paraId="785782FA" w14:textId="7092C509" w:rsidR="00687ABC" w:rsidRPr="005F688B" w:rsidRDefault="00687ABC" w:rsidP="005F688B">
      <w:pPr>
        <w:ind w:left="1440" w:firstLine="720"/>
        <w:rPr>
          <w:rFonts w:cs="Arial"/>
          <w:b/>
          <w:bCs/>
          <w:sz w:val="24"/>
          <w:szCs w:val="24"/>
        </w:rPr>
      </w:pPr>
      <w:r w:rsidRPr="005F688B">
        <w:rPr>
          <w:rFonts w:cs="Arial"/>
          <w:b/>
          <w:bCs/>
          <w:sz w:val="24"/>
          <w:szCs w:val="24"/>
        </w:rPr>
        <w:t>Existing Implementation:</w:t>
      </w:r>
    </w:p>
    <w:p w14:paraId="50489B71" w14:textId="77777777" w:rsidR="00687ABC" w:rsidRPr="00B536B4" w:rsidRDefault="00687ABC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does not have any input.</w:t>
      </w:r>
    </w:p>
    <w:p w14:paraId="5FE96D9D" w14:textId="592BE37A" w:rsidR="00F70069" w:rsidRDefault="00F70069" w:rsidP="00F70069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lastRenderedPageBreak/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 w:rsidRPr="00F70069">
        <w:rPr>
          <w:rFonts w:cs="Arial"/>
          <w:sz w:val="20"/>
          <w:szCs w:val="20"/>
        </w:rPr>
        <w:t>UserDepartment</w:t>
      </w:r>
      <w:r>
        <w:rPr>
          <w:rFonts w:cs="Arial"/>
          <w:sz w:val="20"/>
          <w:szCs w:val="20"/>
        </w:rPr>
        <w:t>Controller.cs</w:t>
      </w:r>
      <w:proofErr w:type="spellEnd"/>
    </w:p>
    <w:p w14:paraId="191EFC33" w14:textId="3A772990" w:rsidR="00F70069" w:rsidRPr="0078093A" w:rsidRDefault="00F70069" w:rsidP="00F70069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Pr="0067663F">
        <w:rPr>
          <w:rFonts w:cs="Arial"/>
          <w:sz w:val="20"/>
          <w:szCs w:val="20"/>
        </w:rPr>
        <w:t>GetUserDepartmentDetails</w:t>
      </w:r>
      <w:proofErr w:type="spellEnd"/>
    </w:p>
    <w:p w14:paraId="0C802A2D" w14:textId="0368B73C" w:rsidR="00687ABC" w:rsidRDefault="00687ABC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fetching </w:t>
      </w:r>
      <w:r w:rsidR="008E5BBE">
        <w:rPr>
          <w:rFonts w:cs="Arial"/>
          <w:sz w:val="20"/>
          <w:szCs w:val="20"/>
        </w:rPr>
        <w:t xml:space="preserve">department </w:t>
      </w:r>
      <w:r>
        <w:rPr>
          <w:rFonts w:cs="Arial"/>
          <w:sz w:val="20"/>
          <w:szCs w:val="20"/>
        </w:rPr>
        <w:t>list for dropdown.</w:t>
      </w:r>
    </w:p>
    <w:p w14:paraId="2BDEB7F2" w14:textId="09825C13" w:rsidR="00687ABC" w:rsidRPr="009A2AF0" w:rsidRDefault="00687ABC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 xml:space="preserve">Call </w:t>
      </w:r>
      <w:proofErr w:type="spellStart"/>
      <w:r w:rsidR="008E5BBE" w:rsidRPr="00F147AD">
        <w:rPr>
          <w:rFonts w:ascii="Courier New" w:hAnsi="Courier New" w:cs="Courier New"/>
          <w:sz w:val="20"/>
          <w:szCs w:val="20"/>
        </w:rPr>
        <w:t>usp_GetUserDepartmentDetails</w:t>
      </w:r>
      <w:proofErr w:type="spellEnd"/>
      <w:r w:rsidR="008E5BB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without any parameter.</w:t>
      </w:r>
    </w:p>
    <w:p w14:paraId="1A439037" w14:textId="5717389C" w:rsidR="00687ABC" w:rsidRPr="002D3AD3" w:rsidRDefault="008E5BBE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8E5BBE">
        <w:rPr>
          <w:rFonts w:cs="Arial"/>
          <w:sz w:val="20"/>
          <w:szCs w:val="20"/>
        </w:rPr>
        <w:t>usp_GetUserDepartmentDetails</w:t>
      </w:r>
      <w:proofErr w:type="spellEnd"/>
      <w:r w:rsidR="00687ABC">
        <w:rPr>
          <w:rFonts w:cs="Arial"/>
          <w:sz w:val="20"/>
          <w:szCs w:val="20"/>
        </w:rPr>
        <w:t>:</w:t>
      </w:r>
      <w:r w:rsidR="00687ABC" w:rsidRPr="002D3AD3">
        <w:rPr>
          <w:rFonts w:cs="Arial"/>
          <w:sz w:val="20"/>
          <w:szCs w:val="20"/>
        </w:rPr>
        <w:t xml:space="preserve"> </w:t>
      </w:r>
    </w:p>
    <w:p w14:paraId="2D004488" w14:textId="65A0B5E2" w:rsidR="00687ABC" w:rsidRPr="009A2AF0" w:rsidRDefault="00687ABC" w:rsidP="00687ABC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fetches </w:t>
      </w:r>
      <w:r w:rsidR="008E5BBE">
        <w:rPr>
          <w:rFonts w:cs="Arial"/>
          <w:sz w:val="20"/>
          <w:szCs w:val="20"/>
        </w:rPr>
        <w:t xml:space="preserve">department </w:t>
      </w:r>
      <w:r>
        <w:rPr>
          <w:rFonts w:cs="Arial"/>
          <w:sz w:val="20"/>
          <w:szCs w:val="20"/>
        </w:rPr>
        <w:t>list.</w:t>
      </w:r>
    </w:p>
    <w:p w14:paraId="7E51D1DF" w14:textId="58E0BA91" w:rsidR="00687ABC" w:rsidRPr="002D3AD3" w:rsidRDefault="00687ABC" w:rsidP="00687AB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 w:rsidR="00C343A9">
        <w:rPr>
          <w:rFonts w:cs="Arial"/>
          <w:sz w:val="20"/>
          <w:szCs w:val="20"/>
        </w:rPr>
        <w:t>Department</w:t>
      </w:r>
      <w:r w:rsidR="0091670E">
        <w:rPr>
          <w:rFonts w:cs="Arial"/>
          <w:sz w:val="20"/>
          <w:szCs w:val="20"/>
        </w:rPr>
        <w:t>s</w:t>
      </w:r>
      <w:r w:rsidR="00C343A9">
        <w:rPr>
          <w:rFonts w:cs="Arial"/>
          <w:sz w:val="20"/>
          <w:szCs w:val="20"/>
        </w:rPr>
        <w:t>, and Employee</w:t>
      </w:r>
    </w:p>
    <w:p w14:paraId="23ED4842" w14:textId="77777777" w:rsidR="00687ABC" w:rsidRPr="002D3AD3" w:rsidRDefault="00687ABC" w:rsidP="00687AB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68C81016" w14:textId="4BA82522" w:rsidR="00687ABC" w:rsidRPr="00846D9C" w:rsidRDefault="00687ABC" w:rsidP="00846D9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  <w:r w:rsidRPr="00846D9C">
        <w:rPr>
          <w:rFonts w:cs="Arial"/>
          <w:sz w:val="20"/>
          <w:szCs w:val="20"/>
        </w:rPr>
        <w:t xml:space="preserve">This </w:t>
      </w:r>
      <w:r w:rsidR="00D2182C">
        <w:rPr>
          <w:rFonts w:cs="Arial"/>
          <w:sz w:val="20"/>
          <w:szCs w:val="20"/>
        </w:rPr>
        <w:t>m</w:t>
      </w:r>
      <w:r w:rsidRPr="00846D9C">
        <w:rPr>
          <w:rFonts w:cs="Arial"/>
          <w:sz w:val="20"/>
          <w:szCs w:val="20"/>
        </w:rPr>
        <w:t>ethod</w:t>
      </w:r>
      <w:r w:rsidR="00D2182C">
        <w:rPr>
          <w:rFonts w:cs="Arial"/>
          <w:sz w:val="20"/>
          <w:szCs w:val="20"/>
        </w:rPr>
        <w:t xml:space="preserve"> fetches </w:t>
      </w:r>
      <w:r w:rsidRPr="00846D9C">
        <w:rPr>
          <w:rFonts w:cs="Arial"/>
          <w:sz w:val="20"/>
          <w:szCs w:val="20"/>
        </w:rPr>
        <w:t xml:space="preserve">all active </w:t>
      </w:r>
      <w:r w:rsidR="00D2182C">
        <w:rPr>
          <w:rFonts w:cs="Arial"/>
          <w:sz w:val="20"/>
          <w:szCs w:val="20"/>
        </w:rPr>
        <w:t>department</w:t>
      </w:r>
      <w:r w:rsidRPr="00846D9C">
        <w:rPr>
          <w:rFonts w:cs="Arial"/>
          <w:sz w:val="20"/>
          <w:szCs w:val="20"/>
        </w:rPr>
        <w:t>.</w:t>
      </w:r>
    </w:p>
    <w:p w14:paraId="5E1E0544" w14:textId="0B66749B" w:rsidR="00687ABC" w:rsidRPr="004939D5" w:rsidRDefault="00687ABC" w:rsidP="00687AB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="00846D9C">
        <w:rPr>
          <w:rFonts w:cs="Arial"/>
          <w:sz w:val="20"/>
          <w:szCs w:val="20"/>
        </w:rPr>
        <w:t>department list along with department head info</w:t>
      </w:r>
      <w:r w:rsidR="007F5A2C">
        <w:rPr>
          <w:rFonts w:cs="Arial"/>
          <w:sz w:val="20"/>
          <w:szCs w:val="20"/>
        </w:rPr>
        <w:t>.</w:t>
      </w:r>
    </w:p>
    <w:p w14:paraId="40BCE369" w14:textId="77777777" w:rsidR="00687ABC" w:rsidRPr="005F688B" w:rsidRDefault="00687ABC" w:rsidP="005F688B">
      <w:pPr>
        <w:ind w:left="1440" w:firstLine="720"/>
        <w:rPr>
          <w:rFonts w:cs="Arial"/>
          <w:b/>
          <w:bCs/>
          <w:sz w:val="24"/>
          <w:szCs w:val="24"/>
        </w:rPr>
      </w:pPr>
      <w:r w:rsidRPr="005F688B">
        <w:rPr>
          <w:rFonts w:cs="Arial"/>
          <w:b/>
          <w:bCs/>
          <w:sz w:val="24"/>
          <w:szCs w:val="24"/>
        </w:rPr>
        <w:t>New Implementation:</w:t>
      </w:r>
    </w:p>
    <w:p w14:paraId="296D0797" w14:textId="77777777" w:rsidR="00687ABC" w:rsidRDefault="00687ABC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500D5B11" w14:textId="77777777" w:rsidR="00630135" w:rsidRDefault="00630135" w:rsidP="0063013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2B6B6D00" w14:textId="77777777" w:rsidR="00630135" w:rsidRPr="00E63B01" w:rsidRDefault="00630135" w:rsidP="0063013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534159F6" w14:textId="4E361803" w:rsidR="00630135" w:rsidRDefault="00630135" w:rsidP="0063013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>Tables:</w:t>
      </w:r>
      <w:r>
        <w:rPr>
          <w:rFonts w:cs="Arial"/>
          <w:sz w:val="20"/>
          <w:szCs w:val="20"/>
        </w:rPr>
        <w:t xml:space="preserve"> </w:t>
      </w:r>
      <w:r w:rsidR="00DA4C3B">
        <w:rPr>
          <w:rFonts w:cs="Arial"/>
          <w:sz w:val="20"/>
          <w:szCs w:val="20"/>
        </w:rPr>
        <w:t xml:space="preserve">Department, and </w:t>
      </w:r>
      <w:r>
        <w:rPr>
          <w:rFonts w:cs="Arial"/>
          <w:sz w:val="20"/>
          <w:szCs w:val="20"/>
        </w:rPr>
        <w:t>Employee</w:t>
      </w:r>
    </w:p>
    <w:p w14:paraId="110A0944" w14:textId="77777777" w:rsidR="003A65A5" w:rsidRPr="004D279D" w:rsidRDefault="003A65A5" w:rsidP="003A65A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39FEEBC4" w14:textId="77777777" w:rsidR="003A65A5" w:rsidRPr="00664A1B" w:rsidRDefault="003A65A5" w:rsidP="003A65A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503007C7" w14:textId="5887740B" w:rsidR="003A65A5" w:rsidRPr="00073345" w:rsidRDefault="0091670E" w:rsidP="003A65A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91670E">
        <w:rPr>
          <w:rFonts w:ascii="Courier New" w:hAnsi="Courier New" w:cs="Courier New"/>
          <w:sz w:val="20"/>
          <w:szCs w:val="20"/>
        </w:rPr>
        <w:t>Departments</w:t>
      </w:r>
    </w:p>
    <w:p w14:paraId="48629ABE" w14:textId="77777777" w:rsidR="003A65A5" w:rsidRPr="00664A1B" w:rsidRDefault="003A65A5" w:rsidP="003A65A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HRMSEmployee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: </w:t>
      </w:r>
    </w:p>
    <w:p w14:paraId="09D73F9F" w14:textId="77777777" w:rsidR="003A65A5" w:rsidRPr="000710FE" w:rsidRDefault="003A65A5" w:rsidP="003A65A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Employee</w:t>
      </w:r>
      <w:r>
        <w:rPr>
          <w:rFonts w:cs="Arial"/>
          <w:sz w:val="20"/>
          <w:szCs w:val="20"/>
        </w:rPr>
        <w:t xml:space="preserve"> </w:t>
      </w:r>
    </w:p>
    <w:p w14:paraId="0D251EB8" w14:textId="483C028F" w:rsidR="00630135" w:rsidRPr="000710FE" w:rsidRDefault="00630135" w:rsidP="00630135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Cross communication required for fetching data </w:t>
      </w:r>
      <w:r w:rsidR="00A74D85">
        <w:rPr>
          <w:rFonts w:cs="Arial"/>
          <w:sz w:val="20"/>
          <w:szCs w:val="20"/>
        </w:rPr>
        <w:t>from employee microservice.</w:t>
      </w:r>
    </w:p>
    <w:p w14:paraId="64181EFB" w14:textId="219C5E29" w:rsidR="00630135" w:rsidRPr="0078741E" w:rsidRDefault="00630135" w:rsidP="00630135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</w:t>
      </w:r>
      <w:r w:rsidR="00A74D85">
        <w:rPr>
          <w:rFonts w:cs="Arial"/>
          <w:sz w:val="20"/>
          <w:szCs w:val="20"/>
        </w:rPr>
        <w:t>Department list</w:t>
      </w:r>
      <w:r>
        <w:rPr>
          <w:rFonts w:cs="Arial"/>
          <w:sz w:val="20"/>
          <w:szCs w:val="20"/>
        </w:rPr>
        <w:t>.</w:t>
      </w:r>
    </w:p>
    <w:p w14:paraId="0C696E7C" w14:textId="77777777" w:rsidR="00630135" w:rsidRDefault="00630135" w:rsidP="0063013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36EB7037" w14:textId="31D0BEFB" w:rsidR="00D73090" w:rsidRPr="0077184B" w:rsidRDefault="00D73090" w:rsidP="00D73090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Admin</w:t>
      </w:r>
    </w:p>
    <w:p w14:paraId="3F7DCD05" w14:textId="06DC9D9F" w:rsidR="001B666E" w:rsidRPr="0041103B" w:rsidRDefault="001B666E" w:rsidP="001B666E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3818C1">
        <w:rPr>
          <w:rFonts w:cs="Arial"/>
          <w:sz w:val="20"/>
          <w:szCs w:val="20"/>
        </w:rPr>
        <w:t>Department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582F0DC9" w14:textId="6E5DD057" w:rsidR="001B666E" w:rsidRPr="00362CEB" w:rsidRDefault="001B666E" w:rsidP="001B666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proofErr w:type="spellStart"/>
      <w:r w:rsidRPr="003818C1">
        <w:rPr>
          <w:rFonts w:cs="Arial"/>
          <w:sz w:val="20"/>
          <w:szCs w:val="20"/>
        </w:rPr>
        <w:t>GetAllWithDepartmentHead</w:t>
      </w:r>
      <w:proofErr w:type="spellEnd"/>
    </w:p>
    <w:p w14:paraId="43C042B8" w14:textId="5CE09BDA" w:rsidR="00630135" w:rsidRPr="003818C1" w:rsidRDefault="00630135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3818C1">
        <w:rPr>
          <w:rFonts w:ascii="Courier New" w:hAnsi="Courier New" w:cs="Courier New"/>
          <w:sz w:val="20"/>
          <w:szCs w:val="20"/>
        </w:rPr>
        <w:t xml:space="preserve">Path: </w:t>
      </w:r>
      <w:r w:rsidR="00A74D85" w:rsidRPr="003818C1">
        <w:rPr>
          <w:rFonts w:cs="Arial"/>
          <w:sz w:val="20"/>
          <w:szCs w:val="20"/>
        </w:rPr>
        <w:t>{{HostName}}/admin/</w:t>
      </w:r>
      <w:proofErr w:type="spellStart"/>
      <w:r w:rsidR="00A74D85" w:rsidRPr="003818C1">
        <w:rPr>
          <w:rFonts w:cs="Arial"/>
          <w:sz w:val="20"/>
          <w:szCs w:val="20"/>
        </w:rPr>
        <w:t>api</w:t>
      </w:r>
      <w:proofErr w:type="spellEnd"/>
      <w:r w:rsidR="00A74D85" w:rsidRPr="003818C1">
        <w:rPr>
          <w:rFonts w:cs="Arial"/>
          <w:sz w:val="20"/>
          <w:szCs w:val="20"/>
        </w:rPr>
        <w:t>/v1/</w:t>
      </w:r>
      <w:r w:rsidR="008540D4" w:rsidRPr="003818C1">
        <w:rPr>
          <w:rFonts w:cs="Arial"/>
          <w:sz w:val="20"/>
          <w:szCs w:val="20"/>
        </w:rPr>
        <w:t>Department</w:t>
      </w:r>
      <w:r w:rsidR="00A74D85" w:rsidRPr="003818C1">
        <w:rPr>
          <w:rFonts w:cs="Arial"/>
          <w:sz w:val="20"/>
          <w:szCs w:val="20"/>
        </w:rPr>
        <w:t>/</w:t>
      </w:r>
      <w:proofErr w:type="spellStart"/>
      <w:r w:rsidR="00A74D85" w:rsidRPr="003818C1">
        <w:rPr>
          <w:rFonts w:cs="Arial"/>
          <w:sz w:val="20"/>
          <w:szCs w:val="20"/>
        </w:rPr>
        <w:t>GetAll</w:t>
      </w:r>
      <w:r w:rsidR="008540D4" w:rsidRPr="003818C1">
        <w:rPr>
          <w:rFonts w:cs="Arial"/>
          <w:sz w:val="20"/>
          <w:szCs w:val="20"/>
        </w:rPr>
        <w:t>WithDepartmentHead</w:t>
      </w:r>
      <w:proofErr w:type="spellEnd"/>
    </w:p>
    <w:p w14:paraId="41CC651C" w14:textId="1F6F381E" w:rsidR="00630135" w:rsidRPr="00F618E3" w:rsidRDefault="00630135" w:rsidP="0063013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618E3">
        <w:rPr>
          <w:rFonts w:ascii="Courier New" w:hAnsi="Courier New" w:cs="Courier New"/>
          <w:sz w:val="20"/>
          <w:szCs w:val="20"/>
        </w:rPr>
        <w:t xml:space="preserve">Inputs: </w:t>
      </w:r>
      <w:r>
        <w:rPr>
          <w:rFonts w:ascii="Courier New" w:hAnsi="Courier New" w:cs="Courier New"/>
          <w:sz w:val="20"/>
          <w:szCs w:val="20"/>
        </w:rPr>
        <w:t>NA.</w:t>
      </w:r>
    </w:p>
    <w:p w14:paraId="7EAFBAA8" w14:textId="2FB30BAE" w:rsidR="00FE1468" w:rsidRPr="00FE1468" w:rsidRDefault="00FE1468" w:rsidP="000B02CF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34" w:name="_Toc45819742"/>
      <w:r w:rsidRPr="00FE1468">
        <w:rPr>
          <w:rFonts w:cs="Arial"/>
          <w:caps w:val="0"/>
        </w:rPr>
        <w:t>Project/</w:t>
      </w:r>
      <w:proofErr w:type="spellStart"/>
      <w:r w:rsidRPr="00FE1468">
        <w:rPr>
          <w:rFonts w:cs="Arial"/>
          <w:caps w:val="0"/>
        </w:rPr>
        <w:t>AssignProgramMangerToProject</w:t>
      </w:r>
      <w:bookmarkEnd w:id="34"/>
      <w:proofErr w:type="spellEnd"/>
    </w:p>
    <w:p w14:paraId="0D6673B5" w14:textId="77777777" w:rsidR="00FF7DCD" w:rsidRPr="00E37532" w:rsidRDefault="00FF7DCD" w:rsidP="00FF7DCD">
      <w:pPr>
        <w:pStyle w:val="ListParagraph"/>
        <w:numPr>
          <w:ilvl w:val="0"/>
          <w:numId w:val="35"/>
        </w:numPr>
      </w:pPr>
      <w:r>
        <w:t xml:space="preserve">The above method is for </w:t>
      </w:r>
      <w:r w:rsidRPr="0091670E">
        <w:t>Roles = "Program Manager, Department Head, HRA, HRM".</w:t>
      </w:r>
    </w:p>
    <w:p w14:paraId="12C1C982" w14:textId="741E9539" w:rsidR="00687ABC" w:rsidRPr="00562FA0" w:rsidRDefault="00687ABC" w:rsidP="00562FA0">
      <w:pPr>
        <w:ind w:left="1440" w:firstLine="720"/>
        <w:rPr>
          <w:rFonts w:cs="Arial"/>
          <w:b/>
          <w:bCs/>
          <w:sz w:val="24"/>
          <w:szCs w:val="24"/>
        </w:rPr>
      </w:pPr>
      <w:r w:rsidRPr="00562FA0">
        <w:rPr>
          <w:rFonts w:cs="Arial"/>
          <w:b/>
          <w:bCs/>
          <w:sz w:val="24"/>
          <w:szCs w:val="24"/>
        </w:rPr>
        <w:t>Existing Implementation:</w:t>
      </w:r>
    </w:p>
    <w:p w14:paraId="373F9B91" w14:textId="77777777" w:rsidR="00F472D2" w:rsidRDefault="00F472D2" w:rsidP="00F472D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F472D2" w14:paraId="3A876270" w14:textId="77777777" w:rsidTr="00021EE1">
        <w:tc>
          <w:tcPr>
            <w:tcW w:w="1838" w:type="dxa"/>
          </w:tcPr>
          <w:p w14:paraId="1E3FC8D8" w14:textId="77777777" w:rsidR="00F472D2" w:rsidRPr="00EB0E0A" w:rsidRDefault="00F472D2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lastRenderedPageBreak/>
              <w:t>Parameter Name</w:t>
            </w:r>
          </w:p>
        </w:tc>
        <w:tc>
          <w:tcPr>
            <w:tcW w:w="1276" w:type="dxa"/>
          </w:tcPr>
          <w:p w14:paraId="1008BEAB" w14:textId="77777777" w:rsidR="00F472D2" w:rsidRPr="00EB0E0A" w:rsidRDefault="00F472D2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F472D2" w14:paraId="43197B97" w14:textId="77777777" w:rsidTr="00021EE1">
        <w:trPr>
          <w:trHeight w:val="269"/>
        </w:trPr>
        <w:tc>
          <w:tcPr>
            <w:tcW w:w="1838" w:type="dxa"/>
          </w:tcPr>
          <w:p w14:paraId="76D844FE" w14:textId="77777777" w:rsidR="00F472D2" w:rsidRPr="00EB0E0A" w:rsidRDefault="00F472D2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EB0E0A">
              <w:rPr>
                <w:rFonts w:cs="Arial"/>
                <w:sz w:val="20"/>
                <w:szCs w:val="20"/>
              </w:rPr>
              <w:t>userRole</w:t>
            </w:r>
            <w:proofErr w:type="spellEnd"/>
          </w:p>
        </w:tc>
        <w:tc>
          <w:tcPr>
            <w:tcW w:w="1276" w:type="dxa"/>
          </w:tcPr>
          <w:p w14:paraId="61DBAA19" w14:textId="77777777" w:rsidR="00F472D2" w:rsidRPr="00EB0E0A" w:rsidRDefault="00F472D2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EB0E0A">
              <w:rPr>
                <w:rFonts w:cs="Arial"/>
                <w:sz w:val="20"/>
                <w:szCs w:val="20"/>
              </w:rPr>
              <w:t>string</w:t>
            </w:r>
          </w:p>
        </w:tc>
      </w:tr>
      <w:tr w:rsidR="00F472D2" w14:paraId="1330FA9E" w14:textId="77777777" w:rsidTr="00021EE1">
        <w:tc>
          <w:tcPr>
            <w:tcW w:w="1838" w:type="dxa"/>
          </w:tcPr>
          <w:p w14:paraId="43A72905" w14:textId="77777777" w:rsidR="00F472D2" w:rsidRPr="00EB0E0A" w:rsidRDefault="00F472D2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EB0E0A">
              <w:rPr>
                <w:rFonts w:cs="Arial"/>
                <w:sz w:val="20"/>
                <w:szCs w:val="20"/>
              </w:rPr>
              <w:t>employeeId</w:t>
            </w:r>
            <w:proofErr w:type="spellEnd"/>
          </w:p>
        </w:tc>
        <w:tc>
          <w:tcPr>
            <w:tcW w:w="1276" w:type="dxa"/>
          </w:tcPr>
          <w:p w14:paraId="7EDD847F" w14:textId="77777777" w:rsidR="00F472D2" w:rsidRPr="00EB0E0A" w:rsidRDefault="00F472D2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EB0E0A"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46C5F93D" w14:textId="77777777" w:rsidR="00F472D2" w:rsidRDefault="00F472D2" w:rsidP="00F472D2">
      <w:pPr>
        <w:pStyle w:val="ListParagraph"/>
        <w:ind w:left="2580"/>
        <w:rPr>
          <w:rFonts w:cs="Arial"/>
          <w:sz w:val="20"/>
          <w:szCs w:val="20"/>
        </w:rPr>
      </w:pPr>
    </w:p>
    <w:p w14:paraId="494F23CD" w14:textId="77777777" w:rsidR="00C139BA" w:rsidRDefault="00C139BA" w:rsidP="00C139B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ProjectController.cs</w:t>
      </w:r>
    </w:p>
    <w:p w14:paraId="7C1D59F1" w14:textId="5411D3CF" w:rsidR="00C139BA" w:rsidRPr="0078093A" w:rsidRDefault="00C139BA" w:rsidP="00C139B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="000836CE" w:rsidRPr="004966C2">
        <w:rPr>
          <w:rFonts w:cs="Arial"/>
          <w:sz w:val="20"/>
          <w:szCs w:val="20"/>
        </w:rPr>
        <w:t>AssignProgramMangerToProject</w:t>
      </w:r>
      <w:proofErr w:type="spellEnd"/>
    </w:p>
    <w:p w14:paraId="33F772B3" w14:textId="3F04C79E" w:rsidR="00F472D2" w:rsidRDefault="00F472D2" w:rsidP="00F472D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used for fetching program manager details based on assigned roles, and employee Id.</w:t>
      </w:r>
    </w:p>
    <w:p w14:paraId="00B6A0DE" w14:textId="1CB0E390" w:rsidR="00687ABC" w:rsidRDefault="00687ABC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</w:t>
      </w:r>
      <w:r w:rsidR="00226576">
        <w:rPr>
          <w:rFonts w:cs="Arial"/>
          <w:sz w:val="20"/>
          <w:szCs w:val="20"/>
        </w:rPr>
        <w:t>m</w:t>
      </w:r>
      <w:r>
        <w:rPr>
          <w:rFonts w:cs="Arial"/>
          <w:sz w:val="20"/>
          <w:szCs w:val="20"/>
        </w:rPr>
        <w:t xml:space="preserve">ethod used for fetching </w:t>
      </w:r>
      <w:r w:rsidR="00226576">
        <w:rPr>
          <w:rFonts w:cs="Arial"/>
          <w:sz w:val="20"/>
          <w:szCs w:val="20"/>
        </w:rPr>
        <w:t>program manager</w:t>
      </w:r>
      <w:r>
        <w:rPr>
          <w:rFonts w:cs="Arial"/>
          <w:sz w:val="20"/>
          <w:szCs w:val="20"/>
        </w:rPr>
        <w:t xml:space="preserve"> list for dropdown.</w:t>
      </w:r>
    </w:p>
    <w:p w14:paraId="79460CA8" w14:textId="3CF0A042" w:rsidR="00687ABC" w:rsidRPr="009A2AF0" w:rsidRDefault="00687ABC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 xml:space="preserve">Call </w:t>
      </w:r>
      <w:proofErr w:type="spellStart"/>
      <w:r w:rsidR="00F47CB9" w:rsidRPr="00FA3650">
        <w:rPr>
          <w:rFonts w:ascii="Courier New" w:hAnsi="Courier New" w:cs="Courier New"/>
          <w:sz w:val="20"/>
          <w:szCs w:val="20"/>
        </w:rPr>
        <w:t>usp_AssignProgramManagerToProject</w:t>
      </w:r>
      <w:proofErr w:type="spellEnd"/>
      <w:r w:rsidR="00F47CB9">
        <w:rPr>
          <w:rFonts w:ascii="Consolas" w:hAnsi="Consolas" w:cs="Consolas"/>
          <w:color w:val="000000"/>
          <w:sz w:val="19"/>
          <w:szCs w:val="19"/>
          <w:lang w:val="en-IN" w:bidi="ar-SA"/>
        </w:rPr>
        <w:t xml:space="preserve"> </w:t>
      </w:r>
      <w:r>
        <w:rPr>
          <w:rFonts w:cs="Arial"/>
          <w:sz w:val="20"/>
          <w:szCs w:val="20"/>
        </w:rPr>
        <w:t>with</w:t>
      </w:r>
      <w:r w:rsidR="00F47CB9">
        <w:rPr>
          <w:rFonts w:cs="Arial"/>
          <w:sz w:val="20"/>
          <w:szCs w:val="20"/>
        </w:rPr>
        <w:t xml:space="preserve"> </w:t>
      </w:r>
      <w:proofErr w:type="spellStart"/>
      <w:r w:rsidR="00F47CB9">
        <w:rPr>
          <w:rFonts w:cs="Arial"/>
          <w:sz w:val="20"/>
          <w:szCs w:val="20"/>
        </w:rPr>
        <w:t>userRole</w:t>
      </w:r>
      <w:proofErr w:type="spellEnd"/>
      <w:r w:rsidR="00F47CB9">
        <w:rPr>
          <w:rFonts w:cs="Arial"/>
          <w:sz w:val="20"/>
          <w:szCs w:val="20"/>
        </w:rPr>
        <w:t xml:space="preserve"> and </w:t>
      </w:r>
      <w:proofErr w:type="spellStart"/>
      <w:r w:rsidR="00F47CB9">
        <w:rPr>
          <w:rFonts w:cs="Arial"/>
          <w:sz w:val="20"/>
          <w:szCs w:val="20"/>
        </w:rPr>
        <w:t>employeeId</w:t>
      </w:r>
      <w:proofErr w:type="spellEnd"/>
      <w:r>
        <w:rPr>
          <w:rFonts w:cs="Arial"/>
          <w:sz w:val="20"/>
          <w:szCs w:val="20"/>
        </w:rPr>
        <w:t>.</w:t>
      </w:r>
    </w:p>
    <w:p w14:paraId="0F608917" w14:textId="4285D978" w:rsidR="00687ABC" w:rsidRPr="002D3AD3" w:rsidRDefault="00F47CB9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F47CB9">
        <w:rPr>
          <w:rFonts w:cs="Arial"/>
          <w:sz w:val="20"/>
          <w:szCs w:val="20"/>
        </w:rPr>
        <w:t>usp_AssignProgramManagerToProject</w:t>
      </w:r>
      <w:proofErr w:type="spellEnd"/>
      <w:r w:rsidR="00687ABC">
        <w:rPr>
          <w:rFonts w:cs="Arial"/>
          <w:sz w:val="20"/>
          <w:szCs w:val="20"/>
        </w:rPr>
        <w:t>:</w:t>
      </w:r>
      <w:r w:rsidR="00687ABC" w:rsidRPr="002D3AD3">
        <w:rPr>
          <w:rFonts w:cs="Arial"/>
          <w:sz w:val="20"/>
          <w:szCs w:val="20"/>
        </w:rPr>
        <w:t xml:space="preserve"> </w:t>
      </w:r>
    </w:p>
    <w:p w14:paraId="0577E058" w14:textId="05DE71E1" w:rsidR="00687ABC" w:rsidRPr="009A2AF0" w:rsidRDefault="00687ABC" w:rsidP="00687ABC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fetches </w:t>
      </w:r>
      <w:r w:rsidR="00F47CB9">
        <w:rPr>
          <w:rFonts w:cs="Arial"/>
          <w:sz w:val="20"/>
          <w:szCs w:val="20"/>
        </w:rPr>
        <w:t>program manager</w:t>
      </w:r>
      <w:r>
        <w:rPr>
          <w:rFonts w:cs="Arial"/>
          <w:sz w:val="20"/>
          <w:szCs w:val="20"/>
        </w:rPr>
        <w:t xml:space="preserve"> list.</w:t>
      </w:r>
    </w:p>
    <w:p w14:paraId="62E65128" w14:textId="3719F365" w:rsidR="00687ABC" w:rsidRPr="002D3AD3" w:rsidRDefault="00687ABC" w:rsidP="00687AB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proofErr w:type="spellStart"/>
      <w:r w:rsidR="00F47CB9" w:rsidRPr="00F47CB9">
        <w:rPr>
          <w:rFonts w:cs="Arial"/>
          <w:sz w:val="20"/>
          <w:szCs w:val="20"/>
        </w:rPr>
        <w:t>UserRoles</w:t>
      </w:r>
      <w:proofErr w:type="spellEnd"/>
      <w:r w:rsidR="00F47CB9" w:rsidRPr="00F47CB9">
        <w:rPr>
          <w:rFonts w:cs="Arial"/>
          <w:sz w:val="20"/>
          <w:szCs w:val="20"/>
        </w:rPr>
        <w:t>, Roles, and Employee.</w:t>
      </w:r>
    </w:p>
    <w:p w14:paraId="38C4466C" w14:textId="77777777" w:rsidR="00687ABC" w:rsidRPr="002D3AD3" w:rsidRDefault="00687ABC" w:rsidP="00687AB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5CCE5D5F" w14:textId="77777777" w:rsidR="00687ABC" w:rsidRDefault="00687ABC" w:rsidP="00687AB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73E0F1EE" w14:textId="79203EF7" w:rsidR="00687ABC" w:rsidRDefault="00F47CB9" w:rsidP="00687ABC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For program manager, need to fetch data for </w:t>
      </w:r>
      <w:r w:rsidR="007C1DEA">
        <w:rPr>
          <w:rFonts w:cs="Arial"/>
          <w:sz w:val="20"/>
          <w:szCs w:val="20"/>
        </w:rPr>
        <w:t>himself</w:t>
      </w:r>
      <w:r>
        <w:rPr>
          <w:rFonts w:cs="Arial"/>
          <w:sz w:val="20"/>
          <w:szCs w:val="20"/>
        </w:rPr>
        <w:t xml:space="preserve"> only.</w:t>
      </w:r>
    </w:p>
    <w:p w14:paraId="54CF2E61" w14:textId="62EADCF1" w:rsidR="00F47CB9" w:rsidRDefault="00F47CB9" w:rsidP="00687ABC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For Department Head, need to fetch data for all active program manager.</w:t>
      </w:r>
    </w:p>
    <w:p w14:paraId="17AE314C" w14:textId="254FC2C0" w:rsidR="00687ABC" w:rsidRPr="004939D5" w:rsidRDefault="00687ABC" w:rsidP="00687AB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="00E93D3B">
        <w:rPr>
          <w:rFonts w:cs="Arial"/>
          <w:sz w:val="20"/>
          <w:szCs w:val="20"/>
        </w:rPr>
        <w:t xml:space="preserve">program manager </w:t>
      </w:r>
      <w:r w:rsidR="003B7B55">
        <w:rPr>
          <w:rFonts w:cs="Arial"/>
          <w:sz w:val="20"/>
          <w:szCs w:val="20"/>
        </w:rPr>
        <w:t>list</w:t>
      </w:r>
    </w:p>
    <w:p w14:paraId="10A5F193" w14:textId="77777777" w:rsidR="00687ABC" w:rsidRPr="00562FA0" w:rsidRDefault="00687ABC" w:rsidP="00562FA0">
      <w:pPr>
        <w:ind w:left="1440" w:firstLine="720"/>
        <w:rPr>
          <w:rFonts w:cs="Arial"/>
          <w:b/>
          <w:bCs/>
          <w:sz w:val="24"/>
          <w:szCs w:val="24"/>
        </w:rPr>
      </w:pPr>
      <w:r w:rsidRPr="00562FA0">
        <w:rPr>
          <w:rFonts w:cs="Arial"/>
          <w:b/>
          <w:bCs/>
          <w:sz w:val="24"/>
          <w:szCs w:val="24"/>
        </w:rPr>
        <w:t>New Implementation:</w:t>
      </w:r>
    </w:p>
    <w:p w14:paraId="49315A63" w14:textId="77777777" w:rsidR="00687ABC" w:rsidRDefault="00687ABC" w:rsidP="00687AB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114A60E2" w14:textId="77777777" w:rsidR="00751F1D" w:rsidRDefault="00751F1D" w:rsidP="00751F1D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6D7372B3" w14:textId="77777777" w:rsidR="00751F1D" w:rsidRPr="00E63B01" w:rsidRDefault="00751F1D" w:rsidP="00751F1D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6C774DB8" w14:textId="77777777" w:rsidR="003A65A5" w:rsidRPr="004D279D" w:rsidRDefault="003A65A5" w:rsidP="003A65A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525627CF" w14:textId="77777777" w:rsidR="003A65A5" w:rsidRPr="00664A1B" w:rsidRDefault="003A65A5" w:rsidP="003A65A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55E41AAD" w14:textId="19EE1682" w:rsidR="003A65A5" w:rsidRPr="00073345" w:rsidRDefault="00FF7DCD" w:rsidP="003A65A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 w:rsidRPr="00FF7DCD">
        <w:rPr>
          <w:rFonts w:ascii="Courier New" w:hAnsi="Courier New" w:cs="Courier New"/>
          <w:sz w:val="20"/>
          <w:szCs w:val="20"/>
        </w:rPr>
        <w:t>UserRoles</w:t>
      </w:r>
      <w:proofErr w:type="spellEnd"/>
    </w:p>
    <w:p w14:paraId="2AE03CF6" w14:textId="77777777" w:rsidR="003A65A5" w:rsidRPr="0056218C" w:rsidRDefault="003A65A5" w:rsidP="003A65A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Roles</w:t>
      </w:r>
    </w:p>
    <w:p w14:paraId="40071A29" w14:textId="77777777" w:rsidR="003A65A5" w:rsidRPr="00664A1B" w:rsidRDefault="003A65A5" w:rsidP="003A65A5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HRMSEmployee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 xml:space="preserve">: </w:t>
      </w:r>
    </w:p>
    <w:p w14:paraId="6B836963" w14:textId="77777777" w:rsidR="003A65A5" w:rsidRPr="000710FE" w:rsidRDefault="003A65A5" w:rsidP="003A65A5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Employee</w:t>
      </w:r>
      <w:r>
        <w:rPr>
          <w:rFonts w:cs="Arial"/>
          <w:sz w:val="20"/>
          <w:szCs w:val="20"/>
        </w:rPr>
        <w:t xml:space="preserve"> </w:t>
      </w:r>
    </w:p>
    <w:p w14:paraId="17DF3284" w14:textId="77777777" w:rsidR="00751F1D" w:rsidRPr="000710FE" w:rsidRDefault="00751F1D" w:rsidP="00751F1D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Cross communication required for fetching data </w:t>
      </w:r>
      <w:r>
        <w:rPr>
          <w:rFonts w:cs="Arial"/>
          <w:sz w:val="20"/>
          <w:szCs w:val="20"/>
        </w:rPr>
        <w:t>from employee microservice.</w:t>
      </w:r>
    </w:p>
    <w:p w14:paraId="68A1A667" w14:textId="4F9383D5" w:rsidR="00751F1D" w:rsidRPr="0078741E" w:rsidRDefault="00751F1D" w:rsidP="00751F1D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</w:t>
      </w:r>
      <w:r w:rsidR="00873178">
        <w:rPr>
          <w:rFonts w:cs="Arial"/>
          <w:sz w:val="20"/>
          <w:szCs w:val="20"/>
        </w:rPr>
        <w:t>P</w:t>
      </w:r>
      <w:r w:rsidR="001E3B4B">
        <w:rPr>
          <w:rFonts w:cs="Arial"/>
          <w:sz w:val="20"/>
          <w:szCs w:val="20"/>
        </w:rPr>
        <w:t>rogram manager list</w:t>
      </w:r>
      <w:r>
        <w:rPr>
          <w:rFonts w:cs="Arial"/>
          <w:sz w:val="20"/>
          <w:szCs w:val="20"/>
        </w:rPr>
        <w:t>.</w:t>
      </w:r>
    </w:p>
    <w:p w14:paraId="1C79A875" w14:textId="77777777" w:rsidR="00751F1D" w:rsidRDefault="00751F1D" w:rsidP="00751F1D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7A2EC38C" w14:textId="53C8552A" w:rsidR="00F73817" w:rsidRPr="0077184B" w:rsidRDefault="00F73817" w:rsidP="00F73817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="00FA10E3">
        <w:rPr>
          <w:rFonts w:cs="Arial"/>
          <w:sz w:val="20"/>
          <w:szCs w:val="20"/>
        </w:rPr>
        <w:t>Admin</w:t>
      </w:r>
    </w:p>
    <w:p w14:paraId="77BA7A6C" w14:textId="1290EFFF" w:rsidR="00F07038" w:rsidRPr="0041103B" w:rsidRDefault="00F07038" w:rsidP="00F0703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UserRole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16A94B4D" w14:textId="148CF0C4" w:rsidR="00F07038" w:rsidRPr="00F07038" w:rsidRDefault="00F07038" w:rsidP="00F0703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proofErr w:type="spellStart"/>
      <w:r w:rsidRPr="003818C1">
        <w:rPr>
          <w:rFonts w:cs="Arial"/>
          <w:sz w:val="20"/>
          <w:szCs w:val="20"/>
        </w:rPr>
        <w:t>Get</w:t>
      </w:r>
      <w:r>
        <w:rPr>
          <w:rFonts w:cs="Arial"/>
          <w:sz w:val="20"/>
          <w:szCs w:val="20"/>
        </w:rPr>
        <w:t>ProgramManagers</w:t>
      </w:r>
      <w:proofErr w:type="spellEnd"/>
    </w:p>
    <w:p w14:paraId="02404302" w14:textId="44EEC285" w:rsidR="00751F1D" w:rsidRPr="003818C1" w:rsidRDefault="00751F1D" w:rsidP="00751F1D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3818C1">
        <w:rPr>
          <w:rFonts w:ascii="Courier New" w:hAnsi="Courier New" w:cs="Courier New"/>
          <w:sz w:val="20"/>
          <w:szCs w:val="20"/>
        </w:rPr>
        <w:t xml:space="preserve">Path: </w:t>
      </w:r>
      <w:r w:rsidRPr="003818C1">
        <w:rPr>
          <w:rFonts w:cs="Arial"/>
          <w:sz w:val="20"/>
          <w:szCs w:val="20"/>
        </w:rPr>
        <w:t>{{HostName}}/admin/</w:t>
      </w:r>
      <w:proofErr w:type="spellStart"/>
      <w:r w:rsidRPr="003818C1">
        <w:rPr>
          <w:rFonts w:cs="Arial"/>
          <w:sz w:val="20"/>
          <w:szCs w:val="20"/>
        </w:rPr>
        <w:t>api</w:t>
      </w:r>
      <w:proofErr w:type="spellEnd"/>
      <w:r w:rsidRPr="003818C1">
        <w:rPr>
          <w:rFonts w:cs="Arial"/>
          <w:sz w:val="20"/>
          <w:szCs w:val="20"/>
        </w:rPr>
        <w:t>/v1/</w:t>
      </w:r>
      <w:proofErr w:type="spellStart"/>
      <w:r w:rsidR="00911791">
        <w:rPr>
          <w:rFonts w:cs="Arial"/>
          <w:sz w:val="20"/>
          <w:szCs w:val="20"/>
        </w:rPr>
        <w:t>UserRole</w:t>
      </w:r>
      <w:proofErr w:type="spellEnd"/>
      <w:r w:rsidRPr="003818C1">
        <w:rPr>
          <w:rFonts w:cs="Arial"/>
          <w:sz w:val="20"/>
          <w:szCs w:val="20"/>
        </w:rPr>
        <w:t>/</w:t>
      </w:r>
      <w:proofErr w:type="spellStart"/>
      <w:r w:rsidRPr="003818C1">
        <w:rPr>
          <w:rFonts w:cs="Arial"/>
          <w:sz w:val="20"/>
          <w:szCs w:val="20"/>
        </w:rPr>
        <w:t>Get</w:t>
      </w:r>
      <w:r w:rsidR="00FB66E9">
        <w:rPr>
          <w:rFonts w:cs="Arial"/>
          <w:sz w:val="20"/>
          <w:szCs w:val="20"/>
        </w:rPr>
        <w:t>ProgramManagers</w:t>
      </w:r>
      <w:proofErr w:type="spellEnd"/>
    </w:p>
    <w:p w14:paraId="76576789" w14:textId="5F92779B" w:rsidR="00751F1D" w:rsidRDefault="00751F1D" w:rsidP="00751F1D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618E3">
        <w:rPr>
          <w:rFonts w:ascii="Courier New" w:hAnsi="Courier New" w:cs="Courier New"/>
          <w:sz w:val="20"/>
          <w:szCs w:val="20"/>
        </w:rPr>
        <w:lastRenderedPageBreak/>
        <w:t xml:space="preserve">Inputs: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A914E6" w14:paraId="5296B827" w14:textId="77777777" w:rsidTr="00A914E6">
        <w:tc>
          <w:tcPr>
            <w:tcW w:w="1838" w:type="dxa"/>
          </w:tcPr>
          <w:p w14:paraId="470BB5F6" w14:textId="77777777" w:rsidR="00A914E6" w:rsidRPr="00EB0E0A" w:rsidRDefault="00A914E6" w:rsidP="00A914E6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27506746" w14:textId="77777777" w:rsidR="00A914E6" w:rsidRPr="00EB0E0A" w:rsidRDefault="00A914E6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A914E6" w14:paraId="5885A3B9" w14:textId="77777777" w:rsidTr="00A914E6">
        <w:trPr>
          <w:trHeight w:val="269"/>
        </w:trPr>
        <w:tc>
          <w:tcPr>
            <w:tcW w:w="1838" w:type="dxa"/>
          </w:tcPr>
          <w:p w14:paraId="7B239432" w14:textId="77777777" w:rsidR="00A914E6" w:rsidRPr="00EB0E0A" w:rsidRDefault="00A914E6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EB0E0A">
              <w:rPr>
                <w:rFonts w:cs="Arial"/>
                <w:sz w:val="20"/>
                <w:szCs w:val="20"/>
              </w:rPr>
              <w:t>userRole</w:t>
            </w:r>
            <w:proofErr w:type="spellEnd"/>
          </w:p>
        </w:tc>
        <w:tc>
          <w:tcPr>
            <w:tcW w:w="1276" w:type="dxa"/>
          </w:tcPr>
          <w:p w14:paraId="1EF92ED0" w14:textId="77777777" w:rsidR="00A914E6" w:rsidRPr="00EB0E0A" w:rsidRDefault="00A914E6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EB0E0A">
              <w:rPr>
                <w:rFonts w:cs="Arial"/>
                <w:sz w:val="20"/>
                <w:szCs w:val="20"/>
              </w:rPr>
              <w:t>string</w:t>
            </w:r>
          </w:p>
        </w:tc>
      </w:tr>
      <w:tr w:rsidR="00A914E6" w14:paraId="42E45C8A" w14:textId="77777777" w:rsidTr="00A914E6">
        <w:tc>
          <w:tcPr>
            <w:tcW w:w="1838" w:type="dxa"/>
          </w:tcPr>
          <w:p w14:paraId="19E6D8F6" w14:textId="77777777" w:rsidR="00A914E6" w:rsidRPr="00EB0E0A" w:rsidRDefault="00A914E6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EB0E0A">
              <w:rPr>
                <w:rFonts w:cs="Arial"/>
                <w:sz w:val="20"/>
                <w:szCs w:val="20"/>
              </w:rPr>
              <w:t>employeeId</w:t>
            </w:r>
            <w:proofErr w:type="spellEnd"/>
          </w:p>
        </w:tc>
        <w:tc>
          <w:tcPr>
            <w:tcW w:w="1276" w:type="dxa"/>
          </w:tcPr>
          <w:p w14:paraId="481E064C" w14:textId="77777777" w:rsidR="00A914E6" w:rsidRPr="00EB0E0A" w:rsidRDefault="00A914E6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EB0E0A"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3B589CAA" w14:textId="77777777" w:rsidR="00250075" w:rsidRPr="00250075" w:rsidRDefault="00250075" w:rsidP="000B7502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35" w:name="_Toc45819743"/>
      <w:r w:rsidRPr="00250075">
        <w:rPr>
          <w:rFonts w:cs="Arial"/>
          <w:caps w:val="0"/>
        </w:rPr>
        <w:t>Project/</w:t>
      </w:r>
      <w:proofErr w:type="spellStart"/>
      <w:r w:rsidRPr="00250075">
        <w:rPr>
          <w:rFonts w:cs="Arial"/>
          <w:caps w:val="0"/>
        </w:rPr>
        <w:t>PostProject</w:t>
      </w:r>
      <w:bookmarkEnd w:id="35"/>
      <w:proofErr w:type="spellEnd"/>
    </w:p>
    <w:p w14:paraId="5BF052A3" w14:textId="77777777" w:rsidR="00934F18" w:rsidRPr="00934F18" w:rsidRDefault="00934F18" w:rsidP="00934F18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934F18">
        <w:rPr>
          <w:sz w:val="20"/>
          <w:szCs w:val="20"/>
        </w:rPr>
        <w:t>The above method is for Roles = "</w:t>
      </w:r>
      <w:r w:rsidRPr="003165A2">
        <w:rPr>
          <w:rFonts w:ascii="Courier New" w:hAnsi="Courier New" w:cs="Courier New"/>
          <w:sz w:val="20"/>
          <w:szCs w:val="20"/>
        </w:rPr>
        <w:t>Program Manager, Department Head, HRA, HRM</w:t>
      </w:r>
      <w:r w:rsidRPr="00934F18">
        <w:rPr>
          <w:sz w:val="20"/>
          <w:szCs w:val="20"/>
        </w:rPr>
        <w:t>".</w:t>
      </w:r>
    </w:p>
    <w:p w14:paraId="180946B7" w14:textId="0811EC81" w:rsidR="00250075" w:rsidRPr="00562FA0" w:rsidRDefault="00250075" w:rsidP="00562FA0">
      <w:pPr>
        <w:ind w:left="1440" w:firstLine="720"/>
        <w:rPr>
          <w:rFonts w:cs="Arial"/>
          <w:b/>
          <w:bCs/>
          <w:sz w:val="24"/>
          <w:szCs w:val="24"/>
        </w:rPr>
      </w:pPr>
      <w:r w:rsidRPr="00562FA0">
        <w:rPr>
          <w:rFonts w:cs="Arial"/>
          <w:b/>
          <w:bCs/>
          <w:sz w:val="24"/>
          <w:szCs w:val="24"/>
        </w:rPr>
        <w:t>Existing Implementation:</w:t>
      </w:r>
    </w:p>
    <w:p w14:paraId="36EA86FD" w14:textId="77777777" w:rsidR="00250075" w:rsidRDefault="00250075" w:rsidP="0025007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Input parameter for this method is as below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250075" w14:paraId="71DF4686" w14:textId="77777777" w:rsidTr="00021EE1">
        <w:tc>
          <w:tcPr>
            <w:tcW w:w="1838" w:type="dxa"/>
          </w:tcPr>
          <w:p w14:paraId="5E496DB4" w14:textId="77777777" w:rsidR="00250075" w:rsidRPr="00EB0E0A" w:rsidRDefault="0025007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42026B68" w14:textId="77777777" w:rsidR="00250075" w:rsidRPr="00EB0E0A" w:rsidRDefault="0025007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250075" w14:paraId="61D6E68C" w14:textId="77777777" w:rsidTr="00021EE1">
        <w:trPr>
          <w:trHeight w:val="269"/>
        </w:trPr>
        <w:tc>
          <w:tcPr>
            <w:tcW w:w="1838" w:type="dxa"/>
          </w:tcPr>
          <w:p w14:paraId="1DA18967" w14:textId="6A20E00A" w:rsidR="00250075" w:rsidRPr="00EB0E0A" w:rsidRDefault="001B0A89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1B0A89">
              <w:rPr>
                <w:rFonts w:cs="Arial"/>
                <w:sz w:val="20"/>
                <w:szCs w:val="20"/>
              </w:rPr>
              <w:t>project</w:t>
            </w:r>
          </w:p>
        </w:tc>
        <w:tc>
          <w:tcPr>
            <w:tcW w:w="1276" w:type="dxa"/>
          </w:tcPr>
          <w:p w14:paraId="5920FEAC" w14:textId="64D39789" w:rsidR="00250075" w:rsidRPr="00EB0E0A" w:rsidRDefault="001B0A89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ProjectData</w:t>
            </w:r>
            <w:proofErr w:type="spellEnd"/>
          </w:p>
        </w:tc>
      </w:tr>
    </w:tbl>
    <w:p w14:paraId="47344391" w14:textId="77777777" w:rsidR="00250075" w:rsidRDefault="00250075" w:rsidP="00250075">
      <w:pPr>
        <w:pStyle w:val="ListParagraph"/>
        <w:ind w:left="2580"/>
        <w:rPr>
          <w:rFonts w:cs="Arial"/>
          <w:sz w:val="20"/>
          <w:szCs w:val="20"/>
        </w:rPr>
      </w:pPr>
    </w:p>
    <w:p w14:paraId="01293C01" w14:textId="77777777" w:rsidR="00FB0CCD" w:rsidRDefault="00FB0CCD" w:rsidP="00FB0CCD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ProjectController.cs</w:t>
      </w:r>
    </w:p>
    <w:p w14:paraId="25EF9A60" w14:textId="1ABDBDF7" w:rsidR="00FB0CCD" w:rsidRPr="0078093A" w:rsidRDefault="00FB0CCD" w:rsidP="00FB0CCD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Pr="00540212">
        <w:rPr>
          <w:rFonts w:cs="Arial"/>
          <w:sz w:val="20"/>
          <w:szCs w:val="20"/>
        </w:rPr>
        <w:t>PostProject</w:t>
      </w:r>
      <w:proofErr w:type="spellEnd"/>
    </w:p>
    <w:p w14:paraId="135036D1" w14:textId="3FD91F14" w:rsidR="00250075" w:rsidRDefault="00250075" w:rsidP="00B10689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</w:t>
      </w:r>
      <w:r w:rsidR="001B0A89">
        <w:rPr>
          <w:rFonts w:cs="Arial"/>
          <w:sz w:val="20"/>
          <w:szCs w:val="20"/>
        </w:rPr>
        <w:t>creating new project record</w:t>
      </w:r>
      <w:r w:rsidR="00B10689">
        <w:rPr>
          <w:rFonts w:cs="Arial"/>
          <w:sz w:val="20"/>
          <w:szCs w:val="20"/>
        </w:rPr>
        <w:t>.</w:t>
      </w:r>
    </w:p>
    <w:p w14:paraId="55E12673" w14:textId="77777777" w:rsidR="00636508" w:rsidRDefault="00636508" w:rsidP="0063650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If project parameter is null, then throw “</w:t>
      </w:r>
      <w:r w:rsidRPr="0075342B">
        <w:rPr>
          <w:rFonts w:cs="Arial"/>
          <w:sz w:val="20"/>
          <w:szCs w:val="20"/>
        </w:rPr>
        <w:t>Details must be provided.</w:t>
      </w:r>
      <w:r>
        <w:rPr>
          <w:rFonts w:cs="Arial"/>
          <w:sz w:val="20"/>
          <w:szCs w:val="20"/>
        </w:rPr>
        <w:t>” error message.</w:t>
      </w:r>
    </w:p>
    <w:p w14:paraId="450131B2" w14:textId="5D6B10E0" w:rsidR="001C6F98" w:rsidRDefault="001C6F98" w:rsidP="00B10689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Verify project code is not null or empty. If not exist, throw error “</w:t>
      </w:r>
      <w:r w:rsidRPr="001C6F98">
        <w:rPr>
          <w:rFonts w:cs="Arial"/>
          <w:sz w:val="20"/>
          <w:szCs w:val="20"/>
        </w:rPr>
        <w:t>Project Code Should not be null</w:t>
      </w:r>
      <w:r>
        <w:rPr>
          <w:rFonts w:cs="Arial"/>
          <w:sz w:val="20"/>
          <w:szCs w:val="20"/>
        </w:rPr>
        <w:t>”.</w:t>
      </w:r>
    </w:p>
    <w:p w14:paraId="0753B5FD" w14:textId="0CC6E10F" w:rsidR="00250075" w:rsidRPr="009A2AF0" w:rsidRDefault="00250075" w:rsidP="0025007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 xml:space="preserve">Call </w:t>
      </w:r>
      <w:proofErr w:type="spellStart"/>
      <w:r w:rsidR="001C6F98" w:rsidRPr="00056EFF">
        <w:rPr>
          <w:rFonts w:ascii="Courier New" w:hAnsi="Courier New" w:cs="Courier New"/>
          <w:sz w:val="20"/>
          <w:szCs w:val="20"/>
        </w:rPr>
        <w:t>usp_CreateProject</w:t>
      </w:r>
      <w:proofErr w:type="spellEnd"/>
      <w:r w:rsidR="001C6F98">
        <w:rPr>
          <w:rFonts w:cs="Arial"/>
          <w:sz w:val="20"/>
          <w:szCs w:val="20"/>
        </w:rPr>
        <w:t xml:space="preserve"> by sending required parameters like project code </w:t>
      </w:r>
      <w:proofErr w:type="gramStart"/>
      <w:r w:rsidR="001C6F98">
        <w:rPr>
          <w:rFonts w:cs="Arial"/>
          <w:sz w:val="20"/>
          <w:szCs w:val="20"/>
        </w:rPr>
        <w:t>and etc.</w:t>
      </w:r>
      <w:proofErr w:type="gramEnd"/>
    </w:p>
    <w:p w14:paraId="31795805" w14:textId="6027F141" w:rsidR="00250075" w:rsidRPr="002D3AD3" w:rsidRDefault="001C6F98" w:rsidP="0025007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1C6F98">
        <w:rPr>
          <w:rFonts w:cs="Arial"/>
          <w:sz w:val="20"/>
          <w:szCs w:val="20"/>
        </w:rPr>
        <w:t>usp_CreateProject</w:t>
      </w:r>
      <w:proofErr w:type="spellEnd"/>
      <w:r w:rsidR="00250075">
        <w:rPr>
          <w:rFonts w:cs="Arial"/>
          <w:sz w:val="20"/>
          <w:szCs w:val="20"/>
        </w:rPr>
        <w:t>:</w:t>
      </w:r>
      <w:r w:rsidR="00250075" w:rsidRPr="002D3AD3">
        <w:rPr>
          <w:rFonts w:cs="Arial"/>
          <w:sz w:val="20"/>
          <w:szCs w:val="20"/>
        </w:rPr>
        <w:t xml:space="preserve"> </w:t>
      </w:r>
    </w:p>
    <w:p w14:paraId="173278A2" w14:textId="75AED9D8" w:rsidR="00250075" w:rsidRPr="009A2AF0" w:rsidRDefault="00250075" w:rsidP="00250075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</w:t>
      </w:r>
      <w:r w:rsidR="00CF4F6A">
        <w:rPr>
          <w:rFonts w:cs="Arial"/>
          <w:sz w:val="20"/>
          <w:szCs w:val="20"/>
        </w:rPr>
        <w:t>creates new entry for project table.</w:t>
      </w:r>
    </w:p>
    <w:p w14:paraId="5B925332" w14:textId="7ECFDFA2" w:rsidR="003A65A5" w:rsidRPr="00A118EE" w:rsidRDefault="00250075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118EE">
        <w:rPr>
          <w:rFonts w:ascii="Courier New" w:hAnsi="Courier New" w:cs="Courier New"/>
          <w:sz w:val="20"/>
          <w:szCs w:val="20"/>
        </w:rPr>
        <w:t>Tables:</w:t>
      </w:r>
      <w:r w:rsidRPr="00A118EE">
        <w:rPr>
          <w:rFonts w:cs="Arial"/>
          <w:sz w:val="20"/>
          <w:szCs w:val="20"/>
        </w:rPr>
        <w:t xml:space="preserve"> </w:t>
      </w:r>
      <w:r w:rsidR="00CF4F6A" w:rsidRPr="00A118EE">
        <w:rPr>
          <w:rFonts w:cs="Arial"/>
          <w:sz w:val="20"/>
          <w:szCs w:val="20"/>
        </w:rPr>
        <w:t>Project</w:t>
      </w:r>
      <w:r w:rsidR="00D13CD5" w:rsidRPr="00A118EE">
        <w:rPr>
          <w:rFonts w:cs="Arial"/>
          <w:sz w:val="20"/>
          <w:szCs w:val="20"/>
        </w:rPr>
        <w:t>s</w:t>
      </w:r>
      <w:r w:rsidR="00CF4F6A" w:rsidRPr="00A118EE">
        <w:rPr>
          <w:rFonts w:cs="Arial"/>
          <w:sz w:val="20"/>
          <w:szCs w:val="20"/>
        </w:rPr>
        <w:t xml:space="preserve">, </w:t>
      </w:r>
      <w:r w:rsidR="0075342B" w:rsidRPr="00A118EE">
        <w:rPr>
          <w:rFonts w:cs="Arial"/>
          <w:sz w:val="20"/>
          <w:szCs w:val="20"/>
        </w:rPr>
        <w:t xml:space="preserve">and </w:t>
      </w:r>
      <w:proofErr w:type="spellStart"/>
      <w:r w:rsidR="0075342B" w:rsidRPr="00A118EE">
        <w:rPr>
          <w:rFonts w:cs="Arial"/>
          <w:sz w:val="20"/>
          <w:szCs w:val="20"/>
        </w:rPr>
        <w:t>Project</w:t>
      </w:r>
      <w:r w:rsidR="00CF4F6A" w:rsidRPr="00A118EE">
        <w:rPr>
          <w:rFonts w:cs="Arial"/>
          <w:sz w:val="20"/>
          <w:szCs w:val="20"/>
        </w:rPr>
        <w:t>Manager</w:t>
      </w:r>
      <w:r w:rsidR="00D13CD5" w:rsidRPr="00A118EE">
        <w:rPr>
          <w:rFonts w:cs="Arial"/>
          <w:sz w:val="20"/>
          <w:szCs w:val="20"/>
        </w:rPr>
        <w:t>s</w:t>
      </w:r>
      <w:proofErr w:type="spellEnd"/>
    </w:p>
    <w:p w14:paraId="768BCA4C" w14:textId="77777777" w:rsidR="00250075" w:rsidRPr="002D3AD3" w:rsidRDefault="00250075" w:rsidP="0025007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6BDCB028" w14:textId="77777777" w:rsidR="00250075" w:rsidRDefault="00250075" w:rsidP="0025007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2CEEA29A" w14:textId="59247D33" w:rsidR="00250075" w:rsidRDefault="00ED7D65" w:rsidP="00250075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Create entry for project record.</w:t>
      </w:r>
    </w:p>
    <w:p w14:paraId="67E3F932" w14:textId="219111F5" w:rsidR="00ED7D65" w:rsidRDefault="00ED7D65" w:rsidP="00250075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Create entry for associated project manager record by using </w:t>
      </w:r>
      <w:proofErr w:type="spellStart"/>
      <w:r>
        <w:rPr>
          <w:rFonts w:cs="Arial"/>
          <w:sz w:val="20"/>
          <w:szCs w:val="20"/>
        </w:rPr>
        <w:t>programManagerId</w:t>
      </w:r>
      <w:proofErr w:type="spellEnd"/>
      <w:r>
        <w:rPr>
          <w:rFonts w:cs="Arial"/>
          <w:sz w:val="20"/>
          <w:szCs w:val="20"/>
        </w:rPr>
        <w:t xml:space="preserve"> property.</w:t>
      </w:r>
    </w:p>
    <w:p w14:paraId="59E0C1B7" w14:textId="332065CD" w:rsidR="00250075" w:rsidRPr="004939D5" w:rsidRDefault="00250075" w:rsidP="0025007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="00ED7D65">
        <w:rPr>
          <w:rFonts w:cs="Arial"/>
          <w:sz w:val="20"/>
          <w:szCs w:val="20"/>
        </w:rPr>
        <w:t>true/false</w:t>
      </w:r>
    </w:p>
    <w:p w14:paraId="1E74662B" w14:textId="77777777" w:rsidR="00250075" w:rsidRPr="00562FA0" w:rsidRDefault="00250075" w:rsidP="00562FA0">
      <w:pPr>
        <w:ind w:left="1440" w:firstLine="720"/>
        <w:rPr>
          <w:rFonts w:cs="Arial"/>
          <w:b/>
          <w:bCs/>
          <w:sz w:val="24"/>
          <w:szCs w:val="24"/>
        </w:rPr>
      </w:pPr>
      <w:r w:rsidRPr="00562FA0">
        <w:rPr>
          <w:rFonts w:cs="Arial"/>
          <w:b/>
          <w:bCs/>
          <w:sz w:val="24"/>
          <w:szCs w:val="24"/>
        </w:rPr>
        <w:t>New Implementation:</w:t>
      </w:r>
    </w:p>
    <w:p w14:paraId="72804D8B" w14:textId="77777777" w:rsidR="00250075" w:rsidRDefault="00250075" w:rsidP="0025007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3F2BCA1A" w14:textId="77777777" w:rsidR="00250075" w:rsidRDefault="00250075" w:rsidP="0025007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0DF523FC" w14:textId="63C7488B" w:rsidR="00250075" w:rsidRPr="00E63B01" w:rsidRDefault="00250075" w:rsidP="0025007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10723A8A" w14:textId="07C3488F" w:rsidR="00250075" w:rsidRDefault="00250075" w:rsidP="0025007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>Tables:</w:t>
      </w:r>
      <w:r>
        <w:rPr>
          <w:rFonts w:cs="Arial"/>
          <w:sz w:val="20"/>
          <w:szCs w:val="20"/>
        </w:rPr>
        <w:t xml:space="preserve"> </w:t>
      </w:r>
      <w:r w:rsidR="00184762">
        <w:rPr>
          <w:rFonts w:cs="Arial"/>
          <w:sz w:val="20"/>
          <w:szCs w:val="20"/>
        </w:rPr>
        <w:t xml:space="preserve">Project, and project manager </w:t>
      </w:r>
    </w:p>
    <w:p w14:paraId="04CAA1ED" w14:textId="77777777" w:rsidR="00A118EE" w:rsidRPr="004D279D" w:rsidRDefault="00A118EE" w:rsidP="00A118E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6CB2C3B5" w14:textId="77777777" w:rsidR="00A118EE" w:rsidRPr="00664A1B" w:rsidRDefault="00A118EE" w:rsidP="00A118EE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lastRenderedPageBreak/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210AE2F4" w14:textId="77777777" w:rsidR="00A118EE" w:rsidRPr="004D279D" w:rsidRDefault="00A118EE" w:rsidP="00A118EE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Project</w:t>
      </w:r>
      <w:r>
        <w:rPr>
          <w:rFonts w:ascii="Courier New" w:hAnsi="Courier New" w:cs="Courier New"/>
          <w:sz w:val="20"/>
          <w:szCs w:val="20"/>
        </w:rPr>
        <w:t>s</w:t>
      </w:r>
      <w:r w:rsidRPr="004D279D">
        <w:rPr>
          <w:rFonts w:ascii="Courier New" w:hAnsi="Courier New" w:cs="Courier New"/>
          <w:sz w:val="20"/>
          <w:szCs w:val="20"/>
        </w:rPr>
        <w:t xml:space="preserve"> </w:t>
      </w:r>
    </w:p>
    <w:p w14:paraId="39B16935" w14:textId="77777777" w:rsidR="00A118EE" w:rsidRPr="004D279D" w:rsidRDefault="00A118EE" w:rsidP="00A118EE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 w:rsidRPr="004D279D">
        <w:rPr>
          <w:rFonts w:ascii="Courier New" w:hAnsi="Courier New" w:cs="Courier New"/>
          <w:sz w:val="20"/>
          <w:szCs w:val="20"/>
        </w:rPr>
        <w:t>ProjectManager</w:t>
      </w:r>
      <w:r>
        <w:rPr>
          <w:rFonts w:ascii="Courier New" w:hAnsi="Courier New" w:cs="Courier New"/>
          <w:sz w:val="20"/>
          <w:szCs w:val="20"/>
        </w:rPr>
        <w:t>s</w:t>
      </w:r>
      <w:proofErr w:type="spellEnd"/>
    </w:p>
    <w:p w14:paraId="661DE36E" w14:textId="77777777" w:rsidR="00A118EE" w:rsidRPr="00664A1B" w:rsidRDefault="00A118EE" w:rsidP="00A118EE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526D49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green"/>
          <w:lang w:bidi="ar-SA"/>
        </w:rPr>
        <w:t>HRMSOrganization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23AAD040" w14:textId="030E04CF" w:rsidR="00A118EE" w:rsidRPr="00526D49" w:rsidRDefault="005D009B" w:rsidP="00A118EE">
      <w:pPr>
        <w:pStyle w:val="ListParagraph"/>
        <w:numPr>
          <w:ilvl w:val="5"/>
          <w:numId w:val="24"/>
        </w:numPr>
        <w:rPr>
          <w:rFonts w:cs="Arial"/>
          <w:sz w:val="20"/>
          <w:szCs w:val="20"/>
          <w:highlight w:val="green"/>
        </w:rPr>
      </w:pPr>
      <w:proofErr w:type="spellStart"/>
      <w:r w:rsidRPr="00526D49">
        <w:rPr>
          <w:rFonts w:ascii="Courier New" w:hAnsi="Courier New" w:cs="Courier New"/>
          <w:sz w:val="20"/>
          <w:szCs w:val="20"/>
          <w:highlight w:val="green"/>
        </w:rPr>
        <w:t>ProjectTypes</w:t>
      </w:r>
      <w:proofErr w:type="spellEnd"/>
    </w:p>
    <w:p w14:paraId="6B03E031" w14:textId="6D103DF9" w:rsidR="00A118EE" w:rsidRPr="00526D49" w:rsidRDefault="005D009B" w:rsidP="00A118EE">
      <w:pPr>
        <w:pStyle w:val="ListParagraph"/>
        <w:numPr>
          <w:ilvl w:val="5"/>
          <w:numId w:val="24"/>
        </w:numPr>
        <w:rPr>
          <w:rFonts w:cs="Arial"/>
          <w:sz w:val="20"/>
          <w:szCs w:val="20"/>
          <w:highlight w:val="green"/>
        </w:rPr>
      </w:pPr>
      <w:r w:rsidRPr="00526D49">
        <w:rPr>
          <w:rFonts w:ascii="Courier New" w:hAnsi="Courier New" w:cs="Courier New"/>
          <w:sz w:val="20"/>
          <w:szCs w:val="20"/>
          <w:highlight w:val="green"/>
        </w:rPr>
        <w:t>Domain</w:t>
      </w:r>
    </w:p>
    <w:p w14:paraId="0EBCB9CE" w14:textId="478B5428" w:rsidR="00A118EE" w:rsidRPr="00526D49" w:rsidRDefault="005D009B" w:rsidP="00A118EE">
      <w:pPr>
        <w:pStyle w:val="ListParagraph"/>
        <w:numPr>
          <w:ilvl w:val="5"/>
          <w:numId w:val="24"/>
        </w:numPr>
        <w:rPr>
          <w:rFonts w:cs="Arial"/>
          <w:sz w:val="20"/>
          <w:szCs w:val="20"/>
          <w:highlight w:val="green"/>
        </w:rPr>
      </w:pPr>
      <w:r w:rsidRPr="00526D49">
        <w:rPr>
          <w:rFonts w:ascii="Courier New" w:hAnsi="Courier New" w:cs="Courier New"/>
          <w:sz w:val="20"/>
          <w:szCs w:val="20"/>
          <w:highlight w:val="green"/>
        </w:rPr>
        <w:t>Clients</w:t>
      </w:r>
    </w:p>
    <w:p w14:paraId="7930CD01" w14:textId="77BF4C8D" w:rsidR="00A118EE" w:rsidRPr="00526D49" w:rsidRDefault="000F3E9D" w:rsidP="00A118EE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  <w:highlight w:val="green"/>
        </w:rPr>
      </w:pPr>
      <w:r w:rsidRPr="00526D49">
        <w:rPr>
          <w:rFonts w:ascii="Courier New" w:hAnsi="Courier New" w:cs="Courier New"/>
          <w:sz w:val="20"/>
          <w:szCs w:val="20"/>
          <w:highlight w:val="green"/>
        </w:rPr>
        <w:t>Department</w:t>
      </w:r>
      <w:r w:rsidR="00290651" w:rsidRPr="00526D49">
        <w:rPr>
          <w:rFonts w:ascii="Courier New" w:hAnsi="Courier New" w:cs="Courier New"/>
          <w:sz w:val="20"/>
          <w:szCs w:val="20"/>
          <w:highlight w:val="green"/>
        </w:rPr>
        <w:t>s</w:t>
      </w:r>
    </w:p>
    <w:p w14:paraId="3E0801D8" w14:textId="77777777" w:rsidR="000779C9" w:rsidRPr="00526D49" w:rsidRDefault="000779C9" w:rsidP="000779C9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  <w:highlight w:val="green"/>
        </w:rPr>
      </w:pPr>
      <w:proofErr w:type="spellStart"/>
      <w:r w:rsidRPr="00526D49">
        <w:rPr>
          <w:rFonts w:ascii="Courier New" w:hAnsi="Courier New" w:cs="Courier New"/>
          <w:sz w:val="20"/>
          <w:szCs w:val="20"/>
          <w:highlight w:val="green"/>
        </w:rPr>
        <w:t>PracticeArea</w:t>
      </w:r>
      <w:proofErr w:type="spellEnd"/>
    </w:p>
    <w:p w14:paraId="60358FE7" w14:textId="5C58124C" w:rsidR="00A118EE" w:rsidRPr="00526D49" w:rsidRDefault="00290651" w:rsidP="00A118EE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  <w:highlight w:val="green"/>
        </w:rPr>
      </w:pPr>
      <w:r w:rsidRPr="00526D49">
        <w:rPr>
          <w:rFonts w:ascii="Courier New" w:hAnsi="Courier New" w:cs="Courier New"/>
          <w:sz w:val="20"/>
          <w:szCs w:val="20"/>
          <w:highlight w:val="green"/>
        </w:rPr>
        <w:t>Status</w:t>
      </w:r>
    </w:p>
    <w:p w14:paraId="093C7842" w14:textId="42D1739C" w:rsidR="00250075" w:rsidRPr="000710FE" w:rsidRDefault="00250075" w:rsidP="00250075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 w:rsidR="004F3236">
        <w:rPr>
          <w:rFonts w:cs="Arial"/>
          <w:sz w:val="20"/>
          <w:szCs w:val="20"/>
        </w:rPr>
        <w:t>Cross communication is required for verifying entries exist for client, practice area, and other table with sent Id’s.</w:t>
      </w:r>
    </w:p>
    <w:p w14:paraId="6FDE3153" w14:textId="6A7FE28A" w:rsidR="00250075" w:rsidRPr="001A6ACC" w:rsidRDefault="00250075" w:rsidP="00250075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</w:t>
      </w:r>
      <w:r w:rsidR="004F3236">
        <w:rPr>
          <w:rFonts w:cs="Arial"/>
          <w:sz w:val="20"/>
          <w:szCs w:val="20"/>
        </w:rPr>
        <w:t>Project</w:t>
      </w:r>
    </w:p>
    <w:p w14:paraId="4722B78D" w14:textId="2983B638" w:rsidR="001A6ACC" w:rsidRPr="001A6ACC" w:rsidRDefault="001A6ACC" w:rsidP="001A6AC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1A6ACC">
        <w:rPr>
          <w:rFonts w:cs="Arial"/>
          <w:sz w:val="20"/>
          <w:szCs w:val="20"/>
        </w:rPr>
        <w:t>Write functionality of creating project manager separately.</w:t>
      </w:r>
    </w:p>
    <w:p w14:paraId="3A172394" w14:textId="00125A5C" w:rsidR="00250075" w:rsidRDefault="00250075" w:rsidP="0025007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5B212980" w14:textId="6A11D775" w:rsidR="00674349" w:rsidRPr="00674349" w:rsidRDefault="00674349" w:rsidP="00674349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674349">
        <w:rPr>
          <w:rFonts w:cs="Arial"/>
          <w:sz w:val="20"/>
          <w:szCs w:val="20"/>
        </w:rPr>
        <w:t>Project API.</w:t>
      </w:r>
    </w:p>
    <w:p w14:paraId="3BE3A357" w14:textId="77777777" w:rsidR="00F73817" w:rsidRPr="0077184B" w:rsidRDefault="00F73817" w:rsidP="00F73817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Pr="00674349">
        <w:rPr>
          <w:rFonts w:cs="Arial"/>
          <w:sz w:val="20"/>
          <w:szCs w:val="20"/>
        </w:rPr>
        <w:t>Project</w:t>
      </w:r>
    </w:p>
    <w:p w14:paraId="29F8821F" w14:textId="7CF88E7A" w:rsidR="00FE4836" w:rsidRPr="0041103B" w:rsidRDefault="00FE4836" w:rsidP="00FE4836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>
        <w:rPr>
          <w:rFonts w:cs="Arial"/>
          <w:sz w:val="20"/>
          <w:szCs w:val="20"/>
        </w:rPr>
        <w:t>Project</w:t>
      </w:r>
      <w:r w:rsidRPr="00FE4836">
        <w:rPr>
          <w:rFonts w:cs="Arial"/>
          <w:sz w:val="20"/>
          <w:szCs w:val="20"/>
        </w:rPr>
        <w:t>Controller.cs</w:t>
      </w:r>
    </w:p>
    <w:p w14:paraId="3DA4AC70" w14:textId="60532DD6" w:rsidR="00FE4836" w:rsidRPr="00FE4836" w:rsidRDefault="00FE4836" w:rsidP="00FE4836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FE4836">
        <w:rPr>
          <w:rFonts w:ascii="Courier New" w:hAnsi="Courier New" w:cs="Courier New"/>
          <w:sz w:val="20"/>
          <w:szCs w:val="20"/>
        </w:rPr>
        <w:t xml:space="preserve">: </w:t>
      </w:r>
      <w:r w:rsidRPr="00674349">
        <w:rPr>
          <w:rFonts w:cs="Arial"/>
          <w:sz w:val="20"/>
          <w:szCs w:val="20"/>
        </w:rPr>
        <w:t>Create</w:t>
      </w:r>
    </w:p>
    <w:p w14:paraId="24BCCA4C" w14:textId="7E0DAC40" w:rsidR="00250075" w:rsidRPr="00674349" w:rsidRDefault="00250075" w:rsidP="00674349">
      <w:pPr>
        <w:pStyle w:val="ListParagraph"/>
        <w:numPr>
          <w:ilvl w:val="0"/>
          <w:numId w:val="33"/>
        </w:numPr>
        <w:rPr>
          <w:rFonts w:cs="Arial"/>
          <w:sz w:val="20"/>
          <w:szCs w:val="20"/>
        </w:rPr>
      </w:pPr>
      <w:r w:rsidRPr="00674349">
        <w:rPr>
          <w:rFonts w:ascii="Courier New" w:hAnsi="Courier New" w:cs="Courier New"/>
          <w:sz w:val="20"/>
          <w:szCs w:val="20"/>
        </w:rPr>
        <w:t xml:space="preserve">Path: </w:t>
      </w:r>
      <w:r w:rsidRPr="00674349">
        <w:rPr>
          <w:rFonts w:cs="Arial"/>
          <w:sz w:val="20"/>
          <w:szCs w:val="20"/>
        </w:rPr>
        <w:t>{{HostName}}/</w:t>
      </w:r>
      <w:r w:rsidR="00052F0D" w:rsidRPr="00674349">
        <w:rPr>
          <w:rFonts w:cs="Arial"/>
          <w:sz w:val="20"/>
          <w:szCs w:val="20"/>
        </w:rPr>
        <w:t>project</w:t>
      </w:r>
      <w:r w:rsidRPr="00674349">
        <w:rPr>
          <w:rFonts w:cs="Arial"/>
          <w:sz w:val="20"/>
          <w:szCs w:val="20"/>
        </w:rPr>
        <w:t>/</w:t>
      </w:r>
      <w:proofErr w:type="spellStart"/>
      <w:r w:rsidRPr="00674349">
        <w:rPr>
          <w:rFonts w:cs="Arial"/>
          <w:sz w:val="20"/>
          <w:szCs w:val="20"/>
        </w:rPr>
        <w:t>api</w:t>
      </w:r>
      <w:proofErr w:type="spellEnd"/>
      <w:r w:rsidRPr="00674349">
        <w:rPr>
          <w:rFonts w:cs="Arial"/>
          <w:sz w:val="20"/>
          <w:szCs w:val="20"/>
        </w:rPr>
        <w:t>/v1/</w:t>
      </w:r>
      <w:r w:rsidR="00052F0D" w:rsidRPr="00674349">
        <w:rPr>
          <w:rFonts w:cs="Arial"/>
          <w:sz w:val="20"/>
          <w:szCs w:val="20"/>
        </w:rPr>
        <w:t>Project</w:t>
      </w:r>
      <w:r w:rsidRPr="00674349">
        <w:rPr>
          <w:rFonts w:cs="Arial"/>
          <w:sz w:val="20"/>
          <w:szCs w:val="20"/>
        </w:rPr>
        <w:t>/</w:t>
      </w:r>
      <w:r w:rsidR="00D85DCC" w:rsidRPr="00674349">
        <w:rPr>
          <w:rFonts w:cs="Arial"/>
          <w:sz w:val="20"/>
          <w:szCs w:val="20"/>
        </w:rPr>
        <w:t>Create</w:t>
      </w:r>
    </w:p>
    <w:p w14:paraId="79A97DCD" w14:textId="77777777" w:rsidR="00250075" w:rsidRDefault="00250075" w:rsidP="00674349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F618E3">
        <w:rPr>
          <w:rFonts w:ascii="Courier New" w:hAnsi="Courier New" w:cs="Courier New"/>
          <w:sz w:val="20"/>
          <w:szCs w:val="20"/>
        </w:rPr>
        <w:t xml:space="preserve">Inputs: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250075" w14:paraId="420265C0" w14:textId="77777777" w:rsidTr="006C49FC">
        <w:tc>
          <w:tcPr>
            <w:tcW w:w="1838" w:type="dxa"/>
          </w:tcPr>
          <w:p w14:paraId="764C2A83" w14:textId="77777777" w:rsidR="00250075" w:rsidRPr="00EB0E0A" w:rsidRDefault="0025007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6307EC55" w14:textId="77777777" w:rsidR="00250075" w:rsidRPr="00EB0E0A" w:rsidRDefault="0025007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250075" w14:paraId="04382CC7" w14:textId="77777777" w:rsidTr="006C49FC">
        <w:trPr>
          <w:trHeight w:val="269"/>
        </w:trPr>
        <w:tc>
          <w:tcPr>
            <w:tcW w:w="1838" w:type="dxa"/>
          </w:tcPr>
          <w:p w14:paraId="71064DAA" w14:textId="34B2EB1D" w:rsidR="00250075" w:rsidRPr="00EB0E0A" w:rsidRDefault="00D85DCC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projectIn</w:t>
            </w:r>
            <w:proofErr w:type="spellEnd"/>
          </w:p>
        </w:tc>
        <w:tc>
          <w:tcPr>
            <w:tcW w:w="1276" w:type="dxa"/>
          </w:tcPr>
          <w:p w14:paraId="19DE6793" w14:textId="2EDCA90E" w:rsidR="00250075" w:rsidRPr="00EB0E0A" w:rsidRDefault="00D85DCC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Project</w:t>
            </w:r>
          </w:p>
        </w:tc>
      </w:tr>
    </w:tbl>
    <w:p w14:paraId="18962184" w14:textId="0EE9BD49" w:rsidR="00674349" w:rsidRDefault="00674349" w:rsidP="00674349">
      <w:pPr>
        <w:pStyle w:val="ListParagraph"/>
        <w:ind w:left="3300"/>
        <w:rPr>
          <w:rFonts w:cs="Arial"/>
          <w:sz w:val="20"/>
          <w:szCs w:val="20"/>
        </w:rPr>
      </w:pPr>
    </w:p>
    <w:p w14:paraId="0FBBE5F0" w14:textId="658C109A" w:rsidR="00674349" w:rsidRPr="00674349" w:rsidRDefault="00674349" w:rsidP="00674349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674349">
        <w:rPr>
          <w:rFonts w:cs="Arial"/>
          <w:sz w:val="20"/>
          <w:szCs w:val="20"/>
        </w:rPr>
        <w:t xml:space="preserve">Project </w:t>
      </w:r>
      <w:r>
        <w:rPr>
          <w:rFonts w:cs="Arial"/>
          <w:sz w:val="20"/>
          <w:szCs w:val="20"/>
        </w:rPr>
        <w:t xml:space="preserve">Manager </w:t>
      </w:r>
      <w:r w:rsidRPr="00674349">
        <w:rPr>
          <w:rFonts w:cs="Arial"/>
          <w:sz w:val="20"/>
          <w:szCs w:val="20"/>
        </w:rPr>
        <w:t>API.</w:t>
      </w:r>
    </w:p>
    <w:p w14:paraId="0AF6DF5D" w14:textId="77777777" w:rsidR="00F73817" w:rsidRPr="0077184B" w:rsidRDefault="00F73817" w:rsidP="00F73817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Pr="00674349">
        <w:rPr>
          <w:rFonts w:cs="Arial"/>
          <w:sz w:val="20"/>
          <w:szCs w:val="20"/>
        </w:rPr>
        <w:t>Project</w:t>
      </w:r>
    </w:p>
    <w:p w14:paraId="63A60DA3" w14:textId="6CF2B899" w:rsidR="00184AB9" w:rsidRPr="0041103B" w:rsidRDefault="00184AB9" w:rsidP="00184AB9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674349">
        <w:rPr>
          <w:rFonts w:cs="Arial"/>
          <w:sz w:val="20"/>
          <w:szCs w:val="20"/>
        </w:rPr>
        <w:t>Project</w:t>
      </w:r>
      <w:r>
        <w:rPr>
          <w:rFonts w:cs="Arial"/>
          <w:sz w:val="20"/>
          <w:szCs w:val="20"/>
        </w:rPr>
        <w:t>Manager</w:t>
      </w:r>
      <w:r w:rsidRPr="00FE4836">
        <w:rPr>
          <w:rFonts w:cs="Arial"/>
          <w:sz w:val="20"/>
          <w:szCs w:val="20"/>
        </w:rPr>
        <w:t>Controller.cs</w:t>
      </w:r>
      <w:proofErr w:type="spellEnd"/>
    </w:p>
    <w:p w14:paraId="7465FF9A" w14:textId="77777777" w:rsidR="00184AB9" w:rsidRPr="00FE4836" w:rsidRDefault="00184AB9" w:rsidP="00184AB9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FE4836">
        <w:rPr>
          <w:rFonts w:ascii="Courier New" w:hAnsi="Courier New" w:cs="Courier New"/>
          <w:sz w:val="20"/>
          <w:szCs w:val="20"/>
        </w:rPr>
        <w:t xml:space="preserve">: </w:t>
      </w:r>
      <w:r w:rsidRPr="00674349">
        <w:rPr>
          <w:rFonts w:cs="Arial"/>
          <w:sz w:val="20"/>
          <w:szCs w:val="20"/>
        </w:rPr>
        <w:t>Create</w:t>
      </w:r>
    </w:p>
    <w:p w14:paraId="3670D824" w14:textId="16A1014F" w:rsidR="00674349" w:rsidRPr="00674349" w:rsidRDefault="00674349" w:rsidP="00674349">
      <w:pPr>
        <w:pStyle w:val="ListParagraph"/>
        <w:numPr>
          <w:ilvl w:val="0"/>
          <w:numId w:val="33"/>
        </w:numPr>
        <w:rPr>
          <w:rFonts w:cs="Arial"/>
          <w:sz w:val="20"/>
          <w:szCs w:val="20"/>
        </w:rPr>
      </w:pPr>
      <w:r w:rsidRPr="00674349">
        <w:rPr>
          <w:rFonts w:ascii="Courier New" w:hAnsi="Courier New" w:cs="Courier New"/>
          <w:sz w:val="20"/>
          <w:szCs w:val="20"/>
        </w:rPr>
        <w:t xml:space="preserve">Path: </w:t>
      </w:r>
      <w:r w:rsidRPr="00674349">
        <w:rPr>
          <w:rFonts w:cs="Arial"/>
          <w:sz w:val="20"/>
          <w:szCs w:val="20"/>
        </w:rPr>
        <w:t>{{HostName}}/project/</w:t>
      </w:r>
      <w:proofErr w:type="spellStart"/>
      <w:r w:rsidRPr="00674349">
        <w:rPr>
          <w:rFonts w:cs="Arial"/>
          <w:sz w:val="20"/>
          <w:szCs w:val="20"/>
        </w:rPr>
        <w:t>api</w:t>
      </w:r>
      <w:proofErr w:type="spellEnd"/>
      <w:r w:rsidRPr="00674349">
        <w:rPr>
          <w:rFonts w:cs="Arial"/>
          <w:sz w:val="20"/>
          <w:szCs w:val="20"/>
        </w:rPr>
        <w:t>/v1/</w:t>
      </w:r>
      <w:proofErr w:type="spellStart"/>
      <w:r w:rsidRPr="00674349">
        <w:rPr>
          <w:rFonts w:cs="Arial"/>
          <w:sz w:val="20"/>
          <w:szCs w:val="20"/>
        </w:rPr>
        <w:t>Project</w:t>
      </w:r>
      <w:r>
        <w:rPr>
          <w:rFonts w:cs="Arial"/>
          <w:sz w:val="20"/>
          <w:szCs w:val="20"/>
        </w:rPr>
        <w:t>Manager</w:t>
      </w:r>
      <w:proofErr w:type="spellEnd"/>
      <w:r w:rsidRPr="00674349">
        <w:rPr>
          <w:rFonts w:cs="Arial"/>
          <w:sz w:val="20"/>
          <w:szCs w:val="20"/>
        </w:rPr>
        <w:t>/Create</w:t>
      </w:r>
    </w:p>
    <w:p w14:paraId="2220C083" w14:textId="77777777" w:rsidR="00674349" w:rsidRDefault="00674349" w:rsidP="00674349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F618E3">
        <w:rPr>
          <w:rFonts w:ascii="Courier New" w:hAnsi="Courier New" w:cs="Courier New"/>
          <w:sz w:val="20"/>
          <w:szCs w:val="20"/>
        </w:rPr>
        <w:t xml:space="preserve">Inputs: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674349" w14:paraId="7D918024" w14:textId="77777777" w:rsidTr="006C49FC">
        <w:tc>
          <w:tcPr>
            <w:tcW w:w="1838" w:type="dxa"/>
          </w:tcPr>
          <w:p w14:paraId="5D86167D" w14:textId="77777777" w:rsidR="00674349" w:rsidRPr="00EB0E0A" w:rsidRDefault="00674349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7C199C63" w14:textId="77777777" w:rsidR="00674349" w:rsidRPr="00EB0E0A" w:rsidRDefault="00674349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674349" w14:paraId="6C1DC8D5" w14:textId="77777777" w:rsidTr="006C49FC">
        <w:trPr>
          <w:trHeight w:val="269"/>
        </w:trPr>
        <w:tc>
          <w:tcPr>
            <w:tcW w:w="1838" w:type="dxa"/>
          </w:tcPr>
          <w:p w14:paraId="51EDE0C9" w14:textId="77777777" w:rsidR="00674349" w:rsidRPr="00EB0E0A" w:rsidRDefault="00674349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projectIn</w:t>
            </w:r>
            <w:proofErr w:type="spellEnd"/>
          </w:p>
        </w:tc>
        <w:tc>
          <w:tcPr>
            <w:tcW w:w="1276" w:type="dxa"/>
          </w:tcPr>
          <w:p w14:paraId="2DD554AA" w14:textId="77777777" w:rsidR="00674349" w:rsidRPr="00EB0E0A" w:rsidRDefault="00674349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Project</w:t>
            </w:r>
          </w:p>
        </w:tc>
      </w:tr>
    </w:tbl>
    <w:p w14:paraId="6AEF164D" w14:textId="77777777" w:rsidR="00CE6BC5" w:rsidRPr="00CE6BC5" w:rsidRDefault="00CE6BC5" w:rsidP="00D53B88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36" w:name="_Toc45819744"/>
      <w:r w:rsidRPr="00CE6BC5">
        <w:rPr>
          <w:rFonts w:cs="Arial"/>
          <w:caps w:val="0"/>
        </w:rPr>
        <w:t>Project/PutProject</w:t>
      </w:r>
      <w:bookmarkEnd w:id="36"/>
    </w:p>
    <w:p w14:paraId="5DF91E1D" w14:textId="77777777" w:rsidR="00F32A17" w:rsidRPr="00934F18" w:rsidRDefault="00F32A17" w:rsidP="00F32A17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934F18">
        <w:rPr>
          <w:sz w:val="20"/>
          <w:szCs w:val="20"/>
        </w:rPr>
        <w:t>The above method is for Roles = "</w:t>
      </w:r>
      <w:r w:rsidRPr="00A431A6">
        <w:rPr>
          <w:rFonts w:ascii="Courier New" w:hAnsi="Courier New" w:cs="Courier New"/>
          <w:sz w:val="20"/>
          <w:szCs w:val="20"/>
        </w:rPr>
        <w:t>Program Manager, Department Head, HRA, HRM</w:t>
      </w:r>
      <w:r w:rsidRPr="00934F18">
        <w:rPr>
          <w:sz w:val="20"/>
          <w:szCs w:val="20"/>
        </w:rPr>
        <w:t>".</w:t>
      </w:r>
    </w:p>
    <w:p w14:paraId="03E271BE" w14:textId="62DD6973" w:rsidR="00CE6BC5" w:rsidRPr="005A398F" w:rsidRDefault="00CE6BC5" w:rsidP="005A398F">
      <w:pPr>
        <w:ind w:left="1440" w:firstLine="720"/>
        <w:rPr>
          <w:rFonts w:cs="Arial"/>
          <w:b/>
          <w:bCs/>
          <w:sz w:val="24"/>
          <w:szCs w:val="24"/>
        </w:rPr>
      </w:pPr>
      <w:r w:rsidRPr="005A398F">
        <w:rPr>
          <w:rFonts w:cs="Arial"/>
          <w:b/>
          <w:bCs/>
          <w:sz w:val="24"/>
          <w:szCs w:val="24"/>
        </w:rPr>
        <w:t>Existing Implementation:</w:t>
      </w:r>
    </w:p>
    <w:p w14:paraId="21323D9F" w14:textId="77777777" w:rsidR="00CE6BC5" w:rsidRDefault="00CE6BC5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Input parameter for this method is as below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CE6BC5" w14:paraId="52F99640" w14:textId="77777777" w:rsidTr="00021EE1">
        <w:tc>
          <w:tcPr>
            <w:tcW w:w="1838" w:type="dxa"/>
          </w:tcPr>
          <w:p w14:paraId="1F72CE10" w14:textId="77777777" w:rsidR="00CE6BC5" w:rsidRPr="00EB0E0A" w:rsidRDefault="00CE6BC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1257F25D" w14:textId="77777777" w:rsidR="00CE6BC5" w:rsidRPr="00EB0E0A" w:rsidRDefault="00CE6BC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CE6BC5" w14:paraId="0967EE3F" w14:textId="77777777" w:rsidTr="00021EE1">
        <w:trPr>
          <w:trHeight w:val="269"/>
        </w:trPr>
        <w:tc>
          <w:tcPr>
            <w:tcW w:w="1838" w:type="dxa"/>
          </w:tcPr>
          <w:p w14:paraId="4C06057E" w14:textId="77777777" w:rsidR="00CE6BC5" w:rsidRPr="00EB0E0A" w:rsidRDefault="00CE6BC5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1B0A89">
              <w:rPr>
                <w:rFonts w:cs="Arial"/>
                <w:sz w:val="20"/>
                <w:szCs w:val="20"/>
              </w:rPr>
              <w:t>project</w:t>
            </w:r>
          </w:p>
        </w:tc>
        <w:tc>
          <w:tcPr>
            <w:tcW w:w="1276" w:type="dxa"/>
          </w:tcPr>
          <w:p w14:paraId="1E0D905C" w14:textId="77777777" w:rsidR="00CE6BC5" w:rsidRPr="00EB0E0A" w:rsidRDefault="00CE6BC5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ProjectData</w:t>
            </w:r>
            <w:proofErr w:type="spellEnd"/>
          </w:p>
        </w:tc>
      </w:tr>
    </w:tbl>
    <w:p w14:paraId="732B8BAC" w14:textId="77777777" w:rsidR="00CE6BC5" w:rsidRDefault="00CE6BC5" w:rsidP="00CE6BC5">
      <w:pPr>
        <w:pStyle w:val="ListParagraph"/>
        <w:ind w:left="2580"/>
        <w:rPr>
          <w:rFonts w:cs="Arial"/>
          <w:sz w:val="20"/>
          <w:szCs w:val="20"/>
        </w:rPr>
      </w:pPr>
    </w:p>
    <w:p w14:paraId="6EEBDB0D" w14:textId="77777777" w:rsidR="004F2A78" w:rsidRDefault="004F2A78" w:rsidP="004F2A7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ProjectController.cs</w:t>
      </w:r>
    </w:p>
    <w:p w14:paraId="693F82BF" w14:textId="3517333E" w:rsidR="004F2A78" w:rsidRPr="0078093A" w:rsidRDefault="004F2A78" w:rsidP="004F2A7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r w:rsidRPr="004F2A78">
        <w:rPr>
          <w:rFonts w:cs="Arial"/>
          <w:sz w:val="20"/>
          <w:szCs w:val="20"/>
        </w:rPr>
        <w:t>PutProject</w:t>
      </w:r>
    </w:p>
    <w:p w14:paraId="689A4CCD" w14:textId="248E3F70" w:rsidR="00CE6BC5" w:rsidRDefault="00CE6BC5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</w:t>
      </w:r>
      <w:r w:rsidR="00473A03">
        <w:rPr>
          <w:rFonts w:cs="Arial"/>
          <w:sz w:val="20"/>
          <w:szCs w:val="20"/>
        </w:rPr>
        <w:t xml:space="preserve">updating existing </w:t>
      </w:r>
      <w:r>
        <w:rPr>
          <w:rFonts w:cs="Arial"/>
          <w:sz w:val="20"/>
          <w:szCs w:val="20"/>
        </w:rPr>
        <w:t>project record.</w:t>
      </w:r>
    </w:p>
    <w:p w14:paraId="0E6FBBF9" w14:textId="692023B1" w:rsidR="0075342B" w:rsidRDefault="0075342B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If project</w:t>
      </w:r>
      <w:r w:rsidR="00473A03">
        <w:rPr>
          <w:rFonts w:cs="Arial"/>
          <w:sz w:val="20"/>
          <w:szCs w:val="20"/>
        </w:rPr>
        <w:t xml:space="preserve"> p</w:t>
      </w:r>
      <w:r>
        <w:rPr>
          <w:rFonts w:cs="Arial"/>
          <w:sz w:val="20"/>
          <w:szCs w:val="20"/>
        </w:rPr>
        <w:t>arameter is null, then throw “</w:t>
      </w:r>
      <w:r w:rsidRPr="0075342B">
        <w:rPr>
          <w:rFonts w:cs="Arial"/>
          <w:sz w:val="20"/>
          <w:szCs w:val="20"/>
        </w:rPr>
        <w:t>Details must be provided.</w:t>
      </w:r>
      <w:r>
        <w:rPr>
          <w:rFonts w:cs="Arial"/>
          <w:sz w:val="20"/>
          <w:szCs w:val="20"/>
        </w:rPr>
        <w:t>” error message.</w:t>
      </w:r>
    </w:p>
    <w:p w14:paraId="36DF3F6B" w14:textId="19AB6DED" w:rsidR="00CE6BC5" w:rsidRPr="009A2AF0" w:rsidRDefault="00CE6BC5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 xml:space="preserve">Call </w:t>
      </w:r>
      <w:proofErr w:type="spellStart"/>
      <w:r w:rsidR="00882E3A" w:rsidRPr="002C7D34">
        <w:rPr>
          <w:rFonts w:ascii="Courier New" w:hAnsi="Courier New" w:cs="Courier New"/>
          <w:sz w:val="20"/>
          <w:szCs w:val="20"/>
        </w:rPr>
        <w:t>usp_UpdateProject</w:t>
      </w:r>
      <w:proofErr w:type="spellEnd"/>
      <w:r w:rsidR="00882E3A" w:rsidRPr="002C7D34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by sending required parameters like project code </w:t>
      </w:r>
      <w:proofErr w:type="gramStart"/>
      <w:r>
        <w:rPr>
          <w:rFonts w:cs="Arial"/>
          <w:sz w:val="20"/>
          <w:szCs w:val="20"/>
        </w:rPr>
        <w:t>and etc.</w:t>
      </w:r>
      <w:proofErr w:type="gramEnd"/>
    </w:p>
    <w:p w14:paraId="2D90AF16" w14:textId="4B8A3658" w:rsidR="00CE6BC5" w:rsidRPr="002D3AD3" w:rsidRDefault="00882E3A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882E3A">
        <w:rPr>
          <w:rFonts w:cs="Arial"/>
          <w:sz w:val="20"/>
          <w:szCs w:val="20"/>
        </w:rPr>
        <w:t>usp_UpdateProject</w:t>
      </w:r>
      <w:proofErr w:type="spellEnd"/>
      <w:r w:rsidR="00CE6BC5">
        <w:rPr>
          <w:rFonts w:cs="Arial"/>
          <w:sz w:val="20"/>
          <w:szCs w:val="20"/>
        </w:rPr>
        <w:t>:</w:t>
      </w:r>
      <w:r w:rsidR="00CE6BC5" w:rsidRPr="002D3AD3">
        <w:rPr>
          <w:rFonts w:cs="Arial"/>
          <w:sz w:val="20"/>
          <w:szCs w:val="20"/>
        </w:rPr>
        <w:t xml:space="preserve"> </w:t>
      </w:r>
    </w:p>
    <w:p w14:paraId="2299A6DA" w14:textId="76CC552C" w:rsidR="00CE6BC5" w:rsidRPr="009A2AF0" w:rsidRDefault="00CE6BC5" w:rsidP="00CE6BC5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</w:t>
      </w:r>
      <w:r w:rsidR="00882E3A">
        <w:rPr>
          <w:rFonts w:cs="Arial"/>
          <w:sz w:val="20"/>
          <w:szCs w:val="20"/>
        </w:rPr>
        <w:t>updates existing</w:t>
      </w:r>
      <w:r>
        <w:rPr>
          <w:rFonts w:cs="Arial"/>
          <w:sz w:val="20"/>
          <w:szCs w:val="20"/>
        </w:rPr>
        <w:t xml:space="preserve"> project table</w:t>
      </w:r>
      <w:r w:rsidR="00882E3A">
        <w:rPr>
          <w:rFonts w:cs="Arial"/>
          <w:sz w:val="20"/>
          <w:szCs w:val="20"/>
        </w:rPr>
        <w:t xml:space="preserve"> entries</w:t>
      </w:r>
      <w:r>
        <w:rPr>
          <w:rFonts w:cs="Arial"/>
          <w:sz w:val="20"/>
          <w:szCs w:val="20"/>
        </w:rPr>
        <w:t>.</w:t>
      </w:r>
    </w:p>
    <w:p w14:paraId="060C75AB" w14:textId="1FD9EA57" w:rsidR="003A65A5" w:rsidRPr="001E3B1B" w:rsidRDefault="00CE6BC5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1E3B1B">
        <w:rPr>
          <w:rFonts w:ascii="Courier New" w:hAnsi="Courier New" w:cs="Courier New"/>
          <w:sz w:val="20"/>
          <w:szCs w:val="20"/>
        </w:rPr>
        <w:t>Tables:</w:t>
      </w:r>
      <w:r w:rsidRPr="001E3B1B">
        <w:rPr>
          <w:rFonts w:cs="Arial"/>
          <w:sz w:val="20"/>
          <w:szCs w:val="20"/>
        </w:rPr>
        <w:t xml:space="preserve"> Project</w:t>
      </w:r>
      <w:r w:rsidR="009C5E5F">
        <w:rPr>
          <w:rFonts w:cs="Arial"/>
          <w:sz w:val="20"/>
          <w:szCs w:val="20"/>
        </w:rPr>
        <w:t>s</w:t>
      </w:r>
      <w:r w:rsidRPr="001E3B1B">
        <w:rPr>
          <w:rFonts w:cs="Arial"/>
          <w:sz w:val="20"/>
          <w:szCs w:val="20"/>
        </w:rPr>
        <w:t>,</w:t>
      </w:r>
      <w:r w:rsidR="00A420B2">
        <w:rPr>
          <w:rFonts w:cs="Arial"/>
          <w:sz w:val="20"/>
          <w:szCs w:val="20"/>
        </w:rPr>
        <w:t xml:space="preserve"> </w:t>
      </w:r>
      <w:proofErr w:type="spellStart"/>
      <w:r w:rsidR="00882E3A" w:rsidRPr="001E3B1B">
        <w:rPr>
          <w:rFonts w:cs="Arial"/>
          <w:sz w:val="20"/>
          <w:szCs w:val="20"/>
        </w:rPr>
        <w:t>AssociateAllocation</w:t>
      </w:r>
      <w:proofErr w:type="spellEnd"/>
      <w:r w:rsidR="009C5E5F">
        <w:rPr>
          <w:rFonts w:cs="Arial"/>
          <w:sz w:val="20"/>
          <w:szCs w:val="20"/>
        </w:rPr>
        <w:t>,</w:t>
      </w:r>
      <w:r w:rsidR="00A420B2">
        <w:rPr>
          <w:rFonts w:cs="Arial"/>
          <w:sz w:val="20"/>
          <w:szCs w:val="20"/>
        </w:rPr>
        <w:t xml:space="preserve"> </w:t>
      </w:r>
      <w:proofErr w:type="spellStart"/>
      <w:r w:rsidR="0075342B" w:rsidRPr="001E3B1B">
        <w:rPr>
          <w:rFonts w:cs="Arial"/>
          <w:sz w:val="20"/>
          <w:szCs w:val="20"/>
        </w:rPr>
        <w:t>Project</w:t>
      </w:r>
      <w:r w:rsidRPr="001E3B1B">
        <w:rPr>
          <w:rFonts w:cs="Arial"/>
          <w:sz w:val="20"/>
          <w:szCs w:val="20"/>
        </w:rPr>
        <w:t>Manager</w:t>
      </w:r>
      <w:r w:rsidR="009C5E5F">
        <w:rPr>
          <w:rFonts w:cs="Arial"/>
          <w:sz w:val="20"/>
          <w:szCs w:val="20"/>
        </w:rPr>
        <w:t>s</w:t>
      </w:r>
      <w:proofErr w:type="spellEnd"/>
      <w:r w:rsidR="009C5E5F">
        <w:rPr>
          <w:rFonts w:cs="Arial"/>
          <w:sz w:val="20"/>
          <w:szCs w:val="20"/>
        </w:rPr>
        <w:t>,</w:t>
      </w:r>
      <w:r w:rsidR="00A420B2">
        <w:rPr>
          <w:rFonts w:cs="Arial"/>
          <w:sz w:val="20"/>
          <w:szCs w:val="20"/>
        </w:rPr>
        <w:t xml:space="preserve"> </w:t>
      </w:r>
      <w:r w:rsidR="009C5E5F" w:rsidRPr="00A420B2">
        <w:rPr>
          <w:rFonts w:cs="Arial"/>
          <w:sz w:val="20"/>
          <w:szCs w:val="20"/>
        </w:rPr>
        <w:t>Statu</w:t>
      </w:r>
      <w:r w:rsidR="00A420B2">
        <w:rPr>
          <w:rFonts w:cs="Arial"/>
          <w:sz w:val="20"/>
          <w:szCs w:val="20"/>
        </w:rPr>
        <w:t xml:space="preserve">s, and </w:t>
      </w:r>
      <w:proofErr w:type="spellStart"/>
      <w:r w:rsidR="009C5E5F" w:rsidRPr="00A420B2">
        <w:rPr>
          <w:rFonts w:cs="Arial"/>
          <w:sz w:val="20"/>
          <w:szCs w:val="20"/>
        </w:rPr>
        <w:t>CategoryMaster</w:t>
      </w:r>
      <w:proofErr w:type="spellEnd"/>
    </w:p>
    <w:p w14:paraId="2BE3A75B" w14:textId="77777777" w:rsidR="00CE6BC5" w:rsidRPr="002D3AD3" w:rsidRDefault="00CE6BC5" w:rsidP="00CE6BC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57980F2C" w14:textId="77777777" w:rsidR="00CE6BC5" w:rsidRDefault="00CE6BC5" w:rsidP="00CE6BC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7F8ADEE7" w14:textId="48E1ED09" w:rsidR="00CE6BC5" w:rsidRDefault="00613AA0" w:rsidP="00CE6BC5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Project State is sent as a closed then verify </w:t>
      </w:r>
      <w:proofErr w:type="spellStart"/>
      <w:r w:rsidRPr="00613AA0">
        <w:rPr>
          <w:rFonts w:cs="Arial"/>
          <w:sz w:val="20"/>
          <w:szCs w:val="20"/>
        </w:rPr>
        <w:t>AssociateAllocation</w:t>
      </w:r>
      <w:proofErr w:type="spellEnd"/>
      <w:r w:rsidRPr="00613AA0">
        <w:rPr>
          <w:rFonts w:cs="Arial"/>
          <w:sz w:val="20"/>
          <w:szCs w:val="20"/>
        </w:rPr>
        <w:t xml:space="preserve"> exists for </w:t>
      </w:r>
      <w:proofErr w:type="gramStart"/>
      <w:r w:rsidRPr="00613AA0">
        <w:rPr>
          <w:rFonts w:cs="Arial"/>
          <w:sz w:val="20"/>
          <w:szCs w:val="20"/>
        </w:rPr>
        <w:t>particular project</w:t>
      </w:r>
      <w:proofErr w:type="gramEnd"/>
      <w:r w:rsidRPr="00613AA0">
        <w:rPr>
          <w:rFonts w:cs="Arial"/>
          <w:sz w:val="20"/>
          <w:szCs w:val="20"/>
        </w:rPr>
        <w:t xml:space="preserve">. If exits, then </w:t>
      </w:r>
      <w:proofErr w:type="gramStart"/>
      <w:r w:rsidRPr="00613AA0">
        <w:rPr>
          <w:rFonts w:cs="Arial"/>
          <w:sz w:val="20"/>
          <w:szCs w:val="20"/>
        </w:rPr>
        <w:t>don’t</w:t>
      </w:r>
      <w:proofErr w:type="gramEnd"/>
      <w:r w:rsidRPr="00613AA0">
        <w:rPr>
          <w:rFonts w:cs="Arial"/>
          <w:sz w:val="20"/>
          <w:szCs w:val="20"/>
        </w:rPr>
        <w:t xml:space="preserve"> allow </w:t>
      </w:r>
      <w:r>
        <w:rPr>
          <w:rFonts w:cs="Arial"/>
          <w:sz w:val="20"/>
          <w:szCs w:val="20"/>
        </w:rPr>
        <w:t>updating project record.</w:t>
      </w:r>
    </w:p>
    <w:p w14:paraId="1E4F3F26" w14:textId="78A08452" w:rsidR="00613AA0" w:rsidRDefault="00613AA0" w:rsidP="00CE6BC5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If allocation does not exist, then project status to closed and inactivate project manager record.</w:t>
      </w:r>
    </w:p>
    <w:p w14:paraId="0D962E8B" w14:textId="41012D0F" w:rsidR="00CE6BC5" w:rsidRDefault="00613AA0" w:rsidP="00CE6BC5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For project state other than closed, update project records as per the sent parameter.</w:t>
      </w:r>
    </w:p>
    <w:p w14:paraId="652A73C9" w14:textId="09F1792A" w:rsidR="00613AA0" w:rsidRDefault="00613AA0" w:rsidP="00CE6BC5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Project Manager record update are performed only for user with Department head.</w:t>
      </w:r>
    </w:p>
    <w:p w14:paraId="55845041" w14:textId="77777777" w:rsidR="00CE6BC5" w:rsidRPr="004939D5" w:rsidRDefault="00CE6BC5" w:rsidP="00CE6BC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true/false</w:t>
      </w:r>
    </w:p>
    <w:p w14:paraId="5007AB93" w14:textId="77777777" w:rsidR="00CE6BC5" w:rsidRPr="005A398F" w:rsidRDefault="00CE6BC5" w:rsidP="005A398F">
      <w:pPr>
        <w:ind w:left="1440" w:firstLine="720"/>
        <w:rPr>
          <w:rFonts w:cs="Arial"/>
          <w:b/>
          <w:bCs/>
          <w:sz w:val="24"/>
          <w:szCs w:val="24"/>
        </w:rPr>
      </w:pPr>
      <w:r w:rsidRPr="005A398F">
        <w:rPr>
          <w:rFonts w:cs="Arial"/>
          <w:b/>
          <w:bCs/>
          <w:sz w:val="24"/>
          <w:szCs w:val="24"/>
        </w:rPr>
        <w:t>New Implementation:</w:t>
      </w:r>
    </w:p>
    <w:p w14:paraId="514DF7B3" w14:textId="77777777" w:rsidR="00CE6BC5" w:rsidRDefault="00CE6BC5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37246AF0" w14:textId="77777777" w:rsidR="00CE6BC5" w:rsidRDefault="00CE6BC5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0B275C05" w14:textId="77777777" w:rsidR="00CE6BC5" w:rsidRPr="00E63B01" w:rsidRDefault="00CE6BC5" w:rsidP="00CE6BC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7C9A5420" w14:textId="77777777" w:rsidR="001E3B1B" w:rsidRPr="004D279D" w:rsidRDefault="001E3B1B" w:rsidP="001E3B1B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479A3FA5" w14:textId="77777777" w:rsidR="001E3B1B" w:rsidRPr="00664A1B" w:rsidRDefault="001E3B1B" w:rsidP="001E3B1B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038865B3" w14:textId="77777777" w:rsidR="001E3B1B" w:rsidRPr="004D279D" w:rsidRDefault="001E3B1B" w:rsidP="001E3B1B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Project</w:t>
      </w:r>
      <w:r>
        <w:rPr>
          <w:rFonts w:ascii="Courier New" w:hAnsi="Courier New" w:cs="Courier New"/>
          <w:sz w:val="20"/>
          <w:szCs w:val="20"/>
        </w:rPr>
        <w:t>s</w:t>
      </w:r>
      <w:r w:rsidRPr="004D279D">
        <w:rPr>
          <w:rFonts w:ascii="Courier New" w:hAnsi="Courier New" w:cs="Courier New"/>
          <w:sz w:val="20"/>
          <w:szCs w:val="20"/>
        </w:rPr>
        <w:t xml:space="preserve"> </w:t>
      </w:r>
    </w:p>
    <w:p w14:paraId="22B245D1" w14:textId="77777777" w:rsidR="001E3B1B" w:rsidRPr="00AC5A08" w:rsidRDefault="001E3B1B" w:rsidP="001E3B1B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 w:rsidRPr="004D279D">
        <w:rPr>
          <w:rFonts w:ascii="Courier New" w:hAnsi="Courier New" w:cs="Courier New"/>
          <w:sz w:val="20"/>
          <w:szCs w:val="20"/>
        </w:rPr>
        <w:t>ProjectManager</w:t>
      </w:r>
      <w:r>
        <w:rPr>
          <w:rFonts w:ascii="Courier New" w:hAnsi="Courier New" w:cs="Courier New"/>
          <w:sz w:val="20"/>
          <w:szCs w:val="20"/>
        </w:rPr>
        <w:t>s</w:t>
      </w:r>
      <w:proofErr w:type="spellEnd"/>
    </w:p>
    <w:p w14:paraId="2C2D28D6" w14:textId="77777777" w:rsidR="001E3B1B" w:rsidRPr="00AC5A08" w:rsidRDefault="001E3B1B" w:rsidP="001E3B1B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AC5A08">
        <w:rPr>
          <w:rFonts w:ascii="Courier New" w:hAnsi="Courier New" w:cs="Courier New"/>
          <w:sz w:val="20"/>
          <w:szCs w:val="20"/>
        </w:rPr>
        <w:t>AssociateAllocation</w:t>
      </w:r>
      <w:proofErr w:type="spellEnd"/>
    </w:p>
    <w:p w14:paraId="5B845F46" w14:textId="77777777" w:rsidR="001E3B1B" w:rsidRPr="00664A1B" w:rsidRDefault="001E3B1B" w:rsidP="001E3B1B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526D49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green"/>
          <w:lang w:bidi="ar-SA"/>
        </w:rPr>
        <w:t>HRMSOrganization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0047EFDA" w14:textId="77777777" w:rsidR="001E3B1B" w:rsidRPr="00526D49" w:rsidRDefault="001E3B1B" w:rsidP="001E3B1B">
      <w:pPr>
        <w:pStyle w:val="ListParagraph"/>
        <w:numPr>
          <w:ilvl w:val="5"/>
          <w:numId w:val="24"/>
        </w:numPr>
        <w:rPr>
          <w:rFonts w:cs="Arial"/>
          <w:sz w:val="20"/>
          <w:szCs w:val="20"/>
          <w:highlight w:val="green"/>
        </w:rPr>
      </w:pPr>
      <w:proofErr w:type="spellStart"/>
      <w:r w:rsidRPr="00526D49">
        <w:rPr>
          <w:rFonts w:ascii="Courier New" w:hAnsi="Courier New" w:cs="Courier New"/>
          <w:sz w:val="20"/>
          <w:szCs w:val="20"/>
          <w:highlight w:val="green"/>
        </w:rPr>
        <w:t>ProjectTypes</w:t>
      </w:r>
      <w:proofErr w:type="spellEnd"/>
    </w:p>
    <w:p w14:paraId="62C9357E" w14:textId="77777777" w:rsidR="001E3B1B" w:rsidRPr="00526D49" w:rsidRDefault="001E3B1B" w:rsidP="001E3B1B">
      <w:pPr>
        <w:pStyle w:val="ListParagraph"/>
        <w:numPr>
          <w:ilvl w:val="5"/>
          <w:numId w:val="24"/>
        </w:numPr>
        <w:rPr>
          <w:rFonts w:cs="Arial"/>
          <w:sz w:val="20"/>
          <w:szCs w:val="20"/>
          <w:highlight w:val="green"/>
        </w:rPr>
      </w:pPr>
      <w:r w:rsidRPr="00526D49">
        <w:rPr>
          <w:rFonts w:ascii="Courier New" w:hAnsi="Courier New" w:cs="Courier New"/>
          <w:sz w:val="20"/>
          <w:szCs w:val="20"/>
          <w:highlight w:val="green"/>
        </w:rPr>
        <w:lastRenderedPageBreak/>
        <w:t>Domain</w:t>
      </w:r>
    </w:p>
    <w:p w14:paraId="5C15FE90" w14:textId="77777777" w:rsidR="001E3B1B" w:rsidRPr="00526D49" w:rsidRDefault="001E3B1B" w:rsidP="001E3B1B">
      <w:pPr>
        <w:pStyle w:val="ListParagraph"/>
        <w:numPr>
          <w:ilvl w:val="5"/>
          <w:numId w:val="24"/>
        </w:numPr>
        <w:rPr>
          <w:rFonts w:cs="Arial"/>
          <w:sz w:val="20"/>
          <w:szCs w:val="20"/>
          <w:highlight w:val="green"/>
        </w:rPr>
      </w:pPr>
      <w:r w:rsidRPr="00526D49">
        <w:rPr>
          <w:rFonts w:ascii="Courier New" w:hAnsi="Courier New" w:cs="Courier New"/>
          <w:sz w:val="20"/>
          <w:szCs w:val="20"/>
          <w:highlight w:val="green"/>
        </w:rPr>
        <w:t>Clients</w:t>
      </w:r>
    </w:p>
    <w:p w14:paraId="52D3AFBB" w14:textId="77777777" w:rsidR="001E3B1B" w:rsidRPr="00526D49" w:rsidRDefault="001E3B1B" w:rsidP="001E3B1B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  <w:highlight w:val="green"/>
        </w:rPr>
      </w:pPr>
      <w:r w:rsidRPr="00526D49">
        <w:rPr>
          <w:rFonts w:ascii="Courier New" w:hAnsi="Courier New" w:cs="Courier New"/>
          <w:sz w:val="20"/>
          <w:szCs w:val="20"/>
          <w:highlight w:val="green"/>
        </w:rPr>
        <w:t>Departments</w:t>
      </w:r>
    </w:p>
    <w:p w14:paraId="1E097579" w14:textId="77777777" w:rsidR="001E3B1B" w:rsidRPr="00526D49" w:rsidRDefault="001E3B1B" w:rsidP="001E3B1B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  <w:highlight w:val="green"/>
        </w:rPr>
      </w:pPr>
      <w:proofErr w:type="spellStart"/>
      <w:r w:rsidRPr="00526D49">
        <w:rPr>
          <w:rFonts w:ascii="Courier New" w:hAnsi="Courier New" w:cs="Courier New"/>
          <w:sz w:val="20"/>
          <w:szCs w:val="20"/>
          <w:highlight w:val="green"/>
        </w:rPr>
        <w:t>PracticeArea</w:t>
      </w:r>
      <w:proofErr w:type="spellEnd"/>
    </w:p>
    <w:p w14:paraId="6BEC62F2" w14:textId="77777777" w:rsidR="001E3B1B" w:rsidRPr="00526D49" w:rsidRDefault="001E3B1B" w:rsidP="001E3B1B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  <w:highlight w:val="green"/>
        </w:rPr>
      </w:pPr>
      <w:r w:rsidRPr="00526D49">
        <w:rPr>
          <w:rFonts w:ascii="Courier New" w:hAnsi="Courier New" w:cs="Courier New"/>
          <w:sz w:val="20"/>
          <w:szCs w:val="20"/>
          <w:highlight w:val="green"/>
        </w:rPr>
        <w:t>Status</w:t>
      </w:r>
    </w:p>
    <w:p w14:paraId="663B8B3F" w14:textId="43AE5349" w:rsidR="00CE6BC5" w:rsidRPr="000710FE" w:rsidRDefault="00CE6BC5" w:rsidP="00CE6BC5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Cross communication is required for </w:t>
      </w:r>
      <w:r w:rsidR="00613AA0">
        <w:rPr>
          <w:rFonts w:cs="Arial"/>
          <w:sz w:val="20"/>
          <w:szCs w:val="20"/>
        </w:rPr>
        <w:t xml:space="preserve">fetching </w:t>
      </w:r>
      <w:r w:rsidR="00E361F2">
        <w:rPr>
          <w:rFonts w:cs="Arial"/>
          <w:sz w:val="20"/>
          <w:szCs w:val="20"/>
        </w:rPr>
        <w:t>associate</w:t>
      </w:r>
      <w:r w:rsidR="00613AA0">
        <w:rPr>
          <w:rFonts w:cs="Arial"/>
          <w:sz w:val="20"/>
          <w:szCs w:val="20"/>
        </w:rPr>
        <w:t xml:space="preserve"> allocation and for verifying master data exists or not like client</w:t>
      </w:r>
      <w:r w:rsidR="009B46DE">
        <w:rPr>
          <w:rFonts w:cs="Arial"/>
          <w:sz w:val="20"/>
          <w:szCs w:val="20"/>
        </w:rPr>
        <w:t>.</w:t>
      </w:r>
    </w:p>
    <w:p w14:paraId="1559EB13" w14:textId="77777777" w:rsidR="00CE6BC5" w:rsidRPr="001A6ACC" w:rsidRDefault="00CE6BC5" w:rsidP="00CE6BC5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Project</w:t>
      </w:r>
    </w:p>
    <w:p w14:paraId="359BEA8E" w14:textId="3B9D3A77" w:rsidR="00CE6BC5" w:rsidRPr="001A6ACC" w:rsidRDefault="00CE6BC5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1A6ACC">
        <w:rPr>
          <w:rFonts w:cs="Arial"/>
          <w:sz w:val="20"/>
          <w:szCs w:val="20"/>
        </w:rPr>
        <w:t xml:space="preserve">Write functionality of </w:t>
      </w:r>
      <w:r w:rsidR="009858F3">
        <w:rPr>
          <w:rFonts w:cs="Arial"/>
          <w:sz w:val="20"/>
          <w:szCs w:val="20"/>
        </w:rPr>
        <w:t>updating</w:t>
      </w:r>
      <w:r w:rsidRPr="001A6ACC">
        <w:rPr>
          <w:rFonts w:cs="Arial"/>
          <w:sz w:val="20"/>
          <w:szCs w:val="20"/>
        </w:rPr>
        <w:t xml:space="preserve"> project manager separately.</w:t>
      </w:r>
    </w:p>
    <w:p w14:paraId="39821B55" w14:textId="77777777" w:rsidR="00CE6BC5" w:rsidRDefault="00CE6BC5" w:rsidP="00CE6BC5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4F5F6C3C" w14:textId="77777777" w:rsidR="00CE6BC5" w:rsidRPr="00674349" w:rsidRDefault="00CE6BC5" w:rsidP="00CE6BC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674349">
        <w:rPr>
          <w:rFonts w:cs="Arial"/>
          <w:sz w:val="20"/>
          <w:szCs w:val="20"/>
        </w:rPr>
        <w:t>Project API.</w:t>
      </w:r>
    </w:p>
    <w:p w14:paraId="60395BBB" w14:textId="73AB317B" w:rsidR="0077184B" w:rsidRPr="0077184B" w:rsidRDefault="0077184B" w:rsidP="0077184B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Pr="00674349">
        <w:rPr>
          <w:rFonts w:cs="Arial"/>
          <w:sz w:val="20"/>
          <w:szCs w:val="20"/>
        </w:rPr>
        <w:t>Project</w:t>
      </w:r>
    </w:p>
    <w:p w14:paraId="1B8E9313" w14:textId="17317A9B" w:rsidR="005660EF" w:rsidRPr="0041103B" w:rsidRDefault="005660EF" w:rsidP="005660EF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 w:rsidRPr="00674349">
        <w:rPr>
          <w:rFonts w:cs="Arial"/>
          <w:sz w:val="20"/>
          <w:szCs w:val="20"/>
        </w:rPr>
        <w:t>Project</w:t>
      </w:r>
      <w:r w:rsidRPr="00FE4836">
        <w:rPr>
          <w:rFonts w:cs="Arial"/>
          <w:sz w:val="20"/>
          <w:szCs w:val="20"/>
        </w:rPr>
        <w:t>Controller.cs</w:t>
      </w:r>
    </w:p>
    <w:p w14:paraId="47ACFE3E" w14:textId="77777777" w:rsidR="005660EF" w:rsidRPr="00FE4836" w:rsidRDefault="005660EF" w:rsidP="005660EF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FE4836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Update</w:t>
      </w:r>
    </w:p>
    <w:p w14:paraId="1AC82A44" w14:textId="34D59A80" w:rsidR="00CE6BC5" w:rsidRPr="00674349" w:rsidRDefault="00CE6BC5" w:rsidP="00CE6BC5">
      <w:pPr>
        <w:pStyle w:val="ListParagraph"/>
        <w:numPr>
          <w:ilvl w:val="0"/>
          <w:numId w:val="33"/>
        </w:numPr>
        <w:rPr>
          <w:rFonts w:cs="Arial"/>
          <w:sz w:val="20"/>
          <w:szCs w:val="20"/>
        </w:rPr>
      </w:pPr>
      <w:r w:rsidRPr="00674349">
        <w:rPr>
          <w:rFonts w:ascii="Courier New" w:hAnsi="Courier New" w:cs="Courier New"/>
          <w:sz w:val="20"/>
          <w:szCs w:val="20"/>
        </w:rPr>
        <w:t xml:space="preserve">Path: </w:t>
      </w:r>
      <w:r w:rsidRPr="00674349">
        <w:rPr>
          <w:rFonts w:cs="Arial"/>
          <w:sz w:val="20"/>
          <w:szCs w:val="20"/>
        </w:rPr>
        <w:t>{{HostName}}/project/</w:t>
      </w:r>
      <w:proofErr w:type="spellStart"/>
      <w:r w:rsidRPr="00674349">
        <w:rPr>
          <w:rFonts w:cs="Arial"/>
          <w:sz w:val="20"/>
          <w:szCs w:val="20"/>
        </w:rPr>
        <w:t>api</w:t>
      </w:r>
      <w:proofErr w:type="spellEnd"/>
      <w:r w:rsidRPr="00674349">
        <w:rPr>
          <w:rFonts w:cs="Arial"/>
          <w:sz w:val="20"/>
          <w:szCs w:val="20"/>
        </w:rPr>
        <w:t>/v1/Project/</w:t>
      </w:r>
      <w:r w:rsidR="00FC6B05">
        <w:rPr>
          <w:rFonts w:cs="Arial"/>
          <w:sz w:val="20"/>
          <w:szCs w:val="20"/>
        </w:rPr>
        <w:t>Update</w:t>
      </w:r>
    </w:p>
    <w:p w14:paraId="0C0A3ED5" w14:textId="77777777" w:rsidR="00CE6BC5" w:rsidRDefault="00CE6BC5" w:rsidP="00CE6BC5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F618E3">
        <w:rPr>
          <w:rFonts w:ascii="Courier New" w:hAnsi="Courier New" w:cs="Courier New"/>
          <w:sz w:val="20"/>
          <w:szCs w:val="20"/>
        </w:rPr>
        <w:t xml:space="preserve">Inputs: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CE6BC5" w14:paraId="5D30FD35" w14:textId="77777777" w:rsidTr="00021EE1">
        <w:tc>
          <w:tcPr>
            <w:tcW w:w="1838" w:type="dxa"/>
          </w:tcPr>
          <w:p w14:paraId="001939D7" w14:textId="77777777" w:rsidR="00CE6BC5" w:rsidRPr="00EB0E0A" w:rsidRDefault="00CE6BC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62CC9304" w14:textId="77777777" w:rsidR="00CE6BC5" w:rsidRPr="00EB0E0A" w:rsidRDefault="00CE6BC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CE6BC5" w14:paraId="29765DA8" w14:textId="77777777" w:rsidTr="00021EE1">
        <w:trPr>
          <w:trHeight w:val="269"/>
        </w:trPr>
        <w:tc>
          <w:tcPr>
            <w:tcW w:w="1838" w:type="dxa"/>
          </w:tcPr>
          <w:p w14:paraId="3B6ED24A" w14:textId="77777777" w:rsidR="00CE6BC5" w:rsidRPr="00EB0E0A" w:rsidRDefault="00CE6BC5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projectIn</w:t>
            </w:r>
            <w:proofErr w:type="spellEnd"/>
          </w:p>
        </w:tc>
        <w:tc>
          <w:tcPr>
            <w:tcW w:w="1276" w:type="dxa"/>
          </w:tcPr>
          <w:p w14:paraId="25863A46" w14:textId="77777777" w:rsidR="00CE6BC5" w:rsidRPr="00EB0E0A" w:rsidRDefault="00CE6BC5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Project</w:t>
            </w:r>
          </w:p>
        </w:tc>
      </w:tr>
    </w:tbl>
    <w:p w14:paraId="3CF3C1C9" w14:textId="77777777" w:rsidR="00CE6BC5" w:rsidRDefault="00CE6BC5" w:rsidP="00CE6BC5">
      <w:pPr>
        <w:pStyle w:val="ListParagraph"/>
        <w:ind w:left="3300"/>
        <w:rPr>
          <w:rFonts w:cs="Arial"/>
          <w:sz w:val="20"/>
          <w:szCs w:val="20"/>
        </w:rPr>
      </w:pPr>
    </w:p>
    <w:p w14:paraId="6E5E07FF" w14:textId="77777777" w:rsidR="00CE6BC5" w:rsidRPr="00674349" w:rsidRDefault="00CE6BC5" w:rsidP="00CE6BC5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674349">
        <w:rPr>
          <w:rFonts w:cs="Arial"/>
          <w:sz w:val="20"/>
          <w:szCs w:val="20"/>
        </w:rPr>
        <w:t xml:space="preserve">Project </w:t>
      </w:r>
      <w:r>
        <w:rPr>
          <w:rFonts w:cs="Arial"/>
          <w:sz w:val="20"/>
          <w:szCs w:val="20"/>
        </w:rPr>
        <w:t xml:space="preserve">Manager </w:t>
      </w:r>
      <w:r w:rsidRPr="00674349">
        <w:rPr>
          <w:rFonts w:cs="Arial"/>
          <w:sz w:val="20"/>
          <w:szCs w:val="20"/>
        </w:rPr>
        <w:t>API.</w:t>
      </w:r>
    </w:p>
    <w:p w14:paraId="64E1A0B0" w14:textId="77777777" w:rsidR="00AD0055" w:rsidRPr="0077184B" w:rsidRDefault="00AD0055" w:rsidP="00AD0055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Pr="00674349">
        <w:rPr>
          <w:rFonts w:cs="Arial"/>
          <w:sz w:val="20"/>
          <w:szCs w:val="20"/>
        </w:rPr>
        <w:t>Project</w:t>
      </w:r>
    </w:p>
    <w:p w14:paraId="1431EC3D" w14:textId="77777777" w:rsidR="005660EF" w:rsidRPr="0041103B" w:rsidRDefault="005660EF" w:rsidP="005660EF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674349">
        <w:rPr>
          <w:rFonts w:cs="Arial"/>
          <w:sz w:val="20"/>
          <w:szCs w:val="20"/>
        </w:rPr>
        <w:t>Project</w:t>
      </w:r>
      <w:r>
        <w:rPr>
          <w:rFonts w:cs="Arial"/>
          <w:sz w:val="20"/>
          <w:szCs w:val="20"/>
        </w:rPr>
        <w:t>Manager</w:t>
      </w:r>
      <w:r w:rsidRPr="00FE4836">
        <w:rPr>
          <w:rFonts w:cs="Arial"/>
          <w:sz w:val="20"/>
          <w:szCs w:val="20"/>
        </w:rPr>
        <w:t>Controller.cs</w:t>
      </w:r>
      <w:proofErr w:type="spellEnd"/>
    </w:p>
    <w:p w14:paraId="5A409A87" w14:textId="0F8D4884" w:rsidR="005660EF" w:rsidRPr="00FE4836" w:rsidRDefault="005660EF" w:rsidP="005660EF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FE4836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Update</w:t>
      </w:r>
    </w:p>
    <w:p w14:paraId="2865A285" w14:textId="289A09BD" w:rsidR="00CE6BC5" w:rsidRPr="00674349" w:rsidRDefault="00CE6BC5" w:rsidP="00CE6BC5">
      <w:pPr>
        <w:pStyle w:val="ListParagraph"/>
        <w:numPr>
          <w:ilvl w:val="0"/>
          <w:numId w:val="33"/>
        </w:numPr>
        <w:rPr>
          <w:rFonts w:cs="Arial"/>
          <w:sz w:val="20"/>
          <w:szCs w:val="20"/>
        </w:rPr>
      </w:pPr>
      <w:r w:rsidRPr="00674349">
        <w:rPr>
          <w:rFonts w:ascii="Courier New" w:hAnsi="Courier New" w:cs="Courier New"/>
          <w:sz w:val="20"/>
          <w:szCs w:val="20"/>
        </w:rPr>
        <w:t xml:space="preserve">Path: </w:t>
      </w:r>
      <w:r w:rsidRPr="00674349">
        <w:rPr>
          <w:rFonts w:cs="Arial"/>
          <w:sz w:val="20"/>
          <w:szCs w:val="20"/>
        </w:rPr>
        <w:t>{{HostName}}/project/</w:t>
      </w:r>
      <w:proofErr w:type="spellStart"/>
      <w:r w:rsidRPr="00674349">
        <w:rPr>
          <w:rFonts w:cs="Arial"/>
          <w:sz w:val="20"/>
          <w:szCs w:val="20"/>
        </w:rPr>
        <w:t>api</w:t>
      </w:r>
      <w:proofErr w:type="spellEnd"/>
      <w:r w:rsidRPr="00674349">
        <w:rPr>
          <w:rFonts w:cs="Arial"/>
          <w:sz w:val="20"/>
          <w:szCs w:val="20"/>
        </w:rPr>
        <w:t>/v1/</w:t>
      </w:r>
      <w:proofErr w:type="spellStart"/>
      <w:r w:rsidRPr="00674349">
        <w:rPr>
          <w:rFonts w:cs="Arial"/>
          <w:sz w:val="20"/>
          <w:szCs w:val="20"/>
        </w:rPr>
        <w:t>Project</w:t>
      </w:r>
      <w:r>
        <w:rPr>
          <w:rFonts w:cs="Arial"/>
          <w:sz w:val="20"/>
          <w:szCs w:val="20"/>
        </w:rPr>
        <w:t>Manager</w:t>
      </w:r>
      <w:proofErr w:type="spellEnd"/>
      <w:r w:rsidRPr="00674349">
        <w:rPr>
          <w:rFonts w:cs="Arial"/>
          <w:sz w:val="20"/>
          <w:szCs w:val="20"/>
        </w:rPr>
        <w:t>/</w:t>
      </w:r>
      <w:r w:rsidR="00232814">
        <w:rPr>
          <w:rFonts w:cs="Arial"/>
          <w:sz w:val="20"/>
          <w:szCs w:val="20"/>
        </w:rPr>
        <w:t>Update</w:t>
      </w:r>
    </w:p>
    <w:p w14:paraId="5E189CE9" w14:textId="77777777" w:rsidR="00CE6BC5" w:rsidRDefault="00CE6BC5" w:rsidP="00CE6BC5">
      <w:pPr>
        <w:pStyle w:val="ListParagraph"/>
        <w:numPr>
          <w:ilvl w:val="0"/>
          <w:numId w:val="33"/>
        </w:numPr>
        <w:rPr>
          <w:rFonts w:ascii="Courier New" w:hAnsi="Courier New" w:cs="Courier New"/>
          <w:sz w:val="20"/>
          <w:szCs w:val="20"/>
        </w:rPr>
      </w:pPr>
      <w:r w:rsidRPr="00F618E3">
        <w:rPr>
          <w:rFonts w:ascii="Courier New" w:hAnsi="Courier New" w:cs="Courier New"/>
          <w:sz w:val="20"/>
          <w:szCs w:val="20"/>
        </w:rPr>
        <w:t xml:space="preserve">Inputs: </w:t>
      </w:r>
    </w:p>
    <w:tbl>
      <w:tblPr>
        <w:tblStyle w:val="TableGrid"/>
        <w:tblW w:w="0" w:type="auto"/>
        <w:tblInd w:w="420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CE6BC5" w14:paraId="0B71B844" w14:textId="77777777" w:rsidTr="00021EE1">
        <w:tc>
          <w:tcPr>
            <w:tcW w:w="1838" w:type="dxa"/>
          </w:tcPr>
          <w:p w14:paraId="71487341" w14:textId="77777777" w:rsidR="00CE6BC5" w:rsidRPr="00EB0E0A" w:rsidRDefault="00CE6BC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037A71F0" w14:textId="77777777" w:rsidR="00CE6BC5" w:rsidRPr="00EB0E0A" w:rsidRDefault="00CE6BC5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CE6BC5" w14:paraId="5A63238B" w14:textId="77777777" w:rsidTr="00021EE1">
        <w:trPr>
          <w:trHeight w:val="269"/>
        </w:trPr>
        <w:tc>
          <w:tcPr>
            <w:tcW w:w="1838" w:type="dxa"/>
          </w:tcPr>
          <w:p w14:paraId="24B6C566" w14:textId="77777777" w:rsidR="00CE6BC5" w:rsidRPr="00EB0E0A" w:rsidRDefault="00CE6BC5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projectIn</w:t>
            </w:r>
            <w:proofErr w:type="spellEnd"/>
          </w:p>
        </w:tc>
        <w:tc>
          <w:tcPr>
            <w:tcW w:w="1276" w:type="dxa"/>
          </w:tcPr>
          <w:p w14:paraId="12BF927B" w14:textId="77777777" w:rsidR="00CE6BC5" w:rsidRPr="00EB0E0A" w:rsidRDefault="00CE6BC5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Project</w:t>
            </w:r>
          </w:p>
        </w:tc>
      </w:tr>
    </w:tbl>
    <w:p w14:paraId="63DD6938" w14:textId="3A6B9109" w:rsidR="00A46928" w:rsidRDefault="009F3DDE" w:rsidP="00A46928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37" w:name="_Toc45819745"/>
      <w:r>
        <w:rPr>
          <w:rFonts w:cs="Arial"/>
          <w:caps w:val="0"/>
        </w:rPr>
        <w:t>SOW</w:t>
      </w:r>
      <w:r w:rsidR="00A46928">
        <w:rPr>
          <w:rFonts w:cs="Arial"/>
          <w:caps w:val="0"/>
        </w:rPr>
        <w:t xml:space="preserve"> Tab</w:t>
      </w:r>
      <w:r w:rsidR="00A46928" w:rsidRPr="00462F0C">
        <w:rPr>
          <w:rFonts w:cs="Arial"/>
          <w:caps w:val="0"/>
        </w:rPr>
        <w:t>:</w:t>
      </w:r>
      <w:bookmarkEnd w:id="37"/>
    </w:p>
    <w:p w14:paraId="401A7D55" w14:textId="3D024214" w:rsidR="00A46928" w:rsidRDefault="00A46928" w:rsidP="00A46928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38" w:name="_Toc45819746"/>
      <w:r w:rsidRPr="00B536B4">
        <w:rPr>
          <w:rFonts w:cs="Arial"/>
          <w:caps w:val="0"/>
        </w:rPr>
        <w:t>Project/</w:t>
      </w:r>
      <w:proofErr w:type="spellStart"/>
      <w:r w:rsidRPr="00C40E9B">
        <w:rPr>
          <w:rFonts w:cs="Arial"/>
          <w:caps w:val="0"/>
        </w:rPr>
        <w:t>GetProject</w:t>
      </w:r>
      <w:bookmarkEnd w:id="38"/>
      <w:proofErr w:type="spellEnd"/>
    </w:p>
    <w:p w14:paraId="5347069C" w14:textId="77777777" w:rsidR="00A46928" w:rsidRPr="00B41CFE" w:rsidRDefault="00A46928" w:rsidP="00A46928">
      <w:pPr>
        <w:pStyle w:val="ListParagraph"/>
        <w:numPr>
          <w:ilvl w:val="0"/>
          <w:numId w:val="34"/>
        </w:numPr>
        <w:rPr>
          <w:rFonts w:cs="Arial"/>
          <w:sz w:val="20"/>
          <w:szCs w:val="20"/>
        </w:rPr>
      </w:pPr>
      <w:r w:rsidRPr="00B41CFE">
        <w:rPr>
          <w:rFonts w:cs="Arial"/>
          <w:sz w:val="20"/>
          <w:szCs w:val="20"/>
        </w:rPr>
        <w:t xml:space="preserve">The above method is for </w:t>
      </w:r>
      <w:r w:rsidRPr="00B41CFE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B41CFE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Head, HRA, HRM</w:t>
      </w:r>
      <w:r w:rsidRPr="00B41CFE">
        <w:rPr>
          <w:rFonts w:cs="Arial"/>
          <w:color w:val="A31515"/>
          <w:sz w:val="20"/>
          <w:szCs w:val="20"/>
          <w:lang w:bidi="ar-SA"/>
        </w:rPr>
        <w:t>".</w:t>
      </w:r>
    </w:p>
    <w:p w14:paraId="66D57B9E" w14:textId="77777777" w:rsidR="00A46928" w:rsidRPr="00AC0321" w:rsidRDefault="00A46928" w:rsidP="00A46928">
      <w:pPr>
        <w:ind w:left="1440" w:firstLine="720"/>
        <w:rPr>
          <w:rFonts w:cs="Arial"/>
          <w:b/>
          <w:bCs/>
          <w:sz w:val="24"/>
          <w:szCs w:val="24"/>
        </w:rPr>
      </w:pPr>
      <w:r w:rsidRPr="00AC0321">
        <w:rPr>
          <w:rFonts w:cs="Arial"/>
          <w:b/>
          <w:bCs/>
          <w:sz w:val="24"/>
          <w:szCs w:val="24"/>
        </w:rPr>
        <w:t>Existing Implementation:</w:t>
      </w:r>
    </w:p>
    <w:p w14:paraId="26F43A49" w14:textId="77777777" w:rsidR="00A46928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ProjectController.cs</w:t>
      </w:r>
    </w:p>
    <w:p w14:paraId="026CCCDA" w14:textId="5A610899" w:rsidR="00A46928" w:rsidRPr="0078093A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Pr="00A46928">
        <w:rPr>
          <w:rFonts w:ascii="Courier New" w:hAnsi="Courier New" w:cs="Courier New"/>
          <w:sz w:val="20"/>
          <w:szCs w:val="20"/>
        </w:rPr>
        <w:t>GetProject</w:t>
      </w:r>
      <w:proofErr w:type="spellEnd"/>
    </w:p>
    <w:p w14:paraId="6BFC6315" w14:textId="77777777" w:rsidR="00A46928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A46928" w14:paraId="56762AA5" w14:textId="77777777" w:rsidTr="00021EE1">
        <w:tc>
          <w:tcPr>
            <w:tcW w:w="1838" w:type="dxa"/>
          </w:tcPr>
          <w:p w14:paraId="4C72060E" w14:textId="77777777" w:rsidR="00A46928" w:rsidRPr="00EB0E0A" w:rsidRDefault="00A46928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lastRenderedPageBreak/>
              <w:t>Parameter Name</w:t>
            </w:r>
          </w:p>
        </w:tc>
        <w:tc>
          <w:tcPr>
            <w:tcW w:w="1276" w:type="dxa"/>
          </w:tcPr>
          <w:p w14:paraId="4D5F275E" w14:textId="77777777" w:rsidR="00A46928" w:rsidRPr="00EB0E0A" w:rsidRDefault="00A46928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A46928" w14:paraId="1765E4EC" w14:textId="77777777" w:rsidTr="00021EE1">
        <w:trPr>
          <w:trHeight w:val="269"/>
        </w:trPr>
        <w:tc>
          <w:tcPr>
            <w:tcW w:w="1838" w:type="dxa"/>
          </w:tcPr>
          <w:p w14:paraId="0E4EF28E" w14:textId="77777777" w:rsidR="00A46928" w:rsidRPr="00EB0E0A" w:rsidRDefault="00A46928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05BBF9AC" w14:textId="77777777" w:rsidR="00A46928" w:rsidRPr="00EB0E0A" w:rsidRDefault="00A46928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2CCE0DA6" w14:textId="77777777" w:rsidR="004D39C8" w:rsidRDefault="004D39C8" w:rsidP="004D39C8">
      <w:pPr>
        <w:pStyle w:val="ListParagraph"/>
        <w:ind w:left="2580"/>
        <w:rPr>
          <w:rFonts w:cs="Arial"/>
          <w:sz w:val="20"/>
          <w:szCs w:val="20"/>
        </w:rPr>
      </w:pPr>
    </w:p>
    <w:p w14:paraId="54F75CAC" w14:textId="38519501" w:rsidR="00A46928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used for fetching project for dropdown.</w:t>
      </w:r>
    </w:p>
    <w:p w14:paraId="30AB1B3C" w14:textId="22152E65" w:rsidR="00A46928" w:rsidRPr="009A2AF0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 xml:space="preserve">Call </w:t>
      </w:r>
      <w:proofErr w:type="spellStart"/>
      <w:r w:rsidRPr="00811ABC">
        <w:rPr>
          <w:rFonts w:cs="Arial"/>
          <w:sz w:val="20"/>
          <w:szCs w:val="20"/>
        </w:rPr>
        <w:t>usp_GetProjectById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 xml:space="preserve"> </w:t>
      </w:r>
      <w:r>
        <w:rPr>
          <w:rFonts w:cs="Arial"/>
          <w:sz w:val="20"/>
          <w:szCs w:val="20"/>
        </w:rPr>
        <w:t xml:space="preserve">with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  <w:r>
        <w:rPr>
          <w:rFonts w:cs="Arial"/>
          <w:sz w:val="20"/>
          <w:szCs w:val="20"/>
        </w:rPr>
        <w:t xml:space="preserve"> parameter.</w:t>
      </w:r>
    </w:p>
    <w:p w14:paraId="68C18CB8" w14:textId="43AB543A" w:rsidR="00A46928" w:rsidRPr="002D3AD3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811ABC">
        <w:rPr>
          <w:rFonts w:cs="Arial"/>
          <w:sz w:val="20"/>
          <w:szCs w:val="20"/>
        </w:rPr>
        <w:t>usp_GetProjectById</w:t>
      </w:r>
      <w:proofErr w:type="spellEnd"/>
      <w:r>
        <w:rPr>
          <w:rFonts w:cs="Arial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</w:p>
    <w:p w14:paraId="7E958BA7" w14:textId="77777777" w:rsidR="004D39C8" w:rsidRPr="009A2AF0" w:rsidRDefault="004D39C8" w:rsidP="004D39C8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fetches project </w:t>
      </w:r>
      <w:r>
        <w:rPr>
          <w:rFonts w:cs="Arial"/>
          <w:sz w:val="20"/>
          <w:szCs w:val="20"/>
        </w:rPr>
        <w:t>record by using project Id.</w:t>
      </w:r>
    </w:p>
    <w:p w14:paraId="4A1B7B3B" w14:textId="77777777" w:rsidR="004D39C8" w:rsidRPr="002D3AD3" w:rsidRDefault="004D39C8" w:rsidP="004D39C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Project,</w:t>
      </w:r>
      <w:r w:rsidRPr="00CE6185">
        <w:rPr>
          <w:rFonts w:cs="Arial"/>
          <w:sz w:val="20"/>
          <w:szCs w:val="20"/>
        </w:rPr>
        <w:t xml:space="preserve"> Project Managers, Status, Domain, Client, Project Type, Practice area, Departments, Employee</w:t>
      </w:r>
    </w:p>
    <w:p w14:paraId="1B536020" w14:textId="77777777" w:rsidR="004D39C8" w:rsidRPr="002D3AD3" w:rsidRDefault="004D39C8" w:rsidP="004D39C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689B6F5C" w14:textId="77777777" w:rsidR="004D39C8" w:rsidRDefault="004D39C8" w:rsidP="004D39C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</w:p>
    <w:p w14:paraId="2E0BFE0E" w14:textId="77777777" w:rsidR="004D39C8" w:rsidRDefault="004D39C8" w:rsidP="004D39C8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Fetch active project.</w:t>
      </w:r>
    </w:p>
    <w:p w14:paraId="1D1E2C90" w14:textId="77777777" w:rsidR="004D39C8" w:rsidRDefault="004D39C8" w:rsidP="004D39C8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Fetch not closed project.</w:t>
      </w:r>
    </w:p>
    <w:p w14:paraId="29A0631C" w14:textId="77777777" w:rsidR="004D39C8" w:rsidRDefault="004D39C8" w:rsidP="004D39C8">
      <w:pPr>
        <w:pStyle w:val="ListParagraph"/>
        <w:numPr>
          <w:ilvl w:val="0"/>
          <w:numId w:val="31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Fetch project by using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</w:p>
    <w:p w14:paraId="0906F800" w14:textId="77777777" w:rsidR="004D39C8" w:rsidRPr="004939D5" w:rsidRDefault="004D39C8" w:rsidP="004D39C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Pr="004939D5">
        <w:rPr>
          <w:rFonts w:cs="Arial"/>
          <w:sz w:val="20"/>
          <w:szCs w:val="20"/>
        </w:rPr>
        <w:t xml:space="preserve">project </w:t>
      </w:r>
      <w:r>
        <w:rPr>
          <w:rFonts w:cs="Arial"/>
          <w:sz w:val="20"/>
          <w:szCs w:val="20"/>
        </w:rPr>
        <w:t>details</w:t>
      </w:r>
    </w:p>
    <w:p w14:paraId="2002D3E9" w14:textId="77777777" w:rsidR="00A46928" w:rsidRPr="00F32FCD" w:rsidRDefault="00A46928" w:rsidP="00A46928">
      <w:pPr>
        <w:ind w:left="1440" w:firstLine="720"/>
        <w:rPr>
          <w:rFonts w:cs="Arial"/>
          <w:b/>
          <w:bCs/>
          <w:sz w:val="24"/>
          <w:szCs w:val="24"/>
        </w:rPr>
      </w:pPr>
      <w:r w:rsidRPr="00F32FCD">
        <w:rPr>
          <w:rFonts w:cs="Arial"/>
          <w:b/>
          <w:bCs/>
          <w:sz w:val="24"/>
          <w:szCs w:val="24"/>
        </w:rPr>
        <w:t>New Implementation:</w:t>
      </w:r>
    </w:p>
    <w:p w14:paraId="2788469F" w14:textId="77777777" w:rsidR="00A46928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320A0559" w14:textId="77777777" w:rsidR="00A46928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457BFB07" w14:textId="77777777" w:rsidR="00A46928" w:rsidRPr="00E63B01" w:rsidRDefault="00A46928" w:rsidP="00A4692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405A1143" w14:textId="77777777" w:rsidR="00A46928" w:rsidRPr="004D279D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078AA9BB" w14:textId="77777777" w:rsidR="004D39C8" w:rsidRPr="00664A1B" w:rsidRDefault="004D39C8" w:rsidP="004D39C8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6D9E1D82" w14:textId="77777777" w:rsidR="004D39C8" w:rsidRPr="004D279D" w:rsidRDefault="004D39C8" w:rsidP="004D39C8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4D279D">
        <w:rPr>
          <w:rFonts w:ascii="Courier New" w:hAnsi="Courier New" w:cs="Courier New"/>
          <w:sz w:val="20"/>
          <w:szCs w:val="20"/>
        </w:rPr>
        <w:t>Project</w:t>
      </w:r>
      <w:r>
        <w:rPr>
          <w:rFonts w:ascii="Courier New" w:hAnsi="Courier New" w:cs="Courier New"/>
          <w:sz w:val="20"/>
          <w:szCs w:val="20"/>
        </w:rPr>
        <w:t>s</w:t>
      </w:r>
      <w:r w:rsidRPr="004D279D">
        <w:rPr>
          <w:rFonts w:ascii="Courier New" w:hAnsi="Courier New" w:cs="Courier New"/>
          <w:sz w:val="20"/>
          <w:szCs w:val="20"/>
        </w:rPr>
        <w:t xml:space="preserve"> </w:t>
      </w:r>
    </w:p>
    <w:p w14:paraId="3577FBC7" w14:textId="5177F813" w:rsidR="004D39C8" w:rsidRPr="00AC5A08" w:rsidRDefault="004D39C8" w:rsidP="0002164B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4D279D">
        <w:rPr>
          <w:rFonts w:ascii="Courier New" w:hAnsi="Courier New" w:cs="Courier New"/>
          <w:sz w:val="20"/>
          <w:szCs w:val="20"/>
        </w:rPr>
        <w:t>ProjectManager</w:t>
      </w:r>
      <w:r>
        <w:rPr>
          <w:rFonts w:ascii="Courier New" w:hAnsi="Courier New" w:cs="Courier New"/>
          <w:sz w:val="20"/>
          <w:szCs w:val="20"/>
        </w:rPr>
        <w:t>s</w:t>
      </w:r>
      <w:proofErr w:type="spellEnd"/>
    </w:p>
    <w:p w14:paraId="5702D8F5" w14:textId="77777777" w:rsidR="004D39C8" w:rsidRPr="0002164B" w:rsidRDefault="004D39C8" w:rsidP="004D39C8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02164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Pr="0002164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234A1CC7" w14:textId="77777777" w:rsidR="004D39C8" w:rsidRPr="0002164B" w:rsidRDefault="004D39C8" w:rsidP="004D39C8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 w:rsidRPr="0002164B">
        <w:rPr>
          <w:rFonts w:ascii="Courier New" w:hAnsi="Courier New" w:cs="Courier New"/>
          <w:sz w:val="20"/>
          <w:szCs w:val="20"/>
        </w:rPr>
        <w:t>ProjectTypes</w:t>
      </w:r>
      <w:proofErr w:type="spellEnd"/>
    </w:p>
    <w:p w14:paraId="6D3EB5BD" w14:textId="77777777" w:rsidR="004D39C8" w:rsidRPr="0002164B" w:rsidRDefault="004D39C8" w:rsidP="004D39C8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2164B">
        <w:rPr>
          <w:rFonts w:ascii="Courier New" w:hAnsi="Courier New" w:cs="Courier New"/>
          <w:sz w:val="20"/>
          <w:szCs w:val="20"/>
        </w:rPr>
        <w:t>Domain</w:t>
      </w:r>
    </w:p>
    <w:p w14:paraId="19CEFD63" w14:textId="77777777" w:rsidR="004D39C8" w:rsidRPr="0002164B" w:rsidRDefault="004D39C8" w:rsidP="004D39C8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02164B">
        <w:rPr>
          <w:rFonts w:ascii="Courier New" w:hAnsi="Courier New" w:cs="Courier New"/>
          <w:sz w:val="20"/>
          <w:szCs w:val="20"/>
        </w:rPr>
        <w:t>Clients</w:t>
      </w:r>
    </w:p>
    <w:p w14:paraId="34DB7DD5" w14:textId="77777777" w:rsidR="004D39C8" w:rsidRPr="0002164B" w:rsidRDefault="004D39C8" w:rsidP="004D39C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02164B">
        <w:rPr>
          <w:rFonts w:ascii="Courier New" w:hAnsi="Courier New" w:cs="Courier New"/>
          <w:sz w:val="20"/>
          <w:szCs w:val="20"/>
        </w:rPr>
        <w:t>Departments</w:t>
      </w:r>
    </w:p>
    <w:p w14:paraId="63771710" w14:textId="77777777" w:rsidR="004D39C8" w:rsidRPr="0002164B" w:rsidRDefault="004D39C8" w:rsidP="004D39C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02164B">
        <w:rPr>
          <w:rFonts w:ascii="Courier New" w:hAnsi="Courier New" w:cs="Courier New"/>
          <w:sz w:val="20"/>
          <w:szCs w:val="20"/>
        </w:rPr>
        <w:t>PracticeArea</w:t>
      </w:r>
      <w:proofErr w:type="spellEnd"/>
    </w:p>
    <w:p w14:paraId="6ABCB3FA" w14:textId="77777777" w:rsidR="004D39C8" w:rsidRPr="0002164B" w:rsidRDefault="004D39C8" w:rsidP="004D39C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02164B">
        <w:rPr>
          <w:rFonts w:ascii="Courier New" w:hAnsi="Courier New" w:cs="Courier New"/>
          <w:sz w:val="20"/>
          <w:szCs w:val="20"/>
        </w:rPr>
        <w:t>Status</w:t>
      </w:r>
    </w:p>
    <w:p w14:paraId="38BD3ED8" w14:textId="014D84C7" w:rsidR="0002164B" w:rsidRPr="0002164B" w:rsidRDefault="00F958CA" w:rsidP="0002164B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F958CA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HRMSEmployeeDB</w:t>
      </w:r>
      <w:proofErr w:type="spellEnd"/>
      <w:r w:rsidR="0002164B" w:rsidRPr="0002164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134635CD" w14:textId="5ED7959A" w:rsidR="004D39C8" w:rsidRPr="0002164B" w:rsidRDefault="0002164B" w:rsidP="0002164B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Employee</w:t>
      </w:r>
    </w:p>
    <w:p w14:paraId="7B04FB5C" w14:textId="2E57F0FF" w:rsidR="00A46928" w:rsidRPr="000710FE" w:rsidRDefault="00A46928" w:rsidP="00A46928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 w:rsidR="00F958CA">
        <w:rPr>
          <w:rFonts w:cs="Arial"/>
          <w:sz w:val="20"/>
          <w:szCs w:val="20"/>
        </w:rPr>
        <w:t>required for fetching project type and other data</w:t>
      </w:r>
      <w:r>
        <w:rPr>
          <w:rFonts w:cs="Arial"/>
          <w:sz w:val="20"/>
          <w:szCs w:val="20"/>
        </w:rPr>
        <w:t>.</w:t>
      </w:r>
    </w:p>
    <w:p w14:paraId="092BEC6A" w14:textId="77777777" w:rsidR="00A46928" w:rsidRPr="0078741E" w:rsidRDefault="00A46928" w:rsidP="00A46928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The project related details.</w:t>
      </w:r>
    </w:p>
    <w:p w14:paraId="751958E0" w14:textId="77777777" w:rsidR="00A46928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68737652" w14:textId="169AC62F" w:rsidR="00A46928" w:rsidRPr="0077184B" w:rsidRDefault="00A46928" w:rsidP="00A4692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="00FD6233">
        <w:rPr>
          <w:rFonts w:cs="Arial"/>
          <w:sz w:val="20"/>
          <w:szCs w:val="20"/>
        </w:rPr>
        <w:t>Project</w:t>
      </w:r>
    </w:p>
    <w:p w14:paraId="308F05D3" w14:textId="28441E67" w:rsidR="00A46928" w:rsidRPr="0041103B" w:rsidRDefault="00A46928" w:rsidP="00A4692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r w:rsidRPr="00D45DDD">
        <w:rPr>
          <w:rFonts w:cs="Arial"/>
          <w:sz w:val="20"/>
          <w:szCs w:val="20"/>
        </w:rPr>
        <w:t>Project</w:t>
      </w:r>
      <w:r w:rsidRPr="00A033A5">
        <w:rPr>
          <w:rFonts w:cs="Arial"/>
          <w:sz w:val="20"/>
          <w:szCs w:val="20"/>
        </w:rPr>
        <w:t>Controller.cs</w:t>
      </w:r>
    </w:p>
    <w:p w14:paraId="79DF47EA" w14:textId="0BD83253" w:rsidR="00A46928" w:rsidRPr="007220B7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lastRenderedPageBreak/>
        <w:t>Method</w:t>
      </w:r>
      <w:r w:rsidRPr="007220B7">
        <w:rPr>
          <w:rFonts w:cs="Arial"/>
          <w:sz w:val="20"/>
          <w:szCs w:val="20"/>
        </w:rPr>
        <w:t xml:space="preserve">: </w:t>
      </w:r>
      <w:proofErr w:type="spellStart"/>
      <w:r>
        <w:rPr>
          <w:rFonts w:cs="Arial"/>
          <w:sz w:val="20"/>
          <w:szCs w:val="20"/>
        </w:rPr>
        <w:t>Get</w:t>
      </w:r>
      <w:r w:rsidR="00E269A0">
        <w:rPr>
          <w:rFonts w:cs="Arial"/>
          <w:sz w:val="20"/>
          <w:szCs w:val="20"/>
        </w:rPr>
        <w:t>ByProjectId</w:t>
      </w:r>
      <w:proofErr w:type="spellEnd"/>
    </w:p>
    <w:p w14:paraId="05D6DB2A" w14:textId="20B62227" w:rsidR="00A46928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 w:rsidR="00917DE6"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r w:rsidRPr="00D45DDD"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="00E269A0">
        <w:rPr>
          <w:rFonts w:cs="Arial"/>
          <w:sz w:val="20"/>
          <w:szCs w:val="20"/>
        </w:rPr>
        <w:t>GetByProjectId</w:t>
      </w:r>
      <w:proofErr w:type="spellEnd"/>
    </w:p>
    <w:p w14:paraId="064903D8" w14:textId="0D672C6D" w:rsidR="00357A09" w:rsidRPr="00357A09" w:rsidRDefault="00357A09" w:rsidP="00357A09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t>Inputs:</w:t>
      </w:r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  <w:r>
        <w:rPr>
          <w:rFonts w:cs="Arial"/>
          <w:sz w:val="20"/>
          <w:szCs w:val="20"/>
        </w:rPr>
        <w:t xml:space="preserve"> (int)</w:t>
      </w:r>
    </w:p>
    <w:p w14:paraId="1EA2972D" w14:textId="570F70AA" w:rsidR="00A46928" w:rsidRDefault="00A46928" w:rsidP="00A46928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39" w:name="_Toc45819747"/>
      <w:r w:rsidRPr="00E84891">
        <w:rPr>
          <w:rFonts w:cs="Arial"/>
          <w:caps w:val="0"/>
        </w:rPr>
        <w:t>Project/</w:t>
      </w:r>
      <w:proofErr w:type="spellStart"/>
      <w:r w:rsidR="002B1E28" w:rsidRPr="002B1E28">
        <w:rPr>
          <w:rFonts w:cs="Arial"/>
          <w:caps w:val="0"/>
        </w:rPr>
        <w:t>GetSowsByProjectId</w:t>
      </w:r>
      <w:bookmarkEnd w:id="39"/>
      <w:proofErr w:type="spellEnd"/>
    </w:p>
    <w:p w14:paraId="5E8E66AC" w14:textId="126FBB41" w:rsidR="00A46928" w:rsidRPr="00F47A46" w:rsidRDefault="00A46928" w:rsidP="00A46928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F47A46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F47A46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</w:t>
      </w:r>
      <w:r w:rsidR="004012BB" w:rsidRPr="00F47A46">
        <w:rPr>
          <w:rFonts w:cs="Arial"/>
          <w:color w:val="A31515"/>
          <w:sz w:val="20"/>
          <w:szCs w:val="20"/>
          <w:lang w:bidi="ar-SA"/>
        </w:rPr>
        <w:t xml:space="preserve"> </w:t>
      </w:r>
      <w:r w:rsidRPr="00F47A46">
        <w:rPr>
          <w:rFonts w:cs="Arial"/>
          <w:color w:val="A31515"/>
          <w:sz w:val="20"/>
          <w:szCs w:val="20"/>
          <w:lang w:bidi="ar-SA"/>
        </w:rPr>
        <w:t>".</w:t>
      </w:r>
    </w:p>
    <w:p w14:paraId="1805BFB6" w14:textId="77777777" w:rsidR="00A46928" w:rsidRPr="00883012" w:rsidRDefault="00A46928" w:rsidP="00A46928">
      <w:pPr>
        <w:ind w:left="144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1FB25865" w14:textId="77777777" w:rsidR="00092164" w:rsidRDefault="00092164" w:rsidP="0009216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ProjectController.cs</w:t>
      </w:r>
    </w:p>
    <w:p w14:paraId="17F5CDCC" w14:textId="157348D3" w:rsidR="00092164" w:rsidRPr="0078093A" w:rsidRDefault="00092164" w:rsidP="0009216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Pr="00092164">
        <w:rPr>
          <w:rFonts w:ascii="Courier New" w:hAnsi="Courier New" w:cs="Courier New"/>
          <w:sz w:val="20"/>
          <w:szCs w:val="20"/>
        </w:rPr>
        <w:t>GetSowsByProjectId</w:t>
      </w:r>
      <w:proofErr w:type="spellEnd"/>
    </w:p>
    <w:p w14:paraId="4BE4B9F0" w14:textId="77777777" w:rsidR="00092164" w:rsidRDefault="00092164" w:rsidP="0009216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092164" w14:paraId="57B0B7F5" w14:textId="77777777" w:rsidTr="00021EE1">
        <w:tc>
          <w:tcPr>
            <w:tcW w:w="1838" w:type="dxa"/>
          </w:tcPr>
          <w:p w14:paraId="20BE1A2F" w14:textId="77777777" w:rsidR="00092164" w:rsidRPr="00EB0E0A" w:rsidRDefault="00092164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37FF496D" w14:textId="77777777" w:rsidR="00092164" w:rsidRPr="00EB0E0A" w:rsidRDefault="00092164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092164" w14:paraId="2CEAFB52" w14:textId="77777777" w:rsidTr="00021EE1">
        <w:trPr>
          <w:trHeight w:val="269"/>
        </w:trPr>
        <w:tc>
          <w:tcPr>
            <w:tcW w:w="1838" w:type="dxa"/>
          </w:tcPr>
          <w:p w14:paraId="318E1848" w14:textId="77777777" w:rsidR="00092164" w:rsidRPr="00EB0E0A" w:rsidRDefault="00092164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334659AC" w14:textId="77777777" w:rsidR="00092164" w:rsidRPr="00EB0E0A" w:rsidRDefault="00092164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63238BE1" w14:textId="77777777" w:rsidR="00CB4FCF" w:rsidRDefault="00CB4FCF" w:rsidP="00CB4FCF">
      <w:pPr>
        <w:pStyle w:val="ListParagraph"/>
        <w:ind w:left="2580"/>
        <w:rPr>
          <w:rFonts w:cs="Arial"/>
          <w:sz w:val="20"/>
          <w:szCs w:val="20"/>
        </w:rPr>
      </w:pPr>
    </w:p>
    <w:p w14:paraId="43BE3312" w14:textId="21205F86" w:rsidR="00A46928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</w:t>
      </w:r>
      <w:r w:rsidR="005F0071">
        <w:rPr>
          <w:rFonts w:cs="Arial"/>
          <w:sz w:val="20"/>
          <w:szCs w:val="20"/>
        </w:rPr>
        <w:t xml:space="preserve">method </w:t>
      </w:r>
      <w:r>
        <w:rPr>
          <w:rFonts w:cs="Arial"/>
          <w:sz w:val="20"/>
          <w:szCs w:val="20"/>
        </w:rPr>
        <w:t xml:space="preserve">used for fetching </w:t>
      </w:r>
      <w:r w:rsidR="00CB4FCF">
        <w:rPr>
          <w:rFonts w:cs="Arial"/>
          <w:sz w:val="20"/>
          <w:szCs w:val="20"/>
        </w:rPr>
        <w:t>SOW</w:t>
      </w:r>
      <w:r>
        <w:rPr>
          <w:rFonts w:cs="Arial"/>
          <w:sz w:val="20"/>
          <w:szCs w:val="20"/>
        </w:rPr>
        <w:t xml:space="preserve"> list for dropdown.</w:t>
      </w:r>
    </w:p>
    <w:p w14:paraId="552C2457" w14:textId="24CCF2EA" w:rsidR="007715C9" w:rsidRDefault="007715C9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is also used for fetching SOW for </w:t>
      </w:r>
      <w:r w:rsidR="006A3897">
        <w:rPr>
          <w:rFonts w:cs="Arial"/>
          <w:sz w:val="20"/>
          <w:szCs w:val="20"/>
        </w:rPr>
        <w:t>grid.</w:t>
      </w:r>
    </w:p>
    <w:p w14:paraId="72BA0524" w14:textId="55FD778A" w:rsidR="00A46928" w:rsidRPr="009A2AF0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 xml:space="preserve">Call </w:t>
      </w:r>
      <w:proofErr w:type="spellStart"/>
      <w:r w:rsidR="00B81223" w:rsidRPr="00B81223">
        <w:rPr>
          <w:rFonts w:ascii="Courier New" w:hAnsi="Courier New" w:cs="Courier New"/>
          <w:sz w:val="20"/>
          <w:szCs w:val="20"/>
        </w:rPr>
        <w:t>usp_GetSowsByProjectId</w:t>
      </w:r>
      <w:proofErr w:type="spellEnd"/>
      <w:r w:rsidR="00B8122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with</w:t>
      </w:r>
      <w:r w:rsidR="00B81223">
        <w:rPr>
          <w:rFonts w:cs="Arial"/>
          <w:sz w:val="20"/>
          <w:szCs w:val="20"/>
        </w:rPr>
        <w:t xml:space="preserve"> </w:t>
      </w:r>
      <w:proofErr w:type="spellStart"/>
      <w:r w:rsidR="00B81223">
        <w:rPr>
          <w:rFonts w:cs="Arial"/>
          <w:sz w:val="20"/>
          <w:szCs w:val="20"/>
        </w:rPr>
        <w:t>projectId</w:t>
      </w:r>
      <w:proofErr w:type="spellEnd"/>
      <w:r w:rsidR="00B81223">
        <w:rPr>
          <w:rFonts w:cs="Arial"/>
          <w:sz w:val="20"/>
          <w:szCs w:val="20"/>
        </w:rPr>
        <w:t xml:space="preserve"> parameter</w:t>
      </w:r>
      <w:r>
        <w:rPr>
          <w:rFonts w:cs="Arial"/>
          <w:sz w:val="20"/>
          <w:szCs w:val="20"/>
        </w:rPr>
        <w:t>.</w:t>
      </w:r>
    </w:p>
    <w:p w14:paraId="65641A7B" w14:textId="04E46253" w:rsidR="00A46928" w:rsidRPr="002D3AD3" w:rsidRDefault="00027A5B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27A5B">
        <w:rPr>
          <w:rFonts w:cs="Arial"/>
          <w:sz w:val="20"/>
          <w:szCs w:val="20"/>
        </w:rPr>
        <w:t>usp_GetSowsByProjectId</w:t>
      </w:r>
      <w:proofErr w:type="spellEnd"/>
      <w:r w:rsidR="00A46928">
        <w:rPr>
          <w:rFonts w:cs="Arial"/>
          <w:sz w:val="20"/>
          <w:szCs w:val="20"/>
        </w:rPr>
        <w:t>:</w:t>
      </w:r>
      <w:r w:rsidR="00A46928" w:rsidRPr="002D3AD3">
        <w:rPr>
          <w:rFonts w:cs="Arial"/>
          <w:sz w:val="20"/>
          <w:szCs w:val="20"/>
        </w:rPr>
        <w:t xml:space="preserve"> </w:t>
      </w:r>
    </w:p>
    <w:p w14:paraId="4C58C9CF" w14:textId="4732EB94" w:rsidR="00A46928" w:rsidRPr="009A2AF0" w:rsidRDefault="00A46928" w:rsidP="00A46928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fetches </w:t>
      </w:r>
      <w:r w:rsidR="00027A5B">
        <w:rPr>
          <w:rFonts w:cs="Arial"/>
          <w:sz w:val="20"/>
          <w:szCs w:val="20"/>
        </w:rPr>
        <w:t>SOW</w:t>
      </w:r>
      <w:r>
        <w:rPr>
          <w:rFonts w:cs="Arial"/>
          <w:sz w:val="20"/>
          <w:szCs w:val="20"/>
        </w:rPr>
        <w:t xml:space="preserve"> list.</w:t>
      </w:r>
    </w:p>
    <w:p w14:paraId="0542DDF9" w14:textId="7C412E94" w:rsidR="00A46928" w:rsidRPr="00474D54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 w:rsidR="004047BF">
        <w:rPr>
          <w:rFonts w:cs="Arial"/>
          <w:sz w:val="20"/>
          <w:szCs w:val="20"/>
        </w:rPr>
        <w:t>SOW</w:t>
      </w:r>
    </w:p>
    <w:p w14:paraId="714A4FC7" w14:textId="77777777" w:rsidR="00A46928" w:rsidRPr="002D3AD3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4AE37995" w14:textId="26FA28CB" w:rsidR="00A46928" w:rsidRPr="008E5BBE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Rules:</w:t>
      </w:r>
      <w:r w:rsidRPr="002D3AD3">
        <w:rPr>
          <w:rFonts w:cs="Arial"/>
          <w:sz w:val="20"/>
          <w:szCs w:val="20"/>
        </w:rPr>
        <w:t xml:space="preserve"> </w:t>
      </w:r>
      <w:r w:rsidRPr="008E5BBE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m</w:t>
      </w:r>
      <w:r w:rsidRPr="008E5BBE">
        <w:rPr>
          <w:rFonts w:cs="Arial"/>
          <w:sz w:val="20"/>
          <w:szCs w:val="20"/>
        </w:rPr>
        <w:t xml:space="preserve">ethod </w:t>
      </w:r>
      <w:r>
        <w:rPr>
          <w:rFonts w:cs="Arial"/>
          <w:sz w:val="20"/>
          <w:szCs w:val="20"/>
        </w:rPr>
        <w:t xml:space="preserve">fetches </w:t>
      </w:r>
      <w:r w:rsidR="004047BF">
        <w:rPr>
          <w:rFonts w:cs="Arial"/>
          <w:sz w:val="20"/>
          <w:szCs w:val="20"/>
        </w:rPr>
        <w:t xml:space="preserve">SOW which belongs to </w:t>
      </w:r>
      <w:r w:rsidR="006B6A44">
        <w:rPr>
          <w:rFonts w:cs="Arial"/>
          <w:sz w:val="20"/>
          <w:szCs w:val="20"/>
        </w:rPr>
        <w:t>project</w:t>
      </w:r>
      <w:r w:rsidRPr="008E5BBE">
        <w:rPr>
          <w:rFonts w:cs="Arial"/>
          <w:sz w:val="20"/>
          <w:szCs w:val="20"/>
        </w:rPr>
        <w:t>.</w:t>
      </w:r>
    </w:p>
    <w:p w14:paraId="13BC1F60" w14:textId="48E2D61B" w:rsidR="00A46928" w:rsidRPr="004939D5" w:rsidRDefault="00A46928" w:rsidP="00A4692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FC5230">
        <w:rPr>
          <w:rFonts w:ascii="Courier New" w:hAnsi="Courier New" w:cs="Courier New"/>
          <w:sz w:val="20"/>
          <w:szCs w:val="20"/>
        </w:rPr>
        <w:t>Return</w:t>
      </w:r>
      <w:r>
        <w:rPr>
          <w:rFonts w:ascii="Courier New" w:hAnsi="Courier New" w:cs="Courier New"/>
          <w:sz w:val="20"/>
          <w:szCs w:val="20"/>
        </w:rPr>
        <w:t xml:space="preserve">: </w:t>
      </w:r>
      <w:r w:rsidR="00EB34C4">
        <w:rPr>
          <w:rFonts w:cs="Arial"/>
          <w:sz w:val="20"/>
          <w:szCs w:val="20"/>
        </w:rPr>
        <w:t>SOW</w:t>
      </w:r>
      <w:r>
        <w:rPr>
          <w:rFonts w:cs="Arial"/>
          <w:sz w:val="20"/>
          <w:szCs w:val="20"/>
        </w:rPr>
        <w:t xml:space="preserve"> details</w:t>
      </w:r>
    </w:p>
    <w:p w14:paraId="330C5BF9" w14:textId="77777777" w:rsidR="00A46928" w:rsidRPr="00114776" w:rsidRDefault="00A46928" w:rsidP="00A46928">
      <w:pPr>
        <w:ind w:left="144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7D3D9CC2" w14:textId="1CFA281B" w:rsidR="00E31021" w:rsidRDefault="00A46928" w:rsidP="00110BC2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3FB3B131" w14:textId="77777777" w:rsidR="00E31021" w:rsidRDefault="00E31021" w:rsidP="00E3102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6BA1823C" w14:textId="77777777" w:rsidR="00E31021" w:rsidRPr="00E63B01" w:rsidRDefault="00E31021" w:rsidP="00E3102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2E0E250B" w14:textId="77777777" w:rsidR="00E31021" w:rsidRPr="004D279D" w:rsidRDefault="00E31021" w:rsidP="00E3102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6FAFEA8A" w14:textId="77777777" w:rsidR="00E31021" w:rsidRPr="00664A1B" w:rsidRDefault="00E31021" w:rsidP="00E31021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4AC59E47" w14:textId="1E0E2EC7" w:rsidR="00E31021" w:rsidRPr="004D279D" w:rsidRDefault="004D00DA" w:rsidP="00E31021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SOW</w:t>
      </w:r>
    </w:p>
    <w:p w14:paraId="2BCAE341" w14:textId="009CD11D" w:rsidR="00E31021" w:rsidRPr="000710FE" w:rsidRDefault="00E31021" w:rsidP="00E31021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 w:rsidR="002323E2">
        <w:rPr>
          <w:rFonts w:cs="Arial"/>
          <w:sz w:val="20"/>
          <w:szCs w:val="20"/>
        </w:rPr>
        <w:t>N.A.</w:t>
      </w:r>
    </w:p>
    <w:p w14:paraId="25BA7595" w14:textId="3BC8E6A5" w:rsidR="00E31021" w:rsidRPr="00E31021" w:rsidRDefault="00E31021" w:rsidP="00E31021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The SOW details.</w:t>
      </w:r>
    </w:p>
    <w:p w14:paraId="4BD64174" w14:textId="77777777" w:rsidR="00A46928" w:rsidRDefault="00A46928" w:rsidP="00A4692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7599E916" w14:textId="4286C002" w:rsidR="00A46928" w:rsidRPr="0077184B" w:rsidRDefault="00A46928" w:rsidP="00A4692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 w:rsidR="006B6A44">
        <w:rPr>
          <w:rFonts w:cs="Arial"/>
          <w:sz w:val="20"/>
          <w:szCs w:val="20"/>
        </w:rPr>
        <w:t>Project</w:t>
      </w:r>
    </w:p>
    <w:p w14:paraId="2C8FEB0D" w14:textId="6814FF87" w:rsidR="00A46928" w:rsidRPr="0041103B" w:rsidRDefault="00A46928" w:rsidP="00A4692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="006B6A44">
        <w:rPr>
          <w:rFonts w:cs="Arial"/>
          <w:sz w:val="20"/>
          <w:szCs w:val="20"/>
        </w:rPr>
        <w:t>SOW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28392784" w14:textId="1325F138" w:rsidR="00A46928" w:rsidRPr="00362CEB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proofErr w:type="spellStart"/>
      <w:r>
        <w:rPr>
          <w:rFonts w:cs="Arial"/>
          <w:sz w:val="20"/>
          <w:szCs w:val="20"/>
        </w:rPr>
        <w:t>Get</w:t>
      </w:r>
      <w:r w:rsidR="00B175C5">
        <w:rPr>
          <w:rFonts w:cs="Arial"/>
          <w:sz w:val="20"/>
          <w:szCs w:val="20"/>
        </w:rPr>
        <w:t>ByProjectId</w:t>
      </w:r>
      <w:proofErr w:type="spellEnd"/>
    </w:p>
    <w:p w14:paraId="33ADCBF8" w14:textId="6B760051" w:rsidR="00A46928" w:rsidRPr="0078741E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 w:rsidR="003A0DC9"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r w:rsidR="00B175C5">
        <w:rPr>
          <w:rFonts w:cs="Arial"/>
          <w:sz w:val="20"/>
          <w:szCs w:val="20"/>
        </w:rPr>
        <w:t>SOW</w:t>
      </w:r>
      <w:r w:rsidRPr="002106CD">
        <w:rPr>
          <w:rFonts w:cs="Arial"/>
          <w:sz w:val="20"/>
          <w:szCs w:val="20"/>
        </w:rPr>
        <w:t>/</w:t>
      </w:r>
      <w:proofErr w:type="spellStart"/>
      <w:r w:rsidR="000B0201" w:rsidRPr="000B0201">
        <w:rPr>
          <w:rFonts w:cs="Arial"/>
          <w:sz w:val="20"/>
          <w:szCs w:val="20"/>
        </w:rPr>
        <w:t>GetAllByProjectId</w:t>
      </w:r>
      <w:proofErr w:type="spellEnd"/>
    </w:p>
    <w:p w14:paraId="2D76BAD8" w14:textId="254C9EDF" w:rsidR="00A46928" w:rsidRDefault="00A46928" w:rsidP="00A4692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lastRenderedPageBreak/>
        <w:t>Inputs:</w:t>
      </w:r>
      <w:r>
        <w:rPr>
          <w:rFonts w:cs="Arial"/>
          <w:sz w:val="20"/>
          <w:szCs w:val="20"/>
        </w:rPr>
        <w:t xml:space="preserve"> </w:t>
      </w:r>
      <w:proofErr w:type="spellStart"/>
      <w:r w:rsidR="00A56945">
        <w:rPr>
          <w:rFonts w:cs="Arial"/>
          <w:sz w:val="20"/>
          <w:szCs w:val="20"/>
        </w:rPr>
        <w:t>projectId</w:t>
      </w:r>
      <w:proofErr w:type="spellEnd"/>
      <w:r>
        <w:rPr>
          <w:rFonts w:cs="Arial"/>
          <w:sz w:val="20"/>
          <w:szCs w:val="20"/>
        </w:rPr>
        <w:t xml:space="preserve"> (</w:t>
      </w:r>
      <w:r w:rsidR="00A56945">
        <w:rPr>
          <w:rFonts w:cs="Arial"/>
          <w:sz w:val="20"/>
          <w:szCs w:val="20"/>
        </w:rPr>
        <w:t>int</w:t>
      </w:r>
      <w:r>
        <w:rPr>
          <w:rFonts w:cs="Arial"/>
          <w:sz w:val="20"/>
          <w:szCs w:val="20"/>
        </w:rPr>
        <w:t>)</w:t>
      </w:r>
    </w:p>
    <w:p w14:paraId="0867FCA2" w14:textId="50C99F8E" w:rsidR="00997134" w:rsidRDefault="00997134" w:rsidP="00997134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40" w:name="_Toc45819748"/>
      <w:r w:rsidRPr="00E84891">
        <w:rPr>
          <w:rFonts w:cs="Arial"/>
          <w:caps w:val="0"/>
        </w:rPr>
        <w:t>Project/</w:t>
      </w:r>
      <w:proofErr w:type="spellStart"/>
      <w:r w:rsidRPr="00997134">
        <w:rPr>
          <w:rFonts w:cs="Arial"/>
          <w:caps w:val="0"/>
        </w:rPr>
        <w:t>GetSOWDetails</w:t>
      </w:r>
      <w:bookmarkEnd w:id="40"/>
      <w:proofErr w:type="spellEnd"/>
    </w:p>
    <w:p w14:paraId="18538761" w14:textId="77777777" w:rsidR="00997134" w:rsidRPr="00F47A46" w:rsidRDefault="00997134" w:rsidP="00997134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F47A46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F47A46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</w:t>
      </w:r>
      <w:r w:rsidRPr="00F47A46">
        <w:rPr>
          <w:rFonts w:cs="Arial"/>
          <w:color w:val="A31515"/>
          <w:sz w:val="20"/>
          <w:szCs w:val="20"/>
          <w:lang w:bidi="ar-SA"/>
        </w:rPr>
        <w:t xml:space="preserve"> ".</w:t>
      </w:r>
    </w:p>
    <w:p w14:paraId="577D5460" w14:textId="77777777" w:rsidR="00997134" w:rsidRPr="00883012" w:rsidRDefault="00997134" w:rsidP="00997134">
      <w:pPr>
        <w:ind w:left="144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7E1AD34B" w14:textId="77777777" w:rsidR="00997134" w:rsidRDefault="00997134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ProjectController.cs</w:t>
      </w:r>
    </w:p>
    <w:p w14:paraId="6628DE14" w14:textId="1970DE79" w:rsidR="00997134" w:rsidRPr="0078093A" w:rsidRDefault="00997134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Pr="00997134">
        <w:rPr>
          <w:rFonts w:ascii="Courier New" w:hAnsi="Courier New" w:cs="Courier New"/>
          <w:sz w:val="20"/>
          <w:szCs w:val="20"/>
        </w:rPr>
        <w:t>GetSOWDetails</w:t>
      </w:r>
      <w:proofErr w:type="spellEnd"/>
    </w:p>
    <w:p w14:paraId="48DC8C97" w14:textId="77777777" w:rsidR="00997134" w:rsidRDefault="00997134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997134" w14:paraId="5EB233A0" w14:textId="77777777" w:rsidTr="00021EE1">
        <w:tc>
          <w:tcPr>
            <w:tcW w:w="1838" w:type="dxa"/>
          </w:tcPr>
          <w:p w14:paraId="500A6933" w14:textId="77777777" w:rsidR="00997134" w:rsidRPr="00EB0E0A" w:rsidRDefault="00997134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3A72BC65" w14:textId="77777777" w:rsidR="00997134" w:rsidRPr="00EB0E0A" w:rsidRDefault="00997134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997134" w14:paraId="083F7DD7" w14:textId="77777777" w:rsidTr="00021EE1">
        <w:trPr>
          <w:trHeight w:val="269"/>
        </w:trPr>
        <w:tc>
          <w:tcPr>
            <w:tcW w:w="1838" w:type="dxa"/>
          </w:tcPr>
          <w:p w14:paraId="75735F28" w14:textId="593BA604" w:rsidR="00997134" w:rsidRPr="00EB0E0A" w:rsidRDefault="00C83F70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C83F70">
              <w:rPr>
                <w:rFonts w:cs="Arial"/>
                <w:sz w:val="20"/>
                <w:szCs w:val="20"/>
              </w:rPr>
              <w:t>id</w:t>
            </w:r>
          </w:p>
        </w:tc>
        <w:tc>
          <w:tcPr>
            <w:tcW w:w="1276" w:type="dxa"/>
          </w:tcPr>
          <w:p w14:paraId="66168028" w14:textId="77777777" w:rsidR="00997134" w:rsidRPr="00EB0E0A" w:rsidRDefault="00997134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</w:tr>
      <w:tr w:rsidR="00C83F70" w14:paraId="05F79FEE" w14:textId="77777777" w:rsidTr="00021EE1">
        <w:trPr>
          <w:trHeight w:val="269"/>
        </w:trPr>
        <w:tc>
          <w:tcPr>
            <w:tcW w:w="1838" w:type="dxa"/>
          </w:tcPr>
          <w:p w14:paraId="2E91B6EA" w14:textId="1CD7BC0D" w:rsidR="00C83F70" w:rsidRDefault="00C83F70" w:rsidP="00C83F70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27230806" w14:textId="1B55FFD7" w:rsidR="00C83F70" w:rsidRDefault="00C83F70" w:rsidP="00C83F70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</w:tr>
      <w:tr w:rsidR="00C83F70" w14:paraId="3047F3BD" w14:textId="77777777" w:rsidTr="00021EE1">
        <w:trPr>
          <w:trHeight w:val="269"/>
        </w:trPr>
        <w:tc>
          <w:tcPr>
            <w:tcW w:w="1838" w:type="dxa"/>
          </w:tcPr>
          <w:p w14:paraId="433495CD" w14:textId="499351DF" w:rsidR="00C83F70" w:rsidRDefault="00C83F70" w:rsidP="00C83F70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C83F70">
              <w:rPr>
                <w:rFonts w:cs="Arial"/>
                <w:sz w:val="20"/>
                <w:szCs w:val="20"/>
              </w:rPr>
              <w:t>roleName</w:t>
            </w:r>
          </w:p>
        </w:tc>
        <w:tc>
          <w:tcPr>
            <w:tcW w:w="1276" w:type="dxa"/>
          </w:tcPr>
          <w:p w14:paraId="5363A1ED" w14:textId="0B560DA8" w:rsidR="00C83F70" w:rsidRDefault="00C83F70" w:rsidP="00C83F70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string</w:t>
            </w:r>
          </w:p>
        </w:tc>
      </w:tr>
    </w:tbl>
    <w:p w14:paraId="06CB4586" w14:textId="77777777" w:rsidR="00997134" w:rsidRDefault="00997134" w:rsidP="00997134">
      <w:pPr>
        <w:pStyle w:val="ListParagraph"/>
        <w:ind w:left="2580"/>
        <w:rPr>
          <w:rFonts w:cs="Arial"/>
          <w:sz w:val="20"/>
          <w:szCs w:val="20"/>
        </w:rPr>
      </w:pPr>
    </w:p>
    <w:p w14:paraId="3F36E3CC" w14:textId="0BB1F757" w:rsidR="00997134" w:rsidRDefault="00997134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fetching SOW </w:t>
      </w:r>
      <w:r w:rsidR="00374C83">
        <w:rPr>
          <w:rFonts w:cs="Arial"/>
          <w:sz w:val="20"/>
          <w:szCs w:val="20"/>
        </w:rPr>
        <w:t>for update</w:t>
      </w:r>
      <w:r>
        <w:rPr>
          <w:rFonts w:cs="Arial"/>
          <w:sz w:val="20"/>
          <w:szCs w:val="20"/>
        </w:rPr>
        <w:t>.</w:t>
      </w:r>
    </w:p>
    <w:p w14:paraId="6E1E51C0" w14:textId="2402A10B" w:rsidR="00997134" w:rsidRPr="009A2AF0" w:rsidRDefault="00997134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 xml:space="preserve">Call </w:t>
      </w:r>
      <w:proofErr w:type="spellStart"/>
      <w:r w:rsidR="00DD285D" w:rsidRPr="00DD285D">
        <w:rPr>
          <w:rFonts w:ascii="Courier New" w:hAnsi="Courier New" w:cs="Courier New"/>
          <w:sz w:val="20"/>
          <w:szCs w:val="20"/>
        </w:rPr>
        <w:t>usp_GetSOWDetails</w:t>
      </w:r>
      <w:proofErr w:type="spellEnd"/>
      <w:r w:rsidR="00DD285D">
        <w:rPr>
          <w:rFonts w:ascii="Consolas" w:hAnsi="Consolas" w:cs="Consolas"/>
          <w:color w:val="A31515"/>
          <w:sz w:val="19"/>
          <w:szCs w:val="19"/>
          <w:lang w:val="en-IN" w:bidi="ar-SA"/>
        </w:rPr>
        <w:t xml:space="preserve"> </w:t>
      </w:r>
      <w:r>
        <w:rPr>
          <w:rFonts w:cs="Arial"/>
          <w:sz w:val="20"/>
          <w:szCs w:val="20"/>
        </w:rPr>
        <w:t xml:space="preserve">with </w:t>
      </w:r>
      <w:r w:rsidR="002E5EC5">
        <w:rPr>
          <w:rFonts w:cs="Arial"/>
          <w:sz w:val="20"/>
          <w:szCs w:val="20"/>
        </w:rPr>
        <w:t xml:space="preserve">id,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  <w:r w:rsidR="002E5EC5">
        <w:rPr>
          <w:rFonts w:cs="Arial"/>
          <w:sz w:val="20"/>
          <w:szCs w:val="20"/>
        </w:rPr>
        <w:t>, and roleName</w:t>
      </w:r>
      <w:r>
        <w:rPr>
          <w:rFonts w:cs="Arial"/>
          <w:sz w:val="20"/>
          <w:szCs w:val="20"/>
        </w:rPr>
        <w:t xml:space="preserve"> parameter.</w:t>
      </w:r>
    </w:p>
    <w:p w14:paraId="1C33362D" w14:textId="11011210" w:rsidR="00997134" w:rsidRPr="002D3AD3" w:rsidRDefault="003C45E3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3C45E3">
        <w:rPr>
          <w:rFonts w:cs="Arial"/>
          <w:sz w:val="20"/>
          <w:szCs w:val="20"/>
        </w:rPr>
        <w:t>usp_GetSOWDetails</w:t>
      </w:r>
      <w:proofErr w:type="spellEnd"/>
      <w:r w:rsidR="00997134">
        <w:rPr>
          <w:rFonts w:cs="Arial"/>
          <w:sz w:val="20"/>
          <w:szCs w:val="20"/>
        </w:rPr>
        <w:t>:</w:t>
      </w:r>
      <w:r w:rsidR="00997134" w:rsidRPr="002D3AD3">
        <w:rPr>
          <w:rFonts w:cs="Arial"/>
          <w:sz w:val="20"/>
          <w:szCs w:val="20"/>
        </w:rPr>
        <w:t xml:space="preserve"> </w:t>
      </w:r>
    </w:p>
    <w:p w14:paraId="73B226E6" w14:textId="4A9E46A4" w:rsidR="00997134" w:rsidRPr="009A2AF0" w:rsidRDefault="00997134" w:rsidP="00997134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fetches </w:t>
      </w:r>
      <w:r>
        <w:rPr>
          <w:rFonts w:cs="Arial"/>
          <w:sz w:val="20"/>
          <w:szCs w:val="20"/>
        </w:rPr>
        <w:t>SOW.</w:t>
      </w:r>
    </w:p>
    <w:p w14:paraId="148B3B7F" w14:textId="77777777" w:rsidR="00997134" w:rsidRPr="00474D54" w:rsidRDefault="00997134" w:rsidP="0099713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SOW</w:t>
      </w:r>
    </w:p>
    <w:p w14:paraId="3C762704" w14:textId="77777777" w:rsidR="00997134" w:rsidRPr="002D3AD3" w:rsidRDefault="00997134" w:rsidP="0099713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25476E39" w14:textId="48DF0F3A" w:rsidR="003E2786" w:rsidRPr="003E2786" w:rsidRDefault="00997134" w:rsidP="00021EE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>Rules:</w:t>
      </w:r>
      <w:r w:rsidRPr="003E2786">
        <w:rPr>
          <w:rFonts w:cs="Arial"/>
          <w:sz w:val="20"/>
          <w:szCs w:val="20"/>
        </w:rPr>
        <w:t xml:space="preserve"> </w:t>
      </w:r>
    </w:p>
    <w:p w14:paraId="3CBA0E0A" w14:textId="7AB9883F" w:rsidR="003E2786" w:rsidRDefault="003E2786" w:rsidP="003E2786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Fetch</w:t>
      </w:r>
      <w:r w:rsidR="00A276F4">
        <w:rPr>
          <w:rFonts w:cs="Arial"/>
          <w:sz w:val="20"/>
          <w:szCs w:val="20"/>
        </w:rPr>
        <w:t xml:space="preserve"> SOW only if user role is Program Manager or Department head</w:t>
      </w:r>
      <w:r>
        <w:rPr>
          <w:rFonts w:cs="Arial"/>
          <w:sz w:val="20"/>
          <w:szCs w:val="20"/>
        </w:rPr>
        <w:t>.</w:t>
      </w:r>
    </w:p>
    <w:p w14:paraId="3AACDB30" w14:textId="641F7A96" w:rsidR="00526AFA" w:rsidRDefault="00526AFA" w:rsidP="003E2786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Fetch SOW based on Id and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  <w:r>
        <w:rPr>
          <w:rFonts w:cs="Arial"/>
          <w:sz w:val="20"/>
          <w:szCs w:val="20"/>
        </w:rPr>
        <w:t>.</w:t>
      </w:r>
    </w:p>
    <w:p w14:paraId="3B011064" w14:textId="139DBC24" w:rsidR="00997134" w:rsidRPr="003E2786" w:rsidRDefault="00997134" w:rsidP="00021EE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 xml:space="preserve">Return: </w:t>
      </w:r>
      <w:r w:rsidRPr="003E2786">
        <w:rPr>
          <w:rFonts w:cs="Arial"/>
          <w:sz w:val="20"/>
          <w:szCs w:val="20"/>
        </w:rPr>
        <w:t>SOW details</w:t>
      </w:r>
    </w:p>
    <w:p w14:paraId="32DEAEEF" w14:textId="77777777" w:rsidR="00997134" w:rsidRPr="00114776" w:rsidRDefault="00997134" w:rsidP="00997134">
      <w:pPr>
        <w:ind w:left="144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23E9E22A" w14:textId="77777777" w:rsidR="00997134" w:rsidRDefault="00997134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5E9628D7" w14:textId="77777777" w:rsidR="00997134" w:rsidRDefault="00997134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41A9BA2A" w14:textId="77777777" w:rsidR="00997134" w:rsidRPr="00E63B01" w:rsidRDefault="00997134" w:rsidP="0099713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2757B2FA" w14:textId="77777777" w:rsidR="00997134" w:rsidRPr="004D279D" w:rsidRDefault="00997134" w:rsidP="0099713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6A79F2DD" w14:textId="77777777" w:rsidR="00997134" w:rsidRPr="00664A1B" w:rsidRDefault="00997134" w:rsidP="0099713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63670484" w14:textId="77777777" w:rsidR="00997134" w:rsidRPr="004D279D" w:rsidRDefault="00997134" w:rsidP="0099713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SOW</w:t>
      </w:r>
    </w:p>
    <w:p w14:paraId="02251BF1" w14:textId="77777777" w:rsidR="00997134" w:rsidRPr="000710FE" w:rsidRDefault="00997134" w:rsidP="00997134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N.A.</w:t>
      </w:r>
    </w:p>
    <w:p w14:paraId="64AD93D0" w14:textId="77777777" w:rsidR="00997134" w:rsidRPr="00E31021" w:rsidRDefault="00997134" w:rsidP="00997134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The SOW details.</w:t>
      </w:r>
    </w:p>
    <w:p w14:paraId="720C734B" w14:textId="77777777" w:rsidR="00997134" w:rsidRDefault="00997134" w:rsidP="0099713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62B00831" w14:textId="77777777" w:rsidR="00997134" w:rsidRPr="0077184B" w:rsidRDefault="00997134" w:rsidP="0099713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Project</w:t>
      </w:r>
    </w:p>
    <w:p w14:paraId="16373B10" w14:textId="77777777" w:rsidR="00997134" w:rsidRPr="0041103B" w:rsidRDefault="00997134" w:rsidP="0099713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SOW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5FE18092" w14:textId="74CCBC40" w:rsidR="00997134" w:rsidRPr="00362CEB" w:rsidRDefault="00997134" w:rsidP="0099713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lastRenderedPageBreak/>
        <w:t>Method</w:t>
      </w:r>
      <w:r w:rsidRPr="007220B7">
        <w:rPr>
          <w:rFonts w:cs="Arial"/>
          <w:sz w:val="20"/>
          <w:szCs w:val="20"/>
        </w:rPr>
        <w:t xml:space="preserve">: </w:t>
      </w:r>
      <w:proofErr w:type="spellStart"/>
      <w:r>
        <w:rPr>
          <w:rFonts w:cs="Arial"/>
          <w:sz w:val="20"/>
          <w:szCs w:val="20"/>
        </w:rPr>
        <w:t>GetBy</w:t>
      </w:r>
      <w:r w:rsidR="00526AFA">
        <w:rPr>
          <w:rFonts w:cs="Arial"/>
          <w:sz w:val="20"/>
          <w:szCs w:val="20"/>
        </w:rPr>
        <w:t>IdAnd</w:t>
      </w:r>
      <w:r>
        <w:rPr>
          <w:rFonts w:cs="Arial"/>
          <w:sz w:val="20"/>
          <w:szCs w:val="20"/>
        </w:rPr>
        <w:t>ProjectId</w:t>
      </w:r>
      <w:proofErr w:type="spellEnd"/>
    </w:p>
    <w:p w14:paraId="690E3DDF" w14:textId="18832CE9" w:rsidR="00997134" w:rsidRPr="0078741E" w:rsidRDefault="00997134" w:rsidP="0099713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r>
        <w:rPr>
          <w:rFonts w:cs="Arial"/>
          <w:sz w:val="20"/>
          <w:szCs w:val="20"/>
        </w:rPr>
        <w:t>SOW</w:t>
      </w:r>
      <w:r w:rsidRPr="002106CD">
        <w:rPr>
          <w:rFonts w:cs="Arial"/>
          <w:sz w:val="20"/>
          <w:szCs w:val="20"/>
        </w:rPr>
        <w:t>/</w:t>
      </w:r>
      <w:r w:rsidR="00AF1B96" w:rsidRPr="00AF1B96">
        <w:rPr>
          <w:rFonts w:cs="Arial"/>
          <w:sz w:val="20"/>
          <w:szCs w:val="20"/>
        </w:rPr>
        <w:t xml:space="preserve"> </w:t>
      </w:r>
      <w:proofErr w:type="spellStart"/>
      <w:r w:rsidR="00AF1B96">
        <w:rPr>
          <w:rFonts w:cs="Arial"/>
          <w:sz w:val="20"/>
          <w:szCs w:val="20"/>
        </w:rPr>
        <w:t>GetByIdAndProjectId</w:t>
      </w:r>
      <w:proofErr w:type="spellEnd"/>
    </w:p>
    <w:p w14:paraId="6268963C" w14:textId="05748FAB" w:rsidR="00997134" w:rsidRDefault="00997134" w:rsidP="0099713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t>Inputs:</w:t>
      </w:r>
      <w:r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1D727B" w14:paraId="396ADF39" w14:textId="77777777" w:rsidTr="001D727B">
        <w:tc>
          <w:tcPr>
            <w:tcW w:w="1838" w:type="dxa"/>
          </w:tcPr>
          <w:p w14:paraId="3A390FD8" w14:textId="77777777" w:rsidR="001D727B" w:rsidRPr="00EB0E0A" w:rsidRDefault="001D727B" w:rsidP="001D727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3A21B007" w14:textId="77777777" w:rsidR="001D727B" w:rsidRPr="00EB0E0A" w:rsidRDefault="001D727B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1D727B" w14:paraId="3CB2F371" w14:textId="77777777" w:rsidTr="001D727B">
        <w:trPr>
          <w:trHeight w:val="269"/>
        </w:trPr>
        <w:tc>
          <w:tcPr>
            <w:tcW w:w="1838" w:type="dxa"/>
          </w:tcPr>
          <w:p w14:paraId="54027003" w14:textId="77777777" w:rsidR="001D727B" w:rsidRPr="00EB0E0A" w:rsidRDefault="001D727B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C83F70">
              <w:rPr>
                <w:rFonts w:cs="Arial"/>
                <w:sz w:val="20"/>
                <w:szCs w:val="20"/>
              </w:rPr>
              <w:t>id</w:t>
            </w:r>
          </w:p>
        </w:tc>
        <w:tc>
          <w:tcPr>
            <w:tcW w:w="1276" w:type="dxa"/>
          </w:tcPr>
          <w:p w14:paraId="7C9008EA" w14:textId="77777777" w:rsidR="001D727B" w:rsidRPr="00EB0E0A" w:rsidRDefault="001D727B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</w:tr>
      <w:tr w:rsidR="001D727B" w14:paraId="2678FDD3" w14:textId="77777777" w:rsidTr="001D727B">
        <w:trPr>
          <w:trHeight w:val="269"/>
        </w:trPr>
        <w:tc>
          <w:tcPr>
            <w:tcW w:w="1838" w:type="dxa"/>
          </w:tcPr>
          <w:p w14:paraId="38320866" w14:textId="77777777" w:rsidR="001D727B" w:rsidRDefault="001D727B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7278FC6E" w14:textId="77777777" w:rsidR="001D727B" w:rsidRDefault="001D727B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</w:tr>
      <w:tr w:rsidR="001D727B" w14:paraId="7EAC6253" w14:textId="77777777" w:rsidTr="001D727B">
        <w:trPr>
          <w:trHeight w:val="269"/>
        </w:trPr>
        <w:tc>
          <w:tcPr>
            <w:tcW w:w="1838" w:type="dxa"/>
          </w:tcPr>
          <w:p w14:paraId="0AAE56DB" w14:textId="77777777" w:rsidR="001D727B" w:rsidRDefault="001D727B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C83F70">
              <w:rPr>
                <w:rFonts w:cs="Arial"/>
                <w:sz w:val="20"/>
                <w:szCs w:val="20"/>
              </w:rPr>
              <w:t>roleName</w:t>
            </w:r>
          </w:p>
        </w:tc>
        <w:tc>
          <w:tcPr>
            <w:tcW w:w="1276" w:type="dxa"/>
          </w:tcPr>
          <w:p w14:paraId="5D46C2CF" w14:textId="77777777" w:rsidR="001D727B" w:rsidRDefault="001D727B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string</w:t>
            </w:r>
          </w:p>
        </w:tc>
      </w:tr>
    </w:tbl>
    <w:p w14:paraId="558676EE" w14:textId="536A5551" w:rsidR="00DE293E" w:rsidRPr="00DE293E" w:rsidRDefault="00DE293E" w:rsidP="00021EE1">
      <w:pPr>
        <w:pStyle w:val="Heading2"/>
        <w:numPr>
          <w:ilvl w:val="3"/>
          <w:numId w:val="22"/>
        </w:numPr>
        <w:spacing w:line="240" w:lineRule="auto"/>
        <w:jc w:val="left"/>
      </w:pPr>
      <w:bookmarkStart w:id="41" w:name="_Toc45819749"/>
      <w:r w:rsidRPr="00DE293E">
        <w:rPr>
          <w:rFonts w:cs="Arial"/>
          <w:caps w:val="0"/>
        </w:rPr>
        <w:t>Project/</w:t>
      </w:r>
      <w:proofErr w:type="spellStart"/>
      <w:r w:rsidRPr="00DE293E">
        <w:rPr>
          <w:rFonts w:cs="Arial"/>
          <w:caps w:val="0"/>
        </w:rPr>
        <w:t>DeleteSOW</w:t>
      </w:r>
      <w:bookmarkEnd w:id="41"/>
      <w:proofErr w:type="spellEnd"/>
    </w:p>
    <w:p w14:paraId="5CD140EE" w14:textId="77777777" w:rsidR="00DE293E" w:rsidRPr="00F47A46" w:rsidRDefault="00DE293E" w:rsidP="00DE293E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F47A46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F47A46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</w:t>
      </w:r>
      <w:r w:rsidRPr="00F47A46">
        <w:rPr>
          <w:rFonts w:cs="Arial"/>
          <w:color w:val="A31515"/>
          <w:sz w:val="20"/>
          <w:szCs w:val="20"/>
          <w:lang w:bidi="ar-SA"/>
        </w:rPr>
        <w:t xml:space="preserve"> ".</w:t>
      </w:r>
    </w:p>
    <w:p w14:paraId="62B4D83B" w14:textId="77777777" w:rsidR="00DE293E" w:rsidRPr="00883012" w:rsidRDefault="00DE293E" w:rsidP="00DE293E">
      <w:pPr>
        <w:ind w:left="144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4ED82D3E" w14:textId="77777777" w:rsidR="00DE293E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ProjectController.cs</w:t>
      </w:r>
    </w:p>
    <w:p w14:paraId="564C8D3F" w14:textId="3FB8DA27" w:rsidR="00DE293E" w:rsidRPr="0078093A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="003F7265" w:rsidRPr="003F7265">
        <w:rPr>
          <w:rFonts w:ascii="Courier New" w:hAnsi="Courier New" w:cs="Courier New"/>
          <w:sz w:val="20"/>
          <w:szCs w:val="20"/>
        </w:rPr>
        <w:t>DeleteSOW</w:t>
      </w:r>
      <w:proofErr w:type="spellEnd"/>
    </w:p>
    <w:p w14:paraId="51D38F0A" w14:textId="77777777" w:rsidR="00DE293E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DE293E" w14:paraId="6A896CD9" w14:textId="77777777" w:rsidTr="00021EE1">
        <w:tc>
          <w:tcPr>
            <w:tcW w:w="1838" w:type="dxa"/>
          </w:tcPr>
          <w:p w14:paraId="3C2354B7" w14:textId="77777777" w:rsidR="00DE293E" w:rsidRPr="00EB0E0A" w:rsidRDefault="00DE293E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3275C167" w14:textId="77777777" w:rsidR="00DE293E" w:rsidRPr="00EB0E0A" w:rsidRDefault="00DE293E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DE293E" w14:paraId="45615CBC" w14:textId="77777777" w:rsidTr="00021EE1">
        <w:trPr>
          <w:trHeight w:val="269"/>
        </w:trPr>
        <w:tc>
          <w:tcPr>
            <w:tcW w:w="1838" w:type="dxa"/>
          </w:tcPr>
          <w:p w14:paraId="3521B845" w14:textId="77777777" w:rsidR="00DE293E" w:rsidRPr="00EB0E0A" w:rsidRDefault="00DE293E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C83F70">
              <w:rPr>
                <w:rFonts w:cs="Arial"/>
                <w:sz w:val="20"/>
                <w:szCs w:val="20"/>
              </w:rPr>
              <w:t>id</w:t>
            </w:r>
          </w:p>
        </w:tc>
        <w:tc>
          <w:tcPr>
            <w:tcW w:w="1276" w:type="dxa"/>
          </w:tcPr>
          <w:p w14:paraId="69A6F712" w14:textId="77777777" w:rsidR="00DE293E" w:rsidRPr="00EB0E0A" w:rsidRDefault="00DE293E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59E85A51" w14:textId="77777777" w:rsidR="00DE293E" w:rsidRDefault="00DE293E" w:rsidP="00DE293E">
      <w:pPr>
        <w:pStyle w:val="ListParagraph"/>
        <w:ind w:left="2580"/>
        <w:rPr>
          <w:rFonts w:cs="Arial"/>
          <w:sz w:val="20"/>
          <w:szCs w:val="20"/>
        </w:rPr>
      </w:pPr>
    </w:p>
    <w:p w14:paraId="41DDBEB3" w14:textId="3840BE17" w:rsidR="00DE293E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</w:t>
      </w:r>
      <w:r w:rsidR="00C72647">
        <w:rPr>
          <w:rFonts w:cs="Arial"/>
          <w:sz w:val="20"/>
          <w:szCs w:val="20"/>
        </w:rPr>
        <w:t>deleting</w:t>
      </w:r>
      <w:r>
        <w:rPr>
          <w:rFonts w:cs="Arial"/>
          <w:sz w:val="20"/>
          <w:szCs w:val="20"/>
        </w:rPr>
        <w:t xml:space="preserve"> SOW.</w:t>
      </w:r>
    </w:p>
    <w:p w14:paraId="72E9BABB" w14:textId="03CA8C73" w:rsidR="00DE293E" w:rsidRPr="009A2AF0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A4EFA">
        <w:rPr>
          <w:rFonts w:cs="Arial"/>
          <w:sz w:val="20"/>
          <w:szCs w:val="20"/>
        </w:rPr>
        <w:t xml:space="preserve">Call </w:t>
      </w:r>
      <w:proofErr w:type="spellStart"/>
      <w:r w:rsidR="00C72647" w:rsidRPr="00C72647">
        <w:rPr>
          <w:rFonts w:ascii="Courier New" w:hAnsi="Courier New" w:cs="Courier New"/>
          <w:sz w:val="20"/>
          <w:szCs w:val="20"/>
        </w:rPr>
        <w:t>usp_DeleteSOW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IN" w:bidi="ar-SA"/>
        </w:rPr>
        <w:t xml:space="preserve"> </w:t>
      </w:r>
      <w:r>
        <w:rPr>
          <w:rFonts w:cs="Arial"/>
          <w:sz w:val="20"/>
          <w:szCs w:val="20"/>
        </w:rPr>
        <w:t>with id</w:t>
      </w:r>
      <w:r w:rsidR="00C72647">
        <w:rPr>
          <w:rFonts w:cs="Arial"/>
          <w:sz w:val="20"/>
          <w:szCs w:val="20"/>
        </w:rPr>
        <w:t>.</w:t>
      </w:r>
    </w:p>
    <w:p w14:paraId="0BAD92BF" w14:textId="77777777" w:rsidR="00DE293E" w:rsidRPr="002D3AD3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3C45E3">
        <w:rPr>
          <w:rFonts w:cs="Arial"/>
          <w:sz w:val="20"/>
          <w:szCs w:val="20"/>
        </w:rPr>
        <w:t>usp_GetSOWDetails</w:t>
      </w:r>
      <w:proofErr w:type="spellEnd"/>
      <w:r>
        <w:rPr>
          <w:rFonts w:cs="Arial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</w:p>
    <w:p w14:paraId="1CE351C7" w14:textId="25B9FC4C" w:rsidR="00DE293E" w:rsidRPr="009A2AF0" w:rsidRDefault="00DE293E" w:rsidP="00DE293E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</w:t>
      </w:r>
      <w:r w:rsidR="00C72647">
        <w:rPr>
          <w:rFonts w:cs="Arial"/>
          <w:sz w:val="20"/>
          <w:szCs w:val="20"/>
        </w:rPr>
        <w:t>deletes</w:t>
      </w:r>
      <w:r w:rsidRPr="009A2AF0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SOW.</w:t>
      </w:r>
    </w:p>
    <w:p w14:paraId="57C4EF19" w14:textId="77777777" w:rsidR="00DE293E" w:rsidRPr="00474D54" w:rsidRDefault="00DE293E" w:rsidP="00DE293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SOW</w:t>
      </w:r>
    </w:p>
    <w:p w14:paraId="39156793" w14:textId="77777777" w:rsidR="00DE293E" w:rsidRPr="002D3AD3" w:rsidRDefault="00DE293E" w:rsidP="00DE293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053355E9" w14:textId="77777777" w:rsidR="00DE293E" w:rsidRPr="003E2786" w:rsidRDefault="00DE293E" w:rsidP="00DE293E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>Rules:</w:t>
      </w:r>
      <w:r w:rsidRPr="003E2786">
        <w:rPr>
          <w:rFonts w:cs="Arial"/>
          <w:sz w:val="20"/>
          <w:szCs w:val="20"/>
        </w:rPr>
        <w:t xml:space="preserve"> </w:t>
      </w:r>
    </w:p>
    <w:p w14:paraId="74228B72" w14:textId="5DA37FE9" w:rsidR="00DE293E" w:rsidRDefault="00C72647" w:rsidP="00DE293E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Deletes SOW based on Id</w:t>
      </w:r>
    </w:p>
    <w:p w14:paraId="6C4C92F7" w14:textId="4F36A089" w:rsidR="00DE293E" w:rsidRPr="003E2786" w:rsidRDefault="00DE293E" w:rsidP="00DE293E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 xml:space="preserve">Return: </w:t>
      </w:r>
      <w:r w:rsidR="00C72647">
        <w:rPr>
          <w:rFonts w:cs="Arial"/>
          <w:sz w:val="20"/>
          <w:szCs w:val="20"/>
        </w:rPr>
        <w:t>true/false</w:t>
      </w:r>
    </w:p>
    <w:p w14:paraId="50AF05FD" w14:textId="77777777" w:rsidR="00DE293E" w:rsidRPr="00114776" w:rsidRDefault="00DE293E" w:rsidP="00DE293E">
      <w:pPr>
        <w:ind w:left="144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6585A947" w14:textId="77777777" w:rsidR="00DE293E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53BBF7FC" w14:textId="77777777" w:rsidR="00DE293E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6D256DAA" w14:textId="77777777" w:rsidR="00DE293E" w:rsidRPr="00E63B01" w:rsidRDefault="00DE293E" w:rsidP="00DE293E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4FECFAE8" w14:textId="77777777" w:rsidR="00DE293E" w:rsidRPr="004D279D" w:rsidRDefault="00DE293E" w:rsidP="00DE293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516282B4" w14:textId="77777777" w:rsidR="00DE293E" w:rsidRPr="00664A1B" w:rsidRDefault="00DE293E" w:rsidP="00DE293E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4B3D06DC" w14:textId="77777777" w:rsidR="00DE293E" w:rsidRPr="004D279D" w:rsidRDefault="00DE293E" w:rsidP="00DE293E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SOW</w:t>
      </w:r>
    </w:p>
    <w:p w14:paraId="7F3D0D18" w14:textId="77777777" w:rsidR="00DE293E" w:rsidRPr="000710FE" w:rsidRDefault="00DE293E" w:rsidP="00DE293E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N.A.</w:t>
      </w:r>
    </w:p>
    <w:p w14:paraId="642C567D" w14:textId="2FC51146" w:rsidR="00DE293E" w:rsidRPr="00E31021" w:rsidRDefault="00DE293E" w:rsidP="00DE293E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</w:t>
      </w:r>
      <w:r w:rsidR="00857ABF">
        <w:rPr>
          <w:rFonts w:cs="Arial"/>
          <w:sz w:val="20"/>
          <w:szCs w:val="20"/>
        </w:rPr>
        <w:t>true/false</w:t>
      </w:r>
    </w:p>
    <w:p w14:paraId="13FEF485" w14:textId="77777777" w:rsidR="00DE293E" w:rsidRDefault="00DE293E" w:rsidP="00DE293E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36F75681" w14:textId="77777777" w:rsidR="00DE293E" w:rsidRPr="0077184B" w:rsidRDefault="00DE293E" w:rsidP="00DE293E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Project</w:t>
      </w:r>
    </w:p>
    <w:p w14:paraId="49BE5194" w14:textId="77777777" w:rsidR="00DE293E" w:rsidRPr="0041103B" w:rsidRDefault="00DE293E" w:rsidP="00DE293E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SOW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254C75E1" w14:textId="15045E41" w:rsidR="00DE293E" w:rsidRPr="00362CEB" w:rsidRDefault="00DE293E" w:rsidP="00DE293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 w:rsidR="00A318B9">
        <w:rPr>
          <w:rFonts w:cs="Arial"/>
          <w:sz w:val="20"/>
          <w:szCs w:val="20"/>
        </w:rPr>
        <w:t>Delete</w:t>
      </w:r>
    </w:p>
    <w:p w14:paraId="01530DC9" w14:textId="646C4974" w:rsidR="00DE293E" w:rsidRPr="0078741E" w:rsidRDefault="00DE293E" w:rsidP="00DE293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r>
        <w:rPr>
          <w:rFonts w:cs="Arial"/>
          <w:sz w:val="20"/>
          <w:szCs w:val="20"/>
        </w:rPr>
        <w:t>SOW</w:t>
      </w:r>
      <w:r w:rsidRPr="002106CD">
        <w:rPr>
          <w:rFonts w:cs="Arial"/>
          <w:sz w:val="20"/>
          <w:szCs w:val="20"/>
        </w:rPr>
        <w:t>/</w:t>
      </w:r>
      <w:r w:rsidR="00A318B9">
        <w:rPr>
          <w:rFonts w:cs="Arial"/>
          <w:sz w:val="20"/>
          <w:szCs w:val="20"/>
        </w:rPr>
        <w:t>Delete</w:t>
      </w:r>
    </w:p>
    <w:p w14:paraId="6A4491B6" w14:textId="77777777" w:rsidR="00DE293E" w:rsidRDefault="00DE293E" w:rsidP="00DE293E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t>Inputs:</w:t>
      </w:r>
      <w:r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DE293E" w14:paraId="77A1FA1F" w14:textId="77777777" w:rsidTr="00021EE1">
        <w:tc>
          <w:tcPr>
            <w:tcW w:w="1838" w:type="dxa"/>
          </w:tcPr>
          <w:p w14:paraId="6396EE13" w14:textId="77777777" w:rsidR="00DE293E" w:rsidRPr="00EB0E0A" w:rsidRDefault="00DE293E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303836FB" w14:textId="77777777" w:rsidR="00DE293E" w:rsidRPr="00EB0E0A" w:rsidRDefault="00DE293E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DE293E" w14:paraId="48B4BBCB" w14:textId="77777777" w:rsidTr="00021EE1">
        <w:trPr>
          <w:trHeight w:val="269"/>
        </w:trPr>
        <w:tc>
          <w:tcPr>
            <w:tcW w:w="1838" w:type="dxa"/>
          </w:tcPr>
          <w:p w14:paraId="1C056748" w14:textId="77777777" w:rsidR="00DE293E" w:rsidRPr="00EB0E0A" w:rsidRDefault="00DE293E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 w:rsidRPr="00C83F70">
              <w:rPr>
                <w:rFonts w:cs="Arial"/>
                <w:sz w:val="20"/>
                <w:szCs w:val="20"/>
              </w:rPr>
              <w:t>id</w:t>
            </w:r>
          </w:p>
        </w:tc>
        <w:tc>
          <w:tcPr>
            <w:tcW w:w="1276" w:type="dxa"/>
          </w:tcPr>
          <w:p w14:paraId="1657FDEA" w14:textId="77777777" w:rsidR="00DE293E" w:rsidRPr="00EB0E0A" w:rsidRDefault="00DE293E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76D822BF" w14:textId="2CFE22C9" w:rsidR="00021EE1" w:rsidRPr="00DE293E" w:rsidRDefault="00021EE1" w:rsidP="00021EE1">
      <w:pPr>
        <w:pStyle w:val="Heading2"/>
        <w:numPr>
          <w:ilvl w:val="3"/>
          <w:numId w:val="22"/>
        </w:numPr>
        <w:spacing w:line="240" w:lineRule="auto"/>
        <w:jc w:val="left"/>
      </w:pPr>
      <w:bookmarkStart w:id="42" w:name="_Toc45819750"/>
      <w:r w:rsidRPr="00DE293E">
        <w:rPr>
          <w:rFonts w:cs="Arial"/>
          <w:caps w:val="0"/>
        </w:rPr>
        <w:t>Project/</w:t>
      </w:r>
      <w:proofErr w:type="spellStart"/>
      <w:r w:rsidR="00AF784B" w:rsidRPr="00AF784B">
        <w:rPr>
          <w:rFonts w:cs="Arial"/>
          <w:caps w:val="0"/>
        </w:rPr>
        <w:t>PostSOW</w:t>
      </w:r>
      <w:bookmarkEnd w:id="42"/>
      <w:proofErr w:type="spellEnd"/>
    </w:p>
    <w:p w14:paraId="5CB9E6B5" w14:textId="77777777" w:rsidR="00021EE1" w:rsidRPr="00F47A46" w:rsidRDefault="00021EE1" w:rsidP="00021EE1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F47A46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F47A46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</w:t>
      </w:r>
      <w:r w:rsidRPr="00F47A46">
        <w:rPr>
          <w:rFonts w:cs="Arial"/>
          <w:color w:val="A31515"/>
          <w:sz w:val="20"/>
          <w:szCs w:val="20"/>
          <w:lang w:bidi="ar-SA"/>
        </w:rPr>
        <w:t xml:space="preserve"> ".</w:t>
      </w:r>
    </w:p>
    <w:p w14:paraId="62D48831" w14:textId="77777777" w:rsidR="00021EE1" w:rsidRPr="00883012" w:rsidRDefault="00021EE1" w:rsidP="00021EE1">
      <w:pPr>
        <w:ind w:left="144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0E79A2DC" w14:textId="77777777" w:rsidR="00021EE1" w:rsidRDefault="00021EE1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ProjectController.cs</w:t>
      </w:r>
    </w:p>
    <w:p w14:paraId="6B698A57" w14:textId="22C404AD" w:rsidR="00021EE1" w:rsidRPr="0078093A" w:rsidRDefault="00021EE1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="00AF784B" w:rsidRPr="00AF784B">
        <w:rPr>
          <w:rFonts w:ascii="Courier New" w:hAnsi="Courier New" w:cs="Courier New"/>
          <w:sz w:val="20"/>
          <w:szCs w:val="20"/>
        </w:rPr>
        <w:t>PostSOW</w:t>
      </w:r>
      <w:proofErr w:type="spellEnd"/>
    </w:p>
    <w:p w14:paraId="4AED2331" w14:textId="77777777" w:rsidR="00021EE1" w:rsidRDefault="00021EE1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517"/>
      </w:tblGrid>
      <w:tr w:rsidR="00021EE1" w14:paraId="6B5DC753" w14:textId="77777777" w:rsidTr="00021EE1">
        <w:tc>
          <w:tcPr>
            <w:tcW w:w="1838" w:type="dxa"/>
          </w:tcPr>
          <w:p w14:paraId="066BE4BF" w14:textId="77777777" w:rsidR="00021EE1" w:rsidRPr="00EB0E0A" w:rsidRDefault="00021EE1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743333F9" w14:textId="77777777" w:rsidR="00021EE1" w:rsidRPr="00EB0E0A" w:rsidRDefault="00021EE1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021EE1" w14:paraId="0B167776" w14:textId="77777777" w:rsidTr="00021EE1">
        <w:trPr>
          <w:trHeight w:val="269"/>
        </w:trPr>
        <w:tc>
          <w:tcPr>
            <w:tcW w:w="1838" w:type="dxa"/>
          </w:tcPr>
          <w:p w14:paraId="07B49C57" w14:textId="1998E07F" w:rsidR="00021EE1" w:rsidRPr="00EB0E0A" w:rsidRDefault="005C5D4F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5C5D4F">
              <w:rPr>
                <w:rFonts w:cs="Arial"/>
                <w:sz w:val="20"/>
                <w:szCs w:val="20"/>
              </w:rPr>
              <w:t>sowSign</w:t>
            </w:r>
            <w:proofErr w:type="spellEnd"/>
          </w:p>
        </w:tc>
        <w:tc>
          <w:tcPr>
            <w:tcW w:w="1276" w:type="dxa"/>
          </w:tcPr>
          <w:p w14:paraId="36DE5959" w14:textId="6C0EFCBE" w:rsidR="00021EE1" w:rsidRPr="00EB0E0A" w:rsidRDefault="005C5D4F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5C5D4F">
              <w:rPr>
                <w:rFonts w:cs="Arial"/>
                <w:sz w:val="20"/>
                <w:szCs w:val="20"/>
              </w:rPr>
              <w:t>SOWSignData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</w:tbl>
    <w:p w14:paraId="77F1B252" w14:textId="77777777" w:rsidR="00021EE1" w:rsidRDefault="00021EE1" w:rsidP="00021EE1">
      <w:pPr>
        <w:pStyle w:val="ListParagraph"/>
        <w:ind w:left="2580"/>
        <w:rPr>
          <w:rFonts w:cs="Arial"/>
          <w:sz w:val="20"/>
          <w:szCs w:val="20"/>
        </w:rPr>
      </w:pPr>
    </w:p>
    <w:p w14:paraId="0E52E66F" w14:textId="30940865" w:rsidR="00021EE1" w:rsidRDefault="00021EE1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</w:t>
      </w:r>
      <w:r w:rsidR="007038AB">
        <w:rPr>
          <w:rFonts w:cs="Arial"/>
          <w:sz w:val="20"/>
          <w:szCs w:val="20"/>
        </w:rPr>
        <w:t xml:space="preserve">creating </w:t>
      </w:r>
      <w:r>
        <w:rPr>
          <w:rFonts w:cs="Arial"/>
          <w:sz w:val="20"/>
          <w:szCs w:val="20"/>
        </w:rPr>
        <w:t>SOW</w:t>
      </w:r>
      <w:r w:rsidR="007038AB">
        <w:rPr>
          <w:rFonts w:cs="Arial"/>
          <w:sz w:val="20"/>
          <w:szCs w:val="20"/>
        </w:rPr>
        <w:t xml:space="preserve"> and </w:t>
      </w:r>
      <w:r w:rsidR="007038AB" w:rsidRPr="007038AB">
        <w:rPr>
          <w:rFonts w:cs="Arial"/>
          <w:sz w:val="20"/>
          <w:szCs w:val="20"/>
        </w:rPr>
        <w:t>Addendum</w:t>
      </w:r>
      <w:r>
        <w:rPr>
          <w:rFonts w:cs="Arial"/>
          <w:sz w:val="20"/>
          <w:szCs w:val="20"/>
        </w:rPr>
        <w:t>.</w:t>
      </w:r>
    </w:p>
    <w:p w14:paraId="1D5EE081" w14:textId="4E869EF6" w:rsidR="00021EE1" w:rsidRPr="009A2AF0" w:rsidRDefault="007038AB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If SOW information is </w:t>
      </w:r>
      <w:r w:rsidR="00C65367">
        <w:rPr>
          <w:rFonts w:cs="Arial"/>
          <w:sz w:val="20"/>
          <w:szCs w:val="20"/>
        </w:rPr>
        <w:t>sent,</w:t>
      </w:r>
      <w:r>
        <w:rPr>
          <w:rFonts w:cs="Arial"/>
          <w:sz w:val="20"/>
          <w:szCs w:val="20"/>
        </w:rPr>
        <w:t xml:space="preserve"> then c</w:t>
      </w:r>
      <w:r w:rsidR="00021EE1" w:rsidRPr="007A4EFA">
        <w:rPr>
          <w:rFonts w:cs="Arial"/>
          <w:sz w:val="20"/>
          <w:szCs w:val="20"/>
        </w:rPr>
        <w:t xml:space="preserve">all </w:t>
      </w:r>
      <w:proofErr w:type="spellStart"/>
      <w:r w:rsidRPr="007038AB">
        <w:rPr>
          <w:rFonts w:ascii="Courier New" w:hAnsi="Courier New" w:cs="Courier New"/>
          <w:sz w:val="20"/>
          <w:szCs w:val="20"/>
        </w:rPr>
        <w:t>usp_CreateSOW</w:t>
      </w:r>
      <w:proofErr w:type="spellEnd"/>
      <w:r w:rsidRPr="00C72647">
        <w:rPr>
          <w:rFonts w:ascii="Courier New" w:hAnsi="Courier New" w:cs="Courier New"/>
          <w:sz w:val="20"/>
          <w:szCs w:val="20"/>
        </w:rPr>
        <w:t xml:space="preserve"> </w:t>
      </w:r>
      <w:r w:rsidR="00021EE1">
        <w:rPr>
          <w:rFonts w:cs="Arial"/>
          <w:sz w:val="20"/>
          <w:szCs w:val="20"/>
        </w:rPr>
        <w:t xml:space="preserve">with </w:t>
      </w:r>
      <w:r>
        <w:rPr>
          <w:rFonts w:cs="Arial"/>
          <w:sz w:val="20"/>
          <w:szCs w:val="20"/>
        </w:rPr>
        <w:t>SOW related data</w:t>
      </w:r>
      <w:r w:rsidR="00021EE1">
        <w:rPr>
          <w:rFonts w:cs="Arial"/>
          <w:sz w:val="20"/>
          <w:szCs w:val="20"/>
        </w:rPr>
        <w:t>.</w:t>
      </w:r>
    </w:p>
    <w:p w14:paraId="5BD786D5" w14:textId="4FE6927E" w:rsidR="00021EE1" w:rsidRPr="002D3AD3" w:rsidRDefault="0056756B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56756B">
        <w:rPr>
          <w:rFonts w:cs="Arial"/>
          <w:sz w:val="20"/>
          <w:szCs w:val="20"/>
        </w:rPr>
        <w:t>usp_CreateSOW</w:t>
      </w:r>
      <w:proofErr w:type="spellEnd"/>
      <w:r w:rsidR="00021EE1">
        <w:rPr>
          <w:rFonts w:cs="Arial"/>
          <w:sz w:val="20"/>
          <w:szCs w:val="20"/>
        </w:rPr>
        <w:t>:</w:t>
      </w:r>
      <w:r w:rsidR="00021EE1" w:rsidRPr="002D3AD3">
        <w:rPr>
          <w:rFonts w:cs="Arial"/>
          <w:sz w:val="20"/>
          <w:szCs w:val="20"/>
        </w:rPr>
        <w:t xml:space="preserve"> </w:t>
      </w:r>
    </w:p>
    <w:p w14:paraId="765C8EA4" w14:textId="1A51D8A2" w:rsidR="00021EE1" w:rsidRPr="009A2AF0" w:rsidRDefault="00021EE1" w:rsidP="00021EE1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</w:t>
      </w:r>
      <w:r w:rsidR="00B42033">
        <w:rPr>
          <w:rFonts w:cs="Arial"/>
          <w:sz w:val="20"/>
          <w:szCs w:val="20"/>
        </w:rPr>
        <w:t>creates</w:t>
      </w:r>
      <w:r w:rsidRPr="009A2AF0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SOW.</w:t>
      </w:r>
    </w:p>
    <w:p w14:paraId="57D90DAE" w14:textId="77777777" w:rsidR="00021EE1" w:rsidRPr="00474D54" w:rsidRDefault="00021EE1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SOW</w:t>
      </w:r>
    </w:p>
    <w:p w14:paraId="3CEEBFD3" w14:textId="77777777" w:rsidR="00021EE1" w:rsidRPr="002D3AD3" w:rsidRDefault="00021EE1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2E41E5E8" w14:textId="77777777" w:rsidR="00021EE1" w:rsidRPr="003E2786" w:rsidRDefault="00021EE1" w:rsidP="00021EE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>Rules:</w:t>
      </w:r>
      <w:r w:rsidRPr="003E2786">
        <w:rPr>
          <w:rFonts w:cs="Arial"/>
          <w:sz w:val="20"/>
          <w:szCs w:val="20"/>
        </w:rPr>
        <w:t xml:space="preserve"> </w:t>
      </w:r>
    </w:p>
    <w:p w14:paraId="311DD078" w14:textId="4CC1B57F" w:rsidR="00021EE1" w:rsidRDefault="00125115" w:rsidP="00021EE1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Create new </w:t>
      </w:r>
      <w:r w:rsidR="00021EE1">
        <w:rPr>
          <w:rFonts w:cs="Arial"/>
          <w:sz w:val="20"/>
          <w:szCs w:val="20"/>
        </w:rPr>
        <w:t xml:space="preserve">SOW based </w:t>
      </w:r>
      <w:r>
        <w:rPr>
          <w:rFonts w:cs="Arial"/>
          <w:sz w:val="20"/>
          <w:szCs w:val="20"/>
        </w:rPr>
        <w:t>sent information.</w:t>
      </w:r>
    </w:p>
    <w:p w14:paraId="5FD3679B" w14:textId="77777777" w:rsidR="00021EE1" w:rsidRPr="003E2786" w:rsidRDefault="00021EE1" w:rsidP="00021EE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 xml:space="preserve">Return: </w:t>
      </w:r>
      <w:r>
        <w:rPr>
          <w:rFonts w:cs="Arial"/>
          <w:sz w:val="20"/>
          <w:szCs w:val="20"/>
        </w:rPr>
        <w:t>true/false</w:t>
      </w:r>
    </w:p>
    <w:p w14:paraId="4C3A813F" w14:textId="77777777" w:rsidR="00021EE1" w:rsidRPr="00114776" w:rsidRDefault="00021EE1" w:rsidP="00021EE1">
      <w:pPr>
        <w:ind w:left="144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7B7D22DA" w14:textId="77777777" w:rsidR="00021EE1" w:rsidRDefault="00021EE1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0AAF04A7" w14:textId="77777777" w:rsidR="00021EE1" w:rsidRDefault="00021EE1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77522D17" w14:textId="77777777" w:rsidR="00021EE1" w:rsidRPr="00E63B01" w:rsidRDefault="00021EE1" w:rsidP="00021EE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2698D4ED" w14:textId="77777777" w:rsidR="00021EE1" w:rsidRPr="004D279D" w:rsidRDefault="00021EE1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502D4E74" w14:textId="77777777" w:rsidR="00021EE1" w:rsidRPr="00664A1B" w:rsidRDefault="00021EE1" w:rsidP="00021EE1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7527A77B" w14:textId="77777777" w:rsidR="00021EE1" w:rsidRPr="004D279D" w:rsidRDefault="00021EE1" w:rsidP="00021EE1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SOW</w:t>
      </w:r>
    </w:p>
    <w:p w14:paraId="0D5116BE" w14:textId="77777777" w:rsidR="00021EE1" w:rsidRPr="000710FE" w:rsidRDefault="00021EE1" w:rsidP="00021EE1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N.A.</w:t>
      </w:r>
    </w:p>
    <w:p w14:paraId="7AE230A4" w14:textId="77777777" w:rsidR="00021EE1" w:rsidRPr="00E31021" w:rsidRDefault="00021EE1" w:rsidP="00021EE1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true/false</w:t>
      </w:r>
    </w:p>
    <w:p w14:paraId="5270F791" w14:textId="77777777" w:rsidR="00021EE1" w:rsidRDefault="00021EE1" w:rsidP="00021EE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lastRenderedPageBreak/>
        <w:t>API Details</w:t>
      </w:r>
      <w:r>
        <w:rPr>
          <w:rFonts w:cs="Arial"/>
          <w:sz w:val="20"/>
          <w:szCs w:val="20"/>
        </w:rPr>
        <w:t>:</w:t>
      </w:r>
    </w:p>
    <w:p w14:paraId="52D65668" w14:textId="77777777" w:rsidR="00021EE1" w:rsidRPr="0077184B" w:rsidRDefault="00021EE1" w:rsidP="00021EE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Project</w:t>
      </w:r>
    </w:p>
    <w:p w14:paraId="03BDC0BB" w14:textId="77777777" w:rsidR="00021EE1" w:rsidRPr="0041103B" w:rsidRDefault="00021EE1" w:rsidP="00021EE1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SOW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21977D75" w14:textId="14D63EAF" w:rsidR="00021EE1" w:rsidRPr="00362CEB" w:rsidRDefault="00021EE1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 w:rsidR="00291F0C">
        <w:rPr>
          <w:rFonts w:cs="Arial"/>
          <w:sz w:val="20"/>
          <w:szCs w:val="20"/>
        </w:rPr>
        <w:t>Create</w:t>
      </w:r>
    </w:p>
    <w:p w14:paraId="4BB4BBD5" w14:textId="7DE11AAE" w:rsidR="00021EE1" w:rsidRPr="0078741E" w:rsidRDefault="00021EE1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r>
        <w:rPr>
          <w:rFonts w:cs="Arial"/>
          <w:sz w:val="20"/>
          <w:szCs w:val="20"/>
        </w:rPr>
        <w:t>SOW</w:t>
      </w:r>
      <w:r w:rsidRPr="002106CD">
        <w:rPr>
          <w:rFonts w:cs="Arial"/>
          <w:sz w:val="20"/>
          <w:szCs w:val="20"/>
        </w:rPr>
        <w:t>/</w:t>
      </w:r>
      <w:r w:rsidR="00291F0C">
        <w:rPr>
          <w:rFonts w:cs="Arial"/>
          <w:sz w:val="20"/>
          <w:szCs w:val="20"/>
        </w:rPr>
        <w:t>Create</w:t>
      </w:r>
    </w:p>
    <w:p w14:paraId="6F96BB69" w14:textId="77777777" w:rsidR="00021EE1" w:rsidRDefault="00021EE1" w:rsidP="00021EE1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t>Inputs:</w:t>
      </w:r>
      <w:r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021EE1" w14:paraId="27B653E7" w14:textId="77777777" w:rsidTr="00021EE1">
        <w:tc>
          <w:tcPr>
            <w:tcW w:w="1838" w:type="dxa"/>
          </w:tcPr>
          <w:p w14:paraId="04A08D9B" w14:textId="77777777" w:rsidR="00021EE1" w:rsidRPr="00EB0E0A" w:rsidRDefault="00021EE1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1E651A80" w14:textId="77777777" w:rsidR="00021EE1" w:rsidRPr="00EB0E0A" w:rsidRDefault="00021EE1" w:rsidP="00021EE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021EE1" w14:paraId="7A19DF47" w14:textId="77777777" w:rsidTr="00021EE1">
        <w:trPr>
          <w:trHeight w:val="269"/>
        </w:trPr>
        <w:tc>
          <w:tcPr>
            <w:tcW w:w="1838" w:type="dxa"/>
          </w:tcPr>
          <w:p w14:paraId="18BD8FA0" w14:textId="5BF9E178" w:rsidR="00021EE1" w:rsidRPr="00EB0E0A" w:rsidRDefault="00AD7390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sowIn</w:t>
            </w:r>
          </w:p>
        </w:tc>
        <w:tc>
          <w:tcPr>
            <w:tcW w:w="1276" w:type="dxa"/>
          </w:tcPr>
          <w:p w14:paraId="3B3BA446" w14:textId="5912EBE0" w:rsidR="00021EE1" w:rsidRPr="00EB0E0A" w:rsidRDefault="00FD2F22" w:rsidP="00021EE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SOW</w:t>
            </w:r>
          </w:p>
        </w:tc>
      </w:tr>
    </w:tbl>
    <w:p w14:paraId="3E3B3C74" w14:textId="77777777" w:rsidR="006F486A" w:rsidRDefault="006F486A" w:rsidP="006F486A">
      <w:pPr>
        <w:pStyle w:val="ListParagraph"/>
        <w:ind w:left="2580"/>
        <w:rPr>
          <w:rFonts w:cs="Arial"/>
          <w:sz w:val="20"/>
          <w:szCs w:val="20"/>
        </w:rPr>
      </w:pPr>
    </w:p>
    <w:p w14:paraId="018B07C2" w14:textId="2DA94F74" w:rsidR="006F486A" w:rsidRPr="009A2AF0" w:rsidRDefault="006F486A" w:rsidP="006F486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If </w:t>
      </w:r>
      <w:proofErr w:type="spellStart"/>
      <w:r w:rsidRPr="006F486A">
        <w:rPr>
          <w:rFonts w:cs="Arial"/>
          <w:sz w:val="20"/>
          <w:szCs w:val="20"/>
        </w:rPr>
        <w:t>Addendum</w:t>
      </w:r>
      <w:r>
        <w:rPr>
          <w:rFonts w:cs="Arial"/>
          <w:sz w:val="20"/>
          <w:szCs w:val="20"/>
        </w:rPr>
        <w:t>information</w:t>
      </w:r>
      <w:proofErr w:type="spellEnd"/>
      <w:r>
        <w:rPr>
          <w:rFonts w:cs="Arial"/>
          <w:sz w:val="20"/>
          <w:szCs w:val="20"/>
        </w:rPr>
        <w:t xml:space="preserve"> is sent, then c</w:t>
      </w:r>
      <w:r w:rsidRPr="007A4EFA">
        <w:rPr>
          <w:rFonts w:cs="Arial"/>
          <w:sz w:val="20"/>
          <w:szCs w:val="20"/>
        </w:rPr>
        <w:t xml:space="preserve">all </w:t>
      </w:r>
      <w:proofErr w:type="spellStart"/>
      <w:r w:rsidRPr="006F486A">
        <w:rPr>
          <w:rFonts w:ascii="Courier New" w:hAnsi="Courier New" w:cs="Courier New"/>
          <w:sz w:val="20"/>
          <w:szCs w:val="20"/>
        </w:rPr>
        <w:t>usp_CreateAddendum</w:t>
      </w:r>
      <w:proofErr w:type="spellEnd"/>
      <w:r>
        <w:rPr>
          <w:rFonts w:cs="Arial"/>
          <w:sz w:val="20"/>
          <w:szCs w:val="20"/>
        </w:rPr>
        <w:t xml:space="preserve"> with Addendum related data.</w:t>
      </w:r>
    </w:p>
    <w:p w14:paraId="4DB55A3E" w14:textId="3B307FC3" w:rsidR="006F486A" w:rsidRPr="002D3AD3" w:rsidRDefault="002C129A" w:rsidP="006F486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2C129A">
        <w:rPr>
          <w:rFonts w:cs="Arial"/>
          <w:sz w:val="20"/>
          <w:szCs w:val="20"/>
        </w:rPr>
        <w:t>usp_CreateAddendum</w:t>
      </w:r>
      <w:proofErr w:type="spellEnd"/>
      <w:r>
        <w:rPr>
          <w:rFonts w:cs="Arial"/>
          <w:sz w:val="20"/>
          <w:szCs w:val="20"/>
        </w:rPr>
        <w:t xml:space="preserve"> </w:t>
      </w:r>
    </w:p>
    <w:p w14:paraId="4153E247" w14:textId="62002095" w:rsidR="006F486A" w:rsidRPr="009A2AF0" w:rsidRDefault="006F486A" w:rsidP="006F486A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</w:t>
      </w:r>
      <w:r w:rsidR="008B1186">
        <w:rPr>
          <w:rFonts w:cs="Arial"/>
          <w:sz w:val="20"/>
          <w:szCs w:val="20"/>
        </w:rPr>
        <w:t>create new addendum</w:t>
      </w:r>
      <w:r>
        <w:rPr>
          <w:rFonts w:cs="Arial"/>
          <w:sz w:val="20"/>
          <w:szCs w:val="20"/>
        </w:rPr>
        <w:t>.</w:t>
      </w:r>
    </w:p>
    <w:p w14:paraId="4A1C965C" w14:textId="4DA5028D" w:rsidR="006F486A" w:rsidRPr="00474D54" w:rsidRDefault="006F486A" w:rsidP="006F486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 w:rsidR="002C129A">
        <w:rPr>
          <w:rFonts w:cs="Arial"/>
          <w:sz w:val="20"/>
          <w:szCs w:val="20"/>
        </w:rPr>
        <w:t>Addendum</w:t>
      </w:r>
    </w:p>
    <w:p w14:paraId="45C115B9" w14:textId="77777777" w:rsidR="006F486A" w:rsidRPr="002D3AD3" w:rsidRDefault="006F486A" w:rsidP="006F486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1B6B2CEE" w14:textId="77777777" w:rsidR="006F486A" w:rsidRPr="003E2786" w:rsidRDefault="006F486A" w:rsidP="006F486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>Rules:</w:t>
      </w:r>
      <w:r w:rsidRPr="003E2786">
        <w:rPr>
          <w:rFonts w:cs="Arial"/>
          <w:sz w:val="20"/>
          <w:szCs w:val="20"/>
        </w:rPr>
        <w:t xml:space="preserve"> </w:t>
      </w:r>
    </w:p>
    <w:p w14:paraId="79A76E50" w14:textId="59C5A3E4" w:rsidR="006F486A" w:rsidRDefault="006F486A" w:rsidP="006F486A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Create new </w:t>
      </w:r>
      <w:r w:rsidR="00E525A0">
        <w:rPr>
          <w:rFonts w:cs="Arial"/>
          <w:sz w:val="20"/>
          <w:szCs w:val="20"/>
        </w:rPr>
        <w:t>Addendum</w:t>
      </w:r>
      <w:r>
        <w:rPr>
          <w:rFonts w:cs="Arial"/>
          <w:sz w:val="20"/>
          <w:szCs w:val="20"/>
        </w:rPr>
        <w:t xml:space="preserve"> based sent information.</w:t>
      </w:r>
    </w:p>
    <w:p w14:paraId="273FFAAF" w14:textId="0DDFAFF5" w:rsidR="006F486A" w:rsidRPr="002C129A" w:rsidRDefault="006F486A" w:rsidP="006F486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 xml:space="preserve">Return: </w:t>
      </w:r>
      <w:r>
        <w:rPr>
          <w:rFonts w:cs="Arial"/>
          <w:sz w:val="20"/>
          <w:szCs w:val="20"/>
        </w:rPr>
        <w:t>true/false</w:t>
      </w:r>
    </w:p>
    <w:p w14:paraId="6C5A2114" w14:textId="77777777" w:rsidR="002C129A" w:rsidRPr="00114776" w:rsidRDefault="002C129A" w:rsidP="002C129A">
      <w:pPr>
        <w:ind w:left="144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58B3DA73" w14:textId="77777777" w:rsidR="002C129A" w:rsidRDefault="002C129A" w:rsidP="002C129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06D0540F" w14:textId="77777777" w:rsidR="002C129A" w:rsidRDefault="002C129A" w:rsidP="002C129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0135749B" w14:textId="77777777" w:rsidR="002C129A" w:rsidRPr="00E63B01" w:rsidRDefault="002C129A" w:rsidP="002C129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7AC717C6" w14:textId="77777777" w:rsidR="002C129A" w:rsidRPr="004D279D" w:rsidRDefault="002C129A" w:rsidP="002C129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42E81359" w14:textId="77777777" w:rsidR="002C129A" w:rsidRPr="00664A1B" w:rsidRDefault="002C129A" w:rsidP="002C129A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5C3B0B7B" w14:textId="2CC1296D" w:rsidR="002C129A" w:rsidRPr="004D279D" w:rsidRDefault="00DB0093" w:rsidP="002C129A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DB0093">
        <w:rPr>
          <w:rFonts w:ascii="Courier New" w:hAnsi="Courier New" w:cs="Courier New"/>
          <w:sz w:val="20"/>
          <w:szCs w:val="20"/>
        </w:rPr>
        <w:t>Addendum</w:t>
      </w:r>
    </w:p>
    <w:p w14:paraId="603458D4" w14:textId="77777777" w:rsidR="002C129A" w:rsidRPr="000710FE" w:rsidRDefault="002C129A" w:rsidP="002C129A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N.A.</w:t>
      </w:r>
    </w:p>
    <w:p w14:paraId="5340B37A" w14:textId="77777777" w:rsidR="002C129A" w:rsidRPr="00E31021" w:rsidRDefault="002C129A" w:rsidP="002C129A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true/false</w:t>
      </w:r>
    </w:p>
    <w:p w14:paraId="74322FD3" w14:textId="77777777" w:rsidR="002C129A" w:rsidRDefault="002C129A" w:rsidP="002C129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4461B00E" w14:textId="77777777" w:rsidR="002C129A" w:rsidRPr="0077184B" w:rsidRDefault="002C129A" w:rsidP="002C129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Project</w:t>
      </w:r>
    </w:p>
    <w:p w14:paraId="32DB85B5" w14:textId="21CB8EA0" w:rsidR="00411C02" w:rsidRPr="00411C02" w:rsidRDefault="002C129A" w:rsidP="00DC533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C02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="00411C02" w:rsidRPr="00411C02">
        <w:rPr>
          <w:rFonts w:cs="Arial"/>
          <w:sz w:val="20"/>
          <w:szCs w:val="20"/>
        </w:rPr>
        <w:t>Addendum</w:t>
      </w:r>
      <w:r w:rsidRPr="00411C02">
        <w:rPr>
          <w:rFonts w:cs="Arial"/>
          <w:sz w:val="20"/>
          <w:szCs w:val="20"/>
        </w:rPr>
        <w:t>Controller.cs</w:t>
      </w:r>
      <w:proofErr w:type="spellEnd"/>
    </w:p>
    <w:p w14:paraId="49A5D351" w14:textId="77777777" w:rsidR="002C129A" w:rsidRPr="00362CEB" w:rsidRDefault="002C129A" w:rsidP="002C129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Create</w:t>
      </w:r>
    </w:p>
    <w:p w14:paraId="79A8B20C" w14:textId="4308A21C" w:rsidR="002C129A" w:rsidRPr="0078741E" w:rsidRDefault="002C129A" w:rsidP="002C129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r w:rsidR="00411C02" w:rsidRPr="00411C02">
        <w:rPr>
          <w:rFonts w:cs="Arial"/>
          <w:sz w:val="20"/>
          <w:szCs w:val="20"/>
        </w:rPr>
        <w:t>Addendum</w:t>
      </w:r>
      <w:r w:rsidRPr="002106CD">
        <w:rPr>
          <w:rFonts w:cs="Arial"/>
          <w:sz w:val="20"/>
          <w:szCs w:val="20"/>
        </w:rPr>
        <w:t>/</w:t>
      </w:r>
      <w:r>
        <w:rPr>
          <w:rFonts w:cs="Arial"/>
          <w:sz w:val="20"/>
          <w:szCs w:val="20"/>
        </w:rPr>
        <w:t>Create</w:t>
      </w:r>
    </w:p>
    <w:p w14:paraId="57C37E94" w14:textId="77777777" w:rsidR="002C129A" w:rsidRDefault="002C129A" w:rsidP="002C129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t>Inputs:</w:t>
      </w:r>
      <w:r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2C129A" w14:paraId="77C165E4" w14:textId="77777777" w:rsidTr="00DC5338">
        <w:tc>
          <w:tcPr>
            <w:tcW w:w="1838" w:type="dxa"/>
          </w:tcPr>
          <w:p w14:paraId="01DBD64D" w14:textId="77777777" w:rsidR="002C129A" w:rsidRPr="00EB0E0A" w:rsidRDefault="002C129A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69B8F5FA" w14:textId="77777777" w:rsidR="002C129A" w:rsidRPr="00EB0E0A" w:rsidRDefault="002C129A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2C129A" w14:paraId="27FB4EF4" w14:textId="77777777" w:rsidTr="00DC5338">
        <w:trPr>
          <w:trHeight w:val="269"/>
        </w:trPr>
        <w:tc>
          <w:tcPr>
            <w:tcW w:w="1838" w:type="dxa"/>
          </w:tcPr>
          <w:p w14:paraId="516EC627" w14:textId="436E405C" w:rsidR="002C129A" w:rsidRPr="00EB0E0A" w:rsidRDefault="005902D9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addendumIn</w:t>
            </w:r>
            <w:proofErr w:type="spellEnd"/>
          </w:p>
        </w:tc>
        <w:tc>
          <w:tcPr>
            <w:tcW w:w="1276" w:type="dxa"/>
          </w:tcPr>
          <w:p w14:paraId="21B4966B" w14:textId="3BCF4857" w:rsidR="002C129A" w:rsidRPr="00EB0E0A" w:rsidRDefault="005902D9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Addendum</w:t>
            </w:r>
          </w:p>
        </w:tc>
      </w:tr>
    </w:tbl>
    <w:p w14:paraId="7AB419B1" w14:textId="51A80042" w:rsidR="00064C3F" w:rsidRPr="00DE293E" w:rsidRDefault="00064C3F" w:rsidP="00064C3F">
      <w:pPr>
        <w:pStyle w:val="Heading2"/>
        <w:numPr>
          <w:ilvl w:val="3"/>
          <w:numId w:val="22"/>
        </w:numPr>
        <w:spacing w:line="240" w:lineRule="auto"/>
        <w:jc w:val="left"/>
      </w:pPr>
      <w:bookmarkStart w:id="43" w:name="_Toc45819751"/>
      <w:r w:rsidRPr="00DE293E">
        <w:rPr>
          <w:rFonts w:cs="Arial"/>
          <w:caps w:val="0"/>
        </w:rPr>
        <w:lastRenderedPageBreak/>
        <w:t>Project/</w:t>
      </w:r>
      <w:proofErr w:type="spellStart"/>
      <w:r w:rsidR="00A77539" w:rsidRPr="00A77539">
        <w:rPr>
          <w:rFonts w:cs="Arial"/>
          <w:caps w:val="0"/>
        </w:rPr>
        <w:t>UpdateSOWAndAddendumDetails</w:t>
      </w:r>
      <w:bookmarkEnd w:id="43"/>
      <w:proofErr w:type="spellEnd"/>
    </w:p>
    <w:p w14:paraId="6A4A8AF1" w14:textId="59859A3B" w:rsidR="00064C3F" w:rsidRPr="00F47A46" w:rsidRDefault="00064C3F" w:rsidP="00064C3F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F47A46">
        <w:rPr>
          <w:rFonts w:cs="Arial"/>
          <w:color w:val="000000" w:themeColor="text1"/>
          <w:sz w:val="20"/>
          <w:szCs w:val="20"/>
          <w:lang w:bidi="ar-SA"/>
        </w:rPr>
        <w:t xml:space="preserve">Roles = </w:t>
      </w:r>
      <w:r w:rsidRPr="00BB7AC0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"</w:t>
      </w:r>
      <w:r w:rsidR="00BB7AC0" w:rsidRPr="00BB7AC0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Head, HRA, HRM</w:t>
      </w:r>
      <w:r w:rsidRPr="00BB7AC0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".</w:t>
      </w:r>
    </w:p>
    <w:p w14:paraId="48C13244" w14:textId="77777777" w:rsidR="00064C3F" w:rsidRPr="00883012" w:rsidRDefault="00064C3F" w:rsidP="00064C3F">
      <w:pPr>
        <w:ind w:left="144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36B23811" w14:textId="77777777" w:rsidR="00064C3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ProjectController.cs</w:t>
      </w:r>
    </w:p>
    <w:p w14:paraId="6E1DA416" w14:textId="580A7D20" w:rsidR="00064C3F" w:rsidRPr="0078093A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="00AE4972" w:rsidRPr="00AE4972">
        <w:rPr>
          <w:rFonts w:ascii="Courier New" w:hAnsi="Courier New" w:cs="Courier New"/>
          <w:sz w:val="20"/>
          <w:szCs w:val="20"/>
        </w:rPr>
        <w:t>UpdateSOWAndAddendumDetails</w:t>
      </w:r>
      <w:proofErr w:type="spellEnd"/>
    </w:p>
    <w:p w14:paraId="022CDDE0" w14:textId="77777777" w:rsidR="00064C3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2318"/>
        <w:gridCol w:w="1517"/>
      </w:tblGrid>
      <w:tr w:rsidR="00064C3F" w14:paraId="2B2D0D4C" w14:textId="77777777" w:rsidTr="00DC5338">
        <w:tc>
          <w:tcPr>
            <w:tcW w:w="1838" w:type="dxa"/>
          </w:tcPr>
          <w:p w14:paraId="0E4893D9" w14:textId="77777777" w:rsidR="00064C3F" w:rsidRPr="00EB0E0A" w:rsidRDefault="00064C3F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115CAB87" w14:textId="77777777" w:rsidR="00064C3F" w:rsidRPr="00EB0E0A" w:rsidRDefault="00064C3F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064C3F" w14:paraId="375876BD" w14:textId="77777777" w:rsidTr="00DC5338">
        <w:trPr>
          <w:trHeight w:val="269"/>
        </w:trPr>
        <w:tc>
          <w:tcPr>
            <w:tcW w:w="1838" w:type="dxa"/>
          </w:tcPr>
          <w:p w14:paraId="7A63D95F" w14:textId="6F3CD75E" w:rsidR="00064C3F" w:rsidRPr="00EB0E0A" w:rsidRDefault="002459F7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2459F7">
              <w:rPr>
                <w:rFonts w:cs="Arial"/>
                <w:sz w:val="20"/>
                <w:szCs w:val="20"/>
              </w:rPr>
              <w:t>sowAndAddendumData</w:t>
            </w:r>
            <w:proofErr w:type="spellEnd"/>
          </w:p>
        </w:tc>
        <w:tc>
          <w:tcPr>
            <w:tcW w:w="1276" w:type="dxa"/>
          </w:tcPr>
          <w:p w14:paraId="63971DA0" w14:textId="77777777" w:rsidR="00064C3F" w:rsidRPr="00EB0E0A" w:rsidRDefault="00064C3F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5C5D4F">
              <w:rPr>
                <w:rFonts w:cs="Arial"/>
                <w:sz w:val="20"/>
                <w:szCs w:val="20"/>
              </w:rPr>
              <w:t>SOWSignData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</w:tbl>
    <w:p w14:paraId="57D014EA" w14:textId="77777777" w:rsidR="00064C3F" w:rsidRDefault="00064C3F" w:rsidP="00064C3F">
      <w:pPr>
        <w:pStyle w:val="ListParagraph"/>
        <w:ind w:left="2580"/>
        <w:rPr>
          <w:rFonts w:cs="Arial"/>
          <w:sz w:val="20"/>
          <w:szCs w:val="20"/>
        </w:rPr>
      </w:pPr>
    </w:p>
    <w:p w14:paraId="64BF3032" w14:textId="1D32AAFB" w:rsidR="00064C3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</w:t>
      </w:r>
      <w:r w:rsidR="00AF6B6D">
        <w:rPr>
          <w:rFonts w:cs="Arial"/>
          <w:sz w:val="20"/>
          <w:szCs w:val="20"/>
        </w:rPr>
        <w:t>updating</w:t>
      </w:r>
      <w:r>
        <w:rPr>
          <w:rFonts w:cs="Arial"/>
          <w:sz w:val="20"/>
          <w:szCs w:val="20"/>
        </w:rPr>
        <w:t xml:space="preserve"> SOW and </w:t>
      </w:r>
      <w:r w:rsidRPr="007038AB">
        <w:rPr>
          <w:rFonts w:cs="Arial"/>
          <w:sz w:val="20"/>
          <w:szCs w:val="20"/>
        </w:rPr>
        <w:t>Addendum</w:t>
      </w:r>
      <w:r>
        <w:rPr>
          <w:rFonts w:cs="Arial"/>
          <w:sz w:val="20"/>
          <w:szCs w:val="20"/>
        </w:rPr>
        <w:t>.</w:t>
      </w:r>
    </w:p>
    <w:p w14:paraId="15A8CA2E" w14:textId="4D6590B4" w:rsidR="00064C3F" w:rsidRPr="009A2AF0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If SOW information is sent, then c</w:t>
      </w:r>
      <w:r w:rsidRPr="007A4EFA">
        <w:rPr>
          <w:rFonts w:cs="Arial"/>
          <w:sz w:val="20"/>
          <w:szCs w:val="20"/>
        </w:rPr>
        <w:t xml:space="preserve">all </w:t>
      </w:r>
      <w:proofErr w:type="spellStart"/>
      <w:r w:rsidR="00F106DB" w:rsidRPr="00F106DB">
        <w:rPr>
          <w:rFonts w:ascii="Courier New" w:hAnsi="Courier New" w:cs="Courier New"/>
          <w:sz w:val="20"/>
          <w:szCs w:val="20"/>
        </w:rPr>
        <w:t>usp_UpdateSOWDetails</w:t>
      </w:r>
      <w:proofErr w:type="spellEnd"/>
      <w:r w:rsidR="00F106DB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with SOW related data.</w:t>
      </w:r>
    </w:p>
    <w:p w14:paraId="0760FC4A" w14:textId="4DCD0935" w:rsidR="00064C3F" w:rsidRPr="002D3AD3" w:rsidRDefault="00F106DB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F106DB">
        <w:rPr>
          <w:rFonts w:cs="Arial"/>
          <w:sz w:val="20"/>
          <w:szCs w:val="20"/>
        </w:rPr>
        <w:t>usp_UpdateSOWDetails</w:t>
      </w:r>
      <w:proofErr w:type="spellEnd"/>
      <w:r w:rsidR="00064C3F">
        <w:rPr>
          <w:rFonts w:cs="Arial"/>
          <w:sz w:val="20"/>
          <w:szCs w:val="20"/>
        </w:rPr>
        <w:t>:</w:t>
      </w:r>
      <w:r w:rsidR="00064C3F" w:rsidRPr="002D3AD3">
        <w:rPr>
          <w:rFonts w:cs="Arial"/>
          <w:sz w:val="20"/>
          <w:szCs w:val="20"/>
        </w:rPr>
        <w:t xml:space="preserve"> </w:t>
      </w:r>
    </w:p>
    <w:p w14:paraId="2EBB517D" w14:textId="22817223" w:rsidR="00064C3F" w:rsidRPr="009A2AF0" w:rsidRDefault="00064C3F" w:rsidP="00064C3F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</w:t>
      </w:r>
      <w:r w:rsidR="0056392B">
        <w:rPr>
          <w:rFonts w:cs="Arial"/>
          <w:sz w:val="20"/>
          <w:szCs w:val="20"/>
        </w:rPr>
        <w:t>updates</w:t>
      </w:r>
      <w:r w:rsidRPr="009A2AF0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SOW.</w:t>
      </w:r>
    </w:p>
    <w:p w14:paraId="63320180" w14:textId="5B97FC25" w:rsidR="00064C3F" w:rsidRPr="00474D54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SOW</w:t>
      </w:r>
      <w:r w:rsidR="00FD1778">
        <w:rPr>
          <w:rFonts w:cs="Arial"/>
          <w:sz w:val="20"/>
          <w:szCs w:val="20"/>
        </w:rPr>
        <w:t>, Roles</w:t>
      </w:r>
    </w:p>
    <w:p w14:paraId="10706438" w14:textId="77777777" w:rsidR="00064C3F" w:rsidRPr="002D3AD3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42C16E38" w14:textId="77777777" w:rsidR="00064C3F" w:rsidRPr="003E2786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>Rules:</w:t>
      </w:r>
      <w:r w:rsidRPr="003E2786">
        <w:rPr>
          <w:rFonts w:cs="Arial"/>
          <w:sz w:val="20"/>
          <w:szCs w:val="20"/>
        </w:rPr>
        <w:t xml:space="preserve"> </w:t>
      </w:r>
    </w:p>
    <w:p w14:paraId="11AE24D3" w14:textId="0CC892C5" w:rsidR="00064C3F" w:rsidRDefault="00FD1778" w:rsidP="00064C3F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Updates </w:t>
      </w:r>
      <w:r w:rsidR="00064C3F">
        <w:rPr>
          <w:rFonts w:cs="Arial"/>
          <w:sz w:val="20"/>
          <w:szCs w:val="20"/>
        </w:rPr>
        <w:t>SOW based sent information.</w:t>
      </w:r>
    </w:p>
    <w:p w14:paraId="05B33A81" w14:textId="01B0D302" w:rsidR="00FD1778" w:rsidRDefault="00FD1778" w:rsidP="00064C3F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Update is allowed only Program Manager and Department Head user.</w:t>
      </w:r>
    </w:p>
    <w:p w14:paraId="60C77B42" w14:textId="77777777" w:rsidR="00064C3F" w:rsidRPr="003E2786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 xml:space="preserve">Return: </w:t>
      </w:r>
      <w:r>
        <w:rPr>
          <w:rFonts w:cs="Arial"/>
          <w:sz w:val="20"/>
          <w:szCs w:val="20"/>
        </w:rPr>
        <w:t>true/false</w:t>
      </w:r>
    </w:p>
    <w:p w14:paraId="5FD06D30" w14:textId="77777777" w:rsidR="00064C3F" w:rsidRPr="00114776" w:rsidRDefault="00064C3F" w:rsidP="00064C3F">
      <w:pPr>
        <w:ind w:left="144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59F9BEF3" w14:textId="77777777" w:rsidR="00064C3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5D1F5B6C" w14:textId="77777777" w:rsidR="00064C3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170334B3" w14:textId="77777777" w:rsidR="00064C3F" w:rsidRPr="00E63B01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7109712B" w14:textId="77777777" w:rsidR="00064C3F" w:rsidRPr="004D279D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12477D07" w14:textId="77777777" w:rsidR="00064C3F" w:rsidRPr="00664A1B" w:rsidRDefault="00064C3F" w:rsidP="00064C3F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5B943980" w14:textId="25275008" w:rsidR="00064C3F" w:rsidRPr="004D279D" w:rsidRDefault="00064C3F" w:rsidP="00064C3F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SOW</w:t>
      </w:r>
      <w:r w:rsidR="003445B7">
        <w:rPr>
          <w:rFonts w:ascii="Courier New" w:hAnsi="Courier New" w:cs="Courier New"/>
          <w:sz w:val="20"/>
          <w:szCs w:val="20"/>
        </w:rPr>
        <w:t>,</w:t>
      </w:r>
      <w:r w:rsidR="003445B7" w:rsidRPr="003445B7">
        <w:rPr>
          <w:rFonts w:ascii="Courier New" w:hAnsi="Courier New" w:cs="Courier New"/>
          <w:sz w:val="20"/>
          <w:szCs w:val="20"/>
        </w:rPr>
        <w:t xml:space="preserve"> Roles</w:t>
      </w:r>
    </w:p>
    <w:p w14:paraId="606EDA09" w14:textId="77777777" w:rsidR="00064C3F" w:rsidRPr="000710FE" w:rsidRDefault="00064C3F" w:rsidP="00064C3F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N.A.</w:t>
      </w:r>
    </w:p>
    <w:p w14:paraId="17AF72C0" w14:textId="77777777" w:rsidR="00064C3F" w:rsidRPr="00E31021" w:rsidRDefault="00064C3F" w:rsidP="00064C3F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true/false</w:t>
      </w:r>
    </w:p>
    <w:p w14:paraId="40D1DD4F" w14:textId="77777777" w:rsidR="00064C3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4E23E3F5" w14:textId="77777777" w:rsidR="00064C3F" w:rsidRPr="0077184B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Project</w:t>
      </w:r>
    </w:p>
    <w:p w14:paraId="51ED1A0D" w14:textId="77777777" w:rsidR="00064C3F" w:rsidRPr="0041103B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SOW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100D3BB8" w14:textId="227C0BC0" w:rsidR="00064C3F" w:rsidRPr="00362CEB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 w:rsidR="003445B7">
        <w:rPr>
          <w:rFonts w:cs="Arial"/>
          <w:sz w:val="20"/>
          <w:szCs w:val="20"/>
        </w:rPr>
        <w:t>Update</w:t>
      </w:r>
    </w:p>
    <w:p w14:paraId="66B8B0E6" w14:textId="1787013E" w:rsidR="00064C3F" w:rsidRPr="0078741E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r>
        <w:rPr>
          <w:rFonts w:cs="Arial"/>
          <w:sz w:val="20"/>
          <w:szCs w:val="20"/>
        </w:rPr>
        <w:t>SOW</w:t>
      </w:r>
      <w:r w:rsidRPr="002106CD">
        <w:rPr>
          <w:rFonts w:cs="Arial"/>
          <w:sz w:val="20"/>
          <w:szCs w:val="20"/>
        </w:rPr>
        <w:t>/</w:t>
      </w:r>
      <w:r w:rsidR="00E019A4">
        <w:rPr>
          <w:rFonts w:cs="Arial"/>
          <w:sz w:val="20"/>
          <w:szCs w:val="20"/>
        </w:rPr>
        <w:t>Update</w:t>
      </w:r>
    </w:p>
    <w:p w14:paraId="56674417" w14:textId="77777777" w:rsidR="00064C3F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t>Inputs:</w:t>
      </w:r>
      <w:r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064C3F" w14:paraId="4A42B1DF" w14:textId="77777777" w:rsidTr="00DC5338">
        <w:tc>
          <w:tcPr>
            <w:tcW w:w="1838" w:type="dxa"/>
          </w:tcPr>
          <w:p w14:paraId="52AC0CB5" w14:textId="77777777" w:rsidR="00064C3F" w:rsidRPr="00EB0E0A" w:rsidRDefault="00064C3F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2D705A3D" w14:textId="77777777" w:rsidR="00064C3F" w:rsidRPr="00EB0E0A" w:rsidRDefault="00064C3F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064C3F" w14:paraId="456E80D2" w14:textId="77777777" w:rsidTr="00DC5338">
        <w:trPr>
          <w:trHeight w:val="269"/>
        </w:trPr>
        <w:tc>
          <w:tcPr>
            <w:tcW w:w="1838" w:type="dxa"/>
          </w:tcPr>
          <w:p w14:paraId="7BAE9E6F" w14:textId="77777777" w:rsidR="00064C3F" w:rsidRPr="00EB0E0A" w:rsidRDefault="00064C3F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sowIn</w:t>
            </w:r>
          </w:p>
        </w:tc>
        <w:tc>
          <w:tcPr>
            <w:tcW w:w="1276" w:type="dxa"/>
          </w:tcPr>
          <w:p w14:paraId="75011423" w14:textId="77777777" w:rsidR="00064C3F" w:rsidRPr="00EB0E0A" w:rsidRDefault="00064C3F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SOW</w:t>
            </w:r>
          </w:p>
        </w:tc>
      </w:tr>
    </w:tbl>
    <w:p w14:paraId="3B50C6BD" w14:textId="77777777" w:rsidR="00064C3F" w:rsidRDefault="00064C3F" w:rsidP="00064C3F">
      <w:pPr>
        <w:pStyle w:val="ListParagraph"/>
        <w:ind w:left="2580"/>
        <w:rPr>
          <w:rFonts w:cs="Arial"/>
          <w:sz w:val="20"/>
          <w:szCs w:val="20"/>
        </w:rPr>
      </w:pPr>
    </w:p>
    <w:p w14:paraId="24E52152" w14:textId="65CC2739" w:rsidR="00064C3F" w:rsidRPr="009A2AF0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If </w:t>
      </w:r>
      <w:proofErr w:type="spellStart"/>
      <w:r w:rsidRPr="006F486A">
        <w:rPr>
          <w:rFonts w:cs="Arial"/>
          <w:sz w:val="20"/>
          <w:szCs w:val="20"/>
        </w:rPr>
        <w:t>Addendum</w:t>
      </w:r>
      <w:r>
        <w:rPr>
          <w:rFonts w:cs="Arial"/>
          <w:sz w:val="20"/>
          <w:szCs w:val="20"/>
        </w:rPr>
        <w:t>information</w:t>
      </w:r>
      <w:proofErr w:type="spellEnd"/>
      <w:r>
        <w:rPr>
          <w:rFonts w:cs="Arial"/>
          <w:sz w:val="20"/>
          <w:szCs w:val="20"/>
        </w:rPr>
        <w:t xml:space="preserve"> is sent, then c</w:t>
      </w:r>
      <w:r w:rsidRPr="007A4EFA">
        <w:rPr>
          <w:rFonts w:cs="Arial"/>
          <w:sz w:val="20"/>
          <w:szCs w:val="20"/>
        </w:rPr>
        <w:t xml:space="preserve">all </w:t>
      </w:r>
      <w:proofErr w:type="spellStart"/>
      <w:r w:rsidR="00083403" w:rsidRPr="00083403">
        <w:rPr>
          <w:rFonts w:ascii="Courier New" w:hAnsi="Courier New" w:cs="Courier New"/>
          <w:sz w:val="20"/>
          <w:szCs w:val="20"/>
        </w:rPr>
        <w:t>usp_UpdateAddendumDetails</w:t>
      </w:r>
      <w:proofErr w:type="spellEnd"/>
      <w:r>
        <w:rPr>
          <w:rFonts w:cs="Arial"/>
          <w:sz w:val="20"/>
          <w:szCs w:val="20"/>
        </w:rPr>
        <w:t xml:space="preserve"> with Addendum related data.</w:t>
      </w:r>
    </w:p>
    <w:p w14:paraId="053C0668" w14:textId="436B2542" w:rsidR="00064C3F" w:rsidRPr="002D3AD3" w:rsidRDefault="00083403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083403">
        <w:rPr>
          <w:rFonts w:cs="Arial"/>
          <w:sz w:val="20"/>
          <w:szCs w:val="20"/>
        </w:rPr>
        <w:t>usp_UpdateAddendumDetails</w:t>
      </w:r>
      <w:proofErr w:type="spellEnd"/>
      <w:r>
        <w:rPr>
          <w:rFonts w:cs="Arial"/>
          <w:sz w:val="20"/>
          <w:szCs w:val="20"/>
        </w:rPr>
        <w:t>:</w:t>
      </w:r>
    </w:p>
    <w:p w14:paraId="6ACE7F6C" w14:textId="0211AE68" w:rsidR="00064C3F" w:rsidRPr="009A2AF0" w:rsidRDefault="00064C3F" w:rsidP="00064C3F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</w:t>
      </w:r>
      <w:r w:rsidR="00083403">
        <w:rPr>
          <w:rFonts w:cs="Arial"/>
          <w:sz w:val="20"/>
          <w:szCs w:val="20"/>
        </w:rPr>
        <w:t xml:space="preserve">updates existing </w:t>
      </w:r>
      <w:r>
        <w:rPr>
          <w:rFonts w:cs="Arial"/>
          <w:sz w:val="20"/>
          <w:szCs w:val="20"/>
        </w:rPr>
        <w:t>addendum.</w:t>
      </w:r>
    </w:p>
    <w:p w14:paraId="0EFB428E" w14:textId="77777777" w:rsidR="00064C3F" w:rsidRPr="00474D54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Addendum</w:t>
      </w:r>
    </w:p>
    <w:p w14:paraId="5834FFDA" w14:textId="77777777" w:rsidR="00064C3F" w:rsidRPr="002D3AD3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044825DE" w14:textId="77777777" w:rsidR="00064C3F" w:rsidRPr="003E2786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>Rules:</w:t>
      </w:r>
      <w:r w:rsidRPr="003E2786">
        <w:rPr>
          <w:rFonts w:cs="Arial"/>
          <w:sz w:val="20"/>
          <w:szCs w:val="20"/>
        </w:rPr>
        <w:t xml:space="preserve"> </w:t>
      </w:r>
    </w:p>
    <w:p w14:paraId="5EE156B1" w14:textId="2BF96221" w:rsidR="00064C3F" w:rsidRDefault="00083403" w:rsidP="00064C3F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Update</w:t>
      </w:r>
      <w:r w:rsidR="00064C3F">
        <w:rPr>
          <w:rFonts w:cs="Arial"/>
          <w:sz w:val="20"/>
          <w:szCs w:val="20"/>
        </w:rPr>
        <w:t xml:space="preserve"> Addendum based sent information.</w:t>
      </w:r>
    </w:p>
    <w:p w14:paraId="193653B3" w14:textId="6BF070A2" w:rsidR="00083403" w:rsidRDefault="00083403" w:rsidP="00064C3F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Only Program Managers </w:t>
      </w:r>
      <w:r w:rsidR="007A3C73">
        <w:rPr>
          <w:rFonts w:cs="Arial"/>
          <w:sz w:val="20"/>
          <w:szCs w:val="20"/>
        </w:rPr>
        <w:t>can</w:t>
      </w:r>
      <w:r>
        <w:rPr>
          <w:rFonts w:cs="Arial"/>
          <w:sz w:val="20"/>
          <w:szCs w:val="20"/>
        </w:rPr>
        <w:t xml:space="preserve"> update Addendum.</w:t>
      </w:r>
    </w:p>
    <w:p w14:paraId="05C7A21D" w14:textId="77777777" w:rsidR="00064C3F" w:rsidRPr="002C129A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 xml:space="preserve">Return: </w:t>
      </w:r>
      <w:r>
        <w:rPr>
          <w:rFonts w:cs="Arial"/>
          <w:sz w:val="20"/>
          <w:szCs w:val="20"/>
        </w:rPr>
        <w:t>true/false</w:t>
      </w:r>
    </w:p>
    <w:p w14:paraId="56A2F5E5" w14:textId="77777777" w:rsidR="00064C3F" w:rsidRPr="00114776" w:rsidRDefault="00064C3F" w:rsidP="00064C3F">
      <w:pPr>
        <w:ind w:left="144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44C03758" w14:textId="77777777" w:rsidR="00064C3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1D180D0D" w14:textId="77777777" w:rsidR="00064C3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3EB97CA5" w14:textId="77777777" w:rsidR="00064C3F" w:rsidRPr="00E63B01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6CEFA65F" w14:textId="77777777" w:rsidR="00064C3F" w:rsidRPr="004D279D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40CE81F3" w14:textId="77777777" w:rsidR="00064C3F" w:rsidRPr="00664A1B" w:rsidRDefault="00064C3F" w:rsidP="00064C3F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4D5C0F6F" w14:textId="77777777" w:rsidR="00064C3F" w:rsidRPr="004D279D" w:rsidRDefault="00064C3F" w:rsidP="00064C3F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DB0093">
        <w:rPr>
          <w:rFonts w:ascii="Courier New" w:hAnsi="Courier New" w:cs="Courier New"/>
          <w:sz w:val="20"/>
          <w:szCs w:val="20"/>
        </w:rPr>
        <w:t>Addendum</w:t>
      </w:r>
    </w:p>
    <w:p w14:paraId="5FC8EC17" w14:textId="77777777" w:rsidR="00064C3F" w:rsidRPr="000710FE" w:rsidRDefault="00064C3F" w:rsidP="00064C3F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N.A.</w:t>
      </w:r>
    </w:p>
    <w:p w14:paraId="3A16153C" w14:textId="77777777" w:rsidR="00064C3F" w:rsidRPr="00E31021" w:rsidRDefault="00064C3F" w:rsidP="00064C3F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Return:</w:t>
      </w:r>
      <w:r>
        <w:rPr>
          <w:rFonts w:cs="Arial"/>
          <w:sz w:val="20"/>
          <w:szCs w:val="20"/>
        </w:rPr>
        <w:t xml:space="preserve"> true/false</w:t>
      </w:r>
    </w:p>
    <w:p w14:paraId="7C396154" w14:textId="77777777" w:rsidR="00064C3F" w:rsidRDefault="00064C3F" w:rsidP="00064C3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741E">
        <w:rPr>
          <w:rFonts w:cs="Arial"/>
          <w:sz w:val="20"/>
          <w:szCs w:val="20"/>
        </w:rPr>
        <w:t>API Details</w:t>
      </w:r>
      <w:r>
        <w:rPr>
          <w:rFonts w:cs="Arial"/>
          <w:sz w:val="20"/>
          <w:szCs w:val="20"/>
        </w:rPr>
        <w:t>:</w:t>
      </w:r>
    </w:p>
    <w:p w14:paraId="4057DF1B" w14:textId="77777777" w:rsidR="00064C3F" w:rsidRPr="0077184B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Project</w:t>
      </w:r>
    </w:p>
    <w:p w14:paraId="0616F7F0" w14:textId="77777777" w:rsidR="00064C3F" w:rsidRPr="00411C02" w:rsidRDefault="00064C3F" w:rsidP="00064C3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C02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Pr="00411C02">
        <w:rPr>
          <w:rFonts w:cs="Arial"/>
          <w:sz w:val="20"/>
          <w:szCs w:val="20"/>
        </w:rPr>
        <w:t>AddendumController.cs</w:t>
      </w:r>
      <w:proofErr w:type="spellEnd"/>
    </w:p>
    <w:p w14:paraId="3A325F98" w14:textId="31A1B68B" w:rsidR="00064C3F" w:rsidRPr="00362CEB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 w:rsidR="00F3320C">
        <w:rPr>
          <w:rFonts w:cs="Arial"/>
          <w:sz w:val="20"/>
          <w:szCs w:val="20"/>
        </w:rPr>
        <w:t>Update</w:t>
      </w:r>
    </w:p>
    <w:p w14:paraId="398A26E8" w14:textId="749E4941" w:rsidR="00064C3F" w:rsidRPr="0078741E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r w:rsidRPr="00411C02">
        <w:rPr>
          <w:rFonts w:cs="Arial"/>
          <w:sz w:val="20"/>
          <w:szCs w:val="20"/>
        </w:rPr>
        <w:t>Addendum</w:t>
      </w:r>
      <w:r w:rsidRPr="002106CD">
        <w:rPr>
          <w:rFonts w:cs="Arial"/>
          <w:sz w:val="20"/>
          <w:szCs w:val="20"/>
        </w:rPr>
        <w:t>/</w:t>
      </w:r>
      <w:r w:rsidR="004F7218">
        <w:rPr>
          <w:rFonts w:cs="Arial"/>
          <w:sz w:val="20"/>
          <w:szCs w:val="20"/>
        </w:rPr>
        <w:t>Update</w:t>
      </w:r>
    </w:p>
    <w:p w14:paraId="04036036" w14:textId="77777777" w:rsidR="00064C3F" w:rsidRDefault="00064C3F" w:rsidP="00064C3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t>Inputs:</w:t>
      </w:r>
      <w:r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064C3F" w14:paraId="1BDDBFF8" w14:textId="77777777" w:rsidTr="00DC5338">
        <w:tc>
          <w:tcPr>
            <w:tcW w:w="1838" w:type="dxa"/>
          </w:tcPr>
          <w:p w14:paraId="108EA780" w14:textId="77777777" w:rsidR="00064C3F" w:rsidRPr="00EB0E0A" w:rsidRDefault="00064C3F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4BBC8F99" w14:textId="77777777" w:rsidR="00064C3F" w:rsidRPr="00EB0E0A" w:rsidRDefault="00064C3F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064C3F" w14:paraId="46396EB7" w14:textId="77777777" w:rsidTr="00DC5338">
        <w:trPr>
          <w:trHeight w:val="269"/>
        </w:trPr>
        <w:tc>
          <w:tcPr>
            <w:tcW w:w="1838" w:type="dxa"/>
          </w:tcPr>
          <w:p w14:paraId="251A4957" w14:textId="77777777" w:rsidR="00064C3F" w:rsidRPr="00EB0E0A" w:rsidRDefault="00064C3F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addendumIn</w:t>
            </w:r>
            <w:proofErr w:type="spellEnd"/>
          </w:p>
        </w:tc>
        <w:tc>
          <w:tcPr>
            <w:tcW w:w="1276" w:type="dxa"/>
          </w:tcPr>
          <w:p w14:paraId="7C7C4394" w14:textId="77777777" w:rsidR="00064C3F" w:rsidRPr="00EB0E0A" w:rsidRDefault="00064C3F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Addendum</w:t>
            </w:r>
          </w:p>
        </w:tc>
      </w:tr>
    </w:tbl>
    <w:p w14:paraId="3ABC1571" w14:textId="34B77E04" w:rsidR="008F7E54" w:rsidRPr="00DE293E" w:rsidRDefault="008F7E54" w:rsidP="008F7E54">
      <w:pPr>
        <w:pStyle w:val="Heading2"/>
        <w:numPr>
          <w:ilvl w:val="3"/>
          <w:numId w:val="22"/>
        </w:numPr>
        <w:spacing w:line="240" w:lineRule="auto"/>
        <w:jc w:val="left"/>
      </w:pPr>
      <w:bookmarkStart w:id="44" w:name="_Toc45819752"/>
      <w:r w:rsidRPr="00DE293E">
        <w:rPr>
          <w:rFonts w:cs="Arial"/>
          <w:caps w:val="0"/>
        </w:rPr>
        <w:t>Project/</w:t>
      </w:r>
      <w:proofErr w:type="spellStart"/>
      <w:r w:rsidRPr="008F7E54">
        <w:rPr>
          <w:rFonts w:cs="Arial"/>
          <w:caps w:val="0"/>
        </w:rPr>
        <w:t>GetAddendums</w:t>
      </w:r>
      <w:bookmarkEnd w:id="44"/>
      <w:proofErr w:type="spellEnd"/>
    </w:p>
    <w:p w14:paraId="5C8F7175" w14:textId="115C000D" w:rsidR="008F7E54" w:rsidRPr="00F47A46" w:rsidRDefault="008F7E54" w:rsidP="008F7E54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F47A46">
        <w:rPr>
          <w:rFonts w:cs="Arial"/>
          <w:color w:val="000000" w:themeColor="text1"/>
          <w:sz w:val="20"/>
          <w:szCs w:val="20"/>
          <w:lang w:bidi="ar-SA"/>
        </w:rPr>
        <w:t xml:space="preserve">Roles = </w:t>
      </w:r>
      <w:r w:rsidRPr="00BB7AC0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"Program Manager, Department Head".</w:t>
      </w:r>
    </w:p>
    <w:p w14:paraId="06007471" w14:textId="77777777" w:rsidR="008F7E54" w:rsidRPr="00883012" w:rsidRDefault="008F7E54" w:rsidP="008F7E54">
      <w:pPr>
        <w:ind w:left="144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5A7FCBD8" w14:textId="77777777" w:rsidR="008F7E54" w:rsidRDefault="008F7E54" w:rsidP="008F7E5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lastRenderedPageBreak/>
        <w:t>Controller</w:t>
      </w:r>
      <w:r>
        <w:rPr>
          <w:rFonts w:cs="Arial"/>
          <w:sz w:val="20"/>
          <w:szCs w:val="20"/>
        </w:rPr>
        <w:t>: ProjectController.cs</w:t>
      </w:r>
    </w:p>
    <w:p w14:paraId="73BC1188" w14:textId="455E9039" w:rsidR="008F7E54" w:rsidRPr="0078093A" w:rsidRDefault="008F7E54" w:rsidP="008F7E5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="00784DCA" w:rsidRPr="00784DCA">
        <w:rPr>
          <w:rFonts w:ascii="Courier New" w:hAnsi="Courier New" w:cs="Courier New"/>
          <w:sz w:val="20"/>
          <w:szCs w:val="20"/>
        </w:rPr>
        <w:t>GetAddendums</w:t>
      </w:r>
      <w:proofErr w:type="spellEnd"/>
    </w:p>
    <w:p w14:paraId="10F9761C" w14:textId="77777777" w:rsidR="008F7E54" w:rsidRDefault="008F7E54" w:rsidP="008F7E5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8F7E54" w14:paraId="46907258" w14:textId="77777777" w:rsidTr="00DC5338">
        <w:tc>
          <w:tcPr>
            <w:tcW w:w="1838" w:type="dxa"/>
          </w:tcPr>
          <w:p w14:paraId="4D34D2A2" w14:textId="77777777" w:rsidR="008F7E54" w:rsidRPr="00EB0E0A" w:rsidRDefault="008F7E54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7E816F1C" w14:textId="77777777" w:rsidR="008F7E54" w:rsidRPr="00EB0E0A" w:rsidRDefault="008F7E54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8F7E54" w14:paraId="35E1ACDD" w14:textId="77777777" w:rsidTr="00DC5338">
        <w:trPr>
          <w:trHeight w:val="269"/>
        </w:trPr>
        <w:tc>
          <w:tcPr>
            <w:tcW w:w="1838" w:type="dxa"/>
          </w:tcPr>
          <w:p w14:paraId="2E7F6679" w14:textId="551BEDA8" w:rsidR="008F7E54" w:rsidRPr="00EB0E0A" w:rsidRDefault="00837573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Id (</w:t>
            </w:r>
            <w:proofErr w:type="spellStart"/>
            <w:r w:rsidR="00FF6CDA">
              <w:rPr>
                <w:rFonts w:cs="Arial"/>
                <w:sz w:val="20"/>
                <w:szCs w:val="20"/>
              </w:rPr>
              <w:t>SOWId</w:t>
            </w:r>
            <w:proofErr w:type="spellEnd"/>
            <w:r w:rsidR="00FF6CDA">
              <w:rPr>
                <w:rFonts w:cs="Arial"/>
                <w:sz w:val="20"/>
                <w:szCs w:val="20"/>
              </w:rPr>
              <w:t>)</w:t>
            </w:r>
          </w:p>
        </w:tc>
        <w:tc>
          <w:tcPr>
            <w:tcW w:w="1276" w:type="dxa"/>
          </w:tcPr>
          <w:p w14:paraId="688AF4E4" w14:textId="265D0331" w:rsidR="008F7E54" w:rsidRPr="00EB0E0A" w:rsidRDefault="00EB2D12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  <w:r w:rsidR="008F7E54"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  <w:tr w:rsidR="00EB2D12" w14:paraId="73C1DC6E" w14:textId="77777777" w:rsidTr="00DC5338">
        <w:trPr>
          <w:trHeight w:val="269"/>
        </w:trPr>
        <w:tc>
          <w:tcPr>
            <w:tcW w:w="1838" w:type="dxa"/>
          </w:tcPr>
          <w:p w14:paraId="28883EB0" w14:textId="1FF33E8C" w:rsidR="00EB2D12" w:rsidRDefault="00EB2D12" w:rsidP="00EB2D12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0DD9B358" w14:textId="63A7A70F" w:rsidR="00EB2D12" w:rsidRDefault="00EB2D12" w:rsidP="00EB2D12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</w:tbl>
    <w:p w14:paraId="2DB1728D" w14:textId="77777777" w:rsidR="008F7E54" w:rsidRDefault="008F7E54" w:rsidP="008F7E54">
      <w:pPr>
        <w:pStyle w:val="ListParagraph"/>
        <w:ind w:left="2580"/>
        <w:rPr>
          <w:rFonts w:cs="Arial"/>
          <w:sz w:val="20"/>
          <w:szCs w:val="20"/>
        </w:rPr>
      </w:pPr>
    </w:p>
    <w:p w14:paraId="0B846404" w14:textId="506C7475" w:rsidR="008F7E54" w:rsidRDefault="008F7E54" w:rsidP="008F7E5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for </w:t>
      </w:r>
      <w:r w:rsidR="00B444D2">
        <w:rPr>
          <w:rFonts w:cs="Arial"/>
          <w:sz w:val="20"/>
          <w:szCs w:val="20"/>
        </w:rPr>
        <w:t>fetching list addendums.</w:t>
      </w:r>
    </w:p>
    <w:p w14:paraId="70FDAA4B" w14:textId="2B3593F8" w:rsidR="008F7E54" w:rsidRPr="009A2AF0" w:rsidRDefault="00C717A4" w:rsidP="008F7E5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</w:t>
      </w:r>
      <w:r w:rsidR="008F7E54" w:rsidRPr="007A4EFA">
        <w:rPr>
          <w:rFonts w:cs="Arial"/>
          <w:sz w:val="20"/>
          <w:szCs w:val="20"/>
        </w:rPr>
        <w:t xml:space="preserve">all </w:t>
      </w:r>
      <w:proofErr w:type="spellStart"/>
      <w:r w:rsidR="00D7778F" w:rsidRPr="00D7778F">
        <w:rPr>
          <w:rFonts w:ascii="Courier New" w:hAnsi="Courier New" w:cs="Courier New"/>
          <w:sz w:val="20"/>
          <w:szCs w:val="20"/>
        </w:rPr>
        <w:t>usp_GetAddendums</w:t>
      </w:r>
      <w:proofErr w:type="spellEnd"/>
      <w:r w:rsidR="008F7E54">
        <w:rPr>
          <w:rFonts w:cs="Arial"/>
          <w:sz w:val="20"/>
          <w:szCs w:val="20"/>
        </w:rPr>
        <w:t xml:space="preserve"> with </w:t>
      </w:r>
      <w:r w:rsidR="00D7778F">
        <w:rPr>
          <w:rFonts w:cs="Arial"/>
          <w:sz w:val="20"/>
          <w:szCs w:val="20"/>
        </w:rPr>
        <w:t xml:space="preserve">id and </w:t>
      </w:r>
      <w:proofErr w:type="spellStart"/>
      <w:r w:rsidR="00D7778F">
        <w:rPr>
          <w:rFonts w:cs="Arial"/>
          <w:sz w:val="20"/>
          <w:szCs w:val="20"/>
        </w:rPr>
        <w:t>projectId</w:t>
      </w:r>
      <w:proofErr w:type="spellEnd"/>
    </w:p>
    <w:p w14:paraId="4E7AEBF7" w14:textId="77777777" w:rsidR="008F7E54" w:rsidRPr="002D3AD3" w:rsidRDefault="008F7E54" w:rsidP="008F7E5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F106DB">
        <w:rPr>
          <w:rFonts w:cs="Arial"/>
          <w:sz w:val="20"/>
          <w:szCs w:val="20"/>
        </w:rPr>
        <w:t>usp_UpdateSOWDetails</w:t>
      </w:r>
      <w:proofErr w:type="spellEnd"/>
      <w:r>
        <w:rPr>
          <w:rFonts w:cs="Arial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</w:p>
    <w:p w14:paraId="5CBB5226" w14:textId="0B25EE19" w:rsidR="008F7E54" w:rsidRPr="009A2AF0" w:rsidRDefault="008F7E54" w:rsidP="008F7E54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</w:t>
      </w:r>
      <w:r w:rsidR="005F6DB5">
        <w:rPr>
          <w:rFonts w:cs="Arial"/>
          <w:sz w:val="20"/>
          <w:szCs w:val="20"/>
        </w:rPr>
        <w:t>fetches list of addendums.</w:t>
      </w:r>
    </w:p>
    <w:p w14:paraId="194B5978" w14:textId="11830E24" w:rsidR="008F7E54" w:rsidRPr="00474D54" w:rsidRDefault="008F7E54" w:rsidP="008F7E5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 w:rsidR="00A26E9C">
        <w:rPr>
          <w:rFonts w:cs="Arial"/>
          <w:sz w:val="20"/>
          <w:szCs w:val="20"/>
        </w:rPr>
        <w:t>Addendum</w:t>
      </w:r>
    </w:p>
    <w:p w14:paraId="7AB40604" w14:textId="77777777" w:rsidR="008F7E54" w:rsidRPr="002D3AD3" w:rsidRDefault="008F7E54" w:rsidP="008F7E5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6757B4D9" w14:textId="77777777" w:rsidR="008F7E54" w:rsidRPr="003E2786" w:rsidRDefault="008F7E54" w:rsidP="008F7E5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>Rules:</w:t>
      </w:r>
      <w:r w:rsidRPr="003E2786">
        <w:rPr>
          <w:rFonts w:cs="Arial"/>
          <w:sz w:val="20"/>
          <w:szCs w:val="20"/>
        </w:rPr>
        <w:t xml:space="preserve"> </w:t>
      </w:r>
    </w:p>
    <w:p w14:paraId="67758539" w14:textId="3383D13C" w:rsidR="008F7E54" w:rsidRDefault="00D27686" w:rsidP="008F7E54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Fetch list of addendums-based</w:t>
      </w:r>
      <w:r w:rsidR="00983E8A">
        <w:rPr>
          <w:rFonts w:cs="Arial"/>
          <w:sz w:val="20"/>
          <w:szCs w:val="20"/>
        </w:rPr>
        <w:t xml:space="preserve"> SOW and product</w:t>
      </w:r>
      <w:r w:rsidR="008F7E54">
        <w:rPr>
          <w:rFonts w:cs="Arial"/>
          <w:sz w:val="20"/>
          <w:szCs w:val="20"/>
        </w:rPr>
        <w:t>.</w:t>
      </w:r>
    </w:p>
    <w:p w14:paraId="2284BEFD" w14:textId="073A2741" w:rsidR="008F7E54" w:rsidRPr="003E2786" w:rsidRDefault="008F7E54" w:rsidP="008F7E5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 xml:space="preserve">Return: </w:t>
      </w:r>
      <w:r w:rsidR="00D27686">
        <w:rPr>
          <w:rFonts w:cs="Arial"/>
          <w:sz w:val="20"/>
          <w:szCs w:val="20"/>
        </w:rPr>
        <w:t>List of Addendums</w:t>
      </w:r>
    </w:p>
    <w:p w14:paraId="599FBD3C" w14:textId="77777777" w:rsidR="008F7E54" w:rsidRPr="00114776" w:rsidRDefault="008F7E54" w:rsidP="008F7E54">
      <w:pPr>
        <w:ind w:left="144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602B9205" w14:textId="77777777" w:rsidR="008F7E54" w:rsidRDefault="008F7E54" w:rsidP="008F7E5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028DA0E3" w14:textId="77777777" w:rsidR="008F7E54" w:rsidRDefault="008F7E54" w:rsidP="008F7E54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0E61DA7E" w14:textId="77777777" w:rsidR="008F7E54" w:rsidRPr="00E63B01" w:rsidRDefault="008F7E54" w:rsidP="008F7E5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5B07C5D4" w14:textId="77777777" w:rsidR="008F7E54" w:rsidRPr="004D279D" w:rsidRDefault="008F7E54" w:rsidP="008F7E5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543D2D62" w14:textId="77777777" w:rsidR="008F7E54" w:rsidRPr="00664A1B" w:rsidRDefault="008F7E54" w:rsidP="008F7E54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4A02DA7F" w14:textId="60EEDE4B" w:rsidR="008F7E54" w:rsidRPr="004D279D" w:rsidRDefault="001D2F31" w:rsidP="008F7E54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Addendum</w:t>
      </w:r>
    </w:p>
    <w:p w14:paraId="6A85286E" w14:textId="77777777" w:rsidR="008F7E54" w:rsidRPr="000710FE" w:rsidRDefault="008F7E54" w:rsidP="008F7E54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N.A.</w:t>
      </w:r>
    </w:p>
    <w:p w14:paraId="4DA8B4FC" w14:textId="77777777" w:rsidR="00006635" w:rsidRPr="003E2786" w:rsidRDefault="008F7E54" w:rsidP="00006635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06635">
        <w:rPr>
          <w:rFonts w:ascii="Courier New" w:hAnsi="Courier New" w:cs="Courier New"/>
          <w:sz w:val="20"/>
          <w:szCs w:val="20"/>
        </w:rPr>
        <w:t>Return:</w:t>
      </w:r>
      <w:r w:rsidRPr="00006635">
        <w:rPr>
          <w:rFonts w:cs="Arial"/>
          <w:sz w:val="20"/>
          <w:szCs w:val="20"/>
        </w:rPr>
        <w:t xml:space="preserve"> </w:t>
      </w:r>
      <w:r w:rsidR="00006635">
        <w:rPr>
          <w:rFonts w:cs="Arial"/>
          <w:sz w:val="20"/>
          <w:szCs w:val="20"/>
        </w:rPr>
        <w:t>List of Addendums</w:t>
      </w:r>
    </w:p>
    <w:p w14:paraId="1AADBA51" w14:textId="5C33F3D3" w:rsidR="008F7E54" w:rsidRPr="00006635" w:rsidRDefault="008F7E54" w:rsidP="00DC533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06635">
        <w:rPr>
          <w:rFonts w:cs="Arial"/>
          <w:sz w:val="20"/>
          <w:szCs w:val="20"/>
        </w:rPr>
        <w:t>API Details:</w:t>
      </w:r>
    </w:p>
    <w:p w14:paraId="15D176D7" w14:textId="77777777" w:rsidR="008F7E54" w:rsidRPr="0077184B" w:rsidRDefault="008F7E54" w:rsidP="008F7E5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Project</w:t>
      </w:r>
    </w:p>
    <w:p w14:paraId="1FC8DF8A" w14:textId="49FB37B2" w:rsidR="008F7E54" w:rsidRPr="0041103B" w:rsidRDefault="008F7E54" w:rsidP="008F7E54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="002C3162">
        <w:rPr>
          <w:rFonts w:cs="Arial"/>
          <w:sz w:val="20"/>
          <w:szCs w:val="20"/>
        </w:rPr>
        <w:t>Addendum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783464E8" w14:textId="32499470" w:rsidR="008F7E54" w:rsidRPr="00362CEB" w:rsidRDefault="008F7E54" w:rsidP="008F7E5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proofErr w:type="spellStart"/>
      <w:r w:rsidR="0092207C">
        <w:rPr>
          <w:rFonts w:cs="Arial"/>
          <w:sz w:val="20"/>
          <w:szCs w:val="20"/>
        </w:rPr>
        <w:t>GetBySOWId</w:t>
      </w:r>
      <w:r w:rsidR="00CB6025">
        <w:rPr>
          <w:rFonts w:cs="Arial"/>
          <w:sz w:val="20"/>
          <w:szCs w:val="20"/>
        </w:rPr>
        <w:t>A</w:t>
      </w:r>
      <w:r w:rsidR="0092207C">
        <w:rPr>
          <w:rFonts w:cs="Arial"/>
          <w:sz w:val="20"/>
          <w:szCs w:val="20"/>
        </w:rPr>
        <w:t>ndProjectI</w:t>
      </w:r>
      <w:r w:rsidR="007B1874">
        <w:rPr>
          <w:rFonts w:cs="Arial"/>
          <w:sz w:val="20"/>
          <w:szCs w:val="20"/>
        </w:rPr>
        <w:t>d</w:t>
      </w:r>
      <w:proofErr w:type="spellEnd"/>
    </w:p>
    <w:p w14:paraId="0D1005D4" w14:textId="095172D1" w:rsidR="008F7E54" w:rsidRPr="0078741E" w:rsidRDefault="008F7E54" w:rsidP="008F7E5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r w:rsidR="008E19BD">
        <w:rPr>
          <w:rFonts w:cs="Arial"/>
          <w:sz w:val="20"/>
          <w:szCs w:val="20"/>
        </w:rPr>
        <w:t>Addendum</w:t>
      </w:r>
      <w:r w:rsidRPr="002106CD">
        <w:rPr>
          <w:rFonts w:cs="Arial"/>
          <w:sz w:val="20"/>
          <w:szCs w:val="20"/>
        </w:rPr>
        <w:t>/</w:t>
      </w:r>
      <w:proofErr w:type="spellStart"/>
      <w:r w:rsidR="006D399B" w:rsidRPr="006D399B">
        <w:rPr>
          <w:rFonts w:cs="Arial"/>
          <w:sz w:val="20"/>
          <w:szCs w:val="20"/>
        </w:rPr>
        <w:t>GetAllBySOWIdAndProjectId</w:t>
      </w:r>
      <w:proofErr w:type="spellEnd"/>
    </w:p>
    <w:p w14:paraId="3ABC5F12" w14:textId="77777777" w:rsidR="008F7E54" w:rsidRDefault="008F7E54" w:rsidP="008F7E54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t>Inputs:</w:t>
      </w:r>
      <w:r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8F7E54" w14:paraId="45F95575" w14:textId="77777777" w:rsidTr="00DC5338">
        <w:tc>
          <w:tcPr>
            <w:tcW w:w="1838" w:type="dxa"/>
          </w:tcPr>
          <w:p w14:paraId="67981333" w14:textId="77777777" w:rsidR="008F7E54" w:rsidRPr="00EB0E0A" w:rsidRDefault="008F7E54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50256750" w14:textId="77777777" w:rsidR="008F7E54" w:rsidRPr="00EB0E0A" w:rsidRDefault="008F7E54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E8107D" w14:paraId="71BAC208" w14:textId="77777777" w:rsidTr="00DC5338">
        <w:trPr>
          <w:trHeight w:val="269"/>
        </w:trPr>
        <w:tc>
          <w:tcPr>
            <w:tcW w:w="1838" w:type="dxa"/>
          </w:tcPr>
          <w:p w14:paraId="09504AD7" w14:textId="1E22BB83" w:rsidR="00E8107D" w:rsidRPr="00EB0E0A" w:rsidRDefault="00837573" w:rsidP="00E8107D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Id (</w:t>
            </w:r>
            <w:proofErr w:type="spellStart"/>
            <w:r w:rsidR="00E8107D">
              <w:rPr>
                <w:rFonts w:cs="Arial"/>
                <w:sz w:val="20"/>
                <w:szCs w:val="20"/>
              </w:rPr>
              <w:t>SOWId</w:t>
            </w:r>
            <w:proofErr w:type="spellEnd"/>
            <w:r w:rsidR="00E8107D">
              <w:rPr>
                <w:rFonts w:cs="Arial"/>
                <w:sz w:val="20"/>
                <w:szCs w:val="20"/>
              </w:rPr>
              <w:t>)</w:t>
            </w:r>
          </w:p>
        </w:tc>
        <w:tc>
          <w:tcPr>
            <w:tcW w:w="1276" w:type="dxa"/>
          </w:tcPr>
          <w:p w14:paraId="6853CBB5" w14:textId="39474359" w:rsidR="00E8107D" w:rsidRPr="00EB0E0A" w:rsidRDefault="00E8107D" w:rsidP="00E8107D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  <w:tr w:rsidR="00E8107D" w14:paraId="29E2924A" w14:textId="77777777" w:rsidTr="00DC5338">
        <w:trPr>
          <w:trHeight w:val="269"/>
        </w:trPr>
        <w:tc>
          <w:tcPr>
            <w:tcW w:w="1838" w:type="dxa"/>
          </w:tcPr>
          <w:p w14:paraId="4A29C1D4" w14:textId="7DEF8811" w:rsidR="00E8107D" w:rsidRDefault="00E8107D" w:rsidP="00E8107D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3EFDCE5D" w14:textId="6943F31A" w:rsidR="00E8107D" w:rsidRDefault="00E8107D" w:rsidP="00E8107D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</w:tbl>
    <w:p w14:paraId="511DB81E" w14:textId="559CDF0E" w:rsidR="005A265A" w:rsidRPr="00DE293E" w:rsidRDefault="005A265A" w:rsidP="005A265A">
      <w:pPr>
        <w:pStyle w:val="Heading2"/>
        <w:numPr>
          <w:ilvl w:val="3"/>
          <w:numId w:val="22"/>
        </w:numPr>
        <w:spacing w:line="240" w:lineRule="auto"/>
        <w:jc w:val="left"/>
      </w:pPr>
      <w:bookmarkStart w:id="45" w:name="_Toc45819753"/>
      <w:r w:rsidRPr="00DE293E">
        <w:rPr>
          <w:rFonts w:cs="Arial"/>
          <w:caps w:val="0"/>
        </w:rPr>
        <w:lastRenderedPageBreak/>
        <w:t>Project/</w:t>
      </w:r>
      <w:proofErr w:type="spellStart"/>
      <w:r w:rsidR="00D91EC2" w:rsidRPr="00D91EC2">
        <w:rPr>
          <w:rFonts w:cs="Arial"/>
          <w:caps w:val="0"/>
        </w:rPr>
        <w:t>GetAddendumDetailsById</w:t>
      </w:r>
      <w:bookmarkEnd w:id="45"/>
      <w:proofErr w:type="spellEnd"/>
    </w:p>
    <w:p w14:paraId="7C2D2F9C" w14:textId="77777777" w:rsidR="005A265A" w:rsidRPr="00F47A46" w:rsidRDefault="005A265A" w:rsidP="005A265A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F47A46">
        <w:rPr>
          <w:rFonts w:cs="Arial"/>
          <w:color w:val="000000" w:themeColor="text1"/>
          <w:sz w:val="20"/>
          <w:szCs w:val="20"/>
          <w:lang w:bidi="ar-SA"/>
        </w:rPr>
        <w:t xml:space="preserve">Roles = </w:t>
      </w:r>
      <w:r w:rsidRPr="00BB7AC0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"Program Manager, Department Head".</w:t>
      </w:r>
    </w:p>
    <w:p w14:paraId="6C887645" w14:textId="77777777" w:rsidR="005A265A" w:rsidRPr="00883012" w:rsidRDefault="005A265A" w:rsidP="005A265A">
      <w:pPr>
        <w:ind w:left="144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4A2E25FC" w14:textId="77777777" w:rsidR="005A265A" w:rsidRDefault="005A265A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>: ProjectController.cs</w:t>
      </w:r>
    </w:p>
    <w:p w14:paraId="67740432" w14:textId="5F672BE8" w:rsidR="005A265A" w:rsidRPr="0078093A" w:rsidRDefault="005A265A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="00806452" w:rsidRPr="00806452">
        <w:rPr>
          <w:rFonts w:ascii="Courier New" w:hAnsi="Courier New" w:cs="Courier New"/>
          <w:sz w:val="20"/>
          <w:szCs w:val="20"/>
        </w:rPr>
        <w:t>GetAddendumDetailsById</w:t>
      </w:r>
      <w:proofErr w:type="spellEnd"/>
    </w:p>
    <w:p w14:paraId="68D1CF39" w14:textId="77777777" w:rsidR="005A265A" w:rsidRDefault="005A265A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5A265A" w14:paraId="084B7858" w14:textId="77777777" w:rsidTr="00DC5338">
        <w:tc>
          <w:tcPr>
            <w:tcW w:w="1838" w:type="dxa"/>
          </w:tcPr>
          <w:p w14:paraId="5407AE79" w14:textId="77777777" w:rsidR="005A265A" w:rsidRPr="00EB0E0A" w:rsidRDefault="005A265A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45BD3FF5" w14:textId="77777777" w:rsidR="005A265A" w:rsidRPr="00EB0E0A" w:rsidRDefault="005A265A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5A265A" w14:paraId="53120AFC" w14:textId="77777777" w:rsidTr="00DC5338">
        <w:trPr>
          <w:trHeight w:val="269"/>
        </w:trPr>
        <w:tc>
          <w:tcPr>
            <w:tcW w:w="1838" w:type="dxa"/>
          </w:tcPr>
          <w:p w14:paraId="52546F61" w14:textId="77777777" w:rsidR="005A265A" w:rsidRPr="00EB0E0A" w:rsidRDefault="005A265A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Id (</w:t>
            </w:r>
            <w:proofErr w:type="spellStart"/>
            <w:r>
              <w:rPr>
                <w:rFonts w:cs="Arial"/>
                <w:sz w:val="20"/>
                <w:szCs w:val="20"/>
              </w:rPr>
              <w:t>SOWId</w:t>
            </w:r>
            <w:proofErr w:type="spellEnd"/>
            <w:r>
              <w:rPr>
                <w:rFonts w:cs="Arial"/>
                <w:sz w:val="20"/>
                <w:szCs w:val="20"/>
              </w:rPr>
              <w:t>)</w:t>
            </w:r>
          </w:p>
        </w:tc>
        <w:tc>
          <w:tcPr>
            <w:tcW w:w="1276" w:type="dxa"/>
          </w:tcPr>
          <w:p w14:paraId="0C41CAE9" w14:textId="77777777" w:rsidR="005A265A" w:rsidRPr="00EB0E0A" w:rsidRDefault="005A265A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  <w:tr w:rsidR="005A265A" w14:paraId="7165E1C1" w14:textId="77777777" w:rsidTr="00DC5338">
        <w:trPr>
          <w:trHeight w:val="269"/>
        </w:trPr>
        <w:tc>
          <w:tcPr>
            <w:tcW w:w="1838" w:type="dxa"/>
          </w:tcPr>
          <w:p w14:paraId="763C442E" w14:textId="77777777" w:rsidR="005A265A" w:rsidRDefault="005A265A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0110825D" w14:textId="77777777" w:rsidR="005A265A" w:rsidRDefault="005A265A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  <w:tr w:rsidR="002659F4" w14:paraId="51F57268" w14:textId="77777777" w:rsidTr="00DC5338">
        <w:trPr>
          <w:trHeight w:val="269"/>
        </w:trPr>
        <w:tc>
          <w:tcPr>
            <w:tcW w:w="1838" w:type="dxa"/>
          </w:tcPr>
          <w:p w14:paraId="26E717BA" w14:textId="319A5C25" w:rsidR="002659F4" w:rsidRDefault="002659F4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roleName</w:t>
            </w:r>
          </w:p>
        </w:tc>
        <w:tc>
          <w:tcPr>
            <w:tcW w:w="1276" w:type="dxa"/>
          </w:tcPr>
          <w:p w14:paraId="0A860188" w14:textId="3CC3BA1C" w:rsidR="002659F4" w:rsidRDefault="002659F4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string</w:t>
            </w:r>
          </w:p>
        </w:tc>
      </w:tr>
    </w:tbl>
    <w:p w14:paraId="6C929D40" w14:textId="77777777" w:rsidR="005A265A" w:rsidRDefault="005A265A" w:rsidP="005A265A">
      <w:pPr>
        <w:pStyle w:val="ListParagraph"/>
        <w:ind w:left="2580"/>
        <w:rPr>
          <w:rFonts w:cs="Arial"/>
          <w:sz w:val="20"/>
          <w:szCs w:val="20"/>
        </w:rPr>
      </w:pPr>
    </w:p>
    <w:p w14:paraId="4FA79A75" w14:textId="477A5D4D" w:rsidR="005A265A" w:rsidRDefault="005A265A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</w:t>
      </w:r>
      <w:r w:rsidR="009D48E2">
        <w:rPr>
          <w:rFonts w:cs="Arial"/>
          <w:sz w:val="20"/>
          <w:szCs w:val="20"/>
        </w:rPr>
        <w:t>to fetch addendum for update</w:t>
      </w:r>
      <w:r>
        <w:rPr>
          <w:rFonts w:cs="Arial"/>
          <w:sz w:val="20"/>
          <w:szCs w:val="20"/>
        </w:rPr>
        <w:t>.</w:t>
      </w:r>
    </w:p>
    <w:p w14:paraId="6BDD5E3B" w14:textId="1610B42F" w:rsidR="005A265A" w:rsidRPr="009A2AF0" w:rsidRDefault="00001DF6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</w:t>
      </w:r>
      <w:r w:rsidR="005A265A" w:rsidRPr="007A4EFA">
        <w:rPr>
          <w:rFonts w:cs="Arial"/>
          <w:sz w:val="20"/>
          <w:szCs w:val="20"/>
        </w:rPr>
        <w:t>all</w:t>
      </w:r>
      <w:r w:rsidR="005A265A" w:rsidRPr="001C770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1C7703" w:rsidRPr="001C7703">
        <w:rPr>
          <w:rFonts w:ascii="Courier New" w:hAnsi="Courier New" w:cs="Courier New"/>
          <w:sz w:val="20"/>
          <w:szCs w:val="20"/>
        </w:rPr>
        <w:t>usp_GetAddendumsBySOWId</w:t>
      </w:r>
      <w:proofErr w:type="spellEnd"/>
      <w:r w:rsidR="005A265A">
        <w:rPr>
          <w:rFonts w:cs="Arial"/>
          <w:sz w:val="20"/>
          <w:szCs w:val="20"/>
        </w:rPr>
        <w:t xml:space="preserve"> with id</w:t>
      </w:r>
      <w:r w:rsidR="001C7703">
        <w:rPr>
          <w:rFonts w:cs="Arial"/>
          <w:sz w:val="20"/>
          <w:szCs w:val="20"/>
        </w:rPr>
        <w:t xml:space="preserve">, </w:t>
      </w:r>
      <w:proofErr w:type="spellStart"/>
      <w:r w:rsidR="005A265A">
        <w:rPr>
          <w:rFonts w:cs="Arial"/>
          <w:sz w:val="20"/>
          <w:szCs w:val="20"/>
        </w:rPr>
        <w:t>projectId</w:t>
      </w:r>
      <w:proofErr w:type="spellEnd"/>
      <w:r w:rsidR="001C7703">
        <w:rPr>
          <w:rFonts w:cs="Arial"/>
          <w:sz w:val="20"/>
          <w:szCs w:val="20"/>
        </w:rPr>
        <w:t>, and roleName.</w:t>
      </w:r>
    </w:p>
    <w:p w14:paraId="2674F492" w14:textId="3FCC361B" w:rsidR="005A265A" w:rsidRPr="002D3AD3" w:rsidRDefault="005A265A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F106DB">
        <w:rPr>
          <w:rFonts w:cs="Arial"/>
          <w:sz w:val="20"/>
          <w:szCs w:val="20"/>
        </w:rPr>
        <w:t>usp_UpdateSOWDetails</w:t>
      </w:r>
      <w:proofErr w:type="spellEnd"/>
      <w:r w:rsidR="00926F99">
        <w:rPr>
          <w:rFonts w:cs="Arial"/>
          <w:sz w:val="20"/>
          <w:szCs w:val="20"/>
        </w:rPr>
        <w:t xml:space="preserve"> </w:t>
      </w:r>
      <w:proofErr w:type="spellStart"/>
      <w:r w:rsidR="00926F99" w:rsidRPr="00926F99">
        <w:rPr>
          <w:rFonts w:cs="Arial"/>
          <w:sz w:val="20"/>
          <w:szCs w:val="20"/>
        </w:rPr>
        <w:t>usp_GetAddendumsBySOWId</w:t>
      </w:r>
      <w:proofErr w:type="spellEnd"/>
      <w:r>
        <w:rPr>
          <w:rFonts w:cs="Arial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</w:p>
    <w:p w14:paraId="6FD757AF" w14:textId="6ED731C5" w:rsidR="005A265A" w:rsidRPr="009A2AF0" w:rsidRDefault="005A265A" w:rsidP="005A265A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fetches addendum.</w:t>
      </w:r>
    </w:p>
    <w:p w14:paraId="334BBBD4" w14:textId="2640AC87" w:rsidR="005A265A" w:rsidRPr="00474D54" w:rsidRDefault="005A265A" w:rsidP="005A265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Addendum</w:t>
      </w:r>
      <w:r w:rsidR="00D0068F">
        <w:rPr>
          <w:rFonts w:cs="Arial"/>
          <w:sz w:val="20"/>
          <w:szCs w:val="20"/>
        </w:rPr>
        <w:t>,</w:t>
      </w:r>
      <w:r w:rsidR="004C0D8E">
        <w:rPr>
          <w:rFonts w:cs="Arial"/>
          <w:sz w:val="20"/>
          <w:szCs w:val="20"/>
        </w:rPr>
        <w:t xml:space="preserve"> </w:t>
      </w:r>
      <w:r w:rsidR="00D0068F">
        <w:rPr>
          <w:rFonts w:cs="Arial"/>
          <w:sz w:val="20"/>
          <w:szCs w:val="20"/>
        </w:rPr>
        <w:t>Roles</w:t>
      </w:r>
    </w:p>
    <w:p w14:paraId="7B71732D" w14:textId="77777777" w:rsidR="005A265A" w:rsidRPr="002D3AD3" w:rsidRDefault="005A265A" w:rsidP="005A265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4A5C8A45" w14:textId="77777777" w:rsidR="005A265A" w:rsidRPr="003E2786" w:rsidRDefault="005A265A" w:rsidP="005A265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>Rules:</w:t>
      </w:r>
      <w:r w:rsidRPr="003E2786">
        <w:rPr>
          <w:rFonts w:cs="Arial"/>
          <w:sz w:val="20"/>
          <w:szCs w:val="20"/>
        </w:rPr>
        <w:t xml:space="preserve"> </w:t>
      </w:r>
    </w:p>
    <w:p w14:paraId="5B315BE5" w14:textId="463B4028" w:rsidR="005A265A" w:rsidRDefault="005A265A" w:rsidP="005A265A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Fetch addendums-based </w:t>
      </w:r>
      <w:r w:rsidR="001512ED">
        <w:rPr>
          <w:rFonts w:cs="Arial"/>
          <w:sz w:val="20"/>
          <w:szCs w:val="20"/>
        </w:rPr>
        <w:t xml:space="preserve">addendum id </w:t>
      </w:r>
      <w:r>
        <w:rPr>
          <w:rFonts w:cs="Arial"/>
          <w:sz w:val="20"/>
          <w:szCs w:val="20"/>
        </w:rPr>
        <w:t>and product.</w:t>
      </w:r>
    </w:p>
    <w:p w14:paraId="6A19112D" w14:textId="2D8CDA22" w:rsidR="00125B0D" w:rsidRDefault="00125B0D" w:rsidP="005A265A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User with role Program Manager and Department head </w:t>
      </w:r>
      <w:proofErr w:type="gramStart"/>
      <w:r>
        <w:rPr>
          <w:rFonts w:cs="Arial"/>
          <w:sz w:val="20"/>
          <w:szCs w:val="20"/>
        </w:rPr>
        <w:t>are allowed to</w:t>
      </w:r>
      <w:proofErr w:type="gramEnd"/>
      <w:r>
        <w:rPr>
          <w:rFonts w:cs="Arial"/>
          <w:sz w:val="20"/>
          <w:szCs w:val="20"/>
        </w:rPr>
        <w:t xml:space="preserve"> fetch the record.</w:t>
      </w:r>
    </w:p>
    <w:p w14:paraId="0F9F5070" w14:textId="76C795F5" w:rsidR="005A265A" w:rsidRPr="003E2786" w:rsidRDefault="005A265A" w:rsidP="005A265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 xml:space="preserve">Return: </w:t>
      </w:r>
      <w:r>
        <w:rPr>
          <w:rFonts w:cs="Arial"/>
          <w:sz w:val="20"/>
          <w:szCs w:val="20"/>
        </w:rPr>
        <w:t>Addendum</w:t>
      </w:r>
    </w:p>
    <w:p w14:paraId="6DDD8FE8" w14:textId="77777777" w:rsidR="005A265A" w:rsidRPr="00114776" w:rsidRDefault="005A265A" w:rsidP="005A265A">
      <w:pPr>
        <w:ind w:left="144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67E6B276" w14:textId="77777777" w:rsidR="005A265A" w:rsidRDefault="005A265A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18594A63" w14:textId="77777777" w:rsidR="005A265A" w:rsidRDefault="005A265A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3487728F" w14:textId="77777777" w:rsidR="005A265A" w:rsidRPr="00E63B01" w:rsidRDefault="005A265A" w:rsidP="005A265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4B42B370" w14:textId="77777777" w:rsidR="005A265A" w:rsidRPr="004D279D" w:rsidRDefault="005A265A" w:rsidP="005A265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58EAA135" w14:textId="77777777" w:rsidR="005A265A" w:rsidRPr="00664A1B" w:rsidRDefault="005A265A" w:rsidP="005A265A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3C376012" w14:textId="260EAC79" w:rsidR="005A265A" w:rsidRPr="00107124" w:rsidRDefault="005A265A" w:rsidP="005A265A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Addendum</w:t>
      </w:r>
      <w:r w:rsidR="00107124">
        <w:rPr>
          <w:rFonts w:ascii="Courier New" w:hAnsi="Courier New" w:cs="Courier New"/>
          <w:sz w:val="20"/>
          <w:szCs w:val="20"/>
        </w:rPr>
        <w:t xml:space="preserve"> </w:t>
      </w:r>
    </w:p>
    <w:p w14:paraId="1BFB6CA2" w14:textId="49B6D644" w:rsidR="00107124" w:rsidRPr="004D279D" w:rsidRDefault="00107124" w:rsidP="005A265A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Role</w:t>
      </w:r>
    </w:p>
    <w:p w14:paraId="336D6902" w14:textId="77777777" w:rsidR="005A265A" w:rsidRPr="000710FE" w:rsidRDefault="005A265A" w:rsidP="005A265A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N.A.</w:t>
      </w:r>
    </w:p>
    <w:p w14:paraId="07623CBC" w14:textId="18DE9759" w:rsidR="005A265A" w:rsidRPr="003E2786" w:rsidRDefault="005A265A" w:rsidP="005A265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06635">
        <w:rPr>
          <w:rFonts w:ascii="Courier New" w:hAnsi="Courier New" w:cs="Courier New"/>
          <w:sz w:val="20"/>
          <w:szCs w:val="20"/>
        </w:rPr>
        <w:t>Return:</w:t>
      </w:r>
      <w:r w:rsidRPr="00006635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Addendum</w:t>
      </w:r>
    </w:p>
    <w:p w14:paraId="5EC0A4F4" w14:textId="77777777" w:rsidR="005A265A" w:rsidRPr="00006635" w:rsidRDefault="005A265A" w:rsidP="005A265A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06635">
        <w:rPr>
          <w:rFonts w:cs="Arial"/>
          <w:sz w:val="20"/>
          <w:szCs w:val="20"/>
        </w:rPr>
        <w:t>API Details:</w:t>
      </w:r>
    </w:p>
    <w:p w14:paraId="1F85085F" w14:textId="77777777" w:rsidR="005A265A" w:rsidRPr="0077184B" w:rsidRDefault="005A265A" w:rsidP="005A265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Project</w:t>
      </w:r>
    </w:p>
    <w:p w14:paraId="4D9EF549" w14:textId="77777777" w:rsidR="005A265A" w:rsidRPr="0041103B" w:rsidRDefault="005A265A" w:rsidP="005A265A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Addendum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6634C403" w14:textId="45FB1863" w:rsidR="005A265A" w:rsidRPr="00362CEB" w:rsidRDefault="005A265A" w:rsidP="005A265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lastRenderedPageBreak/>
        <w:t>Method</w:t>
      </w:r>
      <w:r w:rsidRPr="007220B7">
        <w:rPr>
          <w:rFonts w:cs="Arial"/>
          <w:sz w:val="20"/>
          <w:szCs w:val="20"/>
        </w:rPr>
        <w:t xml:space="preserve">: </w:t>
      </w:r>
      <w:proofErr w:type="spellStart"/>
      <w:r w:rsidR="00957F1C">
        <w:rPr>
          <w:rFonts w:cs="Arial"/>
          <w:sz w:val="20"/>
          <w:szCs w:val="20"/>
        </w:rPr>
        <w:t>GetByIdandProjectId</w:t>
      </w:r>
      <w:proofErr w:type="spellEnd"/>
    </w:p>
    <w:p w14:paraId="1150A6C5" w14:textId="43C7E0C2" w:rsidR="005A265A" w:rsidRPr="0078741E" w:rsidRDefault="005A265A" w:rsidP="005A265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r>
        <w:rPr>
          <w:rFonts w:cs="Arial"/>
          <w:sz w:val="20"/>
          <w:szCs w:val="20"/>
        </w:rPr>
        <w:t>Addendum</w:t>
      </w:r>
      <w:r w:rsidRPr="002106CD">
        <w:rPr>
          <w:rFonts w:cs="Arial"/>
          <w:sz w:val="20"/>
          <w:szCs w:val="20"/>
        </w:rPr>
        <w:t>/</w:t>
      </w:r>
      <w:proofErr w:type="spellStart"/>
      <w:r>
        <w:rPr>
          <w:rFonts w:cs="Arial"/>
          <w:sz w:val="20"/>
          <w:szCs w:val="20"/>
        </w:rPr>
        <w:t>GetByIdandProjectId</w:t>
      </w:r>
      <w:proofErr w:type="spellEnd"/>
    </w:p>
    <w:p w14:paraId="5E1A9AD2" w14:textId="77777777" w:rsidR="005A265A" w:rsidRDefault="005A265A" w:rsidP="005A265A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t>Inputs:</w:t>
      </w:r>
      <w:r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5A265A" w14:paraId="1EF62C59" w14:textId="77777777" w:rsidTr="00DC5338">
        <w:tc>
          <w:tcPr>
            <w:tcW w:w="1838" w:type="dxa"/>
          </w:tcPr>
          <w:p w14:paraId="3DB26087" w14:textId="77777777" w:rsidR="005A265A" w:rsidRPr="00EB0E0A" w:rsidRDefault="005A265A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7F2DE6A4" w14:textId="77777777" w:rsidR="005A265A" w:rsidRPr="00EB0E0A" w:rsidRDefault="005A265A" w:rsidP="00DC533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5A265A" w14:paraId="44405119" w14:textId="77777777" w:rsidTr="00DC5338">
        <w:trPr>
          <w:trHeight w:val="269"/>
        </w:trPr>
        <w:tc>
          <w:tcPr>
            <w:tcW w:w="1838" w:type="dxa"/>
          </w:tcPr>
          <w:p w14:paraId="65101517" w14:textId="77777777" w:rsidR="005A265A" w:rsidRPr="00EB0E0A" w:rsidRDefault="005A265A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Id (</w:t>
            </w:r>
            <w:proofErr w:type="spellStart"/>
            <w:r>
              <w:rPr>
                <w:rFonts w:cs="Arial"/>
                <w:sz w:val="20"/>
                <w:szCs w:val="20"/>
              </w:rPr>
              <w:t>SOWId</w:t>
            </w:r>
            <w:proofErr w:type="spellEnd"/>
            <w:r>
              <w:rPr>
                <w:rFonts w:cs="Arial"/>
                <w:sz w:val="20"/>
                <w:szCs w:val="20"/>
              </w:rPr>
              <w:t>)</w:t>
            </w:r>
          </w:p>
        </w:tc>
        <w:tc>
          <w:tcPr>
            <w:tcW w:w="1276" w:type="dxa"/>
          </w:tcPr>
          <w:p w14:paraId="35060D7D" w14:textId="77777777" w:rsidR="005A265A" w:rsidRPr="00EB0E0A" w:rsidRDefault="005A265A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  <w:tr w:rsidR="005A265A" w14:paraId="64A4AAA1" w14:textId="77777777" w:rsidTr="00DC5338">
        <w:trPr>
          <w:trHeight w:val="269"/>
        </w:trPr>
        <w:tc>
          <w:tcPr>
            <w:tcW w:w="1838" w:type="dxa"/>
          </w:tcPr>
          <w:p w14:paraId="7273FA01" w14:textId="77777777" w:rsidR="005A265A" w:rsidRDefault="005A265A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664AF4F8" w14:textId="77777777" w:rsidR="005A265A" w:rsidRDefault="005A265A" w:rsidP="00DC5338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  <w:tr w:rsidR="00957F1C" w14:paraId="6D61C612" w14:textId="77777777" w:rsidTr="00DC5338">
        <w:trPr>
          <w:trHeight w:val="269"/>
        </w:trPr>
        <w:tc>
          <w:tcPr>
            <w:tcW w:w="1838" w:type="dxa"/>
          </w:tcPr>
          <w:p w14:paraId="53455695" w14:textId="13F27C62" w:rsidR="00957F1C" w:rsidRDefault="00957F1C" w:rsidP="00957F1C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roleName</w:t>
            </w:r>
          </w:p>
        </w:tc>
        <w:tc>
          <w:tcPr>
            <w:tcW w:w="1276" w:type="dxa"/>
          </w:tcPr>
          <w:p w14:paraId="261777F5" w14:textId="589A7BD0" w:rsidR="00957F1C" w:rsidRDefault="00957F1C" w:rsidP="00957F1C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string</w:t>
            </w:r>
          </w:p>
        </w:tc>
      </w:tr>
    </w:tbl>
    <w:p w14:paraId="5E7F79A0" w14:textId="75F6E8FE" w:rsidR="00642E80" w:rsidRDefault="00642E80" w:rsidP="00642E80">
      <w:pPr>
        <w:pStyle w:val="Heading2"/>
        <w:numPr>
          <w:ilvl w:val="2"/>
          <w:numId w:val="22"/>
        </w:numPr>
        <w:spacing w:line="240" w:lineRule="auto"/>
        <w:jc w:val="left"/>
        <w:rPr>
          <w:rFonts w:cs="Arial"/>
          <w:caps w:val="0"/>
        </w:rPr>
      </w:pPr>
      <w:bookmarkStart w:id="46" w:name="_Toc45819754"/>
      <w:r>
        <w:rPr>
          <w:rFonts w:cs="Arial"/>
          <w:caps w:val="0"/>
        </w:rPr>
        <w:t>Client Billing Roles Tab</w:t>
      </w:r>
      <w:r w:rsidRPr="00462F0C">
        <w:rPr>
          <w:rFonts w:cs="Arial"/>
          <w:caps w:val="0"/>
        </w:rPr>
        <w:t>:</w:t>
      </w:r>
      <w:bookmarkEnd w:id="46"/>
    </w:p>
    <w:p w14:paraId="6A4ED910" w14:textId="77777777" w:rsidR="009022AE" w:rsidRPr="009022AE" w:rsidRDefault="009022AE" w:rsidP="009022AE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47" w:name="_Toc45819755"/>
      <w:r w:rsidRPr="009022AE">
        <w:rPr>
          <w:rFonts w:cs="Arial"/>
          <w:caps w:val="0"/>
        </w:rPr>
        <w:t>Common/</w:t>
      </w:r>
      <w:proofErr w:type="spellStart"/>
      <w:r w:rsidRPr="009022AE">
        <w:rPr>
          <w:rFonts w:cs="Arial"/>
          <w:caps w:val="0"/>
        </w:rPr>
        <w:t>GetAllocationPercentages</w:t>
      </w:r>
      <w:bookmarkEnd w:id="47"/>
      <w:proofErr w:type="spellEnd"/>
    </w:p>
    <w:p w14:paraId="067A4472" w14:textId="3287279F" w:rsidR="00642E80" w:rsidRPr="00DC5338" w:rsidRDefault="00642E80" w:rsidP="00642E80">
      <w:pPr>
        <w:pStyle w:val="ListParagraph"/>
        <w:numPr>
          <w:ilvl w:val="0"/>
          <w:numId w:val="34"/>
        </w:numPr>
        <w:rPr>
          <w:rFonts w:cs="Arial"/>
          <w:sz w:val="20"/>
          <w:szCs w:val="20"/>
        </w:rPr>
      </w:pPr>
      <w:r w:rsidRPr="00B41CFE">
        <w:rPr>
          <w:rFonts w:cs="Arial"/>
          <w:sz w:val="20"/>
          <w:szCs w:val="20"/>
        </w:rPr>
        <w:t xml:space="preserve">The above method is for </w:t>
      </w:r>
      <w:r w:rsidRPr="00B41CFE">
        <w:rPr>
          <w:rFonts w:cs="Arial"/>
          <w:color w:val="000000" w:themeColor="text1"/>
          <w:sz w:val="20"/>
          <w:szCs w:val="20"/>
          <w:lang w:bidi="ar-SA"/>
        </w:rPr>
        <w:t>Roles = "</w:t>
      </w:r>
      <w:r w:rsidRPr="00B41CFE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Head, HRA, HRM</w:t>
      </w:r>
      <w:r w:rsidRPr="00B41CFE">
        <w:rPr>
          <w:rFonts w:cs="Arial"/>
          <w:color w:val="A31515"/>
          <w:sz w:val="20"/>
          <w:szCs w:val="20"/>
          <w:lang w:bidi="ar-SA"/>
        </w:rPr>
        <w:t>".</w:t>
      </w:r>
    </w:p>
    <w:p w14:paraId="74D6EB95" w14:textId="77777777" w:rsidR="00DC5338" w:rsidRPr="00883012" w:rsidRDefault="00DC5338" w:rsidP="00DC5338">
      <w:pPr>
        <w:ind w:left="144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7418A398" w14:textId="0EEB5FEF" w:rsidR="00DC5338" w:rsidRDefault="00DC5338" w:rsidP="00DC533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 w:rsidRPr="00DC5338">
        <w:rPr>
          <w:rFonts w:cs="Arial"/>
          <w:sz w:val="20"/>
          <w:szCs w:val="20"/>
        </w:rPr>
        <w:t>CommonController</w:t>
      </w:r>
      <w:r>
        <w:rPr>
          <w:rFonts w:cs="Arial"/>
          <w:sz w:val="20"/>
          <w:szCs w:val="20"/>
        </w:rPr>
        <w:t>.cs</w:t>
      </w:r>
      <w:proofErr w:type="spellEnd"/>
    </w:p>
    <w:p w14:paraId="7048F0C8" w14:textId="77777777" w:rsidR="00DC5338" w:rsidRPr="0078093A" w:rsidRDefault="00DC5338" w:rsidP="00DC533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Pr="00806452">
        <w:rPr>
          <w:rFonts w:ascii="Courier New" w:hAnsi="Courier New" w:cs="Courier New"/>
          <w:sz w:val="20"/>
          <w:szCs w:val="20"/>
        </w:rPr>
        <w:t>GetAddendumDetailsById</w:t>
      </w:r>
      <w:proofErr w:type="spellEnd"/>
    </w:p>
    <w:p w14:paraId="036A18A6" w14:textId="085E37A5" w:rsidR="00DC5338" w:rsidRPr="00183A60" w:rsidRDefault="00DC5338" w:rsidP="00D64F91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183A60">
        <w:rPr>
          <w:rFonts w:cs="Arial"/>
          <w:sz w:val="20"/>
          <w:szCs w:val="20"/>
        </w:rPr>
        <w:t xml:space="preserve">This method </w:t>
      </w:r>
      <w:r w:rsidR="00183A60">
        <w:rPr>
          <w:rFonts w:cs="Arial"/>
          <w:sz w:val="20"/>
          <w:szCs w:val="20"/>
        </w:rPr>
        <w:t xml:space="preserve">does not have any parameters </w:t>
      </w:r>
      <w:r w:rsidR="00183A60" w:rsidRPr="00183A60">
        <w:rPr>
          <w:rFonts w:cs="Arial"/>
          <w:sz w:val="20"/>
          <w:szCs w:val="20"/>
        </w:rPr>
        <w:t>input</w:t>
      </w:r>
      <w:r w:rsidRPr="00183A60">
        <w:rPr>
          <w:rFonts w:cs="Arial"/>
          <w:sz w:val="20"/>
          <w:szCs w:val="20"/>
        </w:rPr>
        <w:t xml:space="preserve"> parameter.</w:t>
      </w:r>
    </w:p>
    <w:p w14:paraId="6EECA735" w14:textId="51110EFE" w:rsidR="00DC5338" w:rsidRPr="00BA1926" w:rsidRDefault="00DC5338" w:rsidP="00BA1926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rFonts w:cs="Arial"/>
          <w:sz w:val="20"/>
          <w:szCs w:val="20"/>
        </w:rPr>
        <w:t xml:space="preserve">This method used to fetch </w:t>
      </w:r>
      <w:r w:rsidR="00183A60">
        <w:rPr>
          <w:rFonts w:cs="Arial"/>
          <w:sz w:val="20"/>
          <w:szCs w:val="20"/>
        </w:rPr>
        <w:t>allocation percentage in dropdown list.</w:t>
      </w:r>
    </w:p>
    <w:p w14:paraId="16790BCE" w14:textId="05834E3F" w:rsidR="00BA1926" w:rsidRPr="009A2AF0" w:rsidRDefault="00BA1926" w:rsidP="00BA1926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rFonts w:cs="Arial"/>
          <w:sz w:val="20"/>
          <w:szCs w:val="20"/>
        </w:rPr>
        <w:t>There is LINQ query used to fetch the required data</w:t>
      </w:r>
    </w:p>
    <w:p w14:paraId="7180D587" w14:textId="02619C52" w:rsidR="00DC5338" w:rsidRPr="002D3AD3" w:rsidRDefault="00DC5338" w:rsidP="00BA1926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proofErr w:type="spellStart"/>
      <w:r w:rsidR="00BA1926">
        <w:rPr>
          <w:rFonts w:cs="Arial"/>
          <w:sz w:val="20"/>
          <w:szCs w:val="20"/>
        </w:rPr>
        <w:t>AllocationPercentage</w:t>
      </w:r>
      <w:proofErr w:type="spellEnd"/>
    </w:p>
    <w:p w14:paraId="3367B6DC" w14:textId="13E86974" w:rsidR="00DC5338" w:rsidRPr="000F62EF" w:rsidRDefault="00DC5338" w:rsidP="00DC533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 xml:space="preserve">Return: </w:t>
      </w:r>
      <w:r w:rsidR="000F62EF">
        <w:rPr>
          <w:rFonts w:cs="Arial"/>
          <w:sz w:val="20"/>
          <w:szCs w:val="20"/>
        </w:rPr>
        <w:t xml:space="preserve">List of </w:t>
      </w:r>
      <w:r w:rsidR="00460443">
        <w:rPr>
          <w:rFonts w:cs="Arial"/>
          <w:sz w:val="20"/>
          <w:szCs w:val="20"/>
        </w:rPr>
        <w:t>allocation percentage details</w:t>
      </w:r>
    </w:p>
    <w:p w14:paraId="30C095BB" w14:textId="7DC6E668" w:rsidR="000F62EF" w:rsidRPr="000F62EF" w:rsidRDefault="000F62EF" w:rsidP="000F62E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F62EF">
        <w:rPr>
          <w:rFonts w:cs="Arial"/>
          <w:sz w:val="20"/>
          <w:szCs w:val="20"/>
        </w:rPr>
        <w:t>Fetch all allocation percentage records</w:t>
      </w:r>
      <w:r>
        <w:rPr>
          <w:rFonts w:cs="Arial"/>
          <w:sz w:val="20"/>
          <w:szCs w:val="20"/>
        </w:rPr>
        <w:t>.</w:t>
      </w:r>
    </w:p>
    <w:p w14:paraId="2CDEF768" w14:textId="77777777" w:rsidR="00DC5338" w:rsidRPr="00114776" w:rsidRDefault="00DC5338" w:rsidP="00DC5338">
      <w:pPr>
        <w:ind w:left="144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00C61053" w14:textId="77777777" w:rsidR="00DC5338" w:rsidRDefault="00DC5338" w:rsidP="00DC533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496CF4D4" w14:textId="63E8A21A" w:rsidR="00DC5338" w:rsidRDefault="00B641D7" w:rsidP="00DC533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Continue with LINQ query</w:t>
      </w:r>
    </w:p>
    <w:p w14:paraId="3AC35D00" w14:textId="77777777" w:rsidR="00DC5338" w:rsidRPr="004D279D" w:rsidRDefault="00DC5338" w:rsidP="00DC533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73D39559" w14:textId="77777777" w:rsidR="00DC5338" w:rsidRPr="00664A1B" w:rsidRDefault="00DC5338" w:rsidP="00DC5338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17157B0F" w14:textId="28384780" w:rsidR="00DC5338" w:rsidRPr="00107124" w:rsidRDefault="004B7DD2" w:rsidP="00DC5338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AllocationPercentage</w:t>
      </w:r>
      <w:proofErr w:type="spellEnd"/>
    </w:p>
    <w:p w14:paraId="6A19BD0A" w14:textId="77777777" w:rsidR="00DC5338" w:rsidRPr="000710FE" w:rsidRDefault="00DC5338" w:rsidP="00DC5338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N.A.</w:t>
      </w:r>
    </w:p>
    <w:p w14:paraId="78762696" w14:textId="72FEAB47" w:rsidR="00DC5338" w:rsidRPr="003E2786" w:rsidRDefault="00DC5338" w:rsidP="00DC533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06635">
        <w:rPr>
          <w:rFonts w:ascii="Courier New" w:hAnsi="Courier New" w:cs="Courier New"/>
          <w:sz w:val="20"/>
          <w:szCs w:val="20"/>
        </w:rPr>
        <w:t>Return:</w:t>
      </w:r>
      <w:r w:rsidRPr="00006635">
        <w:rPr>
          <w:rFonts w:cs="Arial"/>
          <w:sz w:val="20"/>
          <w:szCs w:val="20"/>
        </w:rPr>
        <w:t xml:space="preserve"> </w:t>
      </w:r>
      <w:r w:rsidR="00054C95">
        <w:rPr>
          <w:rFonts w:cs="Arial"/>
          <w:sz w:val="20"/>
          <w:szCs w:val="20"/>
        </w:rPr>
        <w:t>List of allocation percentage details</w:t>
      </w:r>
    </w:p>
    <w:p w14:paraId="67B32F4B" w14:textId="77777777" w:rsidR="00DC5338" w:rsidRPr="00006635" w:rsidRDefault="00DC5338" w:rsidP="00DC533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06635">
        <w:rPr>
          <w:rFonts w:cs="Arial"/>
          <w:sz w:val="20"/>
          <w:szCs w:val="20"/>
        </w:rPr>
        <w:t>API Details:</w:t>
      </w:r>
    </w:p>
    <w:p w14:paraId="602A322D" w14:textId="77777777" w:rsidR="00DC5338" w:rsidRPr="0077184B" w:rsidRDefault="00DC5338" w:rsidP="00DC533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Project</w:t>
      </w:r>
    </w:p>
    <w:p w14:paraId="4DD3D1B2" w14:textId="1FC7BB96" w:rsidR="00DC5338" w:rsidRPr="0041103B" w:rsidRDefault="00DC5338" w:rsidP="00DC533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="00425CA5">
        <w:rPr>
          <w:rFonts w:cs="Arial"/>
          <w:sz w:val="20"/>
          <w:szCs w:val="20"/>
        </w:rPr>
        <w:t>AllocationPercentage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52208257" w14:textId="13611E47" w:rsidR="00DC5338" w:rsidRPr="00362CEB" w:rsidRDefault="00DC5338" w:rsidP="00DC533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 w:rsidR="00DA73E3">
        <w:rPr>
          <w:rFonts w:cs="Arial"/>
          <w:sz w:val="20"/>
          <w:szCs w:val="20"/>
        </w:rPr>
        <w:t>GetAll</w:t>
      </w:r>
    </w:p>
    <w:p w14:paraId="443513EE" w14:textId="3FA92B2D" w:rsidR="00DC5338" w:rsidRPr="0078741E" w:rsidRDefault="00DC5338" w:rsidP="00DC533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proofErr w:type="spellStart"/>
      <w:r w:rsidR="00B52A43">
        <w:rPr>
          <w:rFonts w:cs="Arial"/>
          <w:sz w:val="20"/>
          <w:szCs w:val="20"/>
        </w:rPr>
        <w:t>AllocationPercentage</w:t>
      </w:r>
      <w:proofErr w:type="spellEnd"/>
      <w:r w:rsidRPr="002106CD">
        <w:rPr>
          <w:rFonts w:cs="Arial"/>
          <w:sz w:val="20"/>
          <w:szCs w:val="20"/>
        </w:rPr>
        <w:t>/</w:t>
      </w:r>
      <w:r w:rsidR="00B52A43">
        <w:rPr>
          <w:rFonts w:cs="Arial"/>
          <w:sz w:val="20"/>
          <w:szCs w:val="20"/>
        </w:rPr>
        <w:t>GetAll</w:t>
      </w:r>
    </w:p>
    <w:p w14:paraId="434A6083" w14:textId="04B7E830" w:rsidR="00DC5338" w:rsidRDefault="00DC5338" w:rsidP="00DC533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t>Inputs:</w:t>
      </w:r>
      <w:r>
        <w:rPr>
          <w:rFonts w:cs="Arial"/>
          <w:sz w:val="20"/>
          <w:szCs w:val="20"/>
        </w:rPr>
        <w:t xml:space="preserve"> </w:t>
      </w:r>
      <w:r w:rsidR="00981A03">
        <w:rPr>
          <w:rFonts w:cs="Arial"/>
          <w:sz w:val="20"/>
          <w:szCs w:val="20"/>
        </w:rPr>
        <w:t>N.A.</w:t>
      </w:r>
    </w:p>
    <w:p w14:paraId="5E05BBCB" w14:textId="77777777" w:rsidR="00DE040C" w:rsidRPr="00542BAC" w:rsidRDefault="00DE040C" w:rsidP="00DE040C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48" w:name="_Toc45819756"/>
      <w:r w:rsidRPr="00542BAC">
        <w:rPr>
          <w:rFonts w:cs="Arial"/>
          <w:caps w:val="0"/>
        </w:rPr>
        <w:lastRenderedPageBreak/>
        <w:t>Reports/</w:t>
      </w:r>
      <w:proofErr w:type="spellStart"/>
      <w:r w:rsidRPr="00542BAC">
        <w:rPr>
          <w:rFonts w:cs="Arial"/>
          <w:caps w:val="0"/>
        </w:rPr>
        <w:t>GetResourceByProject</w:t>
      </w:r>
      <w:bookmarkEnd w:id="48"/>
      <w:proofErr w:type="spellEnd"/>
    </w:p>
    <w:p w14:paraId="1D025435" w14:textId="77777777" w:rsidR="00DE040C" w:rsidRPr="00F47A46" w:rsidRDefault="00DE040C" w:rsidP="00DE040C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F47A46">
        <w:rPr>
          <w:rFonts w:cs="Arial"/>
          <w:color w:val="000000" w:themeColor="text1"/>
          <w:sz w:val="20"/>
          <w:szCs w:val="20"/>
          <w:lang w:bidi="ar-SA"/>
        </w:rPr>
        <w:t xml:space="preserve">Roles = </w:t>
      </w:r>
      <w:r w:rsidRPr="00BB7AC0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"</w:t>
      </w:r>
      <w:r w:rsidRPr="006C23A6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Program Manager, Department Head, HRA, HRM</w:t>
      </w:r>
      <w:r w:rsidRPr="00BB7AC0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".</w:t>
      </w:r>
    </w:p>
    <w:p w14:paraId="7D653996" w14:textId="77777777" w:rsidR="00DE040C" w:rsidRPr="00883012" w:rsidRDefault="00DE040C" w:rsidP="00DE040C">
      <w:pPr>
        <w:ind w:left="144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2F5F2282" w14:textId="55F5ADCA" w:rsidR="00DE040C" w:rsidRDefault="00DE040C" w:rsidP="00DE040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 w:rsidR="005A686B" w:rsidRPr="003A0B18">
        <w:rPr>
          <w:rFonts w:cs="Arial"/>
          <w:sz w:val="20"/>
          <w:szCs w:val="20"/>
        </w:rPr>
        <w:t>ReportsController</w:t>
      </w:r>
      <w:r w:rsidR="005A686B">
        <w:rPr>
          <w:rFonts w:cs="Arial"/>
          <w:sz w:val="20"/>
          <w:szCs w:val="20"/>
        </w:rPr>
        <w:t>.cs</w:t>
      </w:r>
      <w:proofErr w:type="spellEnd"/>
    </w:p>
    <w:p w14:paraId="6FBBA82B" w14:textId="77777777" w:rsidR="00DE040C" w:rsidRPr="0078093A" w:rsidRDefault="00DE040C" w:rsidP="00DE040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Pr="009E7684">
        <w:rPr>
          <w:rFonts w:ascii="Courier New" w:hAnsi="Courier New" w:cs="Courier New"/>
          <w:sz w:val="20"/>
          <w:szCs w:val="20"/>
        </w:rPr>
        <w:t>GetResourceByProject</w:t>
      </w:r>
      <w:proofErr w:type="spellEnd"/>
    </w:p>
    <w:p w14:paraId="4CCE3842" w14:textId="77777777" w:rsidR="00B76AF8" w:rsidRDefault="00B76AF8" w:rsidP="00B76A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B76AF8" w14:paraId="38F6B1A6" w14:textId="77777777" w:rsidTr="00D64F91">
        <w:tc>
          <w:tcPr>
            <w:tcW w:w="1838" w:type="dxa"/>
          </w:tcPr>
          <w:p w14:paraId="1E511AD7" w14:textId="77777777" w:rsidR="00B76AF8" w:rsidRPr="00EB0E0A" w:rsidRDefault="00B76AF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287F5BEF" w14:textId="77777777" w:rsidR="00B76AF8" w:rsidRPr="00EB0E0A" w:rsidRDefault="00B76AF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B76AF8" w14:paraId="234A039E" w14:textId="77777777" w:rsidTr="00D64F91">
        <w:trPr>
          <w:trHeight w:val="269"/>
        </w:trPr>
        <w:tc>
          <w:tcPr>
            <w:tcW w:w="1838" w:type="dxa"/>
          </w:tcPr>
          <w:p w14:paraId="1B8103D3" w14:textId="77777777" w:rsidR="00B76AF8" w:rsidRDefault="00B76AF8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3F7C6C0D" w14:textId="77777777" w:rsidR="00B76AF8" w:rsidRDefault="00B76AF8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</w:tbl>
    <w:p w14:paraId="5DBFB60E" w14:textId="77777777" w:rsidR="00B76AF8" w:rsidRDefault="00B76AF8" w:rsidP="00B76AF8">
      <w:pPr>
        <w:pStyle w:val="ListParagraph"/>
        <w:ind w:left="2580"/>
        <w:rPr>
          <w:rFonts w:cs="Arial"/>
          <w:sz w:val="20"/>
          <w:szCs w:val="20"/>
        </w:rPr>
      </w:pPr>
    </w:p>
    <w:p w14:paraId="1EB8223C" w14:textId="62B91D0A" w:rsidR="00B76AF8" w:rsidRDefault="00B76AF8" w:rsidP="00B76A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to fetch </w:t>
      </w:r>
      <w:r w:rsidR="003A0B18">
        <w:rPr>
          <w:rFonts w:cs="Arial"/>
          <w:sz w:val="20"/>
          <w:szCs w:val="20"/>
        </w:rPr>
        <w:t>resource allocation report</w:t>
      </w:r>
      <w:r>
        <w:rPr>
          <w:rFonts w:cs="Arial"/>
          <w:sz w:val="20"/>
          <w:szCs w:val="20"/>
        </w:rPr>
        <w:t>.</w:t>
      </w:r>
    </w:p>
    <w:p w14:paraId="729BE89D" w14:textId="59BD3D97" w:rsidR="005C22FC" w:rsidRDefault="005C22FC" w:rsidP="00B76A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</w:t>
      </w:r>
      <w:r w:rsidR="005313BD">
        <w:rPr>
          <w:rFonts w:cs="Arial"/>
          <w:sz w:val="20"/>
          <w:szCs w:val="20"/>
        </w:rPr>
        <w:t>implementation is divided in 3 parts.</w:t>
      </w:r>
    </w:p>
    <w:p w14:paraId="4BF0A99D" w14:textId="7CC3AC50" w:rsidR="005313BD" w:rsidRDefault="005313BD" w:rsidP="005313BD">
      <w:pPr>
        <w:pStyle w:val="ListParagraph"/>
        <w:numPr>
          <w:ilvl w:val="0"/>
          <w:numId w:val="3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Fetching count of billable and non-billable resources.</w:t>
      </w:r>
    </w:p>
    <w:p w14:paraId="79B67511" w14:textId="1F0A0643" w:rsidR="005313BD" w:rsidRDefault="005313BD" w:rsidP="005313BD">
      <w:pPr>
        <w:pStyle w:val="ListParagraph"/>
        <w:numPr>
          <w:ilvl w:val="0"/>
          <w:numId w:val="3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Fetching records of billable resources.</w:t>
      </w:r>
    </w:p>
    <w:p w14:paraId="36F2ED13" w14:textId="75A87CEC" w:rsidR="005313BD" w:rsidRDefault="005313BD" w:rsidP="005313BD">
      <w:pPr>
        <w:pStyle w:val="ListParagraph"/>
        <w:numPr>
          <w:ilvl w:val="0"/>
          <w:numId w:val="3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Fetching records of non-billable resources</w:t>
      </w:r>
      <w:r w:rsidR="00BB7E81">
        <w:rPr>
          <w:rFonts w:cs="Arial"/>
          <w:sz w:val="20"/>
          <w:szCs w:val="20"/>
        </w:rPr>
        <w:t>.</w:t>
      </w:r>
    </w:p>
    <w:p w14:paraId="75162683" w14:textId="77777777" w:rsidR="00BB7E81" w:rsidRDefault="00BB7E81" w:rsidP="00BB7E81">
      <w:pPr>
        <w:pStyle w:val="ListParagraph"/>
        <w:ind w:left="2940"/>
        <w:rPr>
          <w:rFonts w:cs="Arial"/>
          <w:b/>
          <w:bCs/>
          <w:sz w:val="20"/>
          <w:szCs w:val="20"/>
        </w:rPr>
      </w:pPr>
    </w:p>
    <w:p w14:paraId="3F366231" w14:textId="4ACB5203" w:rsidR="00C02997" w:rsidRPr="0027078B" w:rsidRDefault="00C02997" w:rsidP="00C02997">
      <w:pPr>
        <w:pStyle w:val="ListParagraph"/>
        <w:numPr>
          <w:ilvl w:val="0"/>
          <w:numId w:val="39"/>
        </w:numPr>
        <w:rPr>
          <w:rFonts w:cs="Arial"/>
          <w:b/>
          <w:bCs/>
          <w:sz w:val="20"/>
          <w:szCs w:val="20"/>
        </w:rPr>
      </w:pPr>
      <w:r w:rsidRPr="0027078B">
        <w:rPr>
          <w:rFonts w:cs="Arial"/>
          <w:b/>
          <w:bCs/>
          <w:sz w:val="20"/>
          <w:szCs w:val="20"/>
        </w:rPr>
        <w:t>Fetching count of billable and non-billable resources</w:t>
      </w:r>
      <w:r w:rsidR="0027078B">
        <w:rPr>
          <w:rFonts w:cs="Arial"/>
          <w:b/>
          <w:bCs/>
          <w:sz w:val="20"/>
          <w:szCs w:val="20"/>
        </w:rPr>
        <w:t>:</w:t>
      </w:r>
    </w:p>
    <w:p w14:paraId="190627E6" w14:textId="2636364F" w:rsidR="00B76AF8" w:rsidRPr="009A2AF0" w:rsidRDefault="00B76AF8" w:rsidP="00C02997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</w:t>
      </w:r>
      <w:r w:rsidRPr="007A4EFA">
        <w:rPr>
          <w:rFonts w:cs="Arial"/>
          <w:sz w:val="20"/>
          <w:szCs w:val="20"/>
        </w:rPr>
        <w:t>all</w:t>
      </w:r>
      <w:r w:rsidR="0056035B">
        <w:rPr>
          <w:rFonts w:cs="Arial"/>
          <w:sz w:val="20"/>
          <w:szCs w:val="20"/>
        </w:rPr>
        <w:t xml:space="preserve"> </w:t>
      </w:r>
      <w:proofErr w:type="spellStart"/>
      <w:r w:rsidR="0069411D" w:rsidRPr="0069411D">
        <w:rPr>
          <w:rFonts w:ascii="Courier New" w:hAnsi="Courier New" w:cs="Courier New"/>
          <w:sz w:val="20"/>
          <w:szCs w:val="20"/>
        </w:rPr>
        <w:t>usp_GetResourceByProjectForReport</w:t>
      </w:r>
      <w:proofErr w:type="spellEnd"/>
      <w:r w:rsidR="0056035B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with </w:t>
      </w:r>
      <w:proofErr w:type="spellStart"/>
      <w:r w:rsidR="0056035B">
        <w:rPr>
          <w:rFonts w:cs="Arial"/>
          <w:sz w:val="20"/>
          <w:szCs w:val="20"/>
        </w:rPr>
        <w:t>projectId</w:t>
      </w:r>
      <w:proofErr w:type="spellEnd"/>
    </w:p>
    <w:p w14:paraId="1C355CB4" w14:textId="681BE95F" w:rsidR="00B76AF8" w:rsidRPr="002D3AD3" w:rsidRDefault="00566113" w:rsidP="00C02997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proofErr w:type="spellStart"/>
      <w:r w:rsidRPr="00566113">
        <w:rPr>
          <w:rFonts w:cs="Arial"/>
          <w:sz w:val="20"/>
          <w:szCs w:val="20"/>
        </w:rPr>
        <w:t>usp_GetResourceByProjectForReport</w:t>
      </w:r>
      <w:proofErr w:type="spellEnd"/>
      <w:r w:rsidR="00B76AF8">
        <w:rPr>
          <w:rFonts w:cs="Arial"/>
          <w:sz w:val="20"/>
          <w:szCs w:val="20"/>
        </w:rPr>
        <w:t>:</w:t>
      </w:r>
      <w:r w:rsidR="00B76AF8" w:rsidRPr="002D3AD3">
        <w:rPr>
          <w:rFonts w:cs="Arial"/>
          <w:sz w:val="20"/>
          <w:szCs w:val="20"/>
        </w:rPr>
        <w:t xml:space="preserve"> </w:t>
      </w:r>
    </w:p>
    <w:p w14:paraId="46321711" w14:textId="5EB98C98" w:rsidR="00B76AF8" w:rsidRPr="009A2AF0" w:rsidRDefault="00B76AF8" w:rsidP="00C02997">
      <w:pPr>
        <w:pStyle w:val="ListParagraph"/>
        <w:numPr>
          <w:ilvl w:val="1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fetches </w:t>
      </w:r>
      <w:r w:rsidR="00566113">
        <w:rPr>
          <w:rFonts w:cs="Arial"/>
          <w:sz w:val="20"/>
          <w:szCs w:val="20"/>
        </w:rPr>
        <w:t>count of billable and non-billable resources</w:t>
      </w:r>
      <w:r w:rsidR="007E412B">
        <w:rPr>
          <w:rFonts w:cs="Arial"/>
          <w:sz w:val="20"/>
          <w:szCs w:val="20"/>
        </w:rPr>
        <w:t>.</w:t>
      </w:r>
    </w:p>
    <w:p w14:paraId="0AABD16D" w14:textId="0F538C32" w:rsidR="00B76AF8" w:rsidRPr="00474D54" w:rsidRDefault="00B76AF8" w:rsidP="00C02997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proofErr w:type="spellStart"/>
      <w:r w:rsidR="00AA0E08" w:rsidRPr="00AA550C">
        <w:rPr>
          <w:rFonts w:cs="Arial"/>
          <w:sz w:val="20"/>
          <w:szCs w:val="20"/>
        </w:rPr>
        <w:t>AssociateAllocation</w:t>
      </w:r>
      <w:proofErr w:type="spellEnd"/>
      <w:r w:rsidR="00AA550C">
        <w:rPr>
          <w:rFonts w:cs="Arial"/>
          <w:sz w:val="20"/>
          <w:szCs w:val="20"/>
        </w:rPr>
        <w:t>, and</w:t>
      </w:r>
      <w:r>
        <w:rPr>
          <w:rFonts w:cs="Arial"/>
          <w:sz w:val="20"/>
          <w:szCs w:val="20"/>
        </w:rPr>
        <w:t xml:space="preserve"> </w:t>
      </w:r>
      <w:r w:rsidR="00ED29B9" w:rsidRPr="00ED29B9">
        <w:rPr>
          <w:rFonts w:cs="Arial"/>
          <w:sz w:val="20"/>
          <w:szCs w:val="20"/>
        </w:rPr>
        <w:t>Projects</w:t>
      </w:r>
      <w:r w:rsidR="007E412B">
        <w:rPr>
          <w:rFonts w:cs="Arial"/>
          <w:sz w:val="20"/>
          <w:szCs w:val="20"/>
        </w:rPr>
        <w:t>.</w:t>
      </w:r>
    </w:p>
    <w:p w14:paraId="7C8E0BCD" w14:textId="77777777" w:rsidR="00B76AF8" w:rsidRPr="002D3AD3" w:rsidRDefault="00B76AF8" w:rsidP="00C02997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7067A311" w14:textId="77777777" w:rsidR="00B76AF8" w:rsidRPr="003E2786" w:rsidRDefault="00B76AF8" w:rsidP="00C02997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>Rules:</w:t>
      </w:r>
      <w:r w:rsidRPr="003E2786">
        <w:rPr>
          <w:rFonts w:cs="Arial"/>
          <w:sz w:val="20"/>
          <w:szCs w:val="20"/>
        </w:rPr>
        <w:t xml:space="preserve"> </w:t>
      </w:r>
    </w:p>
    <w:p w14:paraId="52E7BD15" w14:textId="07B3EE34" w:rsidR="00B76AF8" w:rsidRDefault="00B76AF8" w:rsidP="00C02997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Fetch </w:t>
      </w:r>
      <w:r w:rsidR="00394CCD">
        <w:rPr>
          <w:rFonts w:cs="Arial"/>
          <w:sz w:val="20"/>
          <w:szCs w:val="20"/>
        </w:rPr>
        <w:t>count of billable and non-billable</w:t>
      </w:r>
      <w:r w:rsidR="002E4C4D">
        <w:rPr>
          <w:rFonts w:cs="Arial"/>
          <w:sz w:val="20"/>
          <w:szCs w:val="20"/>
        </w:rPr>
        <w:t xml:space="preserve"> resources-based</w:t>
      </w:r>
      <w:r>
        <w:rPr>
          <w:rFonts w:cs="Arial"/>
          <w:sz w:val="20"/>
          <w:szCs w:val="20"/>
        </w:rPr>
        <w:t xml:space="preserve"> product</w:t>
      </w:r>
      <w:r w:rsidR="00ED29B9">
        <w:rPr>
          <w:rFonts w:cs="Arial"/>
          <w:sz w:val="20"/>
          <w:szCs w:val="20"/>
        </w:rPr>
        <w:t xml:space="preserve"> id</w:t>
      </w:r>
      <w:r>
        <w:rPr>
          <w:rFonts w:cs="Arial"/>
          <w:sz w:val="20"/>
          <w:szCs w:val="20"/>
        </w:rPr>
        <w:t>.</w:t>
      </w:r>
    </w:p>
    <w:p w14:paraId="4E4BACC6" w14:textId="07172156" w:rsidR="002E4C4D" w:rsidRDefault="002E4C4D" w:rsidP="00C02997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Billable resources count can be </w:t>
      </w:r>
      <w:proofErr w:type="gramStart"/>
      <w:r>
        <w:rPr>
          <w:rFonts w:cs="Arial"/>
          <w:sz w:val="20"/>
          <w:szCs w:val="20"/>
        </w:rPr>
        <w:t>fetch</w:t>
      </w:r>
      <w:proofErr w:type="gramEnd"/>
      <w:r>
        <w:rPr>
          <w:rFonts w:cs="Arial"/>
          <w:sz w:val="20"/>
          <w:szCs w:val="20"/>
        </w:rPr>
        <w:t xml:space="preserve"> from the associate allocation table where records are active, belong to project and billable flag is on.</w:t>
      </w:r>
    </w:p>
    <w:p w14:paraId="635F416C" w14:textId="08DCC56C" w:rsidR="002E4C4D" w:rsidRPr="002E4C4D" w:rsidRDefault="002E4C4D" w:rsidP="00D64F91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 w:rsidRPr="002E4C4D">
        <w:rPr>
          <w:rFonts w:cs="Arial"/>
          <w:sz w:val="20"/>
          <w:szCs w:val="20"/>
        </w:rPr>
        <w:t xml:space="preserve">Non-Billable resources count can be </w:t>
      </w:r>
      <w:r w:rsidR="002B0659" w:rsidRPr="002E4C4D">
        <w:rPr>
          <w:rFonts w:cs="Arial"/>
          <w:sz w:val="20"/>
          <w:szCs w:val="20"/>
        </w:rPr>
        <w:t>fetched</w:t>
      </w:r>
      <w:r w:rsidRPr="002E4C4D">
        <w:rPr>
          <w:rFonts w:cs="Arial"/>
          <w:sz w:val="20"/>
          <w:szCs w:val="20"/>
        </w:rPr>
        <w:t xml:space="preserve"> from the associate allocation table where records are active, belong to project and billable flag is off.</w:t>
      </w:r>
    </w:p>
    <w:p w14:paraId="37DB22DA" w14:textId="624460ED" w:rsidR="0027078B" w:rsidRPr="007A6983" w:rsidRDefault="00B76AF8" w:rsidP="00D64F91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7A6983">
        <w:rPr>
          <w:rFonts w:ascii="Courier New" w:hAnsi="Courier New" w:cs="Courier New"/>
          <w:sz w:val="20"/>
          <w:szCs w:val="20"/>
        </w:rPr>
        <w:t xml:space="preserve">Return: </w:t>
      </w:r>
      <w:r w:rsidR="003C2FD0" w:rsidRPr="007A6983">
        <w:rPr>
          <w:rFonts w:cs="Arial"/>
          <w:sz w:val="20"/>
          <w:szCs w:val="20"/>
        </w:rPr>
        <w:t xml:space="preserve">project </w:t>
      </w:r>
      <w:r w:rsidR="003C37FA" w:rsidRPr="007A6983">
        <w:rPr>
          <w:rFonts w:cs="Arial"/>
          <w:sz w:val="20"/>
          <w:szCs w:val="20"/>
        </w:rPr>
        <w:t>name,</w:t>
      </w:r>
      <w:r w:rsidR="003C2FD0" w:rsidRPr="007A6983">
        <w:rPr>
          <w:rFonts w:cs="Arial"/>
          <w:sz w:val="20"/>
          <w:szCs w:val="20"/>
        </w:rPr>
        <w:t xml:space="preserve"> Count of billable and non-billable resources.</w:t>
      </w:r>
    </w:p>
    <w:p w14:paraId="1C5521C9" w14:textId="7DFC925B" w:rsidR="0027078B" w:rsidRPr="0027078B" w:rsidRDefault="0027078B" w:rsidP="00D64F91">
      <w:pPr>
        <w:pStyle w:val="ListParagraph"/>
        <w:numPr>
          <w:ilvl w:val="0"/>
          <w:numId w:val="39"/>
        </w:numPr>
        <w:rPr>
          <w:rFonts w:cs="Arial"/>
          <w:sz w:val="20"/>
          <w:szCs w:val="20"/>
        </w:rPr>
      </w:pPr>
      <w:r w:rsidRPr="0027078B">
        <w:rPr>
          <w:rFonts w:cs="Arial"/>
          <w:b/>
          <w:bCs/>
          <w:sz w:val="20"/>
          <w:szCs w:val="20"/>
        </w:rPr>
        <w:t>Fetching records of billable resources:</w:t>
      </w:r>
    </w:p>
    <w:p w14:paraId="25115E03" w14:textId="243BA8ED" w:rsidR="00B70478" w:rsidRPr="009A2AF0" w:rsidRDefault="00B70478" w:rsidP="00B7047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</w:t>
      </w:r>
      <w:r w:rsidRPr="007A4EFA">
        <w:rPr>
          <w:rFonts w:cs="Arial"/>
          <w:sz w:val="20"/>
          <w:szCs w:val="20"/>
        </w:rPr>
        <w:t>all</w:t>
      </w:r>
      <w:r>
        <w:rPr>
          <w:rFonts w:cs="Arial"/>
          <w:sz w:val="20"/>
          <w:szCs w:val="20"/>
        </w:rPr>
        <w:t xml:space="preserve"> </w:t>
      </w:r>
      <w:proofErr w:type="spellStart"/>
      <w:r w:rsidR="00AC5B69" w:rsidRPr="00AC5B69">
        <w:rPr>
          <w:rFonts w:ascii="Courier New" w:hAnsi="Courier New" w:cs="Courier New"/>
          <w:sz w:val="20"/>
          <w:szCs w:val="20"/>
        </w:rPr>
        <w:t>usp_GetBillableResourcesByProjectForReport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with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</w:p>
    <w:p w14:paraId="265056FC" w14:textId="6B4C72AF" w:rsidR="00B70478" w:rsidRPr="002D3AD3" w:rsidRDefault="00AC5B69" w:rsidP="00B7047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proofErr w:type="spellStart"/>
      <w:r w:rsidRPr="00AC5B69">
        <w:rPr>
          <w:rFonts w:cs="Arial"/>
          <w:sz w:val="20"/>
          <w:szCs w:val="20"/>
        </w:rPr>
        <w:t>usp_GetBillableResourcesByProjectForReport</w:t>
      </w:r>
      <w:proofErr w:type="spellEnd"/>
      <w:r w:rsidR="00B70478">
        <w:rPr>
          <w:rFonts w:cs="Arial"/>
          <w:sz w:val="20"/>
          <w:szCs w:val="20"/>
        </w:rPr>
        <w:t>:</w:t>
      </w:r>
      <w:r w:rsidR="00B70478" w:rsidRPr="002D3AD3">
        <w:rPr>
          <w:rFonts w:cs="Arial"/>
          <w:sz w:val="20"/>
          <w:szCs w:val="20"/>
        </w:rPr>
        <w:t xml:space="preserve"> </w:t>
      </w:r>
    </w:p>
    <w:p w14:paraId="7325B65E" w14:textId="5BBBC269" w:rsidR="00B70478" w:rsidRPr="009A2AF0" w:rsidRDefault="00B70478" w:rsidP="00B70478">
      <w:pPr>
        <w:pStyle w:val="ListParagraph"/>
        <w:numPr>
          <w:ilvl w:val="1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lastRenderedPageBreak/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fetches </w:t>
      </w:r>
      <w:r w:rsidR="00DE1649">
        <w:rPr>
          <w:rFonts w:cs="Arial"/>
          <w:sz w:val="20"/>
          <w:szCs w:val="20"/>
        </w:rPr>
        <w:t>billable resources details</w:t>
      </w:r>
      <w:r>
        <w:rPr>
          <w:rFonts w:cs="Arial"/>
          <w:sz w:val="20"/>
          <w:szCs w:val="20"/>
        </w:rPr>
        <w:t>.</w:t>
      </w:r>
    </w:p>
    <w:p w14:paraId="08D23687" w14:textId="08527B73" w:rsidR="00B70478" w:rsidRPr="00474D54" w:rsidRDefault="00B70478" w:rsidP="00B70478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proofErr w:type="spellStart"/>
      <w:r w:rsidR="00A572E4" w:rsidRPr="00A572E4">
        <w:rPr>
          <w:rFonts w:cs="Arial"/>
          <w:sz w:val="20"/>
          <w:szCs w:val="20"/>
        </w:rPr>
        <w:t>AssociateAllocation</w:t>
      </w:r>
      <w:proofErr w:type="spellEnd"/>
      <w:r w:rsidR="00A572E4" w:rsidRPr="00A572E4">
        <w:rPr>
          <w:rFonts w:cs="Arial"/>
          <w:sz w:val="20"/>
          <w:szCs w:val="20"/>
        </w:rPr>
        <w:t xml:space="preserve">, Employee, </w:t>
      </w:r>
      <w:proofErr w:type="spellStart"/>
      <w:r w:rsidR="00A572E4" w:rsidRPr="00A572E4">
        <w:rPr>
          <w:rFonts w:cs="Arial"/>
          <w:sz w:val="20"/>
          <w:szCs w:val="20"/>
        </w:rPr>
        <w:t>AllocationPercentage</w:t>
      </w:r>
      <w:proofErr w:type="spellEnd"/>
      <w:r w:rsidR="00A572E4" w:rsidRPr="00A572E4">
        <w:rPr>
          <w:rFonts w:cs="Arial"/>
          <w:sz w:val="20"/>
          <w:szCs w:val="20"/>
        </w:rPr>
        <w:t xml:space="preserve">, </w:t>
      </w:r>
      <w:proofErr w:type="spellStart"/>
      <w:r w:rsidR="002B0659" w:rsidRPr="00A572E4">
        <w:rPr>
          <w:rFonts w:cs="Arial"/>
          <w:sz w:val="20"/>
          <w:szCs w:val="20"/>
        </w:rPr>
        <w:t>InternalBillingRoles</w:t>
      </w:r>
      <w:proofErr w:type="spellEnd"/>
      <w:r w:rsidR="002B0659" w:rsidRPr="00A572E4">
        <w:rPr>
          <w:rFonts w:cs="Arial"/>
          <w:sz w:val="20"/>
          <w:szCs w:val="20"/>
        </w:rPr>
        <w:t>, and</w:t>
      </w:r>
      <w:r w:rsidR="00A572E4" w:rsidRPr="00A572E4">
        <w:rPr>
          <w:rFonts w:cs="Arial"/>
          <w:sz w:val="20"/>
          <w:szCs w:val="20"/>
        </w:rPr>
        <w:t xml:space="preserve"> </w:t>
      </w:r>
      <w:proofErr w:type="spellStart"/>
      <w:r w:rsidR="00A572E4" w:rsidRPr="00A572E4">
        <w:rPr>
          <w:rFonts w:cs="Arial"/>
          <w:sz w:val="20"/>
          <w:szCs w:val="20"/>
        </w:rPr>
        <w:t>ClientBillingRoles</w:t>
      </w:r>
      <w:proofErr w:type="spellEnd"/>
    </w:p>
    <w:p w14:paraId="03828E9F" w14:textId="77777777" w:rsidR="00B70478" w:rsidRPr="002D3AD3" w:rsidRDefault="00B70478" w:rsidP="00B70478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42A6185E" w14:textId="77777777" w:rsidR="00B70478" w:rsidRPr="003E2786" w:rsidRDefault="00B70478" w:rsidP="00B70478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>Rules:</w:t>
      </w:r>
      <w:r w:rsidRPr="003E2786">
        <w:rPr>
          <w:rFonts w:cs="Arial"/>
          <w:sz w:val="20"/>
          <w:szCs w:val="20"/>
        </w:rPr>
        <w:t xml:space="preserve"> </w:t>
      </w:r>
    </w:p>
    <w:p w14:paraId="4CF5DB8A" w14:textId="17473E63" w:rsidR="00CF7CD2" w:rsidRDefault="00CF7CD2" w:rsidP="00B70478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While fetching billable record need to verify below </w:t>
      </w:r>
    </w:p>
    <w:p w14:paraId="23311FDA" w14:textId="7CEC2B0C" w:rsidR="00CF7CD2" w:rsidRDefault="00CF7CD2" w:rsidP="00CF7CD2">
      <w:pPr>
        <w:pStyle w:val="ListParagraph"/>
        <w:numPr>
          <w:ilvl w:val="6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Associate allocation project matches with sent project</w:t>
      </w:r>
    </w:p>
    <w:p w14:paraId="1F544639" w14:textId="2030AD3A" w:rsidR="00CF7CD2" w:rsidRDefault="00CF7CD2" w:rsidP="00CF7CD2">
      <w:pPr>
        <w:pStyle w:val="ListParagraph"/>
        <w:numPr>
          <w:ilvl w:val="6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Release date is null.</w:t>
      </w:r>
    </w:p>
    <w:p w14:paraId="06724963" w14:textId="2BBC7F5F" w:rsidR="00CF7CD2" w:rsidRDefault="00CF7CD2" w:rsidP="00CF7CD2">
      <w:pPr>
        <w:pStyle w:val="ListParagraph"/>
        <w:numPr>
          <w:ilvl w:val="6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Employee and allocation </w:t>
      </w:r>
      <w:r w:rsidR="002B0659">
        <w:rPr>
          <w:rFonts w:cs="Arial"/>
          <w:sz w:val="20"/>
          <w:szCs w:val="20"/>
        </w:rPr>
        <w:t>are</w:t>
      </w:r>
      <w:r>
        <w:rPr>
          <w:rFonts w:cs="Arial"/>
          <w:sz w:val="20"/>
          <w:szCs w:val="20"/>
        </w:rPr>
        <w:t xml:space="preserve"> active.</w:t>
      </w:r>
    </w:p>
    <w:p w14:paraId="3853502F" w14:textId="7B3B6135" w:rsidR="00692D06" w:rsidRPr="007A6983" w:rsidRDefault="00B70478" w:rsidP="00D64F91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7A6983">
        <w:rPr>
          <w:rFonts w:ascii="Courier New" w:hAnsi="Courier New" w:cs="Courier New"/>
          <w:sz w:val="20"/>
          <w:szCs w:val="20"/>
        </w:rPr>
        <w:t xml:space="preserve">Return: </w:t>
      </w:r>
      <w:r w:rsidR="00CF7CD2" w:rsidRPr="007A6983">
        <w:rPr>
          <w:rFonts w:cs="Arial"/>
          <w:sz w:val="20"/>
          <w:szCs w:val="20"/>
        </w:rPr>
        <w:t>Billable resource details</w:t>
      </w:r>
    </w:p>
    <w:p w14:paraId="70B504D4" w14:textId="4F2BECFA" w:rsidR="00692D06" w:rsidRPr="00692D06" w:rsidRDefault="00692D06" w:rsidP="00D64F91">
      <w:pPr>
        <w:pStyle w:val="ListParagraph"/>
        <w:numPr>
          <w:ilvl w:val="0"/>
          <w:numId w:val="39"/>
        </w:numPr>
        <w:rPr>
          <w:rFonts w:cs="Arial"/>
          <w:b/>
          <w:bCs/>
          <w:sz w:val="20"/>
          <w:szCs w:val="20"/>
        </w:rPr>
      </w:pPr>
      <w:r w:rsidRPr="00692D06">
        <w:rPr>
          <w:rFonts w:cs="Arial"/>
          <w:b/>
          <w:bCs/>
          <w:sz w:val="20"/>
          <w:szCs w:val="20"/>
        </w:rPr>
        <w:t>Fetching records of non-billable resources:</w:t>
      </w:r>
    </w:p>
    <w:p w14:paraId="61DB9E39" w14:textId="592729BA" w:rsidR="003A3EFC" w:rsidRPr="009A2AF0" w:rsidRDefault="003A3EFC" w:rsidP="003A3EF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</w:t>
      </w:r>
      <w:r w:rsidRPr="007A4EFA">
        <w:rPr>
          <w:rFonts w:cs="Arial"/>
          <w:sz w:val="20"/>
          <w:szCs w:val="20"/>
        </w:rPr>
        <w:t>all</w:t>
      </w:r>
      <w:r>
        <w:rPr>
          <w:rFonts w:cs="Arial"/>
          <w:sz w:val="20"/>
          <w:szCs w:val="20"/>
        </w:rPr>
        <w:t xml:space="preserve"> </w:t>
      </w:r>
      <w:proofErr w:type="spellStart"/>
      <w:r w:rsidRPr="003A3EFC">
        <w:rPr>
          <w:rFonts w:ascii="Courier New" w:hAnsi="Courier New" w:cs="Courier New"/>
          <w:sz w:val="20"/>
          <w:szCs w:val="20"/>
        </w:rPr>
        <w:t>usp_GetNonBillableResourcesByProjectForReport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with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</w:p>
    <w:p w14:paraId="4151D5B6" w14:textId="4F3D292D" w:rsidR="003A3EFC" w:rsidRPr="002D3AD3" w:rsidRDefault="003A3EFC" w:rsidP="003A3EF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proofErr w:type="spellStart"/>
      <w:r w:rsidRPr="003A3EFC">
        <w:rPr>
          <w:rFonts w:cs="Arial"/>
          <w:sz w:val="20"/>
          <w:szCs w:val="20"/>
        </w:rPr>
        <w:t>usp_GetNonBillableResourcesByProjectForReport</w:t>
      </w:r>
      <w:proofErr w:type="spellEnd"/>
      <w:r>
        <w:rPr>
          <w:rFonts w:cs="Arial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</w:p>
    <w:p w14:paraId="7B807B42" w14:textId="77777777" w:rsidR="003A3EFC" w:rsidRPr="009A2AF0" w:rsidRDefault="003A3EFC" w:rsidP="003A3EFC">
      <w:pPr>
        <w:pStyle w:val="ListParagraph"/>
        <w:numPr>
          <w:ilvl w:val="1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fetches billable resources details.</w:t>
      </w:r>
    </w:p>
    <w:p w14:paraId="0B059282" w14:textId="37EC8429" w:rsidR="003A3EFC" w:rsidRPr="00474D54" w:rsidRDefault="003A3EFC" w:rsidP="003A3EFC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proofErr w:type="spellStart"/>
      <w:r w:rsidRPr="00A572E4">
        <w:rPr>
          <w:rFonts w:cs="Arial"/>
          <w:sz w:val="20"/>
          <w:szCs w:val="20"/>
        </w:rPr>
        <w:t>AssociateAllocation</w:t>
      </w:r>
      <w:proofErr w:type="spellEnd"/>
      <w:r w:rsidRPr="00A572E4">
        <w:rPr>
          <w:rFonts w:cs="Arial"/>
          <w:sz w:val="20"/>
          <w:szCs w:val="20"/>
        </w:rPr>
        <w:t xml:space="preserve">, Employee, </w:t>
      </w:r>
      <w:proofErr w:type="spellStart"/>
      <w:r w:rsidRPr="00A572E4">
        <w:rPr>
          <w:rFonts w:cs="Arial"/>
          <w:sz w:val="20"/>
          <w:szCs w:val="20"/>
        </w:rPr>
        <w:t>AllocationPercentage</w:t>
      </w:r>
      <w:proofErr w:type="spellEnd"/>
      <w:r w:rsidRPr="00A572E4">
        <w:rPr>
          <w:rFonts w:cs="Arial"/>
          <w:sz w:val="20"/>
          <w:szCs w:val="20"/>
        </w:rPr>
        <w:t xml:space="preserve">, </w:t>
      </w:r>
      <w:proofErr w:type="spellStart"/>
      <w:r w:rsidRPr="00A572E4">
        <w:rPr>
          <w:rFonts w:cs="Arial"/>
          <w:sz w:val="20"/>
          <w:szCs w:val="20"/>
        </w:rPr>
        <w:t>InternalBillingRoles</w:t>
      </w:r>
      <w:proofErr w:type="spellEnd"/>
      <w:r>
        <w:rPr>
          <w:rFonts w:cs="Arial"/>
          <w:sz w:val="20"/>
          <w:szCs w:val="20"/>
        </w:rPr>
        <w:t>.</w:t>
      </w:r>
    </w:p>
    <w:p w14:paraId="6FD23EB2" w14:textId="77777777" w:rsidR="003A3EFC" w:rsidRPr="002D3AD3" w:rsidRDefault="003A3EFC" w:rsidP="003A3EFC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6FBC18B7" w14:textId="77777777" w:rsidR="003A3EFC" w:rsidRPr="003E2786" w:rsidRDefault="003A3EFC" w:rsidP="003A3EFC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>Rules:</w:t>
      </w:r>
      <w:r w:rsidRPr="003E2786">
        <w:rPr>
          <w:rFonts w:cs="Arial"/>
          <w:sz w:val="20"/>
          <w:szCs w:val="20"/>
        </w:rPr>
        <w:t xml:space="preserve"> </w:t>
      </w:r>
    </w:p>
    <w:p w14:paraId="1E0D0D9B" w14:textId="77777777" w:rsidR="003A3EFC" w:rsidRDefault="003A3EFC" w:rsidP="003A3EFC">
      <w:pPr>
        <w:pStyle w:val="ListParagraph"/>
        <w:numPr>
          <w:ilvl w:val="5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While fetching billable record need to verify below </w:t>
      </w:r>
    </w:p>
    <w:p w14:paraId="75CFC727" w14:textId="77777777" w:rsidR="003A3EFC" w:rsidRDefault="003A3EFC" w:rsidP="003A3EFC">
      <w:pPr>
        <w:pStyle w:val="ListParagraph"/>
        <w:numPr>
          <w:ilvl w:val="6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Associate allocation project matches with sent project</w:t>
      </w:r>
    </w:p>
    <w:p w14:paraId="3F1806D3" w14:textId="77777777" w:rsidR="003A3EFC" w:rsidRDefault="003A3EFC" w:rsidP="003A3EFC">
      <w:pPr>
        <w:pStyle w:val="ListParagraph"/>
        <w:numPr>
          <w:ilvl w:val="6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Release date is null.</w:t>
      </w:r>
    </w:p>
    <w:p w14:paraId="17CA969C" w14:textId="376C8DA3" w:rsidR="003A3EFC" w:rsidRDefault="003A3EFC" w:rsidP="003A3EFC">
      <w:pPr>
        <w:pStyle w:val="ListParagraph"/>
        <w:numPr>
          <w:ilvl w:val="6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Employee and allocation </w:t>
      </w:r>
      <w:r w:rsidR="002B0659">
        <w:rPr>
          <w:rFonts w:cs="Arial"/>
          <w:sz w:val="20"/>
          <w:szCs w:val="20"/>
        </w:rPr>
        <w:t>are</w:t>
      </w:r>
      <w:r>
        <w:rPr>
          <w:rFonts w:cs="Arial"/>
          <w:sz w:val="20"/>
          <w:szCs w:val="20"/>
        </w:rPr>
        <w:t xml:space="preserve"> active.</w:t>
      </w:r>
    </w:p>
    <w:p w14:paraId="52009CDD" w14:textId="77777777" w:rsidR="003A3EFC" w:rsidRPr="006A151F" w:rsidRDefault="003A3EFC" w:rsidP="003A3EFC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 xml:space="preserve">Return: </w:t>
      </w:r>
      <w:r>
        <w:rPr>
          <w:rFonts w:cs="Arial"/>
          <w:sz w:val="20"/>
          <w:szCs w:val="20"/>
        </w:rPr>
        <w:t>Billable resource details</w:t>
      </w:r>
    </w:p>
    <w:p w14:paraId="7C8E9AFB" w14:textId="77777777" w:rsidR="003A3EFC" w:rsidRPr="00114776" w:rsidRDefault="003A3EFC" w:rsidP="003A3EFC">
      <w:pPr>
        <w:ind w:left="216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2F17D3CD" w14:textId="6E1F0A88" w:rsidR="00920ACF" w:rsidRDefault="00920ACF" w:rsidP="00920ACF">
      <w:pPr>
        <w:pStyle w:val="ListParagraph"/>
        <w:numPr>
          <w:ilvl w:val="3"/>
          <w:numId w:val="24"/>
        </w:numPr>
        <w:ind w:left="3240"/>
        <w:rPr>
          <w:rFonts w:cs="Arial"/>
          <w:sz w:val="20"/>
          <w:szCs w:val="20"/>
        </w:rPr>
      </w:pPr>
      <w:r w:rsidRPr="00920ACF">
        <w:rPr>
          <w:rFonts w:cs="Arial"/>
          <w:sz w:val="20"/>
          <w:szCs w:val="20"/>
        </w:rPr>
        <w:t xml:space="preserve">From </w:t>
      </w:r>
      <w:r>
        <w:rPr>
          <w:rFonts w:cs="Arial"/>
          <w:sz w:val="20"/>
          <w:szCs w:val="20"/>
        </w:rPr>
        <w:t>all above methods only Billable resource details are displayed in UI, so need to fetch billable resource detail</w:t>
      </w:r>
    </w:p>
    <w:p w14:paraId="54BAD67E" w14:textId="77777777" w:rsidR="00920ACF" w:rsidRDefault="00920ACF" w:rsidP="00920AC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1EC37651" w14:textId="77777777" w:rsidR="00920ACF" w:rsidRDefault="00920ACF" w:rsidP="00920AC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4B9ED366" w14:textId="77777777" w:rsidR="00920ACF" w:rsidRPr="00E63B01" w:rsidRDefault="00920ACF" w:rsidP="00920ACF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2720BEF5" w14:textId="77777777" w:rsidR="00920ACF" w:rsidRPr="004D279D" w:rsidRDefault="00920ACF" w:rsidP="00920ACF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2E4A7ABF" w14:textId="77777777" w:rsidR="00920ACF" w:rsidRPr="00664A1B" w:rsidRDefault="00920ACF" w:rsidP="00920ACF">
      <w:pPr>
        <w:pStyle w:val="ListParagraph"/>
        <w:numPr>
          <w:ilvl w:val="5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7A53BEA2" w14:textId="77777777" w:rsidR="00920ACF" w:rsidRDefault="00920ACF" w:rsidP="00920ACF">
      <w:pPr>
        <w:pStyle w:val="ListParagraph"/>
        <w:numPr>
          <w:ilvl w:val="6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EA1825">
        <w:rPr>
          <w:rFonts w:ascii="Courier New" w:hAnsi="Courier New" w:cs="Courier New"/>
          <w:sz w:val="20"/>
          <w:szCs w:val="20"/>
        </w:rPr>
        <w:t>AssociateAllocation</w:t>
      </w:r>
      <w:proofErr w:type="spellEnd"/>
    </w:p>
    <w:p w14:paraId="79C55777" w14:textId="77777777" w:rsidR="00920ACF" w:rsidRDefault="00920ACF" w:rsidP="00920ACF">
      <w:pPr>
        <w:pStyle w:val="ListParagraph"/>
        <w:numPr>
          <w:ilvl w:val="6"/>
          <w:numId w:val="24"/>
        </w:numPr>
        <w:rPr>
          <w:rFonts w:ascii="Courier New" w:hAnsi="Courier New" w:cs="Courier New"/>
          <w:sz w:val="20"/>
          <w:szCs w:val="20"/>
        </w:rPr>
      </w:pPr>
      <w:r w:rsidRPr="00F72954">
        <w:rPr>
          <w:rFonts w:ascii="Courier New" w:hAnsi="Courier New" w:cs="Courier New"/>
          <w:sz w:val="20"/>
          <w:szCs w:val="20"/>
        </w:rPr>
        <w:t>Employee</w:t>
      </w:r>
    </w:p>
    <w:p w14:paraId="22B971EF" w14:textId="77777777" w:rsidR="00920ACF" w:rsidRDefault="00920ACF" w:rsidP="00920ACF">
      <w:pPr>
        <w:pStyle w:val="ListParagraph"/>
        <w:numPr>
          <w:ilvl w:val="6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F72954">
        <w:rPr>
          <w:rFonts w:ascii="Courier New" w:hAnsi="Courier New" w:cs="Courier New"/>
          <w:sz w:val="20"/>
          <w:szCs w:val="20"/>
        </w:rPr>
        <w:t>AllocationPercentage</w:t>
      </w:r>
      <w:proofErr w:type="spellEnd"/>
    </w:p>
    <w:p w14:paraId="3F54A17C" w14:textId="77777777" w:rsidR="00920ACF" w:rsidRDefault="00920ACF" w:rsidP="00920ACF">
      <w:pPr>
        <w:pStyle w:val="ListParagraph"/>
        <w:numPr>
          <w:ilvl w:val="6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F72954">
        <w:rPr>
          <w:rFonts w:ascii="Courier New" w:hAnsi="Courier New" w:cs="Courier New"/>
          <w:sz w:val="20"/>
          <w:szCs w:val="20"/>
        </w:rPr>
        <w:lastRenderedPageBreak/>
        <w:t>InternalBillingRoles</w:t>
      </w:r>
      <w:proofErr w:type="spellEnd"/>
    </w:p>
    <w:p w14:paraId="2CC3ECB6" w14:textId="77777777" w:rsidR="00920ACF" w:rsidRPr="00F72954" w:rsidRDefault="00920ACF" w:rsidP="00920ACF">
      <w:pPr>
        <w:pStyle w:val="ListParagraph"/>
        <w:numPr>
          <w:ilvl w:val="6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F72954">
        <w:rPr>
          <w:rFonts w:ascii="Courier New" w:hAnsi="Courier New" w:cs="Courier New"/>
          <w:sz w:val="20"/>
          <w:szCs w:val="20"/>
        </w:rPr>
        <w:t>ClientBillingRoles</w:t>
      </w:r>
      <w:proofErr w:type="spellEnd"/>
    </w:p>
    <w:p w14:paraId="735CD3B6" w14:textId="77777777" w:rsidR="00920ACF" w:rsidRPr="000710FE" w:rsidRDefault="00920ACF" w:rsidP="00920ACF">
      <w:pPr>
        <w:pStyle w:val="ListParagraph"/>
        <w:numPr>
          <w:ilvl w:val="4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N.A.</w:t>
      </w:r>
    </w:p>
    <w:p w14:paraId="080C2382" w14:textId="7A9101BE" w:rsidR="00920ACF" w:rsidRPr="003F4A84" w:rsidRDefault="00920ACF" w:rsidP="003F4A84">
      <w:pPr>
        <w:pStyle w:val="ListParagraph"/>
        <w:numPr>
          <w:ilvl w:val="4"/>
          <w:numId w:val="24"/>
        </w:numPr>
        <w:rPr>
          <w:rFonts w:ascii="Courier New" w:hAnsi="Courier New" w:cs="Courier New"/>
          <w:sz w:val="20"/>
          <w:szCs w:val="20"/>
        </w:rPr>
      </w:pPr>
      <w:r w:rsidRPr="00006635">
        <w:rPr>
          <w:rFonts w:ascii="Courier New" w:hAnsi="Courier New" w:cs="Courier New"/>
          <w:sz w:val="20"/>
          <w:szCs w:val="20"/>
        </w:rPr>
        <w:t>Return:</w:t>
      </w:r>
      <w:r w:rsidRPr="00006635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Billable resource details</w:t>
      </w:r>
    </w:p>
    <w:p w14:paraId="34B7947E" w14:textId="77777777" w:rsidR="00B76AF8" w:rsidRPr="00006635" w:rsidRDefault="00B76AF8" w:rsidP="00920A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06635">
        <w:rPr>
          <w:rFonts w:cs="Arial"/>
          <w:sz w:val="20"/>
          <w:szCs w:val="20"/>
        </w:rPr>
        <w:t>API Details:</w:t>
      </w:r>
    </w:p>
    <w:p w14:paraId="01C86D09" w14:textId="77777777" w:rsidR="00B76AF8" w:rsidRPr="0077184B" w:rsidRDefault="00B76AF8" w:rsidP="00920ACF">
      <w:pPr>
        <w:pStyle w:val="ListParagraph"/>
        <w:numPr>
          <w:ilvl w:val="3"/>
          <w:numId w:val="24"/>
        </w:numPr>
        <w:ind w:left="3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Project</w:t>
      </w:r>
    </w:p>
    <w:p w14:paraId="010B9BC9" w14:textId="584DD907" w:rsidR="00B76AF8" w:rsidRPr="0041103B" w:rsidRDefault="00B76AF8" w:rsidP="00920ACF">
      <w:pPr>
        <w:pStyle w:val="ListParagraph"/>
        <w:numPr>
          <w:ilvl w:val="3"/>
          <w:numId w:val="24"/>
        </w:numPr>
        <w:ind w:left="3240"/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 w:rsidR="005F220F">
        <w:rPr>
          <w:rFonts w:cs="Arial"/>
          <w:sz w:val="20"/>
          <w:szCs w:val="20"/>
        </w:rPr>
        <w:t>ClientBillingRoles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35641343" w14:textId="02033A8D" w:rsidR="00B76AF8" w:rsidRPr="00362CEB" w:rsidRDefault="00B76AF8" w:rsidP="00920ACF">
      <w:pPr>
        <w:pStyle w:val="ListParagraph"/>
        <w:numPr>
          <w:ilvl w:val="3"/>
          <w:numId w:val="24"/>
        </w:numPr>
        <w:ind w:left="3240"/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proofErr w:type="spellStart"/>
      <w:r w:rsidR="00933F48">
        <w:rPr>
          <w:rFonts w:cs="Arial"/>
          <w:sz w:val="20"/>
          <w:szCs w:val="20"/>
        </w:rPr>
        <w:t>GetBillableResouceReportByProjectId</w:t>
      </w:r>
      <w:proofErr w:type="spellEnd"/>
    </w:p>
    <w:p w14:paraId="5B43C660" w14:textId="58F27A98" w:rsidR="00B76AF8" w:rsidRPr="0078741E" w:rsidRDefault="00B76AF8" w:rsidP="00920ACF">
      <w:pPr>
        <w:pStyle w:val="ListParagraph"/>
        <w:numPr>
          <w:ilvl w:val="3"/>
          <w:numId w:val="24"/>
        </w:numPr>
        <w:ind w:left="3240"/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/api/v1/</w:t>
      </w:r>
      <w:r w:rsidR="00AE55BE">
        <w:rPr>
          <w:rFonts w:cs="Arial"/>
          <w:sz w:val="20"/>
          <w:szCs w:val="20"/>
        </w:rPr>
        <w:t>ClientBillingRoles</w:t>
      </w:r>
      <w:r w:rsidRPr="002106CD">
        <w:rPr>
          <w:rFonts w:cs="Arial"/>
          <w:sz w:val="20"/>
          <w:szCs w:val="20"/>
        </w:rPr>
        <w:t>/</w:t>
      </w:r>
      <w:r w:rsidR="0089258A">
        <w:rPr>
          <w:rFonts w:cs="Arial"/>
          <w:sz w:val="20"/>
          <w:szCs w:val="20"/>
        </w:rPr>
        <w:t>GetBillableResouce</w:t>
      </w:r>
      <w:r w:rsidR="00AC340A">
        <w:rPr>
          <w:rFonts w:cs="Arial"/>
          <w:sz w:val="20"/>
          <w:szCs w:val="20"/>
        </w:rPr>
        <w:t>Info</w:t>
      </w:r>
      <w:r w:rsidR="0089258A">
        <w:rPr>
          <w:rFonts w:cs="Arial"/>
          <w:sz w:val="20"/>
          <w:szCs w:val="20"/>
        </w:rPr>
        <w:t>ByProjectId</w:t>
      </w:r>
    </w:p>
    <w:p w14:paraId="521E4430" w14:textId="77777777" w:rsidR="00B76AF8" w:rsidRDefault="00B76AF8" w:rsidP="00920ACF">
      <w:pPr>
        <w:pStyle w:val="ListParagraph"/>
        <w:numPr>
          <w:ilvl w:val="3"/>
          <w:numId w:val="24"/>
        </w:numPr>
        <w:ind w:left="3240"/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t>Inputs:</w:t>
      </w:r>
      <w:r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2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B76AF8" w14:paraId="2C528E31" w14:textId="77777777" w:rsidTr="00920ACF">
        <w:tc>
          <w:tcPr>
            <w:tcW w:w="1838" w:type="dxa"/>
          </w:tcPr>
          <w:p w14:paraId="6E2AD42E" w14:textId="77777777" w:rsidR="00B76AF8" w:rsidRPr="00EB0E0A" w:rsidRDefault="00B76AF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7C1AD461" w14:textId="77777777" w:rsidR="00B76AF8" w:rsidRPr="00EB0E0A" w:rsidRDefault="00B76AF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B76AF8" w14:paraId="31B96CBC" w14:textId="77777777" w:rsidTr="00920ACF">
        <w:trPr>
          <w:trHeight w:val="269"/>
        </w:trPr>
        <w:tc>
          <w:tcPr>
            <w:tcW w:w="1838" w:type="dxa"/>
          </w:tcPr>
          <w:p w14:paraId="4AD6F8D8" w14:textId="77777777" w:rsidR="00B76AF8" w:rsidRDefault="00B76AF8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3415570D" w14:textId="77777777" w:rsidR="00B76AF8" w:rsidRDefault="00B76AF8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</w:tbl>
    <w:p w14:paraId="0466A13D" w14:textId="77777777" w:rsidR="00DE040C" w:rsidRPr="00DE293E" w:rsidRDefault="00DE040C" w:rsidP="00DE040C">
      <w:pPr>
        <w:pStyle w:val="Heading2"/>
        <w:numPr>
          <w:ilvl w:val="3"/>
          <w:numId w:val="22"/>
        </w:numPr>
        <w:spacing w:line="240" w:lineRule="auto"/>
        <w:jc w:val="left"/>
      </w:pPr>
      <w:bookmarkStart w:id="49" w:name="_Toc45819757"/>
      <w:proofErr w:type="spellStart"/>
      <w:r w:rsidRPr="008A66A2">
        <w:rPr>
          <w:rFonts w:cs="Arial"/>
          <w:caps w:val="0"/>
        </w:rPr>
        <w:t>ClientBillingRole</w:t>
      </w:r>
      <w:proofErr w:type="spellEnd"/>
      <w:r w:rsidRPr="00DE293E">
        <w:rPr>
          <w:rFonts w:cs="Arial"/>
          <w:caps w:val="0"/>
        </w:rPr>
        <w:t>/</w:t>
      </w:r>
      <w:proofErr w:type="spellStart"/>
      <w:r w:rsidRPr="00B76AF8">
        <w:rPr>
          <w:rFonts w:cs="Arial"/>
          <w:caps w:val="0"/>
        </w:rPr>
        <w:t>GetClientBillingRolesByProjectId</w:t>
      </w:r>
      <w:bookmarkEnd w:id="49"/>
      <w:proofErr w:type="spellEnd"/>
    </w:p>
    <w:p w14:paraId="7044620C" w14:textId="77777777" w:rsidR="00DE040C" w:rsidRPr="00883012" w:rsidRDefault="00DE040C" w:rsidP="00DE040C">
      <w:pPr>
        <w:ind w:left="144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0A724BBE" w14:textId="2EB5735C" w:rsidR="00DE040C" w:rsidRDefault="00DE040C" w:rsidP="00DE040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 w:rsidR="005A686B" w:rsidRPr="00D4571C">
        <w:rPr>
          <w:rFonts w:cs="Arial"/>
          <w:sz w:val="20"/>
          <w:szCs w:val="20"/>
        </w:rPr>
        <w:t>ClientBillingRole</w:t>
      </w:r>
      <w:r w:rsidR="005A686B">
        <w:rPr>
          <w:rFonts w:cs="Arial"/>
          <w:sz w:val="20"/>
          <w:szCs w:val="20"/>
        </w:rPr>
        <w:t>Controller.cs</w:t>
      </w:r>
      <w:proofErr w:type="spellEnd"/>
    </w:p>
    <w:p w14:paraId="5DD0625B" w14:textId="77777777" w:rsidR="00DE040C" w:rsidRPr="00DE040C" w:rsidRDefault="00DE040C" w:rsidP="00DE040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Pr="00DE040C">
        <w:rPr>
          <w:rFonts w:ascii="Courier New" w:hAnsi="Courier New" w:cs="Courier New"/>
          <w:sz w:val="20"/>
          <w:szCs w:val="20"/>
        </w:rPr>
        <w:t>GetClientBillingRolesByProjectId</w:t>
      </w:r>
      <w:proofErr w:type="spellEnd"/>
    </w:p>
    <w:p w14:paraId="1867CB02" w14:textId="77777777" w:rsidR="00542BAC" w:rsidRDefault="00542BAC" w:rsidP="00542BA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542BAC" w14:paraId="20CF7715" w14:textId="77777777" w:rsidTr="00D64F91">
        <w:tc>
          <w:tcPr>
            <w:tcW w:w="1838" w:type="dxa"/>
          </w:tcPr>
          <w:p w14:paraId="60E3C5CB" w14:textId="77777777" w:rsidR="00542BAC" w:rsidRPr="00EB0E0A" w:rsidRDefault="00542BAC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1D27F42F" w14:textId="77777777" w:rsidR="00542BAC" w:rsidRPr="00EB0E0A" w:rsidRDefault="00542BAC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542BAC" w14:paraId="5D1D27E9" w14:textId="77777777" w:rsidTr="00D64F91">
        <w:trPr>
          <w:trHeight w:val="269"/>
        </w:trPr>
        <w:tc>
          <w:tcPr>
            <w:tcW w:w="1838" w:type="dxa"/>
          </w:tcPr>
          <w:p w14:paraId="52182975" w14:textId="77777777" w:rsidR="00542BAC" w:rsidRDefault="00542BAC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03FB5CA0" w14:textId="77777777" w:rsidR="00542BAC" w:rsidRDefault="00542BAC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</w:tbl>
    <w:p w14:paraId="429101EB" w14:textId="77777777" w:rsidR="00542BAC" w:rsidRDefault="00542BAC" w:rsidP="00542BAC">
      <w:pPr>
        <w:pStyle w:val="ListParagraph"/>
        <w:ind w:left="2580"/>
        <w:rPr>
          <w:rFonts w:cs="Arial"/>
          <w:sz w:val="20"/>
          <w:szCs w:val="20"/>
        </w:rPr>
      </w:pPr>
    </w:p>
    <w:p w14:paraId="500359E7" w14:textId="77777777" w:rsidR="00542BAC" w:rsidRDefault="00542BAC" w:rsidP="00542BA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used to fetch client billing roles for grid.</w:t>
      </w:r>
    </w:p>
    <w:p w14:paraId="2B9CE257" w14:textId="77777777" w:rsidR="00542BAC" w:rsidRPr="009A2AF0" w:rsidRDefault="00542BAC" w:rsidP="00542BA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</w:t>
      </w:r>
      <w:r w:rsidRPr="007A4EFA">
        <w:rPr>
          <w:rFonts w:cs="Arial"/>
          <w:sz w:val="20"/>
          <w:szCs w:val="20"/>
        </w:rPr>
        <w:t>all</w:t>
      </w:r>
      <w:r>
        <w:rPr>
          <w:rFonts w:cs="Arial"/>
          <w:sz w:val="20"/>
          <w:szCs w:val="20"/>
        </w:rPr>
        <w:t xml:space="preserve"> </w:t>
      </w:r>
      <w:proofErr w:type="spellStart"/>
      <w:r w:rsidRPr="0056035B">
        <w:rPr>
          <w:rFonts w:ascii="Courier New" w:hAnsi="Courier New" w:cs="Courier New"/>
          <w:sz w:val="20"/>
          <w:szCs w:val="20"/>
        </w:rPr>
        <w:t>usp_GetClientBillingRolesByProjectId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with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</w:p>
    <w:p w14:paraId="3CA3DAE7" w14:textId="77777777" w:rsidR="00542BAC" w:rsidRPr="002D3AD3" w:rsidRDefault="00542BAC" w:rsidP="00542BA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2E73E9">
        <w:rPr>
          <w:rFonts w:cs="Arial"/>
          <w:sz w:val="20"/>
          <w:szCs w:val="20"/>
        </w:rPr>
        <w:t>usp_GetClientBillingRolesByProjectId</w:t>
      </w:r>
      <w:proofErr w:type="spellEnd"/>
      <w:r>
        <w:rPr>
          <w:rFonts w:cs="Arial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</w:p>
    <w:p w14:paraId="7511ABB4" w14:textId="77777777" w:rsidR="00542BAC" w:rsidRPr="009A2AF0" w:rsidRDefault="00542BAC" w:rsidP="00542BAC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fetches client billing roles.</w:t>
      </w:r>
    </w:p>
    <w:p w14:paraId="41F505C9" w14:textId="77777777" w:rsidR="00542BAC" w:rsidRPr="00474D54" w:rsidRDefault="00542BAC" w:rsidP="00542BA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proofErr w:type="spellStart"/>
      <w:r w:rsidRPr="00ED29B9">
        <w:rPr>
          <w:rFonts w:cs="Arial"/>
          <w:sz w:val="20"/>
          <w:szCs w:val="20"/>
        </w:rPr>
        <w:t>ClientBillingRoles</w:t>
      </w:r>
      <w:proofErr w:type="spellEnd"/>
      <w:r>
        <w:rPr>
          <w:rFonts w:cs="Arial"/>
          <w:sz w:val="20"/>
          <w:szCs w:val="20"/>
        </w:rPr>
        <w:t xml:space="preserve">, </w:t>
      </w:r>
      <w:r w:rsidRPr="00ED29B9">
        <w:rPr>
          <w:rFonts w:cs="Arial"/>
          <w:sz w:val="20"/>
          <w:szCs w:val="20"/>
        </w:rPr>
        <w:t xml:space="preserve">Projects, </w:t>
      </w:r>
      <w:proofErr w:type="spellStart"/>
      <w:r w:rsidRPr="00ED29B9">
        <w:rPr>
          <w:rFonts w:cs="Arial"/>
          <w:sz w:val="20"/>
          <w:szCs w:val="20"/>
        </w:rPr>
        <w:t>AllocationPercentage</w:t>
      </w:r>
      <w:proofErr w:type="spellEnd"/>
      <w:r w:rsidRPr="00ED29B9">
        <w:rPr>
          <w:rFonts w:cs="Arial"/>
          <w:sz w:val="20"/>
          <w:szCs w:val="20"/>
        </w:rPr>
        <w:t xml:space="preserve">, and </w:t>
      </w:r>
      <w:proofErr w:type="spellStart"/>
      <w:r w:rsidRPr="00ED29B9">
        <w:rPr>
          <w:rFonts w:cs="Arial"/>
          <w:sz w:val="20"/>
          <w:szCs w:val="20"/>
        </w:rPr>
        <w:t>AssociateAllocation</w:t>
      </w:r>
      <w:proofErr w:type="spellEnd"/>
    </w:p>
    <w:p w14:paraId="6FEBD159" w14:textId="77777777" w:rsidR="00542BAC" w:rsidRPr="002D3AD3" w:rsidRDefault="00542BAC" w:rsidP="00542BA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44CB41A9" w14:textId="77777777" w:rsidR="00542BAC" w:rsidRPr="003E2786" w:rsidRDefault="00542BAC" w:rsidP="00542BA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>Rules:</w:t>
      </w:r>
      <w:r w:rsidRPr="003E2786">
        <w:rPr>
          <w:rFonts w:cs="Arial"/>
          <w:sz w:val="20"/>
          <w:szCs w:val="20"/>
        </w:rPr>
        <w:t xml:space="preserve"> </w:t>
      </w:r>
    </w:p>
    <w:p w14:paraId="44A2D3D3" w14:textId="77777777" w:rsidR="00542BAC" w:rsidRDefault="00542BAC" w:rsidP="00542BAC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Fetch client billing roles -based product id.</w:t>
      </w:r>
    </w:p>
    <w:p w14:paraId="35A520EA" w14:textId="0C5BF287" w:rsidR="00542BAC" w:rsidRDefault="00542BAC" w:rsidP="00542BAC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AllocationCount</w:t>
      </w:r>
      <w:proofErr w:type="spellEnd"/>
      <w:r>
        <w:rPr>
          <w:rFonts w:cs="Arial"/>
          <w:sz w:val="20"/>
          <w:szCs w:val="20"/>
        </w:rPr>
        <w:t xml:space="preserve"> is calculated from Associate allocation table based on client billing </w:t>
      </w:r>
      <w:r w:rsidR="002B0659">
        <w:rPr>
          <w:rFonts w:cs="Arial"/>
          <w:sz w:val="20"/>
          <w:szCs w:val="20"/>
        </w:rPr>
        <w:t>role,</w:t>
      </w:r>
      <w:r>
        <w:rPr>
          <w:rFonts w:cs="Arial"/>
          <w:sz w:val="20"/>
          <w:szCs w:val="20"/>
        </w:rPr>
        <w:t xml:space="preserve"> project tables, and release date is </w:t>
      </w:r>
      <w:r w:rsidR="002B0659">
        <w:rPr>
          <w:rFonts w:cs="Arial"/>
          <w:sz w:val="20"/>
          <w:szCs w:val="20"/>
        </w:rPr>
        <w:t>null.</w:t>
      </w:r>
    </w:p>
    <w:p w14:paraId="1AEC93FE" w14:textId="77777777" w:rsidR="00542BAC" w:rsidRPr="003E2786" w:rsidRDefault="00542BAC" w:rsidP="00542BA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 xml:space="preserve">Return: </w:t>
      </w:r>
      <w:r>
        <w:rPr>
          <w:rFonts w:cs="Arial"/>
          <w:sz w:val="20"/>
          <w:szCs w:val="20"/>
        </w:rPr>
        <w:t>Client Billing Role</w:t>
      </w:r>
    </w:p>
    <w:p w14:paraId="00F628BB" w14:textId="77777777" w:rsidR="00542BAC" w:rsidRPr="00114776" w:rsidRDefault="00542BAC" w:rsidP="00542BAC">
      <w:pPr>
        <w:ind w:left="144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7E853CE9" w14:textId="77777777" w:rsidR="00542BAC" w:rsidRDefault="00542BAC" w:rsidP="00542BA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Make sure all older Business Rules are applied.</w:t>
      </w:r>
    </w:p>
    <w:p w14:paraId="587EB293" w14:textId="77777777" w:rsidR="00542BAC" w:rsidRDefault="00542BAC" w:rsidP="00542BA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0F95A76B" w14:textId="77777777" w:rsidR="00542BAC" w:rsidRPr="00E63B01" w:rsidRDefault="00542BAC" w:rsidP="00542BA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7B446A91" w14:textId="77777777" w:rsidR="00542BAC" w:rsidRPr="004D279D" w:rsidRDefault="00542BAC" w:rsidP="00542BA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0AB92D72" w14:textId="77777777" w:rsidR="00542BAC" w:rsidRPr="00664A1B" w:rsidRDefault="00542BAC" w:rsidP="00542BAC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7D11301F" w14:textId="77777777" w:rsidR="00542BAC" w:rsidRDefault="00542BAC" w:rsidP="00542BAC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EA1825">
        <w:rPr>
          <w:rFonts w:ascii="Courier New" w:hAnsi="Courier New" w:cs="Courier New"/>
          <w:sz w:val="20"/>
          <w:szCs w:val="20"/>
        </w:rPr>
        <w:t>ClientBillingRoles</w:t>
      </w:r>
      <w:proofErr w:type="spellEnd"/>
    </w:p>
    <w:p w14:paraId="177020EE" w14:textId="77777777" w:rsidR="00542BAC" w:rsidRDefault="00542BAC" w:rsidP="00542BAC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EA1825">
        <w:rPr>
          <w:rFonts w:ascii="Courier New" w:hAnsi="Courier New" w:cs="Courier New"/>
          <w:sz w:val="20"/>
          <w:szCs w:val="20"/>
        </w:rPr>
        <w:t>Projects</w:t>
      </w:r>
    </w:p>
    <w:p w14:paraId="43AC141E" w14:textId="77777777" w:rsidR="00542BAC" w:rsidRDefault="00542BAC" w:rsidP="00542BAC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EA1825">
        <w:rPr>
          <w:rFonts w:ascii="Courier New" w:hAnsi="Courier New" w:cs="Courier New"/>
          <w:sz w:val="20"/>
          <w:szCs w:val="20"/>
        </w:rPr>
        <w:t>AllocationPercentage</w:t>
      </w:r>
      <w:proofErr w:type="spellEnd"/>
    </w:p>
    <w:p w14:paraId="3B8C8B94" w14:textId="77777777" w:rsidR="00542BAC" w:rsidRPr="00EA1825" w:rsidRDefault="00542BAC" w:rsidP="00542BAC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EA1825">
        <w:rPr>
          <w:rFonts w:ascii="Courier New" w:hAnsi="Courier New" w:cs="Courier New"/>
          <w:sz w:val="20"/>
          <w:szCs w:val="20"/>
        </w:rPr>
        <w:t>AssociateAllocation</w:t>
      </w:r>
      <w:proofErr w:type="spellEnd"/>
    </w:p>
    <w:p w14:paraId="19D38DF3" w14:textId="77777777" w:rsidR="00542BAC" w:rsidRPr="000710FE" w:rsidRDefault="00542BAC" w:rsidP="00542BAC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N.A.</w:t>
      </w:r>
    </w:p>
    <w:p w14:paraId="63F96D4E" w14:textId="77777777" w:rsidR="00542BAC" w:rsidRPr="003E2786" w:rsidRDefault="00542BAC" w:rsidP="00542BA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06635">
        <w:rPr>
          <w:rFonts w:ascii="Courier New" w:hAnsi="Courier New" w:cs="Courier New"/>
          <w:sz w:val="20"/>
          <w:szCs w:val="20"/>
        </w:rPr>
        <w:t>Return:</w:t>
      </w:r>
      <w:r w:rsidRPr="00006635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Client Billing Role</w:t>
      </w:r>
    </w:p>
    <w:p w14:paraId="72E334DB" w14:textId="77777777" w:rsidR="00542BAC" w:rsidRPr="00006635" w:rsidRDefault="00542BAC" w:rsidP="00542BAC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06635">
        <w:rPr>
          <w:rFonts w:cs="Arial"/>
          <w:sz w:val="20"/>
          <w:szCs w:val="20"/>
        </w:rPr>
        <w:t>API Details:</w:t>
      </w:r>
    </w:p>
    <w:p w14:paraId="116FA880" w14:textId="77777777" w:rsidR="00542BAC" w:rsidRPr="0077184B" w:rsidRDefault="00542BAC" w:rsidP="00542BA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Project</w:t>
      </w:r>
    </w:p>
    <w:p w14:paraId="03A0028E" w14:textId="77777777" w:rsidR="00542BAC" w:rsidRPr="0041103B" w:rsidRDefault="00542BAC" w:rsidP="00542BAC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ClientBillingRoles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2C8EC313" w14:textId="77777777" w:rsidR="00542BAC" w:rsidRPr="00362CEB" w:rsidRDefault="00542BAC" w:rsidP="00542BA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proofErr w:type="spellStart"/>
      <w:r>
        <w:rPr>
          <w:rFonts w:cs="Arial"/>
          <w:sz w:val="20"/>
          <w:szCs w:val="20"/>
        </w:rPr>
        <w:t>GetByProjectId</w:t>
      </w:r>
      <w:proofErr w:type="spellEnd"/>
    </w:p>
    <w:p w14:paraId="7BDE804C" w14:textId="77777777" w:rsidR="00542BAC" w:rsidRPr="0078741E" w:rsidRDefault="00542BAC" w:rsidP="00542BA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proofErr w:type="spellStart"/>
      <w:r>
        <w:rPr>
          <w:rFonts w:cs="Arial"/>
          <w:sz w:val="20"/>
          <w:szCs w:val="20"/>
        </w:rPr>
        <w:t>ClientBillingRoles</w:t>
      </w:r>
      <w:proofErr w:type="spellEnd"/>
      <w:r w:rsidRPr="002106CD">
        <w:rPr>
          <w:rFonts w:cs="Arial"/>
          <w:sz w:val="20"/>
          <w:szCs w:val="20"/>
        </w:rPr>
        <w:t>/</w:t>
      </w:r>
      <w:proofErr w:type="spellStart"/>
      <w:r>
        <w:rPr>
          <w:rFonts w:cs="Arial"/>
          <w:sz w:val="20"/>
          <w:szCs w:val="20"/>
        </w:rPr>
        <w:t>GetByProjectId</w:t>
      </w:r>
      <w:proofErr w:type="spellEnd"/>
    </w:p>
    <w:p w14:paraId="21ECDFFE" w14:textId="77777777" w:rsidR="00542BAC" w:rsidRDefault="00542BAC" w:rsidP="00542BAC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t>Inputs:</w:t>
      </w:r>
      <w:r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542BAC" w14:paraId="6E043452" w14:textId="77777777" w:rsidTr="00D64F91">
        <w:tc>
          <w:tcPr>
            <w:tcW w:w="1838" w:type="dxa"/>
          </w:tcPr>
          <w:p w14:paraId="1759DAD5" w14:textId="77777777" w:rsidR="00542BAC" w:rsidRPr="00EB0E0A" w:rsidRDefault="00542BAC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6D2CE2C3" w14:textId="77777777" w:rsidR="00542BAC" w:rsidRPr="00EB0E0A" w:rsidRDefault="00542BAC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542BAC" w14:paraId="79454970" w14:textId="77777777" w:rsidTr="00D64F91">
        <w:trPr>
          <w:trHeight w:val="269"/>
        </w:trPr>
        <w:tc>
          <w:tcPr>
            <w:tcW w:w="1838" w:type="dxa"/>
          </w:tcPr>
          <w:p w14:paraId="325813C5" w14:textId="77777777" w:rsidR="00542BAC" w:rsidRDefault="00542BAC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projectId</w:t>
            </w:r>
            <w:proofErr w:type="spellEnd"/>
          </w:p>
        </w:tc>
        <w:tc>
          <w:tcPr>
            <w:tcW w:w="1276" w:type="dxa"/>
          </w:tcPr>
          <w:p w14:paraId="77FB2848" w14:textId="77777777" w:rsidR="00542BAC" w:rsidRDefault="00542BAC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 xml:space="preserve"> </w:t>
            </w:r>
          </w:p>
        </w:tc>
      </w:tr>
    </w:tbl>
    <w:p w14:paraId="2ED477DF" w14:textId="6AA29186" w:rsidR="002959F8" w:rsidRDefault="002959F8" w:rsidP="002959F8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50" w:name="_Toc45819758"/>
      <w:proofErr w:type="spellStart"/>
      <w:r w:rsidRPr="002959F8">
        <w:rPr>
          <w:rFonts w:cs="Arial"/>
          <w:caps w:val="0"/>
        </w:rPr>
        <w:t>ClientBillingRole</w:t>
      </w:r>
      <w:proofErr w:type="spellEnd"/>
      <w:r w:rsidRPr="002959F8">
        <w:rPr>
          <w:rFonts w:cs="Arial"/>
          <w:caps w:val="0"/>
        </w:rPr>
        <w:t>/</w:t>
      </w:r>
      <w:proofErr w:type="spellStart"/>
      <w:r w:rsidRPr="002959F8">
        <w:rPr>
          <w:rFonts w:cs="Arial"/>
          <w:caps w:val="0"/>
        </w:rPr>
        <w:t>CreateClientBillingRole</w:t>
      </w:r>
      <w:bookmarkEnd w:id="50"/>
      <w:proofErr w:type="spellEnd"/>
    </w:p>
    <w:p w14:paraId="4A9CE6A3" w14:textId="77777777" w:rsidR="006874AA" w:rsidRPr="00F47A46" w:rsidRDefault="006874AA" w:rsidP="006874AA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6874AA">
        <w:rPr>
          <w:rFonts w:cs="Arial"/>
          <w:sz w:val="20"/>
          <w:szCs w:val="20"/>
        </w:rPr>
        <w:t>Roles = "Program Manager, Department Head, HRA, HRM".</w:t>
      </w:r>
    </w:p>
    <w:p w14:paraId="7CC66946" w14:textId="77777777" w:rsidR="002959F8" w:rsidRPr="00883012" w:rsidRDefault="002959F8" w:rsidP="002959F8">
      <w:pPr>
        <w:ind w:left="144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62C19285" w14:textId="652595D3" w:rsidR="002959F8" w:rsidRDefault="002959F8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 w:rsidR="0046694D" w:rsidRPr="00D4571C">
        <w:rPr>
          <w:rFonts w:cs="Arial"/>
          <w:sz w:val="20"/>
          <w:szCs w:val="20"/>
        </w:rPr>
        <w:t>ClientBillingRole</w:t>
      </w:r>
      <w:r w:rsidR="0046694D">
        <w:rPr>
          <w:rFonts w:cs="Arial"/>
          <w:sz w:val="20"/>
          <w:szCs w:val="20"/>
        </w:rPr>
        <w:t>Controller.cs</w:t>
      </w:r>
      <w:proofErr w:type="spellEnd"/>
    </w:p>
    <w:p w14:paraId="371EEE54" w14:textId="01FCA085" w:rsidR="002959F8" w:rsidRPr="00DE040C" w:rsidRDefault="002959F8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Pr="002959F8">
        <w:rPr>
          <w:rFonts w:ascii="Courier New" w:hAnsi="Courier New" w:cs="Courier New"/>
          <w:sz w:val="20"/>
          <w:szCs w:val="20"/>
        </w:rPr>
        <w:t>CreateClientBillingRole</w:t>
      </w:r>
      <w:proofErr w:type="spellEnd"/>
    </w:p>
    <w:p w14:paraId="38A9E994" w14:textId="77777777" w:rsidR="002959F8" w:rsidRDefault="002959F8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2240"/>
        <w:gridCol w:w="2284"/>
      </w:tblGrid>
      <w:tr w:rsidR="002959F8" w14:paraId="5C484C18" w14:textId="77777777" w:rsidTr="00D64F91">
        <w:tc>
          <w:tcPr>
            <w:tcW w:w="1838" w:type="dxa"/>
          </w:tcPr>
          <w:p w14:paraId="69729D2B" w14:textId="77777777" w:rsidR="002959F8" w:rsidRPr="00EB0E0A" w:rsidRDefault="002959F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6D04629E" w14:textId="77777777" w:rsidR="002959F8" w:rsidRPr="00EB0E0A" w:rsidRDefault="002959F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2959F8" w14:paraId="0B9E27AB" w14:textId="77777777" w:rsidTr="00D64F91">
        <w:trPr>
          <w:trHeight w:val="269"/>
        </w:trPr>
        <w:tc>
          <w:tcPr>
            <w:tcW w:w="1838" w:type="dxa"/>
          </w:tcPr>
          <w:p w14:paraId="5C9C28EE" w14:textId="65417358" w:rsidR="002959F8" w:rsidRDefault="009E4A64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9E4A64">
              <w:rPr>
                <w:rFonts w:cs="Arial"/>
                <w:sz w:val="20"/>
                <w:szCs w:val="20"/>
              </w:rPr>
              <w:t>clientBillingRoleDetails</w:t>
            </w:r>
            <w:proofErr w:type="spellEnd"/>
          </w:p>
        </w:tc>
        <w:tc>
          <w:tcPr>
            <w:tcW w:w="1276" w:type="dxa"/>
          </w:tcPr>
          <w:p w14:paraId="6DDB2819" w14:textId="00C77D8C" w:rsidR="002959F8" w:rsidRDefault="009E4A64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9E4A64">
              <w:rPr>
                <w:rFonts w:cs="Arial"/>
                <w:sz w:val="20"/>
                <w:szCs w:val="20"/>
              </w:rPr>
              <w:t>ClientBillingRoleDetails</w:t>
            </w:r>
            <w:proofErr w:type="spellEnd"/>
          </w:p>
        </w:tc>
      </w:tr>
    </w:tbl>
    <w:p w14:paraId="4D6483D7" w14:textId="77777777" w:rsidR="002959F8" w:rsidRDefault="002959F8" w:rsidP="002959F8">
      <w:pPr>
        <w:pStyle w:val="ListParagraph"/>
        <w:ind w:left="2580"/>
        <w:rPr>
          <w:rFonts w:cs="Arial"/>
          <w:sz w:val="20"/>
          <w:szCs w:val="20"/>
        </w:rPr>
      </w:pPr>
    </w:p>
    <w:p w14:paraId="2422BC34" w14:textId="1ABF977B" w:rsidR="002959F8" w:rsidRDefault="002959F8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to </w:t>
      </w:r>
      <w:r w:rsidR="007D2616">
        <w:rPr>
          <w:rFonts w:cs="Arial"/>
          <w:sz w:val="20"/>
          <w:szCs w:val="20"/>
        </w:rPr>
        <w:t>create client billing roles.</w:t>
      </w:r>
    </w:p>
    <w:p w14:paraId="639ADC59" w14:textId="1FECE935" w:rsidR="002959F8" w:rsidRPr="009A2AF0" w:rsidRDefault="002959F8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</w:t>
      </w:r>
      <w:r w:rsidRPr="007A4EFA">
        <w:rPr>
          <w:rFonts w:cs="Arial"/>
          <w:sz w:val="20"/>
          <w:szCs w:val="20"/>
        </w:rPr>
        <w:t>all</w:t>
      </w:r>
      <w:r>
        <w:rPr>
          <w:rFonts w:cs="Arial"/>
          <w:sz w:val="20"/>
          <w:szCs w:val="20"/>
        </w:rPr>
        <w:t xml:space="preserve"> </w:t>
      </w:r>
      <w:proofErr w:type="spellStart"/>
      <w:r w:rsidR="009E4A64" w:rsidRPr="009E4A64">
        <w:rPr>
          <w:rFonts w:ascii="Courier New" w:hAnsi="Courier New" w:cs="Courier New"/>
          <w:sz w:val="20"/>
          <w:szCs w:val="20"/>
        </w:rPr>
        <w:t>usp_CreateClientBillingRole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with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</w:p>
    <w:p w14:paraId="47042AC8" w14:textId="7B050FFB" w:rsidR="002959F8" w:rsidRPr="002D3AD3" w:rsidRDefault="00A63D8F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A63D8F">
        <w:rPr>
          <w:rFonts w:cs="Arial"/>
          <w:sz w:val="20"/>
          <w:szCs w:val="20"/>
        </w:rPr>
        <w:t>usp_CreateClientBillingRole</w:t>
      </w:r>
      <w:proofErr w:type="spellEnd"/>
      <w:r w:rsidR="002959F8">
        <w:rPr>
          <w:rFonts w:cs="Arial"/>
          <w:sz w:val="20"/>
          <w:szCs w:val="20"/>
        </w:rPr>
        <w:t>:</w:t>
      </w:r>
      <w:r w:rsidR="002959F8" w:rsidRPr="002D3AD3">
        <w:rPr>
          <w:rFonts w:cs="Arial"/>
          <w:sz w:val="20"/>
          <w:szCs w:val="20"/>
        </w:rPr>
        <w:t xml:space="preserve"> </w:t>
      </w:r>
    </w:p>
    <w:p w14:paraId="05EA1C71" w14:textId="1DAEA77B" w:rsidR="002959F8" w:rsidRPr="009A2AF0" w:rsidRDefault="002959F8" w:rsidP="002959F8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</w:t>
      </w:r>
      <w:r w:rsidR="009A7485">
        <w:rPr>
          <w:rFonts w:cs="Arial"/>
          <w:sz w:val="20"/>
          <w:szCs w:val="20"/>
        </w:rPr>
        <w:t>creates</w:t>
      </w:r>
      <w:r>
        <w:rPr>
          <w:rFonts w:cs="Arial"/>
          <w:sz w:val="20"/>
          <w:szCs w:val="20"/>
        </w:rPr>
        <w:t xml:space="preserve"> client billing roles.</w:t>
      </w:r>
    </w:p>
    <w:p w14:paraId="0151D01B" w14:textId="720B8238" w:rsidR="002959F8" w:rsidRPr="00474D54" w:rsidRDefault="002959F8" w:rsidP="002959F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proofErr w:type="spellStart"/>
      <w:r w:rsidR="00EF7B10" w:rsidRPr="00EF7B10">
        <w:rPr>
          <w:rFonts w:cs="Arial"/>
          <w:sz w:val="20"/>
          <w:szCs w:val="20"/>
        </w:rPr>
        <w:t>ClientBillingRoles</w:t>
      </w:r>
      <w:proofErr w:type="spellEnd"/>
    </w:p>
    <w:p w14:paraId="3AA94000" w14:textId="77777777" w:rsidR="002959F8" w:rsidRPr="002D3AD3" w:rsidRDefault="002959F8" w:rsidP="002959F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0A090F94" w14:textId="77777777" w:rsidR="002959F8" w:rsidRPr="003E2786" w:rsidRDefault="002959F8" w:rsidP="002959F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>Rules:</w:t>
      </w:r>
      <w:r w:rsidRPr="003E2786">
        <w:rPr>
          <w:rFonts w:cs="Arial"/>
          <w:sz w:val="20"/>
          <w:szCs w:val="20"/>
        </w:rPr>
        <w:t xml:space="preserve"> </w:t>
      </w:r>
    </w:p>
    <w:p w14:paraId="677FB2DF" w14:textId="3A759659" w:rsidR="002959F8" w:rsidRDefault="00EA4E12" w:rsidP="002959F8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 xml:space="preserve">Verify existence of client billing role based on number of </w:t>
      </w:r>
      <w:proofErr w:type="gramStart"/>
      <w:r>
        <w:rPr>
          <w:rFonts w:cs="Arial"/>
          <w:sz w:val="20"/>
          <w:szCs w:val="20"/>
        </w:rPr>
        <w:t>position</w:t>
      </w:r>
      <w:proofErr w:type="gramEnd"/>
      <w:r>
        <w:rPr>
          <w:rFonts w:cs="Arial"/>
          <w:sz w:val="20"/>
          <w:szCs w:val="20"/>
        </w:rPr>
        <w:t>, start date, project, and client billing percentage.</w:t>
      </w:r>
    </w:p>
    <w:p w14:paraId="28FE124B" w14:textId="77777777" w:rsidR="002959F8" w:rsidRPr="003E2786" w:rsidRDefault="002959F8" w:rsidP="002959F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 xml:space="preserve">Return: </w:t>
      </w:r>
      <w:r>
        <w:rPr>
          <w:rFonts w:cs="Arial"/>
          <w:sz w:val="20"/>
          <w:szCs w:val="20"/>
        </w:rPr>
        <w:t>Client Billing Role</w:t>
      </w:r>
    </w:p>
    <w:p w14:paraId="361095B2" w14:textId="77777777" w:rsidR="002959F8" w:rsidRPr="00114776" w:rsidRDefault="002959F8" w:rsidP="002959F8">
      <w:pPr>
        <w:ind w:left="144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354BAE53" w14:textId="77777777" w:rsidR="002959F8" w:rsidRDefault="002959F8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336B65C4" w14:textId="77777777" w:rsidR="002959F8" w:rsidRDefault="002959F8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3A2BF236" w14:textId="77777777" w:rsidR="002959F8" w:rsidRPr="00E63B01" w:rsidRDefault="002959F8" w:rsidP="002959F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42F7CB92" w14:textId="77777777" w:rsidR="002959F8" w:rsidRPr="004D279D" w:rsidRDefault="002959F8" w:rsidP="002959F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37498498" w14:textId="77777777" w:rsidR="002959F8" w:rsidRPr="00664A1B" w:rsidRDefault="002959F8" w:rsidP="002959F8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1A708BEB" w14:textId="77777777" w:rsidR="002959F8" w:rsidRDefault="002959F8" w:rsidP="002959F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EA1825">
        <w:rPr>
          <w:rFonts w:ascii="Courier New" w:hAnsi="Courier New" w:cs="Courier New"/>
          <w:sz w:val="20"/>
          <w:szCs w:val="20"/>
        </w:rPr>
        <w:t>ClientBillingRoles</w:t>
      </w:r>
      <w:proofErr w:type="spellEnd"/>
    </w:p>
    <w:p w14:paraId="6AF065ED" w14:textId="77777777" w:rsidR="002959F8" w:rsidRPr="000710FE" w:rsidRDefault="002959F8" w:rsidP="002959F8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 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N.A.</w:t>
      </w:r>
    </w:p>
    <w:p w14:paraId="2383154F" w14:textId="77777777" w:rsidR="002959F8" w:rsidRPr="003E2786" w:rsidRDefault="002959F8" w:rsidP="002959F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06635">
        <w:rPr>
          <w:rFonts w:ascii="Courier New" w:hAnsi="Courier New" w:cs="Courier New"/>
          <w:sz w:val="20"/>
          <w:szCs w:val="20"/>
        </w:rPr>
        <w:t>Return:</w:t>
      </w:r>
      <w:r w:rsidRPr="00006635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Client Billing Role</w:t>
      </w:r>
    </w:p>
    <w:p w14:paraId="76D533DD" w14:textId="77777777" w:rsidR="002959F8" w:rsidRPr="00006635" w:rsidRDefault="002959F8" w:rsidP="002959F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06635">
        <w:rPr>
          <w:rFonts w:cs="Arial"/>
          <w:sz w:val="20"/>
          <w:szCs w:val="20"/>
        </w:rPr>
        <w:t>API Details:</w:t>
      </w:r>
    </w:p>
    <w:p w14:paraId="6C33A004" w14:textId="77777777" w:rsidR="002959F8" w:rsidRPr="0077184B" w:rsidRDefault="002959F8" w:rsidP="002959F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Project</w:t>
      </w:r>
    </w:p>
    <w:p w14:paraId="138EA7AD" w14:textId="77777777" w:rsidR="002959F8" w:rsidRPr="0041103B" w:rsidRDefault="002959F8" w:rsidP="002959F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ClientBillingRoles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62C352D0" w14:textId="1711B463" w:rsidR="002959F8" w:rsidRPr="00362CEB" w:rsidRDefault="002959F8" w:rsidP="002959F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 w:rsidR="00EA4E12">
        <w:rPr>
          <w:rFonts w:cs="Arial"/>
          <w:sz w:val="20"/>
          <w:szCs w:val="20"/>
        </w:rPr>
        <w:t>Create</w:t>
      </w:r>
    </w:p>
    <w:p w14:paraId="7A4CF3E3" w14:textId="13024284" w:rsidR="002959F8" w:rsidRPr="0078741E" w:rsidRDefault="002959F8" w:rsidP="002959F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proofErr w:type="spellStart"/>
      <w:r>
        <w:rPr>
          <w:rFonts w:cs="Arial"/>
          <w:sz w:val="20"/>
          <w:szCs w:val="20"/>
        </w:rPr>
        <w:t>ClientBillingRoles</w:t>
      </w:r>
      <w:proofErr w:type="spellEnd"/>
      <w:r w:rsidRPr="002106CD">
        <w:rPr>
          <w:rFonts w:cs="Arial"/>
          <w:sz w:val="20"/>
          <w:szCs w:val="20"/>
        </w:rPr>
        <w:t>/</w:t>
      </w:r>
      <w:r w:rsidR="009D37D6">
        <w:rPr>
          <w:rFonts w:cs="Arial"/>
          <w:sz w:val="20"/>
          <w:szCs w:val="20"/>
        </w:rPr>
        <w:t>Create</w:t>
      </w:r>
    </w:p>
    <w:p w14:paraId="7535551B" w14:textId="77777777" w:rsidR="002959F8" w:rsidRDefault="002959F8" w:rsidP="002959F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t>Inputs:</w:t>
      </w:r>
      <w:r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2140"/>
        <w:gridCol w:w="2284"/>
      </w:tblGrid>
      <w:tr w:rsidR="002959F8" w14:paraId="331F1140" w14:textId="77777777" w:rsidTr="00D64F91">
        <w:tc>
          <w:tcPr>
            <w:tcW w:w="1838" w:type="dxa"/>
          </w:tcPr>
          <w:p w14:paraId="1A0EE093" w14:textId="77777777" w:rsidR="002959F8" w:rsidRPr="00EB0E0A" w:rsidRDefault="002959F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47CA334E" w14:textId="77777777" w:rsidR="002959F8" w:rsidRPr="00EB0E0A" w:rsidRDefault="002959F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A7327D" w14:paraId="629709AE" w14:textId="77777777" w:rsidTr="00D64F91">
        <w:trPr>
          <w:trHeight w:val="269"/>
        </w:trPr>
        <w:tc>
          <w:tcPr>
            <w:tcW w:w="1838" w:type="dxa"/>
          </w:tcPr>
          <w:p w14:paraId="49E59CE4" w14:textId="0C42989C" w:rsidR="00A7327D" w:rsidRDefault="00A7327D" w:rsidP="00A7327D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9E4A64">
              <w:rPr>
                <w:rFonts w:cs="Arial"/>
                <w:sz w:val="20"/>
                <w:szCs w:val="20"/>
              </w:rPr>
              <w:t>clientBillingRoleDetail</w:t>
            </w:r>
            <w:proofErr w:type="spellEnd"/>
          </w:p>
        </w:tc>
        <w:tc>
          <w:tcPr>
            <w:tcW w:w="1276" w:type="dxa"/>
          </w:tcPr>
          <w:p w14:paraId="08C0AC1A" w14:textId="1C4BF147" w:rsidR="00A7327D" w:rsidRDefault="00A7327D" w:rsidP="00A7327D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9E4A64">
              <w:rPr>
                <w:rFonts w:cs="Arial"/>
                <w:sz w:val="20"/>
                <w:szCs w:val="20"/>
              </w:rPr>
              <w:t>ClientBillingRoleDetails</w:t>
            </w:r>
            <w:proofErr w:type="spellEnd"/>
          </w:p>
        </w:tc>
      </w:tr>
    </w:tbl>
    <w:p w14:paraId="575B46CE" w14:textId="77777777" w:rsidR="002959F8" w:rsidRDefault="002959F8" w:rsidP="002959F8">
      <w:pPr>
        <w:shd w:val="clear" w:color="auto" w:fill="FFFFFF"/>
        <w:spacing w:after="0" w:line="285" w:lineRule="atLeast"/>
        <w:jc w:val="left"/>
        <w:rPr>
          <w:rFonts w:ascii="Consolas" w:hAnsi="Consolas"/>
          <w:color w:val="A31515"/>
          <w:sz w:val="21"/>
          <w:szCs w:val="21"/>
          <w:lang w:val="en-IN" w:eastAsia="en-IN" w:bidi="ar-SA"/>
        </w:rPr>
      </w:pPr>
    </w:p>
    <w:p w14:paraId="7E57F713" w14:textId="77777777" w:rsidR="00F630E8" w:rsidRPr="00F630E8" w:rsidRDefault="00F630E8" w:rsidP="00F630E8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51" w:name="_Toc45819759"/>
      <w:proofErr w:type="spellStart"/>
      <w:r w:rsidRPr="00F630E8">
        <w:rPr>
          <w:rFonts w:cs="Arial"/>
          <w:caps w:val="0"/>
        </w:rPr>
        <w:t>ClientBillingRole</w:t>
      </w:r>
      <w:proofErr w:type="spellEnd"/>
      <w:r w:rsidRPr="00F630E8">
        <w:rPr>
          <w:rFonts w:cs="Arial"/>
          <w:caps w:val="0"/>
        </w:rPr>
        <w:t>/</w:t>
      </w:r>
      <w:proofErr w:type="spellStart"/>
      <w:r w:rsidRPr="00F630E8">
        <w:rPr>
          <w:rFonts w:cs="Arial"/>
          <w:caps w:val="0"/>
        </w:rPr>
        <w:t>UpdateClientBillingRole</w:t>
      </w:r>
      <w:bookmarkEnd w:id="51"/>
      <w:proofErr w:type="spellEnd"/>
    </w:p>
    <w:p w14:paraId="3F7577C5" w14:textId="77777777" w:rsidR="00F630E8" w:rsidRPr="00F47A46" w:rsidRDefault="00F630E8" w:rsidP="00F630E8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6874AA">
        <w:rPr>
          <w:rFonts w:cs="Arial"/>
          <w:sz w:val="20"/>
          <w:szCs w:val="20"/>
        </w:rPr>
        <w:t>Roles = "Program Manager, Department Head, HRA, HRM".</w:t>
      </w:r>
    </w:p>
    <w:p w14:paraId="18808A39" w14:textId="77777777" w:rsidR="00F630E8" w:rsidRPr="00883012" w:rsidRDefault="00F630E8" w:rsidP="00F630E8">
      <w:pPr>
        <w:ind w:left="144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16437564" w14:textId="438B9A8A" w:rsidR="00F630E8" w:rsidRDefault="00F630E8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 w:rsidR="000C4A0C" w:rsidRPr="00D4571C">
        <w:rPr>
          <w:rFonts w:cs="Arial"/>
          <w:sz w:val="20"/>
          <w:szCs w:val="20"/>
        </w:rPr>
        <w:t>ClientBillingRole</w:t>
      </w:r>
      <w:r w:rsidR="000C4A0C">
        <w:rPr>
          <w:rFonts w:cs="Arial"/>
          <w:sz w:val="20"/>
          <w:szCs w:val="20"/>
        </w:rPr>
        <w:t>Controller.cs</w:t>
      </w:r>
      <w:proofErr w:type="spellEnd"/>
    </w:p>
    <w:p w14:paraId="34FB3826" w14:textId="270F3B80" w:rsidR="00F630E8" w:rsidRPr="00DE040C" w:rsidRDefault="00F630E8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="001E5C7C" w:rsidRPr="001E5C7C">
        <w:rPr>
          <w:rFonts w:ascii="Courier New" w:hAnsi="Courier New" w:cs="Courier New"/>
          <w:sz w:val="20"/>
          <w:szCs w:val="20"/>
        </w:rPr>
        <w:t>UpdateClientBillingRole</w:t>
      </w:r>
      <w:proofErr w:type="spellEnd"/>
    </w:p>
    <w:p w14:paraId="24A5D3D6" w14:textId="77777777" w:rsidR="00F630E8" w:rsidRDefault="00F630E8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2240"/>
        <w:gridCol w:w="2284"/>
      </w:tblGrid>
      <w:tr w:rsidR="00F630E8" w14:paraId="4C5C7B0A" w14:textId="77777777" w:rsidTr="00D64F91">
        <w:tc>
          <w:tcPr>
            <w:tcW w:w="1838" w:type="dxa"/>
          </w:tcPr>
          <w:p w14:paraId="08BC7DE8" w14:textId="77777777" w:rsidR="00F630E8" w:rsidRPr="00EB0E0A" w:rsidRDefault="00F630E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4236D37F" w14:textId="77777777" w:rsidR="00F630E8" w:rsidRPr="00EB0E0A" w:rsidRDefault="00F630E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F630E8" w14:paraId="579AF2C4" w14:textId="77777777" w:rsidTr="00D64F91">
        <w:trPr>
          <w:trHeight w:val="269"/>
        </w:trPr>
        <w:tc>
          <w:tcPr>
            <w:tcW w:w="1838" w:type="dxa"/>
          </w:tcPr>
          <w:p w14:paraId="12E9088D" w14:textId="77777777" w:rsidR="00F630E8" w:rsidRDefault="00F630E8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9E4A64">
              <w:rPr>
                <w:rFonts w:cs="Arial"/>
                <w:sz w:val="20"/>
                <w:szCs w:val="20"/>
              </w:rPr>
              <w:t>clientBillingRoleDetails</w:t>
            </w:r>
            <w:proofErr w:type="spellEnd"/>
          </w:p>
        </w:tc>
        <w:tc>
          <w:tcPr>
            <w:tcW w:w="1276" w:type="dxa"/>
          </w:tcPr>
          <w:p w14:paraId="10F9BB81" w14:textId="77777777" w:rsidR="00F630E8" w:rsidRDefault="00F630E8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9E4A64">
              <w:rPr>
                <w:rFonts w:cs="Arial"/>
                <w:sz w:val="20"/>
                <w:szCs w:val="20"/>
              </w:rPr>
              <w:t>ClientBillingRoleDetails</w:t>
            </w:r>
            <w:proofErr w:type="spellEnd"/>
          </w:p>
        </w:tc>
      </w:tr>
    </w:tbl>
    <w:p w14:paraId="6E603E2A" w14:textId="77777777" w:rsidR="00F630E8" w:rsidRDefault="00F630E8" w:rsidP="00F630E8">
      <w:pPr>
        <w:pStyle w:val="ListParagraph"/>
        <w:ind w:left="2580"/>
        <w:rPr>
          <w:rFonts w:cs="Arial"/>
          <w:sz w:val="20"/>
          <w:szCs w:val="20"/>
        </w:rPr>
      </w:pPr>
    </w:p>
    <w:p w14:paraId="7D3DBFD9" w14:textId="5015FD7D" w:rsidR="00F630E8" w:rsidRDefault="00F630E8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to </w:t>
      </w:r>
      <w:r w:rsidR="000D1B77">
        <w:rPr>
          <w:rFonts w:cs="Arial"/>
          <w:sz w:val="20"/>
          <w:szCs w:val="20"/>
        </w:rPr>
        <w:t>update</w:t>
      </w:r>
      <w:r>
        <w:rPr>
          <w:rFonts w:cs="Arial"/>
          <w:sz w:val="20"/>
          <w:szCs w:val="20"/>
        </w:rPr>
        <w:t xml:space="preserve"> client billing roles.</w:t>
      </w:r>
    </w:p>
    <w:p w14:paraId="44F5EBEE" w14:textId="3CAFB626" w:rsidR="00F630E8" w:rsidRPr="009A2AF0" w:rsidRDefault="00F630E8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</w:t>
      </w:r>
      <w:r w:rsidRPr="007A4EFA">
        <w:rPr>
          <w:rFonts w:cs="Arial"/>
          <w:sz w:val="20"/>
          <w:szCs w:val="20"/>
        </w:rPr>
        <w:t>all</w:t>
      </w:r>
      <w:r>
        <w:rPr>
          <w:rFonts w:cs="Arial"/>
          <w:sz w:val="20"/>
          <w:szCs w:val="20"/>
        </w:rPr>
        <w:t xml:space="preserve"> </w:t>
      </w:r>
      <w:proofErr w:type="spellStart"/>
      <w:r w:rsidR="005A5B69" w:rsidRPr="005A5B69">
        <w:rPr>
          <w:rFonts w:ascii="Courier New" w:hAnsi="Courier New" w:cs="Courier New"/>
          <w:sz w:val="20"/>
          <w:szCs w:val="20"/>
        </w:rPr>
        <w:t>usp_UpdateClientBillingRole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with </w:t>
      </w:r>
      <w:proofErr w:type="spellStart"/>
      <w:r>
        <w:rPr>
          <w:rFonts w:cs="Arial"/>
          <w:sz w:val="20"/>
          <w:szCs w:val="20"/>
        </w:rPr>
        <w:t>projectId</w:t>
      </w:r>
      <w:proofErr w:type="spellEnd"/>
    </w:p>
    <w:p w14:paraId="2968EC4B" w14:textId="34596C3A" w:rsidR="00F630E8" w:rsidRPr="002D3AD3" w:rsidRDefault="00862FBD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862FBD">
        <w:rPr>
          <w:rFonts w:cs="Arial"/>
          <w:sz w:val="20"/>
          <w:szCs w:val="20"/>
        </w:rPr>
        <w:t>usp_UpdateClientBillingRole</w:t>
      </w:r>
      <w:proofErr w:type="spellEnd"/>
      <w:r w:rsidR="00F630E8">
        <w:rPr>
          <w:rFonts w:cs="Arial"/>
          <w:sz w:val="20"/>
          <w:szCs w:val="20"/>
        </w:rPr>
        <w:t>:</w:t>
      </w:r>
      <w:r w:rsidR="00F630E8" w:rsidRPr="002D3AD3">
        <w:rPr>
          <w:rFonts w:cs="Arial"/>
          <w:sz w:val="20"/>
          <w:szCs w:val="20"/>
        </w:rPr>
        <w:t xml:space="preserve"> </w:t>
      </w:r>
    </w:p>
    <w:p w14:paraId="393DC320" w14:textId="0C786C4A" w:rsidR="00F630E8" w:rsidRPr="009A2AF0" w:rsidRDefault="00F630E8" w:rsidP="00F630E8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</w:t>
      </w:r>
      <w:r w:rsidR="00242F16">
        <w:rPr>
          <w:rFonts w:cs="Arial"/>
          <w:sz w:val="20"/>
          <w:szCs w:val="20"/>
        </w:rPr>
        <w:t>update</w:t>
      </w:r>
      <w:r>
        <w:rPr>
          <w:rFonts w:cs="Arial"/>
          <w:sz w:val="20"/>
          <w:szCs w:val="20"/>
        </w:rPr>
        <w:t xml:space="preserve"> client billing roles.</w:t>
      </w:r>
    </w:p>
    <w:p w14:paraId="11738037" w14:textId="23AABD88" w:rsidR="00F630E8" w:rsidRPr="00474D54" w:rsidRDefault="00F630E8" w:rsidP="00F630E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lastRenderedPageBreak/>
        <w:t>Tables:</w:t>
      </w:r>
      <w:r w:rsidRPr="002D3AD3">
        <w:rPr>
          <w:rFonts w:cs="Arial"/>
          <w:sz w:val="20"/>
          <w:szCs w:val="20"/>
        </w:rPr>
        <w:t xml:space="preserve"> </w:t>
      </w:r>
      <w:proofErr w:type="spellStart"/>
      <w:r w:rsidRPr="00EF7B10">
        <w:rPr>
          <w:rFonts w:cs="Arial"/>
          <w:sz w:val="20"/>
          <w:szCs w:val="20"/>
        </w:rPr>
        <w:t>ClientBillingRoles</w:t>
      </w:r>
      <w:proofErr w:type="spellEnd"/>
      <w:r w:rsidR="00644218">
        <w:rPr>
          <w:rFonts w:cs="Arial"/>
          <w:sz w:val="20"/>
          <w:szCs w:val="20"/>
        </w:rPr>
        <w:t>,</w:t>
      </w:r>
      <w:r w:rsidR="00644218" w:rsidRPr="00644218">
        <w:rPr>
          <w:rFonts w:cs="Arial"/>
          <w:sz w:val="20"/>
          <w:szCs w:val="20"/>
        </w:rPr>
        <w:t xml:space="preserve"> </w:t>
      </w:r>
      <w:proofErr w:type="spellStart"/>
      <w:r w:rsidR="00644218" w:rsidRPr="00EF7B10">
        <w:rPr>
          <w:rFonts w:cs="Arial"/>
          <w:sz w:val="20"/>
          <w:szCs w:val="20"/>
        </w:rPr>
        <w:t>ClientBillingRoles</w:t>
      </w:r>
      <w:r w:rsidR="00644218">
        <w:rPr>
          <w:rFonts w:cs="Arial"/>
          <w:sz w:val="20"/>
          <w:szCs w:val="20"/>
        </w:rPr>
        <w:t>History</w:t>
      </w:r>
      <w:proofErr w:type="spellEnd"/>
      <w:r w:rsidR="00644218">
        <w:rPr>
          <w:rFonts w:cs="Arial"/>
          <w:sz w:val="20"/>
          <w:szCs w:val="20"/>
        </w:rPr>
        <w:t xml:space="preserve">, </w:t>
      </w:r>
      <w:proofErr w:type="spellStart"/>
      <w:r w:rsidR="00644218">
        <w:rPr>
          <w:rFonts w:cs="Arial"/>
          <w:sz w:val="20"/>
          <w:szCs w:val="20"/>
        </w:rPr>
        <w:t>AssociateAllocation</w:t>
      </w:r>
      <w:proofErr w:type="spellEnd"/>
      <w:r w:rsidR="00644218">
        <w:rPr>
          <w:rFonts w:cs="Arial"/>
          <w:sz w:val="20"/>
          <w:szCs w:val="20"/>
        </w:rPr>
        <w:t>,</w:t>
      </w:r>
      <w:r w:rsidR="00644218" w:rsidRPr="005D1720">
        <w:rPr>
          <w:rFonts w:cs="Arial"/>
          <w:sz w:val="20"/>
          <w:szCs w:val="20"/>
        </w:rPr>
        <w:t xml:space="preserve"> Projects, Status, and </w:t>
      </w:r>
      <w:proofErr w:type="spellStart"/>
      <w:r w:rsidR="00644218" w:rsidRPr="005D1720">
        <w:rPr>
          <w:rFonts w:cs="Arial"/>
          <w:sz w:val="20"/>
          <w:szCs w:val="20"/>
        </w:rPr>
        <w:t>CategoryMaster</w:t>
      </w:r>
      <w:proofErr w:type="spellEnd"/>
      <w:r w:rsidR="005D1720">
        <w:rPr>
          <w:rFonts w:cs="Arial"/>
          <w:sz w:val="20"/>
          <w:szCs w:val="20"/>
        </w:rPr>
        <w:t>.</w:t>
      </w:r>
    </w:p>
    <w:p w14:paraId="170A6C70" w14:textId="77777777" w:rsidR="00F630E8" w:rsidRPr="002D3AD3" w:rsidRDefault="00F630E8" w:rsidP="00F630E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05EECFD8" w14:textId="77777777" w:rsidR="00F630E8" w:rsidRPr="003E2786" w:rsidRDefault="00F630E8" w:rsidP="00F630E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>Rules:</w:t>
      </w:r>
      <w:r w:rsidRPr="003E2786">
        <w:rPr>
          <w:rFonts w:cs="Arial"/>
          <w:sz w:val="20"/>
          <w:szCs w:val="20"/>
        </w:rPr>
        <w:t xml:space="preserve"> </w:t>
      </w:r>
    </w:p>
    <w:p w14:paraId="11AA0998" w14:textId="4B1DD7F7" w:rsidR="00B328E1" w:rsidRDefault="003A3EB6" w:rsidP="00B328E1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When project state is Drafted or </w:t>
      </w:r>
      <w:r w:rsidR="00440787">
        <w:rPr>
          <w:rFonts w:cs="Arial"/>
          <w:sz w:val="20"/>
          <w:szCs w:val="20"/>
        </w:rPr>
        <w:t>Create,</w:t>
      </w:r>
      <w:r>
        <w:rPr>
          <w:rFonts w:cs="Arial"/>
          <w:sz w:val="20"/>
          <w:szCs w:val="20"/>
        </w:rPr>
        <w:t xml:space="preserve"> and allocation </w:t>
      </w:r>
      <w:r w:rsidR="00B328E1">
        <w:rPr>
          <w:rFonts w:cs="Arial"/>
          <w:sz w:val="20"/>
          <w:szCs w:val="20"/>
        </w:rPr>
        <w:t>count is greater than or equal to number of positions then updating client billing role is not allowed. Throw “</w:t>
      </w:r>
      <w:r w:rsidR="00B328E1" w:rsidRPr="00B328E1">
        <w:rPr>
          <w:rFonts w:cs="Arial"/>
          <w:sz w:val="20"/>
          <w:szCs w:val="20"/>
        </w:rPr>
        <w:t>Cannot decrease Positions</w:t>
      </w:r>
      <w:r w:rsidR="00B328E1">
        <w:rPr>
          <w:rFonts w:cs="Arial"/>
          <w:sz w:val="20"/>
          <w:szCs w:val="20"/>
        </w:rPr>
        <w:t>”</w:t>
      </w:r>
      <w:r w:rsidR="00234C25">
        <w:rPr>
          <w:rFonts w:cs="Arial"/>
          <w:sz w:val="20"/>
          <w:szCs w:val="20"/>
        </w:rPr>
        <w:t xml:space="preserve"> validation</w:t>
      </w:r>
      <w:r w:rsidR="00B328E1">
        <w:rPr>
          <w:rFonts w:cs="Arial"/>
          <w:sz w:val="20"/>
          <w:szCs w:val="20"/>
        </w:rPr>
        <w:t>.</w:t>
      </w:r>
    </w:p>
    <w:p w14:paraId="3468758C" w14:textId="0B27F1E2" w:rsidR="00234C25" w:rsidRDefault="00234C25" w:rsidP="00D64F91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 w:rsidRPr="00234C25">
        <w:rPr>
          <w:rFonts w:cs="Arial"/>
          <w:sz w:val="20"/>
          <w:szCs w:val="20"/>
        </w:rPr>
        <w:t xml:space="preserve">When client bill role </w:t>
      </w:r>
      <w:r w:rsidR="00810BB0" w:rsidRPr="00234C25">
        <w:rPr>
          <w:rFonts w:cs="Arial"/>
          <w:sz w:val="20"/>
          <w:szCs w:val="20"/>
        </w:rPr>
        <w:t>like</w:t>
      </w:r>
      <w:r w:rsidRPr="00234C25">
        <w:rPr>
          <w:rFonts w:cs="Arial"/>
          <w:sz w:val="20"/>
          <w:szCs w:val="20"/>
        </w:rPr>
        <w:t xml:space="preserve"> start date, number of positions, client billing percentage, and project id exists then throw “Client billing role already exist” validation</w:t>
      </w:r>
      <w:r>
        <w:rPr>
          <w:rFonts w:cs="Arial"/>
          <w:sz w:val="20"/>
          <w:szCs w:val="20"/>
        </w:rPr>
        <w:t>.</w:t>
      </w:r>
    </w:p>
    <w:p w14:paraId="71F9BB4D" w14:textId="7FDE43E0" w:rsidR="00810BB0" w:rsidRPr="00810BB0" w:rsidRDefault="00810BB0" w:rsidP="00810BB0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Create Client</w:t>
      </w:r>
      <w:r w:rsidR="00644218">
        <w:rPr>
          <w:rFonts w:cs="Arial"/>
          <w:sz w:val="20"/>
          <w:szCs w:val="20"/>
        </w:rPr>
        <w:t xml:space="preserve"> Billing Roles</w:t>
      </w:r>
      <w:r>
        <w:rPr>
          <w:rFonts w:cs="Arial"/>
          <w:sz w:val="20"/>
          <w:szCs w:val="20"/>
        </w:rPr>
        <w:t xml:space="preserve"> History record and update client billing role table</w:t>
      </w:r>
      <w:r w:rsidR="00644218">
        <w:rPr>
          <w:rFonts w:cs="Arial"/>
          <w:sz w:val="20"/>
          <w:szCs w:val="20"/>
        </w:rPr>
        <w:t>.</w:t>
      </w:r>
    </w:p>
    <w:p w14:paraId="147ADD4E" w14:textId="77777777" w:rsidR="00F630E8" w:rsidRPr="003E2786" w:rsidRDefault="00F630E8" w:rsidP="00F630E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 xml:space="preserve">Return: </w:t>
      </w:r>
      <w:r>
        <w:rPr>
          <w:rFonts w:cs="Arial"/>
          <w:sz w:val="20"/>
          <w:szCs w:val="20"/>
        </w:rPr>
        <w:t>Client Billing Role</w:t>
      </w:r>
    </w:p>
    <w:p w14:paraId="4888A47F" w14:textId="77777777" w:rsidR="00F630E8" w:rsidRPr="00114776" w:rsidRDefault="00F630E8" w:rsidP="00F630E8">
      <w:pPr>
        <w:ind w:left="144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3D1B6797" w14:textId="77777777" w:rsidR="00F630E8" w:rsidRDefault="00F630E8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5F61E252" w14:textId="77777777" w:rsidR="00F630E8" w:rsidRDefault="00F630E8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49345528" w14:textId="77777777" w:rsidR="00F630E8" w:rsidRPr="00E63B01" w:rsidRDefault="00F630E8" w:rsidP="00F630E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77B3B28C" w14:textId="77777777" w:rsidR="00F630E8" w:rsidRPr="004D279D" w:rsidRDefault="00F630E8" w:rsidP="00F630E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43D5AEF4" w14:textId="77777777" w:rsidR="00F630E8" w:rsidRPr="00664A1B" w:rsidRDefault="00F630E8" w:rsidP="00F630E8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77A5977C" w14:textId="634B3A6D" w:rsidR="00F630E8" w:rsidRDefault="00F630E8" w:rsidP="00F630E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EA1825">
        <w:rPr>
          <w:rFonts w:ascii="Courier New" w:hAnsi="Courier New" w:cs="Courier New"/>
          <w:sz w:val="20"/>
          <w:szCs w:val="20"/>
        </w:rPr>
        <w:t>ClientBillingRoles</w:t>
      </w:r>
      <w:proofErr w:type="spellEnd"/>
    </w:p>
    <w:p w14:paraId="2D2571F0" w14:textId="77777777" w:rsidR="002C34AF" w:rsidRDefault="002C34AF" w:rsidP="00F630E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2C34AF">
        <w:rPr>
          <w:rFonts w:ascii="Courier New" w:hAnsi="Courier New" w:cs="Courier New"/>
          <w:sz w:val="20"/>
          <w:szCs w:val="20"/>
        </w:rPr>
        <w:t>ClientBillingRolesHistory</w:t>
      </w:r>
      <w:proofErr w:type="spellEnd"/>
    </w:p>
    <w:p w14:paraId="3337512F" w14:textId="77777777" w:rsidR="002C34AF" w:rsidRDefault="002C34AF" w:rsidP="00F630E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2C34AF">
        <w:rPr>
          <w:rFonts w:ascii="Courier New" w:hAnsi="Courier New" w:cs="Courier New"/>
          <w:sz w:val="20"/>
          <w:szCs w:val="20"/>
        </w:rPr>
        <w:t>AssociateAllocation</w:t>
      </w:r>
      <w:proofErr w:type="spellEnd"/>
    </w:p>
    <w:p w14:paraId="09A349E5" w14:textId="3707629A" w:rsidR="002C34AF" w:rsidRDefault="002C34AF" w:rsidP="00F630E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2C34AF">
        <w:rPr>
          <w:rFonts w:ascii="Courier New" w:hAnsi="Courier New" w:cs="Courier New"/>
          <w:sz w:val="20"/>
          <w:szCs w:val="20"/>
        </w:rPr>
        <w:t>Projects</w:t>
      </w:r>
    </w:p>
    <w:p w14:paraId="2A3CDE4E" w14:textId="3824815C" w:rsidR="008F286A" w:rsidRPr="00664A1B" w:rsidRDefault="003F2272" w:rsidP="008F286A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HRMSOrganization</w:t>
      </w:r>
      <w:proofErr w:type="spellEnd"/>
      <w:r w:rsidR="008F286A"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03B0BCA4" w14:textId="77777777" w:rsidR="002C34AF" w:rsidRDefault="002C34AF" w:rsidP="00F630E8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r w:rsidRPr="002C34AF">
        <w:rPr>
          <w:rFonts w:ascii="Courier New" w:hAnsi="Courier New" w:cs="Courier New"/>
          <w:sz w:val="20"/>
          <w:szCs w:val="20"/>
        </w:rPr>
        <w:t>Status</w:t>
      </w:r>
    </w:p>
    <w:p w14:paraId="06E39156" w14:textId="2FF7EB81" w:rsidR="002C34AF" w:rsidRPr="008F286A" w:rsidRDefault="002C34AF" w:rsidP="008F286A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2C34AF">
        <w:rPr>
          <w:rFonts w:ascii="Courier New" w:hAnsi="Courier New" w:cs="Courier New"/>
          <w:sz w:val="20"/>
          <w:szCs w:val="20"/>
        </w:rPr>
        <w:t>CategoryMaster</w:t>
      </w:r>
      <w:proofErr w:type="spellEnd"/>
      <w:r w:rsidRPr="002C34AF">
        <w:rPr>
          <w:rFonts w:ascii="Courier New" w:hAnsi="Courier New" w:cs="Courier New"/>
          <w:sz w:val="20"/>
          <w:szCs w:val="20"/>
        </w:rPr>
        <w:t>.</w:t>
      </w:r>
    </w:p>
    <w:p w14:paraId="26B16FE0" w14:textId="70CF7759" w:rsidR="00F630E8" w:rsidRPr="000710FE" w:rsidRDefault="00F630E8" w:rsidP="00F630E8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</w:t>
      </w:r>
      <w:r w:rsidR="007912A5">
        <w:rPr>
          <w:rFonts w:ascii="Courier New" w:hAnsi="Courier New" w:cs="Courier New"/>
          <w:sz w:val="20"/>
          <w:szCs w:val="20"/>
        </w:rPr>
        <w:t xml:space="preserve"> </w:t>
      </w:r>
      <w:r w:rsidRPr="00E63B01">
        <w:rPr>
          <w:rFonts w:ascii="Courier New" w:hAnsi="Courier New" w:cs="Courier New"/>
          <w:sz w:val="20"/>
          <w:szCs w:val="20"/>
        </w:rPr>
        <w:t>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N.A.</w:t>
      </w:r>
    </w:p>
    <w:p w14:paraId="001DB9B9" w14:textId="53AF9D99" w:rsidR="00F630E8" w:rsidRPr="001341F3" w:rsidRDefault="00F630E8" w:rsidP="00F630E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06635">
        <w:rPr>
          <w:rFonts w:ascii="Courier New" w:hAnsi="Courier New" w:cs="Courier New"/>
          <w:sz w:val="20"/>
          <w:szCs w:val="20"/>
        </w:rPr>
        <w:t>Return:</w:t>
      </w:r>
      <w:r w:rsidRPr="00006635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Client Billing Role</w:t>
      </w:r>
    </w:p>
    <w:p w14:paraId="133DD97E" w14:textId="77777777" w:rsidR="001341F3" w:rsidRPr="003E2786" w:rsidRDefault="001341F3" w:rsidP="001341F3">
      <w:pPr>
        <w:pStyle w:val="ListParagraph"/>
        <w:ind w:left="3300"/>
        <w:rPr>
          <w:rFonts w:ascii="Courier New" w:hAnsi="Courier New" w:cs="Courier New"/>
          <w:sz w:val="20"/>
          <w:szCs w:val="20"/>
        </w:rPr>
      </w:pPr>
    </w:p>
    <w:p w14:paraId="0F6A9D6A" w14:textId="77777777" w:rsidR="00F630E8" w:rsidRPr="00006635" w:rsidRDefault="00F630E8" w:rsidP="00F630E8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06635">
        <w:rPr>
          <w:rFonts w:cs="Arial"/>
          <w:sz w:val="20"/>
          <w:szCs w:val="20"/>
        </w:rPr>
        <w:t>API Details:</w:t>
      </w:r>
    </w:p>
    <w:p w14:paraId="0825AF9F" w14:textId="77777777" w:rsidR="00F630E8" w:rsidRPr="0077184B" w:rsidRDefault="00F630E8" w:rsidP="00F630E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Project</w:t>
      </w:r>
    </w:p>
    <w:p w14:paraId="28CF2CE1" w14:textId="77777777" w:rsidR="00F630E8" w:rsidRPr="0041103B" w:rsidRDefault="00F630E8" w:rsidP="00F630E8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ClientBillingRoles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2EF96FAA" w14:textId="36303AFB" w:rsidR="00F630E8" w:rsidRPr="00362CEB" w:rsidRDefault="00F630E8" w:rsidP="00F630E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 w:rsidR="007912A5">
        <w:rPr>
          <w:rFonts w:cs="Arial"/>
          <w:sz w:val="20"/>
          <w:szCs w:val="20"/>
        </w:rPr>
        <w:t>Update</w:t>
      </w:r>
    </w:p>
    <w:p w14:paraId="323D9417" w14:textId="3D96AE7A" w:rsidR="00F630E8" w:rsidRPr="0078741E" w:rsidRDefault="00F630E8" w:rsidP="00F630E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proofErr w:type="spellStart"/>
      <w:r>
        <w:rPr>
          <w:rFonts w:cs="Arial"/>
          <w:sz w:val="20"/>
          <w:szCs w:val="20"/>
        </w:rPr>
        <w:t>ClientBillingRoles</w:t>
      </w:r>
      <w:proofErr w:type="spellEnd"/>
      <w:r w:rsidRPr="002106CD">
        <w:rPr>
          <w:rFonts w:cs="Arial"/>
          <w:sz w:val="20"/>
          <w:szCs w:val="20"/>
        </w:rPr>
        <w:t>/</w:t>
      </w:r>
      <w:r w:rsidR="004041BD">
        <w:rPr>
          <w:rFonts w:cs="Arial"/>
          <w:sz w:val="20"/>
          <w:szCs w:val="20"/>
        </w:rPr>
        <w:t>Update</w:t>
      </w:r>
    </w:p>
    <w:p w14:paraId="7F670D32" w14:textId="77777777" w:rsidR="00F630E8" w:rsidRDefault="00F630E8" w:rsidP="00F630E8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t>Inputs:</w:t>
      </w:r>
      <w:r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2240"/>
        <w:gridCol w:w="2284"/>
      </w:tblGrid>
      <w:tr w:rsidR="00F630E8" w14:paraId="0526D436" w14:textId="77777777" w:rsidTr="00C408CF">
        <w:tc>
          <w:tcPr>
            <w:tcW w:w="2240" w:type="dxa"/>
          </w:tcPr>
          <w:p w14:paraId="2F722503" w14:textId="77777777" w:rsidR="00F630E8" w:rsidRPr="00EB0E0A" w:rsidRDefault="00F630E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lastRenderedPageBreak/>
              <w:t>Parameter Name</w:t>
            </w:r>
          </w:p>
        </w:tc>
        <w:tc>
          <w:tcPr>
            <w:tcW w:w="2284" w:type="dxa"/>
          </w:tcPr>
          <w:p w14:paraId="4902A2A8" w14:textId="77777777" w:rsidR="00F630E8" w:rsidRPr="00EB0E0A" w:rsidRDefault="00F630E8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F630E8" w14:paraId="6E09E5B0" w14:textId="77777777" w:rsidTr="00C408CF">
        <w:trPr>
          <w:trHeight w:val="269"/>
        </w:trPr>
        <w:tc>
          <w:tcPr>
            <w:tcW w:w="2240" w:type="dxa"/>
          </w:tcPr>
          <w:p w14:paraId="3DA7D28A" w14:textId="77777777" w:rsidR="00F630E8" w:rsidRDefault="00F630E8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9E4A64">
              <w:rPr>
                <w:rFonts w:cs="Arial"/>
                <w:sz w:val="20"/>
                <w:szCs w:val="20"/>
              </w:rPr>
              <w:t>clientBillingRoleDetails</w:t>
            </w:r>
            <w:proofErr w:type="spellEnd"/>
          </w:p>
        </w:tc>
        <w:tc>
          <w:tcPr>
            <w:tcW w:w="2284" w:type="dxa"/>
          </w:tcPr>
          <w:p w14:paraId="6A44D770" w14:textId="77777777" w:rsidR="00F630E8" w:rsidRDefault="00F630E8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9E4A64">
              <w:rPr>
                <w:rFonts w:cs="Arial"/>
                <w:sz w:val="20"/>
                <w:szCs w:val="20"/>
              </w:rPr>
              <w:t>ClientBillingRoleDetails</w:t>
            </w:r>
            <w:proofErr w:type="spellEnd"/>
          </w:p>
        </w:tc>
      </w:tr>
    </w:tbl>
    <w:p w14:paraId="17F40CB4" w14:textId="77777777" w:rsidR="0099673F" w:rsidRPr="0099673F" w:rsidRDefault="0099673F" w:rsidP="0099673F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52" w:name="_Toc45819760"/>
      <w:proofErr w:type="spellStart"/>
      <w:r w:rsidRPr="0099673F">
        <w:rPr>
          <w:rFonts w:cs="Arial"/>
          <w:caps w:val="0"/>
        </w:rPr>
        <w:t>ClientBillingRole</w:t>
      </w:r>
      <w:proofErr w:type="spellEnd"/>
      <w:r w:rsidRPr="0099673F">
        <w:rPr>
          <w:rFonts w:cs="Arial"/>
          <w:caps w:val="0"/>
        </w:rPr>
        <w:t>/</w:t>
      </w:r>
      <w:proofErr w:type="spellStart"/>
      <w:r w:rsidRPr="0099673F">
        <w:rPr>
          <w:rFonts w:cs="Arial"/>
          <w:caps w:val="0"/>
        </w:rPr>
        <w:t>DeleteClientBillingRole</w:t>
      </w:r>
      <w:bookmarkEnd w:id="52"/>
      <w:proofErr w:type="spellEnd"/>
    </w:p>
    <w:p w14:paraId="11DD94A2" w14:textId="77777777" w:rsidR="00C408CF" w:rsidRPr="00F47A46" w:rsidRDefault="00C408CF" w:rsidP="00C408CF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6874AA">
        <w:rPr>
          <w:rFonts w:cs="Arial"/>
          <w:sz w:val="20"/>
          <w:szCs w:val="20"/>
        </w:rPr>
        <w:t>Roles = "Program Manager, Department Head, HRA, HRM".</w:t>
      </w:r>
    </w:p>
    <w:p w14:paraId="7C9BB781" w14:textId="77777777" w:rsidR="00C408CF" w:rsidRPr="00883012" w:rsidRDefault="00C408CF" w:rsidP="00C408CF">
      <w:pPr>
        <w:ind w:left="144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7CDBD9F4" w14:textId="3198ABA9" w:rsidR="00C408CF" w:rsidRDefault="00C408CF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 w:rsidR="00646EB5" w:rsidRPr="00D4571C">
        <w:rPr>
          <w:rFonts w:cs="Arial"/>
          <w:sz w:val="20"/>
          <w:szCs w:val="20"/>
        </w:rPr>
        <w:t>ClientBillingRole</w:t>
      </w:r>
      <w:r w:rsidR="00646EB5">
        <w:rPr>
          <w:rFonts w:cs="Arial"/>
          <w:sz w:val="20"/>
          <w:szCs w:val="20"/>
        </w:rPr>
        <w:t>Controller.cs</w:t>
      </w:r>
      <w:proofErr w:type="spellEnd"/>
    </w:p>
    <w:p w14:paraId="19455CDB" w14:textId="00D1843F" w:rsidR="00C408CF" w:rsidRPr="00DE040C" w:rsidRDefault="00C408CF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="00BF556F" w:rsidRPr="00BF556F">
        <w:rPr>
          <w:rFonts w:ascii="Courier New" w:hAnsi="Courier New" w:cs="Courier New"/>
          <w:sz w:val="20"/>
          <w:szCs w:val="20"/>
        </w:rPr>
        <w:t>DeleteClientBillingRole</w:t>
      </w:r>
      <w:proofErr w:type="spellEnd"/>
    </w:p>
    <w:p w14:paraId="1507F0BD" w14:textId="77777777" w:rsidR="00C408CF" w:rsidRDefault="00C408CF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C408CF" w14:paraId="7CDDB809" w14:textId="77777777" w:rsidTr="00D64F91">
        <w:tc>
          <w:tcPr>
            <w:tcW w:w="1838" w:type="dxa"/>
          </w:tcPr>
          <w:p w14:paraId="6CAB3875" w14:textId="77777777" w:rsidR="00C408CF" w:rsidRPr="00EB0E0A" w:rsidRDefault="00C408CF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7FA1CA60" w14:textId="77777777" w:rsidR="00C408CF" w:rsidRPr="00EB0E0A" w:rsidRDefault="00C408CF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C408CF" w14:paraId="18607B79" w14:textId="77777777" w:rsidTr="00D64F91">
        <w:trPr>
          <w:trHeight w:val="269"/>
        </w:trPr>
        <w:tc>
          <w:tcPr>
            <w:tcW w:w="1838" w:type="dxa"/>
          </w:tcPr>
          <w:p w14:paraId="60EA3883" w14:textId="16C92ED5" w:rsidR="00C408CF" w:rsidRDefault="00A67BDA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A67BDA">
              <w:rPr>
                <w:rFonts w:cs="Arial"/>
                <w:sz w:val="20"/>
                <w:szCs w:val="20"/>
              </w:rPr>
              <w:t>clientBillingRoleId</w:t>
            </w:r>
            <w:proofErr w:type="spellEnd"/>
          </w:p>
        </w:tc>
        <w:tc>
          <w:tcPr>
            <w:tcW w:w="1276" w:type="dxa"/>
          </w:tcPr>
          <w:p w14:paraId="1486F48D" w14:textId="1E28182A" w:rsidR="00C408CF" w:rsidRDefault="00A67BDA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486D97EA" w14:textId="77777777" w:rsidR="00C408CF" w:rsidRDefault="00C408CF" w:rsidP="00C408CF">
      <w:pPr>
        <w:pStyle w:val="ListParagraph"/>
        <w:ind w:left="2580"/>
        <w:rPr>
          <w:rFonts w:cs="Arial"/>
          <w:sz w:val="20"/>
          <w:szCs w:val="20"/>
        </w:rPr>
      </w:pPr>
    </w:p>
    <w:p w14:paraId="2F69C65F" w14:textId="0AF215B7" w:rsidR="00C408CF" w:rsidRDefault="00C408CF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to </w:t>
      </w:r>
      <w:r w:rsidR="005C339D">
        <w:rPr>
          <w:rFonts w:cs="Arial"/>
          <w:sz w:val="20"/>
          <w:szCs w:val="20"/>
        </w:rPr>
        <w:t>delete</w:t>
      </w:r>
      <w:r>
        <w:rPr>
          <w:rFonts w:cs="Arial"/>
          <w:sz w:val="20"/>
          <w:szCs w:val="20"/>
        </w:rPr>
        <w:t xml:space="preserve"> client billing roles.</w:t>
      </w:r>
    </w:p>
    <w:p w14:paraId="07EC069A" w14:textId="16BC3D30" w:rsidR="00C408CF" w:rsidRPr="009A2AF0" w:rsidRDefault="00C408CF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</w:t>
      </w:r>
      <w:r w:rsidRPr="007A4EFA">
        <w:rPr>
          <w:rFonts w:cs="Arial"/>
          <w:sz w:val="20"/>
          <w:szCs w:val="20"/>
        </w:rPr>
        <w:t>all</w:t>
      </w:r>
      <w:r>
        <w:rPr>
          <w:rFonts w:cs="Arial"/>
          <w:sz w:val="20"/>
          <w:szCs w:val="20"/>
        </w:rPr>
        <w:t xml:space="preserve"> </w:t>
      </w:r>
      <w:proofErr w:type="spellStart"/>
      <w:r w:rsidR="009F66FA" w:rsidRPr="009F66FA">
        <w:rPr>
          <w:rFonts w:ascii="Courier New" w:hAnsi="Courier New" w:cs="Courier New"/>
          <w:sz w:val="20"/>
          <w:szCs w:val="20"/>
        </w:rPr>
        <w:t>usp_DeleteClientBillingRole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with </w:t>
      </w:r>
      <w:proofErr w:type="spellStart"/>
      <w:r w:rsidR="009F66FA" w:rsidRPr="00A67BDA">
        <w:rPr>
          <w:rFonts w:cs="Arial"/>
          <w:sz w:val="20"/>
          <w:szCs w:val="20"/>
        </w:rPr>
        <w:t>clientBillingRoleId</w:t>
      </w:r>
      <w:proofErr w:type="spellEnd"/>
    </w:p>
    <w:p w14:paraId="04C5FE7E" w14:textId="41892165" w:rsidR="00C408CF" w:rsidRPr="002D3AD3" w:rsidRDefault="009938BD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9938BD">
        <w:rPr>
          <w:rFonts w:cs="Arial"/>
          <w:sz w:val="20"/>
          <w:szCs w:val="20"/>
        </w:rPr>
        <w:t>usp_DeleteClientBillingRole</w:t>
      </w:r>
      <w:proofErr w:type="spellEnd"/>
      <w:r w:rsidR="00C408CF">
        <w:rPr>
          <w:rFonts w:cs="Arial"/>
          <w:sz w:val="20"/>
          <w:szCs w:val="20"/>
        </w:rPr>
        <w:t>:</w:t>
      </w:r>
      <w:r w:rsidR="00C408CF" w:rsidRPr="002D3AD3">
        <w:rPr>
          <w:rFonts w:cs="Arial"/>
          <w:sz w:val="20"/>
          <w:szCs w:val="20"/>
        </w:rPr>
        <w:t xml:space="preserve"> </w:t>
      </w:r>
    </w:p>
    <w:p w14:paraId="3AC0D242" w14:textId="4F0894F8" w:rsidR="00C408CF" w:rsidRPr="009A2AF0" w:rsidRDefault="00C408CF" w:rsidP="00C408CF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</w:t>
      </w:r>
      <w:r w:rsidR="00DD19E0">
        <w:rPr>
          <w:rFonts w:cs="Arial"/>
          <w:sz w:val="20"/>
          <w:szCs w:val="20"/>
        </w:rPr>
        <w:t>deletes</w:t>
      </w:r>
      <w:r>
        <w:rPr>
          <w:rFonts w:cs="Arial"/>
          <w:sz w:val="20"/>
          <w:szCs w:val="20"/>
        </w:rPr>
        <w:t xml:space="preserve"> client billing roles.</w:t>
      </w:r>
    </w:p>
    <w:p w14:paraId="124F0772" w14:textId="03DFB061" w:rsidR="00C408CF" w:rsidRPr="00474D54" w:rsidRDefault="00C408CF" w:rsidP="00C408C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proofErr w:type="spellStart"/>
      <w:r w:rsidRPr="00EF7B10">
        <w:rPr>
          <w:rFonts w:cs="Arial"/>
          <w:sz w:val="20"/>
          <w:szCs w:val="20"/>
        </w:rPr>
        <w:t>ClientBillingRoles</w:t>
      </w:r>
      <w:proofErr w:type="spellEnd"/>
    </w:p>
    <w:p w14:paraId="7CDD4F3E" w14:textId="77777777" w:rsidR="00C408CF" w:rsidRPr="002D3AD3" w:rsidRDefault="00C408CF" w:rsidP="00C408C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5135EB84" w14:textId="77777777" w:rsidR="00C408CF" w:rsidRPr="003E2786" w:rsidRDefault="00C408CF" w:rsidP="00C408C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>Rules:</w:t>
      </w:r>
      <w:r w:rsidRPr="003E2786">
        <w:rPr>
          <w:rFonts w:cs="Arial"/>
          <w:sz w:val="20"/>
          <w:szCs w:val="20"/>
        </w:rPr>
        <w:t xml:space="preserve"> </w:t>
      </w:r>
    </w:p>
    <w:p w14:paraId="51525EF6" w14:textId="16A584A0" w:rsidR="00C408CF" w:rsidRDefault="00990B59" w:rsidP="00C408CF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Verify client billing role exists or not.</w:t>
      </w:r>
    </w:p>
    <w:p w14:paraId="66DDB6BA" w14:textId="7B4F3AAC" w:rsidR="00990B59" w:rsidRPr="00810BB0" w:rsidRDefault="00990B59" w:rsidP="00C408CF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Delete client billing role.</w:t>
      </w:r>
    </w:p>
    <w:p w14:paraId="6011DAE2" w14:textId="52E3E3D0" w:rsidR="00C408CF" w:rsidRPr="003E2786" w:rsidRDefault="00C408CF" w:rsidP="00C408C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 xml:space="preserve">Return: </w:t>
      </w:r>
      <w:r w:rsidR="000660C2">
        <w:rPr>
          <w:rFonts w:cs="Arial"/>
          <w:sz w:val="20"/>
          <w:szCs w:val="20"/>
        </w:rPr>
        <w:t>true/false</w:t>
      </w:r>
    </w:p>
    <w:p w14:paraId="2806EFF0" w14:textId="77777777" w:rsidR="00C408CF" w:rsidRPr="00114776" w:rsidRDefault="00C408CF" w:rsidP="00C408CF">
      <w:pPr>
        <w:ind w:left="144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2D2F89E1" w14:textId="77777777" w:rsidR="00C408CF" w:rsidRDefault="00C408CF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13C93F5A" w14:textId="77777777" w:rsidR="00C408CF" w:rsidRDefault="00C408CF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2A902588" w14:textId="77777777" w:rsidR="00C408CF" w:rsidRPr="00E63B01" w:rsidRDefault="00C408CF" w:rsidP="00C408C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76FC90F8" w14:textId="77777777" w:rsidR="00C408CF" w:rsidRPr="004D279D" w:rsidRDefault="00C408CF" w:rsidP="00C408C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52526DA2" w14:textId="77777777" w:rsidR="00C408CF" w:rsidRPr="00664A1B" w:rsidRDefault="00C408CF" w:rsidP="00C408CF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3F44BD4A" w14:textId="77777777" w:rsidR="00C408CF" w:rsidRDefault="00C408CF" w:rsidP="00C408CF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EA1825">
        <w:rPr>
          <w:rFonts w:ascii="Courier New" w:hAnsi="Courier New" w:cs="Courier New"/>
          <w:sz w:val="20"/>
          <w:szCs w:val="20"/>
        </w:rPr>
        <w:t>ClientBillingRoles</w:t>
      </w:r>
      <w:proofErr w:type="spellEnd"/>
    </w:p>
    <w:p w14:paraId="0451743D" w14:textId="77777777" w:rsidR="00C408CF" w:rsidRPr="000710FE" w:rsidRDefault="00C408CF" w:rsidP="00C408CF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E63B01">
        <w:rPr>
          <w:rFonts w:ascii="Courier New" w:hAnsi="Courier New" w:cs="Courier New"/>
          <w:sz w:val="20"/>
          <w:szCs w:val="20"/>
        </w:rPr>
        <w:t>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N.A.</w:t>
      </w:r>
    </w:p>
    <w:p w14:paraId="43E4FB09" w14:textId="7DD3248C" w:rsidR="00C408CF" w:rsidRPr="001341F3" w:rsidRDefault="00C408CF" w:rsidP="00C408C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06635">
        <w:rPr>
          <w:rFonts w:ascii="Courier New" w:hAnsi="Courier New" w:cs="Courier New"/>
          <w:sz w:val="20"/>
          <w:szCs w:val="20"/>
        </w:rPr>
        <w:t>Return:</w:t>
      </w:r>
      <w:r w:rsidRPr="00006635">
        <w:rPr>
          <w:rFonts w:cs="Arial"/>
          <w:sz w:val="20"/>
          <w:szCs w:val="20"/>
        </w:rPr>
        <w:t xml:space="preserve"> </w:t>
      </w:r>
      <w:r w:rsidR="00E54C44">
        <w:rPr>
          <w:rFonts w:cs="Arial"/>
          <w:sz w:val="20"/>
          <w:szCs w:val="20"/>
        </w:rPr>
        <w:t>true/false</w:t>
      </w:r>
    </w:p>
    <w:p w14:paraId="427F6EEC" w14:textId="77777777" w:rsidR="00C408CF" w:rsidRPr="003E2786" w:rsidRDefault="00C408CF" w:rsidP="00C408CF">
      <w:pPr>
        <w:pStyle w:val="ListParagraph"/>
        <w:ind w:left="3300"/>
        <w:rPr>
          <w:rFonts w:ascii="Courier New" w:hAnsi="Courier New" w:cs="Courier New"/>
          <w:sz w:val="20"/>
          <w:szCs w:val="20"/>
        </w:rPr>
      </w:pPr>
    </w:p>
    <w:p w14:paraId="2DCF27BB" w14:textId="77777777" w:rsidR="00C408CF" w:rsidRPr="00006635" w:rsidRDefault="00C408CF" w:rsidP="00C408CF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06635">
        <w:rPr>
          <w:rFonts w:cs="Arial"/>
          <w:sz w:val="20"/>
          <w:szCs w:val="20"/>
        </w:rPr>
        <w:t>API Details:</w:t>
      </w:r>
    </w:p>
    <w:p w14:paraId="7F33FC28" w14:textId="77777777" w:rsidR="00C408CF" w:rsidRPr="0077184B" w:rsidRDefault="00C408CF" w:rsidP="00C408C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Project</w:t>
      </w:r>
    </w:p>
    <w:p w14:paraId="085D98D3" w14:textId="77777777" w:rsidR="00C408CF" w:rsidRPr="0041103B" w:rsidRDefault="00C408CF" w:rsidP="00C408CF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ClientBillingRoles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09BC87BC" w14:textId="37FE2CD8" w:rsidR="00C408CF" w:rsidRPr="00362CEB" w:rsidRDefault="00C408CF" w:rsidP="00C408C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 w:rsidR="003B6791">
        <w:rPr>
          <w:rFonts w:cs="Arial"/>
          <w:sz w:val="20"/>
          <w:szCs w:val="20"/>
        </w:rPr>
        <w:t>Delete</w:t>
      </w:r>
    </w:p>
    <w:p w14:paraId="20AFE9CD" w14:textId="3CF659B6" w:rsidR="00C408CF" w:rsidRPr="0078741E" w:rsidRDefault="00C408CF" w:rsidP="00C408C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proofErr w:type="spellStart"/>
      <w:r>
        <w:rPr>
          <w:rFonts w:cs="Arial"/>
          <w:sz w:val="20"/>
          <w:szCs w:val="20"/>
        </w:rPr>
        <w:t>ClientBillingRoles</w:t>
      </w:r>
      <w:proofErr w:type="spellEnd"/>
      <w:r w:rsidRPr="002106CD">
        <w:rPr>
          <w:rFonts w:cs="Arial"/>
          <w:sz w:val="20"/>
          <w:szCs w:val="20"/>
        </w:rPr>
        <w:t>/</w:t>
      </w:r>
      <w:r w:rsidR="00414493">
        <w:rPr>
          <w:rFonts w:cs="Arial"/>
          <w:sz w:val="20"/>
          <w:szCs w:val="20"/>
        </w:rPr>
        <w:t>Delete</w:t>
      </w:r>
    </w:p>
    <w:p w14:paraId="17A92149" w14:textId="77777777" w:rsidR="00C408CF" w:rsidRDefault="00C408CF" w:rsidP="00C408CF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t>Inputs:</w:t>
      </w:r>
      <w:r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2240"/>
        <w:gridCol w:w="2284"/>
      </w:tblGrid>
      <w:tr w:rsidR="00C408CF" w14:paraId="0CFDB48E" w14:textId="77777777" w:rsidTr="00420CEA">
        <w:tc>
          <w:tcPr>
            <w:tcW w:w="2240" w:type="dxa"/>
          </w:tcPr>
          <w:p w14:paraId="4E6EAFC1" w14:textId="77777777" w:rsidR="00C408CF" w:rsidRPr="00EB0E0A" w:rsidRDefault="00C408CF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2284" w:type="dxa"/>
          </w:tcPr>
          <w:p w14:paraId="07596ED6" w14:textId="77777777" w:rsidR="00C408CF" w:rsidRPr="00EB0E0A" w:rsidRDefault="00C408CF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420CEA" w14:paraId="1B05C1A6" w14:textId="77777777" w:rsidTr="00420CEA">
        <w:trPr>
          <w:trHeight w:val="269"/>
        </w:trPr>
        <w:tc>
          <w:tcPr>
            <w:tcW w:w="2240" w:type="dxa"/>
          </w:tcPr>
          <w:p w14:paraId="7C045086" w14:textId="782B68C5" w:rsidR="00420CEA" w:rsidRDefault="00420CEA" w:rsidP="00420CEA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A67BDA">
              <w:rPr>
                <w:rFonts w:cs="Arial"/>
                <w:sz w:val="20"/>
                <w:szCs w:val="20"/>
              </w:rPr>
              <w:t>clientBillingRoleId</w:t>
            </w:r>
            <w:proofErr w:type="spellEnd"/>
          </w:p>
        </w:tc>
        <w:tc>
          <w:tcPr>
            <w:tcW w:w="2284" w:type="dxa"/>
          </w:tcPr>
          <w:p w14:paraId="4C921393" w14:textId="47820CF3" w:rsidR="00420CEA" w:rsidRDefault="00420CEA" w:rsidP="00420CEA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</w:tr>
    </w:tbl>
    <w:p w14:paraId="2A727333" w14:textId="77777777" w:rsidR="00732CF0" w:rsidRPr="00732CF0" w:rsidRDefault="00732CF0" w:rsidP="00732CF0">
      <w:pPr>
        <w:pStyle w:val="Heading2"/>
        <w:numPr>
          <w:ilvl w:val="3"/>
          <w:numId w:val="22"/>
        </w:numPr>
        <w:spacing w:line="240" w:lineRule="auto"/>
        <w:jc w:val="left"/>
        <w:rPr>
          <w:rFonts w:cs="Arial"/>
          <w:caps w:val="0"/>
        </w:rPr>
      </w:pPr>
      <w:bookmarkStart w:id="53" w:name="_Toc45819761"/>
      <w:proofErr w:type="spellStart"/>
      <w:r w:rsidRPr="00732CF0">
        <w:rPr>
          <w:rFonts w:cs="Arial"/>
          <w:caps w:val="0"/>
        </w:rPr>
        <w:t>ClientBillingRole</w:t>
      </w:r>
      <w:proofErr w:type="spellEnd"/>
      <w:r w:rsidRPr="00732CF0">
        <w:rPr>
          <w:rFonts w:cs="Arial"/>
          <w:caps w:val="0"/>
        </w:rPr>
        <w:t>/</w:t>
      </w:r>
      <w:proofErr w:type="spellStart"/>
      <w:r w:rsidRPr="00732CF0">
        <w:rPr>
          <w:rFonts w:cs="Arial"/>
          <w:caps w:val="0"/>
        </w:rPr>
        <w:t>CloseClientBillingRole</w:t>
      </w:r>
      <w:bookmarkEnd w:id="53"/>
      <w:proofErr w:type="spellEnd"/>
    </w:p>
    <w:p w14:paraId="73803756" w14:textId="77777777" w:rsidR="00732CF0" w:rsidRPr="00F47A46" w:rsidRDefault="00732CF0" w:rsidP="00732CF0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F47A46">
        <w:rPr>
          <w:rFonts w:cs="Arial"/>
          <w:sz w:val="20"/>
          <w:szCs w:val="20"/>
        </w:rPr>
        <w:t xml:space="preserve">The above method is for </w:t>
      </w:r>
      <w:r w:rsidRPr="006874AA">
        <w:rPr>
          <w:rFonts w:cs="Arial"/>
          <w:sz w:val="20"/>
          <w:szCs w:val="20"/>
        </w:rPr>
        <w:t>Roles = "Program Manager, Department Head, HRA, HRM".</w:t>
      </w:r>
    </w:p>
    <w:p w14:paraId="18D7E3B2" w14:textId="77777777" w:rsidR="00732CF0" w:rsidRPr="00883012" w:rsidRDefault="00732CF0" w:rsidP="00732CF0">
      <w:pPr>
        <w:ind w:left="1440" w:firstLine="720"/>
        <w:rPr>
          <w:rFonts w:cs="Arial"/>
          <w:b/>
          <w:bCs/>
          <w:sz w:val="24"/>
          <w:szCs w:val="24"/>
        </w:rPr>
      </w:pPr>
      <w:r w:rsidRPr="00883012">
        <w:rPr>
          <w:rFonts w:cs="Arial"/>
          <w:b/>
          <w:bCs/>
          <w:sz w:val="24"/>
          <w:szCs w:val="24"/>
        </w:rPr>
        <w:t>Existing Implementation:</w:t>
      </w:r>
    </w:p>
    <w:p w14:paraId="2D46DB0A" w14:textId="79267DEC" w:rsidR="00732CF0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C01567">
        <w:rPr>
          <w:rFonts w:cs="Arial"/>
          <w:b/>
          <w:bCs/>
          <w:sz w:val="20"/>
          <w:szCs w:val="20"/>
        </w:rPr>
        <w:t>Controller</w:t>
      </w:r>
      <w:r>
        <w:rPr>
          <w:rFonts w:cs="Arial"/>
          <w:sz w:val="20"/>
          <w:szCs w:val="20"/>
        </w:rPr>
        <w:t xml:space="preserve">: </w:t>
      </w:r>
      <w:proofErr w:type="spellStart"/>
      <w:r w:rsidR="00091C71" w:rsidRPr="00D4571C">
        <w:rPr>
          <w:rFonts w:cs="Arial"/>
          <w:sz w:val="20"/>
          <w:szCs w:val="20"/>
        </w:rPr>
        <w:t>ClientBillingRole</w:t>
      </w:r>
      <w:r w:rsidR="00091C71">
        <w:rPr>
          <w:rFonts w:cs="Arial"/>
          <w:sz w:val="20"/>
          <w:szCs w:val="20"/>
        </w:rPr>
        <w:t>Controller.cs</w:t>
      </w:r>
      <w:proofErr w:type="spellEnd"/>
    </w:p>
    <w:p w14:paraId="124DCB07" w14:textId="3E8CD95F" w:rsidR="00732CF0" w:rsidRPr="00DE040C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78093A">
        <w:rPr>
          <w:rFonts w:cs="Arial"/>
          <w:b/>
          <w:bCs/>
          <w:sz w:val="20"/>
          <w:szCs w:val="20"/>
        </w:rPr>
        <w:t>Method:</w:t>
      </w:r>
      <w:r>
        <w:rPr>
          <w:rFonts w:cs="Arial"/>
          <w:sz w:val="20"/>
          <w:szCs w:val="20"/>
        </w:rPr>
        <w:t xml:space="preserve"> </w:t>
      </w:r>
      <w:proofErr w:type="spellStart"/>
      <w:r w:rsidR="005A686B" w:rsidRPr="005A686B">
        <w:rPr>
          <w:rFonts w:ascii="Courier New" w:hAnsi="Courier New" w:cs="Courier New"/>
          <w:sz w:val="20"/>
          <w:szCs w:val="20"/>
        </w:rPr>
        <w:t>CloseClientBillingRole</w:t>
      </w:r>
      <w:proofErr w:type="spellEnd"/>
    </w:p>
    <w:p w14:paraId="4D728E74" w14:textId="77777777" w:rsidR="00732CF0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This method has below input parameter.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38"/>
        <w:gridCol w:w="1276"/>
      </w:tblGrid>
      <w:tr w:rsidR="00732CF0" w14:paraId="612D2877" w14:textId="77777777" w:rsidTr="00D64F91">
        <w:tc>
          <w:tcPr>
            <w:tcW w:w="1838" w:type="dxa"/>
          </w:tcPr>
          <w:p w14:paraId="3ECFD9D9" w14:textId="77777777" w:rsidR="00732CF0" w:rsidRPr="00EB0E0A" w:rsidRDefault="00732CF0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1276" w:type="dxa"/>
          </w:tcPr>
          <w:p w14:paraId="46E52E47" w14:textId="77777777" w:rsidR="00732CF0" w:rsidRPr="00EB0E0A" w:rsidRDefault="00732CF0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732CF0" w14:paraId="47811F8D" w14:textId="77777777" w:rsidTr="00D64F91">
        <w:trPr>
          <w:trHeight w:val="269"/>
        </w:trPr>
        <w:tc>
          <w:tcPr>
            <w:tcW w:w="1838" w:type="dxa"/>
          </w:tcPr>
          <w:p w14:paraId="1C7652CC" w14:textId="77777777" w:rsidR="00732CF0" w:rsidRDefault="00732CF0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 w:rsidRPr="00A67BDA">
              <w:rPr>
                <w:rFonts w:cs="Arial"/>
                <w:sz w:val="20"/>
                <w:szCs w:val="20"/>
              </w:rPr>
              <w:t>clientBillingRoleId</w:t>
            </w:r>
            <w:proofErr w:type="spellEnd"/>
          </w:p>
        </w:tc>
        <w:tc>
          <w:tcPr>
            <w:tcW w:w="1276" w:type="dxa"/>
          </w:tcPr>
          <w:p w14:paraId="02530F5D" w14:textId="77777777" w:rsidR="00732CF0" w:rsidRDefault="00732CF0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</w:t>
            </w:r>
          </w:p>
        </w:tc>
      </w:tr>
      <w:tr w:rsidR="005A686B" w14:paraId="2E22A70F" w14:textId="77777777" w:rsidTr="00D64F91">
        <w:trPr>
          <w:trHeight w:val="269"/>
        </w:trPr>
        <w:tc>
          <w:tcPr>
            <w:tcW w:w="1838" w:type="dxa"/>
          </w:tcPr>
          <w:p w14:paraId="2C8C4E04" w14:textId="66A54BDB" w:rsidR="005A686B" w:rsidRPr="00A67BDA" w:rsidRDefault="00BB1B35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IN" w:bidi="ar-SA"/>
              </w:rPr>
              <w:t>endDate</w:t>
            </w:r>
            <w:proofErr w:type="spellEnd"/>
          </w:p>
        </w:tc>
        <w:tc>
          <w:tcPr>
            <w:tcW w:w="1276" w:type="dxa"/>
          </w:tcPr>
          <w:p w14:paraId="1D99BE35" w14:textId="0D8A9217" w:rsidR="005A686B" w:rsidRDefault="00BB1B35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DateTime</w:t>
            </w:r>
            <w:proofErr w:type="spellEnd"/>
          </w:p>
        </w:tc>
      </w:tr>
    </w:tbl>
    <w:p w14:paraId="3FA449FA" w14:textId="77777777" w:rsidR="00732CF0" w:rsidRDefault="00732CF0" w:rsidP="00732CF0">
      <w:pPr>
        <w:pStyle w:val="ListParagraph"/>
        <w:ind w:left="2580"/>
        <w:rPr>
          <w:rFonts w:cs="Arial"/>
          <w:sz w:val="20"/>
          <w:szCs w:val="20"/>
        </w:rPr>
      </w:pPr>
    </w:p>
    <w:p w14:paraId="1CB6DFED" w14:textId="79AEB85B" w:rsidR="00732CF0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This method used to </w:t>
      </w:r>
      <w:r w:rsidR="00D51777">
        <w:rPr>
          <w:rFonts w:cs="Arial"/>
          <w:sz w:val="20"/>
          <w:szCs w:val="20"/>
        </w:rPr>
        <w:t>c</w:t>
      </w:r>
      <w:r w:rsidR="00C32DDB">
        <w:rPr>
          <w:rFonts w:cs="Arial"/>
          <w:sz w:val="20"/>
          <w:szCs w:val="20"/>
        </w:rPr>
        <w:t>lose</w:t>
      </w:r>
      <w:r>
        <w:rPr>
          <w:rFonts w:cs="Arial"/>
          <w:sz w:val="20"/>
          <w:szCs w:val="20"/>
        </w:rPr>
        <w:t xml:space="preserve"> client billing roles.</w:t>
      </w:r>
    </w:p>
    <w:p w14:paraId="2EB9545A" w14:textId="14ED9094" w:rsidR="00732CF0" w:rsidRPr="009A2AF0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</w:t>
      </w:r>
      <w:r w:rsidRPr="007A4EFA">
        <w:rPr>
          <w:rFonts w:cs="Arial"/>
          <w:sz w:val="20"/>
          <w:szCs w:val="20"/>
        </w:rPr>
        <w:t>all</w:t>
      </w:r>
      <w:r>
        <w:rPr>
          <w:rFonts w:cs="Arial"/>
          <w:sz w:val="20"/>
          <w:szCs w:val="20"/>
        </w:rPr>
        <w:t xml:space="preserve"> </w:t>
      </w:r>
      <w:proofErr w:type="spellStart"/>
      <w:r w:rsidR="005F51C2" w:rsidRPr="005F51C2">
        <w:rPr>
          <w:rFonts w:ascii="Courier New" w:hAnsi="Courier New" w:cs="Courier New"/>
          <w:sz w:val="20"/>
          <w:szCs w:val="20"/>
        </w:rPr>
        <w:t>usp_CloseClientBillingRole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with </w:t>
      </w:r>
      <w:proofErr w:type="spellStart"/>
      <w:r w:rsidRPr="00A67BDA">
        <w:rPr>
          <w:rFonts w:cs="Arial"/>
          <w:sz w:val="20"/>
          <w:szCs w:val="20"/>
        </w:rPr>
        <w:t>clientBillingRoleId</w:t>
      </w:r>
      <w:proofErr w:type="spellEnd"/>
      <w:r w:rsidR="005F51C2">
        <w:rPr>
          <w:rFonts w:cs="Arial"/>
          <w:sz w:val="20"/>
          <w:szCs w:val="20"/>
        </w:rPr>
        <w:t xml:space="preserve"> and end date</w:t>
      </w:r>
    </w:p>
    <w:p w14:paraId="16E5BE97" w14:textId="77777777" w:rsidR="00732CF0" w:rsidRPr="002D3AD3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proofErr w:type="spellStart"/>
      <w:r w:rsidRPr="009938BD">
        <w:rPr>
          <w:rFonts w:cs="Arial"/>
          <w:sz w:val="20"/>
          <w:szCs w:val="20"/>
        </w:rPr>
        <w:t>usp_DeleteClientBillingRole</w:t>
      </w:r>
      <w:proofErr w:type="spellEnd"/>
      <w:r>
        <w:rPr>
          <w:rFonts w:cs="Arial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</w:p>
    <w:p w14:paraId="06CD5BAF" w14:textId="05986404" w:rsidR="00732CF0" w:rsidRPr="009A2AF0" w:rsidRDefault="00732CF0" w:rsidP="00732CF0">
      <w:pPr>
        <w:pStyle w:val="ListParagraph"/>
        <w:numPr>
          <w:ilvl w:val="0"/>
          <w:numId w:val="30"/>
        </w:numPr>
        <w:spacing w:after="0" w:line="259" w:lineRule="auto"/>
        <w:contextualSpacing w:val="0"/>
        <w:jc w:val="left"/>
        <w:rPr>
          <w:color w:val="000000" w:themeColor="text1"/>
        </w:rPr>
      </w:pPr>
      <w:r w:rsidRPr="002D3AD3">
        <w:rPr>
          <w:rFonts w:ascii="Courier New" w:hAnsi="Courier New" w:cs="Courier New"/>
          <w:sz w:val="20"/>
          <w:szCs w:val="20"/>
        </w:rPr>
        <w:t>Purpose</w:t>
      </w:r>
      <w:r w:rsidRPr="009A2AF0">
        <w:rPr>
          <w:rFonts w:ascii="Courier New" w:hAnsi="Courier New" w:cs="Courier New"/>
          <w:sz w:val="20"/>
          <w:szCs w:val="20"/>
        </w:rPr>
        <w:t>:</w:t>
      </w:r>
      <w:r w:rsidRPr="002D3AD3">
        <w:rPr>
          <w:rFonts w:cs="Arial"/>
          <w:sz w:val="20"/>
          <w:szCs w:val="20"/>
        </w:rPr>
        <w:t xml:space="preserve"> </w:t>
      </w:r>
      <w:r w:rsidRPr="009A2AF0">
        <w:rPr>
          <w:rFonts w:cs="Arial"/>
          <w:sz w:val="20"/>
          <w:szCs w:val="20"/>
        </w:rPr>
        <w:t xml:space="preserve">This </w:t>
      </w:r>
      <w:r>
        <w:rPr>
          <w:rFonts w:cs="Arial"/>
          <w:sz w:val="20"/>
          <w:szCs w:val="20"/>
        </w:rPr>
        <w:t>SP</w:t>
      </w:r>
      <w:r w:rsidRPr="009A2AF0">
        <w:rPr>
          <w:rFonts w:cs="Arial"/>
          <w:sz w:val="20"/>
          <w:szCs w:val="20"/>
        </w:rPr>
        <w:t xml:space="preserve"> </w:t>
      </w:r>
      <w:r w:rsidR="006B47CD">
        <w:rPr>
          <w:rFonts w:cs="Arial"/>
          <w:sz w:val="20"/>
          <w:szCs w:val="20"/>
        </w:rPr>
        <w:t>closes</w:t>
      </w:r>
      <w:r>
        <w:rPr>
          <w:rFonts w:cs="Arial"/>
          <w:sz w:val="20"/>
          <w:szCs w:val="20"/>
        </w:rPr>
        <w:t xml:space="preserve"> client billing roles.</w:t>
      </w:r>
    </w:p>
    <w:p w14:paraId="0F42FE3A" w14:textId="41DA9FFC" w:rsidR="00732CF0" w:rsidRPr="00474D54" w:rsidRDefault="00732CF0" w:rsidP="00732CF0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Tables:</w:t>
      </w:r>
      <w:r w:rsidRPr="002D3AD3">
        <w:rPr>
          <w:rFonts w:cs="Arial"/>
          <w:sz w:val="20"/>
          <w:szCs w:val="20"/>
        </w:rPr>
        <w:t xml:space="preserve"> </w:t>
      </w:r>
      <w:proofErr w:type="spellStart"/>
      <w:r w:rsidRPr="00EF7B10">
        <w:rPr>
          <w:rFonts w:cs="Arial"/>
          <w:sz w:val="20"/>
          <w:szCs w:val="20"/>
        </w:rPr>
        <w:t>ClientBillingRoles</w:t>
      </w:r>
      <w:proofErr w:type="spellEnd"/>
      <w:r w:rsidR="004F580E">
        <w:rPr>
          <w:rFonts w:cs="Arial"/>
          <w:sz w:val="20"/>
          <w:szCs w:val="20"/>
        </w:rPr>
        <w:t xml:space="preserve">, </w:t>
      </w:r>
      <w:proofErr w:type="spellStart"/>
      <w:r w:rsidR="004F580E">
        <w:rPr>
          <w:rFonts w:cs="Arial"/>
          <w:sz w:val="20"/>
          <w:szCs w:val="20"/>
        </w:rPr>
        <w:t>AssocaiteAllocation</w:t>
      </w:r>
      <w:proofErr w:type="spellEnd"/>
    </w:p>
    <w:p w14:paraId="181FACA6" w14:textId="77777777" w:rsidR="00732CF0" w:rsidRPr="002D3AD3" w:rsidRDefault="00732CF0" w:rsidP="00732CF0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A0376D">
        <w:rPr>
          <w:rFonts w:ascii="Courier New" w:hAnsi="Courier New" w:cs="Courier New"/>
          <w:sz w:val="20"/>
          <w:szCs w:val="20"/>
        </w:rPr>
        <w:t>Decision:</w:t>
      </w:r>
      <w:r w:rsidRPr="002D3AD3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Move the stored procedure to LINQ.</w:t>
      </w:r>
    </w:p>
    <w:p w14:paraId="122F0AEA" w14:textId="77777777" w:rsidR="00732CF0" w:rsidRPr="003E2786" w:rsidRDefault="00732CF0" w:rsidP="00732CF0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>Rules:</w:t>
      </w:r>
      <w:r w:rsidRPr="003E2786">
        <w:rPr>
          <w:rFonts w:cs="Arial"/>
          <w:sz w:val="20"/>
          <w:szCs w:val="20"/>
        </w:rPr>
        <w:t xml:space="preserve"> </w:t>
      </w:r>
    </w:p>
    <w:p w14:paraId="09C5B604" w14:textId="436AEE41" w:rsidR="00732CF0" w:rsidRPr="00810BB0" w:rsidRDefault="00365AA6" w:rsidP="00732CF0">
      <w:pPr>
        <w:pStyle w:val="ListParagraph"/>
        <w:numPr>
          <w:ilvl w:val="4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Closing of client billing role is only allowed only when there is no active allocation with </w:t>
      </w:r>
      <w:r w:rsidR="005938B9">
        <w:rPr>
          <w:rFonts w:cs="Arial"/>
          <w:sz w:val="20"/>
          <w:szCs w:val="20"/>
        </w:rPr>
        <w:t>client</w:t>
      </w:r>
      <w:r>
        <w:rPr>
          <w:rFonts w:cs="Arial"/>
          <w:sz w:val="20"/>
          <w:szCs w:val="20"/>
        </w:rPr>
        <w:t xml:space="preserve"> billing role</w:t>
      </w:r>
    </w:p>
    <w:p w14:paraId="00E46D55" w14:textId="2F42F651" w:rsidR="00732CF0" w:rsidRPr="003E2786" w:rsidRDefault="00732CF0" w:rsidP="00732CF0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3E2786">
        <w:rPr>
          <w:rFonts w:ascii="Courier New" w:hAnsi="Courier New" w:cs="Courier New"/>
          <w:sz w:val="20"/>
          <w:szCs w:val="20"/>
        </w:rPr>
        <w:t xml:space="preserve">Return: </w:t>
      </w:r>
      <w:r w:rsidR="00E265EA">
        <w:rPr>
          <w:rFonts w:cs="Arial"/>
          <w:sz w:val="20"/>
          <w:szCs w:val="20"/>
        </w:rPr>
        <w:t>count of update rows.</w:t>
      </w:r>
    </w:p>
    <w:p w14:paraId="5642F9FE" w14:textId="77777777" w:rsidR="00732CF0" w:rsidRPr="00114776" w:rsidRDefault="00732CF0" w:rsidP="00732CF0">
      <w:pPr>
        <w:ind w:left="1440" w:firstLine="720"/>
        <w:rPr>
          <w:rFonts w:cs="Arial"/>
          <w:b/>
          <w:bCs/>
          <w:sz w:val="24"/>
          <w:szCs w:val="24"/>
        </w:rPr>
      </w:pPr>
      <w:r w:rsidRPr="00114776">
        <w:rPr>
          <w:rFonts w:cs="Arial"/>
          <w:b/>
          <w:bCs/>
          <w:sz w:val="24"/>
          <w:szCs w:val="24"/>
        </w:rPr>
        <w:t>New Implementation:</w:t>
      </w:r>
    </w:p>
    <w:p w14:paraId="627D743E" w14:textId="77777777" w:rsidR="00732CF0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Make sure all older Business Rules are applied.</w:t>
      </w:r>
    </w:p>
    <w:p w14:paraId="01E15435" w14:textId="77777777" w:rsidR="00732CF0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846A8">
        <w:rPr>
          <w:rFonts w:cs="Arial"/>
          <w:sz w:val="20"/>
          <w:szCs w:val="20"/>
        </w:rPr>
        <w:t>conver</w:t>
      </w:r>
      <w:r>
        <w:rPr>
          <w:rFonts w:cs="Arial"/>
          <w:sz w:val="20"/>
          <w:szCs w:val="20"/>
        </w:rPr>
        <w:t>t</w:t>
      </w:r>
      <w:r w:rsidRPr="000846A8">
        <w:rPr>
          <w:rFonts w:cs="Arial"/>
          <w:sz w:val="20"/>
          <w:szCs w:val="20"/>
        </w:rPr>
        <w:t xml:space="preserve"> the SP to LINQ</w:t>
      </w:r>
    </w:p>
    <w:p w14:paraId="3C681506" w14:textId="77777777" w:rsidR="00732CF0" w:rsidRPr="00E63B01" w:rsidRDefault="00732CF0" w:rsidP="00732CF0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E63B01">
        <w:rPr>
          <w:rFonts w:ascii="Courier New" w:hAnsi="Courier New" w:cs="Courier New"/>
          <w:sz w:val="20"/>
          <w:szCs w:val="20"/>
        </w:rPr>
        <w:t xml:space="preserve">Purpose: </w:t>
      </w:r>
    </w:p>
    <w:p w14:paraId="7FFB619E" w14:textId="77777777" w:rsidR="00732CF0" w:rsidRPr="004D279D" w:rsidRDefault="00732CF0" w:rsidP="00732CF0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Database </w:t>
      </w:r>
      <w:r w:rsidRPr="00E63B01">
        <w:rPr>
          <w:rFonts w:ascii="Courier New" w:hAnsi="Courier New" w:cs="Courier New"/>
          <w:sz w:val="20"/>
          <w:szCs w:val="20"/>
        </w:rPr>
        <w:t>Tables</w:t>
      </w:r>
      <w:r w:rsidRPr="004D279D">
        <w:rPr>
          <w:rFonts w:ascii="Courier New" w:hAnsi="Courier New" w:cs="Courier New"/>
          <w:sz w:val="20"/>
          <w:szCs w:val="20"/>
        </w:rPr>
        <w:t xml:space="preserve">: </w:t>
      </w:r>
    </w:p>
    <w:p w14:paraId="69DCE474" w14:textId="77777777" w:rsidR="00732CF0" w:rsidRPr="00664A1B" w:rsidRDefault="00732CF0" w:rsidP="00732CF0">
      <w:pPr>
        <w:pStyle w:val="ListParagraph"/>
        <w:numPr>
          <w:ilvl w:val="4"/>
          <w:numId w:val="24"/>
        </w:numPr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</w:pPr>
      <w:proofErr w:type="spellStart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HRMSProjectDB</w:t>
      </w:r>
      <w:proofErr w:type="spellEnd"/>
      <w:r w:rsidRPr="00664A1B">
        <w:rPr>
          <w:rFonts w:ascii="Courier New" w:hAnsi="Courier New" w:cs="Courier New"/>
          <w:b/>
          <w:bCs/>
          <w:color w:val="000000" w:themeColor="text1"/>
          <w:sz w:val="20"/>
          <w:szCs w:val="20"/>
          <w:lang w:bidi="ar-SA"/>
        </w:rPr>
        <w:t>:</w:t>
      </w:r>
    </w:p>
    <w:p w14:paraId="5A35324C" w14:textId="44C3C549" w:rsidR="00732CF0" w:rsidRDefault="00732CF0" w:rsidP="00732CF0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EA1825">
        <w:rPr>
          <w:rFonts w:ascii="Courier New" w:hAnsi="Courier New" w:cs="Courier New"/>
          <w:sz w:val="20"/>
          <w:szCs w:val="20"/>
        </w:rPr>
        <w:t>ClientBillingRoles</w:t>
      </w:r>
      <w:proofErr w:type="spellEnd"/>
    </w:p>
    <w:p w14:paraId="25745943" w14:textId="7B912DB6" w:rsidR="006C5E39" w:rsidRDefault="006C5E39" w:rsidP="00732CF0">
      <w:pPr>
        <w:pStyle w:val="ListParagraph"/>
        <w:numPr>
          <w:ilvl w:val="5"/>
          <w:numId w:val="2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6C5E39">
        <w:rPr>
          <w:rFonts w:ascii="Courier New" w:hAnsi="Courier New" w:cs="Courier New"/>
          <w:sz w:val="20"/>
          <w:szCs w:val="20"/>
        </w:rPr>
        <w:t>AssocaiteAllocation</w:t>
      </w:r>
      <w:proofErr w:type="spellEnd"/>
    </w:p>
    <w:p w14:paraId="45D766A0" w14:textId="77777777" w:rsidR="00732CF0" w:rsidRPr="000710FE" w:rsidRDefault="00732CF0" w:rsidP="00732CF0">
      <w:pPr>
        <w:pStyle w:val="ListParagraph"/>
        <w:numPr>
          <w:ilvl w:val="3"/>
          <w:numId w:val="24"/>
        </w:numPr>
        <w:rPr>
          <w:rFonts w:ascii="Consolas" w:hAnsi="Consolas"/>
          <w:b/>
          <w:bCs/>
          <w:color w:val="000000" w:themeColor="text1"/>
          <w:sz w:val="16"/>
          <w:szCs w:val="16"/>
        </w:rPr>
      </w:pPr>
      <w:r w:rsidRPr="00E63B01">
        <w:rPr>
          <w:rFonts w:ascii="Courier New" w:hAnsi="Courier New" w:cs="Courier New"/>
          <w:sz w:val="20"/>
          <w:szCs w:val="20"/>
        </w:rPr>
        <w:t>Cross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E63B01">
        <w:rPr>
          <w:rFonts w:ascii="Courier New" w:hAnsi="Courier New" w:cs="Courier New"/>
          <w:sz w:val="20"/>
          <w:szCs w:val="20"/>
        </w:rPr>
        <w:t>communication:</w:t>
      </w:r>
      <w:r w:rsidRPr="000710FE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N.A.</w:t>
      </w:r>
    </w:p>
    <w:p w14:paraId="7388D9DE" w14:textId="77777777" w:rsidR="00732CF0" w:rsidRPr="001341F3" w:rsidRDefault="00732CF0" w:rsidP="00732CF0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006635">
        <w:rPr>
          <w:rFonts w:ascii="Courier New" w:hAnsi="Courier New" w:cs="Courier New"/>
          <w:sz w:val="20"/>
          <w:szCs w:val="20"/>
        </w:rPr>
        <w:t>Return:</w:t>
      </w:r>
      <w:r w:rsidRPr="00006635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true/false</w:t>
      </w:r>
    </w:p>
    <w:p w14:paraId="641B205E" w14:textId="77777777" w:rsidR="00732CF0" w:rsidRPr="003E2786" w:rsidRDefault="00732CF0" w:rsidP="00732CF0">
      <w:pPr>
        <w:pStyle w:val="ListParagraph"/>
        <w:ind w:left="3300"/>
        <w:rPr>
          <w:rFonts w:ascii="Courier New" w:hAnsi="Courier New" w:cs="Courier New"/>
          <w:sz w:val="20"/>
          <w:szCs w:val="20"/>
        </w:rPr>
      </w:pPr>
    </w:p>
    <w:p w14:paraId="7FB5A6C3" w14:textId="77777777" w:rsidR="00732CF0" w:rsidRPr="00006635" w:rsidRDefault="00732CF0" w:rsidP="00732CF0">
      <w:pPr>
        <w:pStyle w:val="ListParagraph"/>
        <w:numPr>
          <w:ilvl w:val="2"/>
          <w:numId w:val="24"/>
        </w:numPr>
        <w:rPr>
          <w:rFonts w:cs="Arial"/>
          <w:sz w:val="20"/>
          <w:szCs w:val="20"/>
        </w:rPr>
      </w:pPr>
      <w:r w:rsidRPr="00006635">
        <w:rPr>
          <w:rFonts w:cs="Arial"/>
          <w:sz w:val="20"/>
          <w:szCs w:val="20"/>
        </w:rPr>
        <w:lastRenderedPageBreak/>
        <w:t>API Details:</w:t>
      </w:r>
    </w:p>
    <w:p w14:paraId="76CB8744" w14:textId="77777777" w:rsidR="00732CF0" w:rsidRPr="0077184B" w:rsidRDefault="00732CF0" w:rsidP="00732CF0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MicroService</w:t>
      </w:r>
      <w:r w:rsidRPr="0041103B"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Project</w:t>
      </w:r>
    </w:p>
    <w:p w14:paraId="7911226D" w14:textId="77777777" w:rsidR="00732CF0" w:rsidRPr="0041103B" w:rsidRDefault="00732CF0" w:rsidP="00732CF0">
      <w:pPr>
        <w:pStyle w:val="ListParagraph"/>
        <w:numPr>
          <w:ilvl w:val="3"/>
          <w:numId w:val="24"/>
        </w:numPr>
        <w:rPr>
          <w:rFonts w:ascii="Courier New" w:hAnsi="Courier New" w:cs="Courier New"/>
          <w:sz w:val="20"/>
          <w:szCs w:val="20"/>
        </w:rPr>
      </w:pPr>
      <w:r w:rsidRPr="0041103B">
        <w:rPr>
          <w:rFonts w:ascii="Courier New" w:hAnsi="Courier New" w:cs="Courier New"/>
          <w:sz w:val="20"/>
          <w:szCs w:val="20"/>
        </w:rPr>
        <w:t xml:space="preserve">Controller: </w:t>
      </w:r>
      <w:proofErr w:type="spellStart"/>
      <w:r>
        <w:rPr>
          <w:rFonts w:cs="Arial"/>
          <w:sz w:val="20"/>
          <w:szCs w:val="20"/>
        </w:rPr>
        <w:t>ClientBillingRoles</w:t>
      </w:r>
      <w:r w:rsidRPr="00A033A5">
        <w:rPr>
          <w:rFonts w:cs="Arial"/>
          <w:sz w:val="20"/>
          <w:szCs w:val="20"/>
        </w:rPr>
        <w:t>Controller.cs</w:t>
      </w:r>
      <w:proofErr w:type="spellEnd"/>
    </w:p>
    <w:p w14:paraId="2162B100" w14:textId="25D95655" w:rsidR="00732CF0" w:rsidRPr="00362CEB" w:rsidRDefault="00732CF0" w:rsidP="00732CF0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7220B7">
        <w:rPr>
          <w:rFonts w:ascii="Courier New" w:hAnsi="Courier New" w:cs="Courier New"/>
          <w:sz w:val="20"/>
          <w:szCs w:val="20"/>
        </w:rPr>
        <w:t>Method</w:t>
      </w:r>
      <w:r w:rsidRPr="007220B7">
        <w:rPr>
          <w:rFonts w:cs="Arial"/>
          <w:sz w:val="20"/>
          <w:szCs w:val="20"/>
        </w:rPr>
        <w:t xml:space="preserve">: </w:t>
      </w:r>
      <w:r w:rsidR="006E5449">
        <w:rPr>
          <w:rFonts w:cs="Arial"/>
          <w:sz w:val="20"/>
          <w:szCs w:val="20"/>
        </w:rPr>
        <w:t>Close</w:t>
      </w:r>
    </w:p>
    <w:p w14:paraId="622D1B26" w14:textId="6E5BDA0D" w:rsidR="00732CF0" w:rsidRPr="0078741E" w:rsidRDefault="00732CF0" w:rsidP="00732CF0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Path</w:t>
      </w:r>
      <w:r w:rsidRPr="00E63B01">
        <w:rPr>
          <w:rFonts w:ascii="Courier New" w:hAnsi="Courier New" w:cs="Courier New"/>
          <w:sz w:val="20"/>
          <w:szCs w:val="20"/>
        </w:rPr>
        <w:t>: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106CD">
        <w:rPr>
          <w:rFonts w:cs="Arial"/>
          <w:sz w:val="20"/>
          <w:szCs w:val="20"/>
        </w:rPr>
        <w:t>{{HostName}}/</w:t>
      </w:r>
      <w:r>
        <w:rPr>
          <w:rFonts w:cs="Arial"/>
          <w:sz w:val="20"/>
          <w:szCs w:val="20"/>
        </w:rPr>
        <w:t>project</w:t>
      </w:r>
      <w:r w:rsidRPr="002106CD">
        <w:rPr>
          <w:rFonts w:cs="Arial"/>
          <w:sz w:val="20"/>
          <w:szCs w:val="20"/>
        </w:rPr>
        <w:t>/</w:t>
      </w:r>
      <w:proofErr w:type="spellStart"/>
      <w:r w:rsidRPr="002106CD">
        <w:rPr>
          <w:rFonts w:cs="Arial"/>
          <w:sz w:val="20"/>
          <w:szCs w:val="20"/>
        </w:rPr>
        <w:t>api</w:t>
      </w:r>
      <w:proofErr w:type="spellEnd"/>
      <w:r w:rsidRPr="002106CD">
        <w:rPr>
          <w:rFonts w:cs="Arial"/>
          <w:sz w:val="20"/>
          <w:szCs w:val="20"/>
        </w:rPr>
        <w:t>/v1/</w:t>
      </w:r>
      <w:proofErr w:type="spellStart"/>
      <w:r>
        <w:rPr>
          <w:rFonts w:cs="Arial"/>
          <w:sz w:val="20"/>
          <w:szCs w:val="20"/>
        </w:rPr>
        <w:t>ClientBillingRoles</w:t>
      </w:r>
      <w:proofErr w:type="spellEnd"/>
      <w:r w:rsidRPr="002106CD">
        <w:rPr>
          <w:rFonts w:cs="Arial"/>
          <w:sz w:val="20"/>
          <w:szCs w:val="20"/>
        </w:rPr>
        <w:t>/</w:t>
      </w:r>
      <w:r w:rsidR="003E3115">
        <w:rPr>
          <w:rFonts w:cs="Arial"/>
          <w:sz w:val="20"/>
          <w:szCs w:val="20"/>
        </w:rPr>
        <w:t>Close</w:t>
      </w:r>
    </w:p>
    <w:p w14:paraId="77776BF3" w14:textId="77777777" w:rsidR="00732CF0" w:rsidRDefault="00732CF0" w:rsidP="00732CF0">
      <w:pPr>
        <w:pStyle w:val="ListParagraph"/>
        <w:numPr>
          <w:ilvl w:val="3"/>
          <w:numId w:val="24"/>
        </w:numPr>
        <w:rPr>
          <w:rFonts w:cs="Arial"/>
          <w:sz w:val="20"/>
          <w:szCs w:val="20"/>
        </w:rPr>
      </w:pPr>
      <w:r w:rsidRPr="002106CD">
        <w:rPr>
          <w:rFonts w:ascii="Courier New" w:hAnsi="Courier New" w:cs="Courier New"/>
          <w:sz w:val="20"/>
          <w:szCs w:val="20"/>
        </w:rPr>
        <w:t>Inputs:</w:t>
      </w:r>
      <w:r>
        <w:rPr>
          <w:rFonts w:cs="Arial"/>
          <w:sz w:val="20"/>
          <w:szCs w:val="20"/>
        </w:rPr>
        <w:t xml:space="preserve"> </w:t>
      </w:r>
    </w:p>
    <w:tbl>
      <w:tblPr>
        <w:tblStyle w:val="TableGrid"/>
        <w:tblW w:w="0" w:type="auto"/>
        <w:tblInd w:w="3487" w:type="dxa"/>
        <w:tblLook w:val="04A0" w:firstRow="1" w:lastRow="0" w:firstColumn="1" w:lastColumn="0" w:noHBand="0" w:noVBand="1"/>
      </w:tblPr>
      <w:tblGrid>
        <w:gridCol w:w="2885"/>
        <w:gridCol w:w="2885"/>
      </w:tblGrid>
      <w:tr w:rsidR="00732CF0" w14:paraId="56312788" w14:textId="77777777" w:rsidTr="00D64F91">
        <w:tc>
          <w:tcPr>
            <w:tcW w:w="2240" w:type="dxa"/>
          </w:tcPr>
          <w:p w14:paraId="3B753FBD" w14:textId="77777777" w:rsidR="00732CF0" w:rsidRPr="00EB0E0A" w:rsidRDefault="00732CF0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2284" w:type="dxa"/>
          </w:tcPr>
          <w:p w14:paraId="1C1B163F" w14:textId="77777777" w:rsidR="00732CF0" w:rsidRPr="00EB0E0A" w:rsidRDefault="00732CF0" w:rsidP="00D64F91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 w:rsidRPr="00EB0E0A">
              <w:rPr>
                <w:rFonts w:cs="Arial"/>
                <w:b/>
                <w:bCs/>
                <w:sz w:val="20"/>
                <w:szCs w:val="20"/>
              </w:rPr>
              <w:t>Data Type</w:t>
            </w:r>
          </w:p>
        </w:tc>
      </w:tr>
      <w:tr w:rsidR="00732CF0" w14:paraId="7A342D67" w14:textId="77777777" w:rsidTr="00D64F91">
        <w:trPr>
          <w:trHeight w:val="269"/>
        </w:trPr>
        <w:tc>
          <w:tcPr>
            <w:tcW w:w="2240" w:type="dxa"/>
          </w:tcPr>
          <w:p w14:paraId="36C67289" w14:textId="14CE8E77" w:rsidR="00732CF0" w:rsidRDefault="0073558B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closeClientBillingRoleRequest</w:t>
            </w:r>
            <w:proofErr w:type="spellEnd"/>
          </w:p>
        </w:tc>
        <w:tc>
          <w:tcPr>
            <w:tcW w:w="2284" w:type="dxa"/>
          </w:tcPr>
          <w:p w14:paraId="7624BB59" w14:textId="0E05F298" w:rsidR="00732CF0" w:rsidRDefault="0073558B" w:rsidP="00D64F91">
            <w:pPr>
              <w:spacing w:line="240" w:lineRule="auto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cs="Arial"/>
                <w:sz w:val="20"/>
                <w:szCs w:val="20"/>
              </w:rPr>
              <w:t>closeClientBillingRoleRequest</w:t>
            </w:r>
            <w:proofErr w:type="spellEnd"/>
          </w:p>
        </w:tc>
      </w:tr>
    </w:tbl>
    <w:p w14:paraId="29BE4AAE" w14:textId="77777777" w:rsidR="00542BAC" w:rsidRPr="00642E80" w:rsidRDefault="00542BAC" w:rsidP="00642E80"/>
    <w:p w14:paraId="10A2F44D" w14:textId="03E3BD14" w:rsidR="00B70B0E" w:rsidRPr="00090262" w:rsidRDefault="00992B0C" w:rsidP="00E37532">
      <w:pPr>
        <w:pStyle w:val="Heading1"/>
        <w:numPr>
          <w:ilvl w:val="0"/>
          <w:numId w:val="35"/>
        </w:numPr>
        <w:rPr>
          <w:caps w:val="0"/>
        </w:rPr>
      </w:pPr>
      <w:bookmarkStart w:id="54" w:name="_Toc45819762"/>
      <w:r w:rsidRPr="00EF71E6">
        <w:rPr>
          <w:caps w:val="0"/>
        </w:rPr>
        <w:t>RE</w:t>
      </w:r>
      <w:r>
        <w:rPr>
          <w:caps w:val="0"/>
        </w:rPr>
        <w:t>FERENCES</w:t>
      </w:r>
      <w:bookmarkEnd w:id="54"/>
      <w:r w:rsidR="00DE4235">
        <w:t xml:space="preserve"> </w:t>
      </w:r>
    </w:p>
    <w:sectPr w:rsidR="00B70B0E" w:rsidRPr="00090262" w:rsidSect="00B70B0E">
      <w:headerReference w:type="even" r:id="rId14"/>
      <w:headerReference w:type="default" r:id="rId15"/>
      <w:footerReference w:type="default" r:id="rId16"/>
      <w:headerReference w:type="first" r:id="rId17"/>
      <w:footerReference w:type="first" r:id="rId18"/>
      <w:pgSz w:w="11907" w:h="16839" w:code="9"/>
      <w:pgMar w:top="2070" w:right="747" w:bottom="1440" w:left="1170" w:header="397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3678CA" w14:textId="77777777" w:rsidR="00A04D3B" w:rsidRDefault="00A04D3B" w:rsidP="005710BD">
      <w:r>
        <w:separator/>
      </w:r>
    </w:p>
  </w:endnote>
  <w:endnote w:type="continuationSeparator" w:id="0">
    <w:p w14:paraId="09A49829" w14:textId="77777777" w:rsidR="00A04D3B" w:rsidRDefault="00A04D3B" w:rsidP="00571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A073BB" w14:textId="77777777" w:rsidR="00D64F91" w:rsidRPr="001A1E1B" w:rsidRDefault="00D64F91" w:rsidP="00944EE4">
    <w:pPr>
      <w:pStyle w:val="Caption"/>
      <w:rPr>
        <w:b w:val="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5B38D70" wp14:editId="5445A700">
              <wp:simplePos x="0" y="0"/>
              <wp:positionH relativeFrom="column">
                <wp:posOffset>5996305</wp:posOffset>
              </wp:positionH>
              <wp:positionV relativeFrom="paragraph">
                <wp:posOffset>-60960</wp:posOffset>
              </wp:positionV>
              <wp:extent cx="575310" cy="38544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5310" cy="38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8A849B" w14:textId="77777777" w:rsidR="00D64F91" w:rsidRPr="001A1E1B" w:rsidRDefault="00D64F91" w:rsidP="00944EE4">
                          <w:pPr>
                            <w:pStyle w:val="TableofContentsHeading"/>
                            <w:rPr>
                              <w:sz w:val="20"/>
                              <w:szCs w:val="16"/>
                            </w:rPr>
                          </w:pPr>
                          <w:r w:rsidRPr="001A1E1B">
                            <w:rPr>
                              <w:sz w:val="20"/>
                              <w:szCs w:val="16"/>
                            </w:rPr>
                            <w:fldChar w:fldCharType="begin"/>
                          </w:r>
                          <w:r w:rsidRPr="001A1E1B">
                            <w:rPr>
                              <w:sz w:val="20"/>
                              <w:szCs w:val="16"/>
                            </w:rPr>
                            <w:instrText xml:space="preserve"> PAGE   \* MERGEFORMAT </w:instrText>
                          </w:r>
                          <w:r w:rsidRPr="001A1E1B">
                            <w:rPr>
                              <w:sz w:val="20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16"/>
                            </w:rPr>
                            <w:t>2</w:t>
                          </w:r>
                          <w:r w:rsidRPr="001A1E1B">
                            <w:rPr>
                              <w:sz w:val="20"/>
                              <w:szCs w:val="16"/>
                            </w:rPr>
                            <w:fldChar w:fldCharType="end"/>
                          </w:r>
                        </w:p>
                        <w:p w14:paraId="5A0DFFFB" w14:textId="77777777" w:rsidR="00D64F91" w:rsidRPr="009728DA" w:rsidRDefault="00D64F91" w:rsidP="00AB0976">
                          <w:pPr>
                            <w:jc w:val="right"/>
                            <w:rPr>
                              <w:color w:val="FFFFFF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B38D7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left:0;text-align:left;margin-left:472.15pt;margin-top:-4.8pt;width:45.3pt;height:30.3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" filled="f" stroked="f">
              <v:textbox>
                <w:txbxContent>
                  <w:p w14:paraId="218A849B" w14:textId="77777777" w:rsidR="00D64F91" w:rsidRPr="001A1E1B" w:rsidRDefault="00D64F91" w:rsidP="00944EE4">
                    <w:pPr>
                      <w:pStyle w:val="TableofContentsHeading"/>
                      <w:rPr>
                        <w:sz w:val="20"/>
                        <w:szCs w:val="16"/>
                      </w:rPr>
                    </w:pPr>
                    <w:r w:rsidRPr="001A1E1B">
                      <w:rPr>
                        <w:sz w:val="20"/>
                        <w:szCs w:val="16"/>
                      </w:rPr>
                      <w:fldChar w:fldCharType="begin"/>
                    </w:r>
                    <w:r w:rsidRPr="001A1E1B">
                      <w:rPr>
                        <w:sz w:val="20"/>
                        <w:szCs w:val="16"/>
                      </w:rPr>
                      <w:instrText xml:space="preserve"> PAGE   \* MERGEFORMAT </w:instrText>
                    </w:r>
                    <w:r w:rsidRPr="001A1E1B">
                      <w:rPr>
                        <w:sz w:val="20"/>
                        <w:szCs w:val="16"/>
                      </w:rPr>
                      <w:fldChar w:fldCharType="separate"/>
                    </w:r>
                    <w:r>
                      <w:rPr>
                        <w:noProof/>
                        <w:sz w:val="20"/>
                        <w:szCs w:val="16"/>
                      </w:rPr>
                      <w:t>2</w:t>
                    </w:r>
                    <w:r w:rsidRPr="001A1E1B">
                      <w:rPr>
                        <w:sz w:val="20"/>
                        <w:szCs w:val="16"/>
                      </w:rPr>
                      <w:fldChar w:fldCharType="end"/>
                    </w:r>
                  </w:p>
                  <w:p w14:paraId="5A0DFFFB" w14:textId="77777777" w:rsidR="00D64F91" w:rsidRPr="009728DA" w:rsidRDefault="00D64F91" w:rsidP="00AB0976">
                    <w:pPr>
                      <w:jc w:val="right"/>
                      <w:rPr>
                        <w:color w:val="FFFFFF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F249660" wp14:editId="09A99F85">
              <wp:simplePos x="0" y="0"/>
              <wp:positionH relativeFrom="column">
                <wp:posOffset>-952500</wp:posOffset>
              </wp:positionH>
              <wp:positionV relativeFrom="paragraph">
                <wp:posOffset>-167640</wp:posOffset>
              </wp:positionV>
              <wp:extent cx="126961900" cy="12700"/>
              <wp:effectExtent l="0" t="0" r="25400" b="25400"/>
              <wp:wrapNone/>
              <wp:docPr id="4" name="AutoShap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26961900" cy="1270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A5A5A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9F483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3" o:spid="_x0000_s1026" type="#_x0000_t32" style="position:absolute;margin-left:-75pt;margin-top:-13.2pt;width:9997pt;height:1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" strokecolor="#a5a5a5"/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B595F19" wp14:editId="3EA21B3F">
              <wp:simplePos x="0" y="0"/>
              <wp:positionH relativeFrom="column">
                <wp:posOffset>762000</wp:posOffset>
              </wp:positionH>
              <wp:positionV relativeFrom="paragraph">
                <wp:posOffset>9369424</wp:posOffset>
              </wp:positionV>
              <wp:extent cx="6494145" cy="0"/>
              <wp:effectExtent l="0" t="0" r="20955" b="19050"/>
              <wp:wrapNone/>
              <wp:docPr id="3" name="Straight Connector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941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58A0CF" id="Straight Connector 12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0pt,737.75pt" to="571.35pt,7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" strokecolor="gray"/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6BFC1F91" wp14:editId="4253FC28">
              <wp:simplePos x="0" y="0"/>
              <wp:positionH relativeFrom="column">
                <wp:posOffset>762000</wp:posOffset>
              </wp:positionH>
              <wp:positionV relativeFrom="paragraph">
                <wp:posOffset>9369424</wp:posOffset>
              </wp:positionV>
              <wp:extent cx="6494145" cy="0"/>
              <wp:effectExtent l="0" t="0" r="20955" b="19050"/>
              <wp:wrapNone/>
              <wp:docPr id="2" name="Lin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941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DEE838" id="Line 52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0pt,737.75pt" to="571.35pt,7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" strokecolor="gray"/>
          </w:pict>
        </mc:Fallback>
      </mc:AlternateContent>
    </w:r>
    <w:r w:rsidRPr="00517C96">
      <w:t xml:space="preserve"> </w:t>
    </w:r>
    <w:r w:rsidRPr="00517C96">
      <w:rPr>
        <w:b w:val="0"/>
      </w:rPr>
      <w:t>SGMS/DOC/TEM/07</w:t>
    </w:r>
    <w:r>
      <w:rPr>
        <w:b w:val="0"/>
      </w:rPr>
      <w:t xml:space="preserve">           </w:t>
    </w:r>
    <w:r w:rsidRPr="001A1E1B">
      <w:rPr>
        <w:b w:val="0"/>
      </w:rPr>
      <w:t xml:space="preserve"> SENECAGLOBAL CONFIDENTIAL</w:t>
    </w:r>
    <w:r>
      <w:rPr>
        <w:b w:val="0"/>
      </w:rPr>
      <w:t>ITY LABEL</w:t>
    </w:r>
    <w:r w:rsidRPr="001A1E1B">
      <w:rPr>
        <w:b w:val="0"/>
      </w:rPr>
      <w:t xml:space="preserve"> </w:t>
    </w:r>
    <w:r>
      <w:rPr>
        <w:b w:val="0"/>
      </w:rPr>
      <w:t xml:space="preserve">                          VER, NO: 2.1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E6D34" w14:textId="77777777" w:rsidR="00D64F91" w:rsidRPr="00944EE4" w:rsidRDefault="00D64F91" w:rsidP="00944EE4">
    <w:pPr>
      <w:pStyle w:val="Caption"/>
    </w:pPr>
    <w:r>
      <w:rPr>
        <w:sz w:val="16"/>
      </w:rPr>
      <w:t xml:space="preserve"> </w:t>
    </w:r>
    <w:r w:rsidRPr="006F1EB0">
      <w:rPr>
        <w:sz w:val="16"/>
      </w:rPr>
      <w:t>SGMS/DOC/TEM/07</w:t>
    </w:r>
    <w:r>
      <w:rPr>
        <w:sz w:val="16"/>
      </w:rPr>
      <w:t xml:space="preserve">           </w:t>
    </w:r>
    <w:r w:rsidRPr="00992B0C">
      <w:rPr>
        <w:sz w:val="16"/>
      </w:rPr>
      <w:t xml:space="preserve">SENECAGLOBAL </w: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2AFD5563" wp14:editId="53C17C0C">
              <wp:simplePos x="0" y="0"/>
              <wp:positionH relativeFrom="page">
                <wp:posOffset>5207635</wp:posOffset>
              </wp:positionH>
              <wp:positionV relativeFrom="page">
                <wp:posOffset>10029825</wp:posOffset>
              </wp:positionV>
              <wp:extent cx="2144395" cy="1057275"/>
              <wp:effectExtent l="0" t="0" r="8255" b="9525"/>
              <wp:wrapNone/>
              <wp:docPr id="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4395" cy="1057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3BEAA1" w14:textId="77777777" w:rsidR="00D64F91" w:rsidRPr="00CE02CA" w:rsidRDefault="00D64F91" w:rsidP="00CE02CA"/>
                      </w:txbxContent>
                    </wps:txbx>
                    <wps:bodyPr rot="0" vert="horz" wrap="square" lIns="45720" tIns="45720" rIns="4572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FD5563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9" type="#_x0000_t202" style="position:absolute;left:0;text-align:left;margin-left:410.05pt;margin-top:789.75pt;width:168.85pt;height:83.2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" o:allowincell="f" filled="f" stroked="f" strokecolor="#bfbfbf">
              <v:textbox inset="3.6pt,,3.6pt">
                <w:txbxContent>
                  <w:p w14:paraId="453BEAA1" w14:textId="77777777" w:rsidR="00D64F91" w:rsidRPr="00CE02CA" w:rsidRDefault="00D64F91" w:rsidP="00CE02CA"/>
                </w:txbxContent>
              </v:textbox>
              <w10:wrap anchorx="page" anchory="page"/>
            </v:shape>
          </w:pict>
        </mc:Fallback>
      </mc:AlternateContent>
    </w:r>
    <w:r>
      <w:rPr>
        <w:sz w:val="16"/>
      </w:rPr>
      <w:t>CONFIDENTIALITY LABEL                    VER, NO: 2.1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BAFE4A" w14:textId="77777777" w:rsidR="00A04D3B" w:rsidRDefault="00A04D3B" w:rsidP="005710BD">
      <w:r>
        <w:separator/>
      </w:r>
    </w:p>
  </w:footnote>
  <w:footnote w:type="continuationSeparator" w:id="0">
    <w:p w14:paraId="1B798F6C" w14:textId="77777777" w:rsidR="00A04D3B" w:rsidRDefault="00A04D3B" w:rsidP="005710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1317C0" w14:textId="77777777" w:rsidR="00D64F91" w:rsidRDefault="00A04D3B">
    <w:pPr>
      <w:pStyle w:val="Header"/>
    </w:pPr>
    <w:r>
      <w:rPr>
        <w:noProof/>
      </w:rPr>
      <w:pict w14:anchorId="71E8A5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763822" o:spid="_x0000_s2085" type="#_x0000_t75" style="position:absolute;left:0;text-align:left;margin-left:0;margin-top:0;width:596.15pt;height:842.9pt;z-index:-251659264;mso-position-horizontal:center;mso-position-horizontal-relative:margin;mso-position-vertical:center;mso-position-vertical-relative:margin" o:allowincell="f">
          <v:imagedata r:id="rId1" o:title="fzmp" gain="19661f" blacklevel="22938f"/>
          <w10:wrap anchorx="margin" anchory="margin"/>
        </v:shape>
      </w:pict>
    </w:r>
    <w:r>
      <w:rPr>
        <w:noProof/>
      </w:rPr>
      <w:pict w14:anchorId="0517B65B">
        <v:shape id="WordPictureWatermark22612127" o:spid="_x0000_s2081" type="#_x0000_t75" style="position:absolute;left:0;text-align:left;margin-left:0;margin-top:0;width:596.15pt;height:842.9pt;z-index:-251660288;mso-position-horizontal:center;mso-position-horizontal-relative:margin;mso-position-vertical:center;mso-position-vertical-relative:margin" o:allowincell="f">
          <v:imagedata r:id="rId1" o:title="fzm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53415E" w14:textId="77777777" w:rsidR="00D64F91" w:rsidRDefault="00D64F91" w:rsidP="009720BE">
    <w:pPr>
      <w:pStyle w:val="Header"/>
    </w:pPr>
  </w:p>
  <w:p w14:paraId="6EFF8AE3" w14:textId="77777777" w:rsidR="00D64F91" w:rsidRDefault="00D64F91" w:rsidP="004116D8">
    <w:pPr>
      <w:pStyle w:val="Header"/>
      <w:jc w:val="right"/>
    </w:pPr>
    <w:r>
      <w:rPr>
        <w:noProof/>
        <w:lang w:bidi="ar-SA"/>
      </w:rPr>
      <w:drawing>
        <wp:anchor distT="0" distB="0" distL="114300" distR="114300" simplePos="0" relativeHeight="251659264" behindDoc="0" locked="0" layoutInCell="1" allowOverlap="1" wp14:anchorId="79BB8684" wp14:editId="2A245E68">
          <wp:simplePos x="0" y="0"/>
          <wp:positionH relativeFrom="column">
            <wp:posOffset>-28575</wp:posOffset>
          </wp:positionH>
          <wp:positionV relativeFrom="paragraph">
            <wp:posOffset>364490</wp:posOffset>
          </wp:positionV>
          <wp:extent cx="1769745" cy="365760"/>
          <wp:effectExtent l="0" t="0" r="1905" b="0"/>
          <wp:wrapNone/>
          <wp:docPr id="45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9745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50467759" wp14:editId="3A5D7AAF">
              <wp:simplePos x="0" y="0"/>
              <wp:positionH relativeFrom="column">
                <wp:posOffset>2315210</wp:posOffset>
              </wp:positionH>
              <wp:positionV relativeFrom="paragraph">
                <wp:posOffset>137795</wp:posOffset>
              </wp:positionV>
              <wp:extent cx="4114800" cy="385445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38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C0C455" w14:textId="2CC678F4" w:rsidR="00D64F91" w:rsidRPr="009728DA" w:rsidRDefault="00D64F91" w:rsidP="004751C9">
                          <w:pPr>
                            <w:jc w:val="right"/>
                            <w:rPr>
                              <w:rFonts w:cs="Arial"/>
                              <w:sz w:val="28"/>
                            </w:rPr>
                          </w:pPr>
                          <w:r>
                            <w:rPr>
                              <w:rFonts w:cs="Arial"/>
                              <w:sz w:val="28"/>
                            </w:rPr>
                            <w:t>Project API Analysis</w:t>
                          </w:r>
                        </w:p>
                        <w:p w14:paraId="3E38C0E7" w14:textId="77777777" w:rsidR="00D64F91" w:rsidRPr="009728DA" w:rsidRDefault="00D64F91" w:rsidP="0013426F">
                          <w:pPr>
                            <w:rPr>
                              <w:rFonts w:cs="Arial"/>
                              <w:sz w:val="28"/>
                            </w:rPr>
                          </w:pPr>
                        </w:p>
                        <w:p w14:paraId="224D3776" w14:textId="77777777" w:rsidR="00D64F91" w:rsidRPr="00CD1C1D" w:rsidRDefault="00D64F91" w:rsidP="0013426F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46775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82.3pt;margin-top:10.85pt;width:324pt;height:30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" filled="f" stroked="f">
              <v:textbox>
                <w:txbxContent>
                  <w:p w14:paraId="40C0C455" w14:textId="2CC678F4" w:rsidR="00D64F91" w:rsidRPr="009728DA" w:rsidRDefault="00D64F91" w:rsidP="004751C9">
                    <w:pPr>
                      <w:jc w:val="right"/>
                      <w:rPr>
                        <w:rFonts w:cs="Arial"/>
                        <w:sz w:val="28"/>
                      </w:rPr>
                    </w:pPr>
                    <w:r>
                      <w:rPr>
                        <w:rFonts w:cs="Arial"/>
                        <w:sz w:val="28"/>
                      </w:rPr>
                      <w:t>Project API Analysis</w:t>
                    </w:r>
                  </w:p>
                  <w:p w14:paraId="3E38C0E7" w14:textId="77777777" w:rsidR="00D64F91" w:rsidRPr="009728DA" w:rsidRDefault="00D64F91" w:rsidP="0013426F">
                    <w:pPr>
                      <w:rPr>
                        <w:rFonts w:cs="Arial"/>
                        <w:sz w:val="28"/>
                      </w:rPr>
                    </w:pPr>
                  </w:p>
                  <w:p w14:paraId="224D3776" w14:textId="77777777" w:rsidR="00D64F91" w:rsidRPr="00CD1C1D" w:rsidRDefault="00D64F91" w:rsidP="0013426F"/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F384DE3" wp14:editId="1E10CDCA">
              <wp:simplePos x="0" y="0"/>
              <wp:positionH relativeFrom="column">
                <wp:posOffset>-933450</wp:posOffset>
              </wp:positionH>
              <wp:positionV relativeFrom="paragraph">
                <wp:posOffset>523240</wp:posOffset>
              </wp:positionV>
              <wp:extent cx="8134350" cy="385445"/>
              <wp:effectExtent l="0" t="0" r="0" b="0"/>
              <wp:wrapNone/>
              <wp:docPr id="7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34350" cy="38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43E6A1" w14:textId="77777777" w:rsidR="00D64F91" w:rsidRPr="009728DA" w:rsidRDefault="00D64F91" w:rsidP="00040B82">
                          <w:pPr>
                            <w:rPr>
                              <w:rFonts w:cs="Arial"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F384DE3" id="Text Box 45" o:spid="_x0000_s1027" type="#_x0000_t202" style="position:absolute;left:0;text-align:left;margin-left:-73.5pt;margin-top:41.2pt;width:640.5pt;height:30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" filled="f" stroked="f">
              <v:textbox>
                <w:txbxContent>
                  <w:p w14:paraId="7143E6A1" w14:textId="77777777" w:rsidR="00D64F91" w:rsidRPr="009728DA" w:rsidRDefault="00D64F91" w:rsidP="00040B82">
                    <w:pPr>
                      <w:rPr>
                        <w:rFonts w:cs="Arial"/>
                        <w:sz w:val="28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C579B4" w14:textId="77777777" w:rsidR="00D64F91" w:rsidRDefault="00D64F91" w:rsidP="0081187B">
    <w:pPr>
      <w:pStyle w:val="Header"/>
      <w:jc w:val="right"/>
      <w:rPr>
        <w:noProof/>
      </w:rPr>
    </w:pPr>
  </w:p>
  <w:p w14:paraId="77DA9640" w14:textId="77777777" w:rsidR="00D64F91" w:rsidRDefault="00D64F91" w:rsidP="004303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C0A29"/>
    <w:multiLevelType w:val="multilevel"/>
    <w:tmpl w:val="02B4F4C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7141AF"/>
    <w:multiLevelType w:val="hybridMultilevel"/>
    <w:tmpl w:val="13E4773C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8BC503D"/>
    <w:multiLevelType w:val="hybridMultilevel"/>
    <w:tmpl w:val="0090DA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70877"/>
    <w:multiLevelType w:val="hybridMultilevel"/>
    <w:tmpl w:val="C556ED76"/>
    <w:lvl w:ilvl="0" w:tplc="1354E050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DC4604"/>
    <w:multiLevelType w:val="hybridMultilevel"/>
    <w:tmpl w:val="BA4CAF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D5462F"/>
    <w:multiLevelType w:val="hybridMultilevel"/>
    <w:tmpl w:val="6C66F5EA"/>
    <w:lvl w:ilvl="0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132E11DA"/>
    <w:multiLevelType w:val="multilevel"/>
    <w:tmpl w:val="02B4F4C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8CC0C30"/>
    <w:multiLevelType w:val="hybridMultilevel"/>
    <w:tmpl w:val="0220DD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192F7C"/>
    <w:multiLevelType w:val="hybridMultilevel"/>
    <w:tmpl w:val="C7CA399E"/>
    <w:lvl w:ilvl="0" w:tplc="400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80" w:hanging="360"/>
      </w:pPr>
      <w:rPr>
        <w:rFonts w:ascii="Wingdings" w:hAnsi="Wingdings" w:hint="default"/>
      </w:rPr>
    </w:lvl>
  </w:abstractNum>
  <w:abstractNum w:abstractNumId="9" w15:restartNumberingAfterBreak="0">
    <w:nsid w:val="1C3D11B6"/>
    <w:multiLevelType w:val="hybridMultilevel"/>
    <w:tmpl w:val="32E4C9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491C17"/>
    <w:multiLevelType w:val="hybridMultilevel"/>
    <w:tmpl w:val="C8AC05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15372"/>
    <w:multiLevelType w:val="hybridMultilevel"/>
    <w:tmpl w:val="340CF910"/>
    <w:lvl w:ilvl="0" w:tplc="4009001B">
      <w:start w:val="1"/>
      <w:numFmt w:val="lowerRoman"/>
      <w:lvlText w:val="%1."/>
      <w:lvlJc w:val="right"/>
      <w:pPr>
        <w:ind w:left="2940" w:hanging="360"/>
      </w:pPr>
    </w:lvl>
    <w:lvl w:ilvl="1" w:tplc="40090019" w:tentative="1">
      <w:start w:val="1"/>
      <w:numFmt w:val="lowerLetter"/>
      <w:lvlText w:val="%2."/>
      <w:lvlJc w:val="left"/>
      <w:pPr>
        <w:ind w:left="3660" w:hanging="360"/>
      </w:pPr>
    </w:lvl>
    <w:lvl w:ilvl="2" w:tplc="4009001B" w:tentative="1">
      <w:start w:val="1"/>
      <w:numFmt w:val="lowerRoman"/>
      <w:lvlText w:val="%3."/>
      <w:lvlJc w:val="right"/>
      <w:pPr>
        <w:ind w:left="4380" w:hanging="180"/>
      </w:pPr>
    </w:lvl>
    <w:lvl w:ilvl="3" w:tplc="4009000F" w:tentative="1">
      <w:start w:val="1"/>
      <w:numFmt w:val="decimal"/>
      <w:lvlText w:val="%4."/>
      <w:lvlJc w:val="left"/>
      <w:pPr>
        <w:ind w:left="5100" w:hanging="360"/>
      </w:pPr>
    </w:lvl>
    <w:lvl w:ilvl="4" w:tplc="40090019" w:tentative="1">
      <w:start w:val="1"/>
      <w:numFmt w:val="lowerLetter"/>
      <w:lvlText w:val="%5."/>
      <w:lvlJc w:val="left"/>
      <w:pPr>
        <w:ind w:left="5820" w:hanging="360"/>
      </w:pPr>
    </w:lvl>
    <w:lvl w:ilvl="5" w:tplc="4009001B" w:tentative="1">
      <w:start w:val="1"/>
      <w:numFmt w:val="lowerRoman"/>
      <w:lvlText w:val="%6."/>
      <w:lvlJc w:val="right"/>
      <w:pPr>
        <w:ind w:left="6540" w:hanging="180"/>
      </w:pPr>
    </w:lvl>
    <w:lvl w:ilvl="6" w:tplc="4009000F" w:tentative="1">
      <w:start w:val="1"/>
      <w:numFmt w:val="decimal"/>
      <w:lvlText w:val="%7."/>
      <w:lvlJc w:val="left"/>
      <w:pPr>
        <w:ind w:left="7260" w:hanging="360"/>
      </w:pPr>
    </w:lvl>
    <w:lvl w:ilvl="7" w:tplc="40090019" w:tentative="1">
      <w:start w:val="1"/>
      <w:numFmt w:val="lowerLetter"/>
      <w:lvlText w:val="%8."/>
      <w:lvlJc w:val="left"/>
      <w:pPr>
        <w:ind w:left="7980" w:hanging="360"/>
      </w:pPr>
    </w:lvl>
    <w:lvl w:ilvl="8" w:tplc="4009001B" w:tentative="1">
      <w:start w:val="1"/>
      <w:numFmt w:val="lowerRoman"/>
      <w:lvlText w:val="%9."/>
      <w:lvlJc w:val="right"/>
      <w:pPr>
        <w:ind w:left="8700" w:hanging="180"/>
      </w:pPr>
    </w:lvl>
  </w:abstractNum>
  <w:abstractNum w:abstractNumId="12" w15:restartNumberingAfterBreak="0">
    <w:nsid w:val="24F61805"/>
    <w:multiLevelType w:val="hybridMultilevel"/>
    <w:tmpl w:val="3D9E2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061C8F"/>
    <w:multiLevelType w:val="hybridMultilevel"/>
    <w:tmpl w:val="8202F190"/>
    <w:lvl w:ilvl="0" w:tplc="55E8322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864A5D"/>
    <w:multiLevelType w:val="hybridMultilevel"/>
    <w:tmpl w:val="53A441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B3121E9"/>
    <w:multiLevelType w:val="hybridMultilevel"/>
    <w:tmpl w:val="6104666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6" w15:restartNumberingAfterBreak="0">
    <w:nsid w:val="2F5A4883"/>
    <w:multiLevelType w:val="hybridMultilevel"/>
    <w:tmpl w:val="3E524A9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5F17BC"/>
    <w:multiLevelType w:val="hybridMultilevel"/>
    <w:tmpl w:val="803A8F62"/>
    <w:lvl w:ilvl="0" w:tplc="4009000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18" w15:restartNumberingAfterBreak="0">
    <w:nsid w:val="334D464F"/>
    <w:multiLevelType w:val="hybridMultilevel"/>
    <w:tmpl w:val="24C05208"/>
    <w:lvl w:ilvl="0" w:tplc="40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80" w:hanging="360"/>
      </w:pPr>
      <w:rPr>
        <w:rFonts w:ascii="Wingdings" w:hAnsi="Wingdings" w:hint="default"/>
      </w:rPr>
    </w:lvl>
  </w:abstractNum>
  <w:abstractNum w:abstractNumId="19" w15:restartNumberingAfterBreak="0">
    <w:nsid w:val="33741621"/>
    <w:multiLevelType w:val="hybridMultilevel"/>
    <w:tmpl w:val="6F78CE1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3F736E3C"/>
    <w:multiLevelType w:val="hybridMultilevel"/>
    <w:tmpl w:val="8D6CD9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3E433D0"/>
    <w:multiLevelType w:val="hybridMultilevel"/>
    <w:tmpl w:val="BFFA8A18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460155D6"/>
    <w:multiLevelType w:val="hybridMultilevel"/>
    <w:tmpl w:val="19F2D2AC"/>
    <w:lvl w:ilvl="0" w:tplc="CCAED69A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460CFD"/>
    <w:multiLevelType w:val="hybridMultilevel"/>
    <w:tmpl w:val="0D8AC2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2F7998"/>
    <w:multiLevelType w:val="hybridMultilevel"/>
    <w:tmpl w:val="35B01578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49E111D8"/>
    <w:multiLevelType w:val="hybridMultilevel"/>
    <w:tmpl w:val="19F2D2AC"/>
    <w:lvl w:ilvl="0" w:tplc="CCAED69A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351FD0"/>
    <w:multiLevelType w:val="hybridMultilevel"/>
    <w:tmpl w:val="56B27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740815"/>
    <w:multiLevelType w:val="hybridMultilevel"/>
    <w:tmpl w:val="7B36663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1C2895"/>
    <w:multiLevelType w:val="hybridMultilevel"/>
    <w:tmpl w:val="874024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EA007B2">
      <w:numFmt w:val="bullet"/>
      <w:lvlText w:val="•"/>
      <w:lvlJc w:val="left"/>
      <w:pPr>
        <w:ind w:left="1440" w:hanging="72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F2568A8"/>
    <w:multiLevelType w:val="hybridMultilevel"/>
    <w:tmpl w:val="1A70A6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9D0156"/>
    <w:multiLevelType w:val="hybridMultilevel"/>
    <w:tmpl w:val="DCD09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A64227"/>
    <w:multiLevelType w:val="hybridMultilevel"/>
    <w:tmpl w:val="340CF910"/>
    <w:lvl w:ilvl="0" w:tplc="4009001B">
      <w:start w:val="1"/>
      <w:numFmt w:val="lowerRoman"/>
      <w:lvlText w:val="%1."/>
      <w:lvlJc w:val="right"/>
      <w:pPr>
        <w:ind w:left="3300" w:hanging="360"/>
      </w:pPr>
    </w:lvl>
    <w:lvl w:ilvl="1" w:tplc="40090019" w:tentative="1">
      <w:start w:val="1"/>
      <w:numFmt w:val="lowerLetter"/>
      <w:lvlText w:val="%2."/>
      <w:lvlJc w:val="left"/>
      <w:pPr>
        <w:ind w:left="4020" w:hanging="360"/>
      </w:pPr>
    </w:lvl>
    <w:lvl w:ilvl="2" w:tplc="4009001B" w:tentative="1">
      <w:start w:val="1"/>
      <w:numFmt w:val="lowerRoman"/>
      <w:lvlText w:val="%3."/>
      <w:lvlJc w:val="right"/>
      <w:pPr>
        <w:ind w:left="4740" w:hanging="180"/>
      </w:pPr>
    </w:lvl>
    <w:lvl w:ilvl="3" w:tplc="4009000F" w:tentative="1">
      <w:start w:val="1"/>
      <w:numFmt w:val="decimal"/>
      <w:lvlText w:val="%4."/>
      <w:lvlJc w:val="left"/>
      <w:pPr>
        <w:ind w:left="5460" w:hanging="360"/>
      </w:pPr>
    </w:lvl>
    <w:lvl w:ilvl="4" w:tplc="40090019" w:tentative="1">
      <w:start w:val="1"/>
      <w:numFmt w:val="lowerLetter"/>
      <w:lvlText w:val="%5."/>
      <w:lvlJc w:val="left"/>
      <w:pPr>
        <w:ind w:left="6180" w:hanging="360"/>
      </w:pPr>
    </w:lvl>
    <w:lvl w:ilvl="5" w:tplc="4009001B" w:tentative="1">
      <w:start w:val="1"/>
      <w:numFmt w:val="lowerRoman"/>
      <w:lvlText w:val="%6."/>
      <w:lvlJc w:val="right"/>
      <w:pPr>
        <w:ind w:left="6900" w:hanging="180"/>
      </w:pPr>
    </w:lvl>
    <w:lvl w:ilvl="6" w:tplc="4009000F" w:tentative="1">
      <w:start w:val="1"/>
      <w:numFmt w:val="decimal"/>
      <w:lvlText w:val="%7."/>
      <w:lvlJc w:val="left"/>
      <w:pPr>
        <w:ind w:left="7620" w:hanging="360"/>
      </w:pPr>
    </w:lvl>
    <w:lvl w:ilvl="7" w:tplc="40090019" w:tentative="1">
      <w:start w:val="1"/>
      <w:numFmt w:val="lowerLetter"/>
      <w:lvlText w:val="%8."/>
      <w:lvlJc w:val="left"/>
      <w:pPr>
        <w:ind w:left="8340" w:hanging="360"/>
      </w:pPr>
    </w:lvl>
    <w:lvl w:ilvl="8" w:tplc="4009001B" w:tentative="1">
      <w:start w:val="1"/>
      <w:numFmt w:val="lowerRoman"/>
      <w:lvlText w:val="%9."/>
      <w:lvlJc w:val="right"/>
      <w:pPr>
        <w:ind w:left="9060" w:hanging="180"/>
      </w:pPr>
    </w:lvl>
  </w:abstractNum>
  <w:abstractNum w:abstractNumId="32" w15:restartNumberingAfterBreak="0">
    <w:nsid w:val="6C5C4187"/>
    <w:multiLevelType w:val="hybridMultilevel"/>
    <w:tmpl w:val="38FED8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FE1533B"/>
    <w:multiLevelType w:val="hybridMultilevel"/>
    <w:tmpl w:val="6DE424B2"/>
    <w:lvl w:ilvl="0" w:tplc="0DBE97E2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A90E1C"/>
    <w:multiLevelType w:val="hybridMultilevel"/>
    <w:tmpl w:val="F244C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1D6A7E"/>
    <w:multiLevelType w:val="multilevel"/>
    <w:tmpl w:val="75C2104A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2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160"/>
      </w:pPr>
      <w:rPr>
        <w:rFonts w:hint="default"/>
      </w:rPr>
    </w:lvl>
  </w:abstractNum>
  <w:abstractNum w:abstractNumId="36" w15:restartNumberingAfterBreak="0">
    <w:nsid w:val="7B3614F3"/>
    <w:multiLevelType w:val="hybridMultilevel"/>
    <w:tmpl w:val="E722B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3C3589"/>
    <w:multiLevelType w:val="hybridMultilevel"/>
    <w:tmpl w:val="2EA4C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5"/>
  </w:num>
  <w:num w:numId="3">
    <w:abstractNumId w:val="22"/>
  </w:num>
  <w:num w:numId="4">
    <w:abstractNumId w:val="28"/>
  </w:num>
  <w:num w:numId="5">
    <w:abstractNumId w:val="27"/>
  </w:num>
  <w:num w:numId="6">
    <w:abstractNumId w:val="9"/>
  </w:num>
  <w:num w:numId="7">
    <w:abstractNumId w:val="10"/>
  </w:num>
  <w:num w:numId="8">
    <w:abstractNumId w:val="2"/>
  </w:num>
  <w:num w:numId="9">
    <w:abstractNumId w:val="23"/>
  </w:num>
  <w:num w:numId="10">
    <w:abstractNumId w:val="14"/>
  </w:num>
  <w:num w:numId="11">
    <w:abstractNumId w:val="32"/>
  </w:num>
  <w:num w:numId="12">
    <w:abstractNumId w:val="29"/>
  </w:num>
  <w:num w:numId="13">
    <w:abstractNumId w:val="34"/>
  </w:num>
  <w:num w:numId="14">
    <w:abstractNumId w:val="37"/>
  </w:num>
  <w:num w:numId="15">
    <w:abstractNumId w:val="13"/>
  </w:num>
  <w:num w:numId="16">
    <w:abstractNumId w:val="7"/>
  </w:num>
  <w:num w:numId="17">
    <w:abstractNumId w:val="3"/>
  </w:num>
  <w:num w:numId="18">
    <w:abstractNumId w:val="26"/>
  </w:num>
  <w:num w:numId="19">
    <w:abstractNumId w:val="16"/>
  </w:num>
  <w:num w:numId="20">
    <w:abstractNumId w:val="0"/>
  </w:num>
  <w:num w:numId="21">
    <w:abstractNumId w:val="12"/>
  </w:num>
  <w:num w:numId="22">
    <w:abstractNumId w:val="0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23">
    <w:abstractNumId w:val="30"/>
  </w:num>
  <w:num w:numId="24">
    <w:abstractNumId w:val="15"/>
  </w:num>
  <w:num w:numId="25">
    <w:abstractNumId w:val="19"/>
  </w:num>
  <w:num w:numId="26">
    <w:abstractNumId w:val="4"/>
  </w:num>
  <w:num w:numId="27">
    <w:abstractNumId w:val="1"/>
  </w:num>
  <w:num w:numId="28">
    <w:abstractNumId w:val="20"/>
  </w:num>
  <w:num w:numId="29">
    <w:abstractNumId w:val="36"/>
  </w:num>
  <w:num w:numId="30">
    <w:abstractNumId w:val="5"/>
  </w:num>
  <w:num w:numId="31">
    <w:abstractNumId w:val="8"/>
  </w:num>
  <w:num w:numId="32">
    <w:abstractNumId w:val="17"/>
  </w:num>
  <w:num w:numId="33">
    <w:abstractNumId w:val="18"/>
  </w:num>
  <w:num w:numId="34">
    <w:abstractNumId w:val="24"/>
  </w:num>
  <w:num w:numId="35">
    <w:abstractNumId w:val="21"/>
  </w:num>
  <w:num w:numId="36">
    <w:abstractNumId w:val="35"/>
  </w:num>
  <w:num w:numId="37">
    <w:abstractNumId w:val="6"/>
  </w:num>
  <w:num w:numId="38">
    <w:abstractNumId w:val="31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8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730"/>
    <w:rsid w:val="00001DF6"/>
    <w:rsid w:val="000035EF"/>
    <w:rsid w:val="00006635"/>
    <w:rsid w:val="000066DB"/>
    <w:rsid w:val="000100CD"/>
    <w:rsid w:val="00020974"/>
    <w:rsid w:val="0002164B"/>
    <w:rsid w:val="00021A6A"/>
    <w:rsid w:val="00021D01"/>
    <w:rsid w:val="00021EE1"/>
    <w:rsid w:val="00027A5B"/>
    <w:rsid w:val="000304A4"/>
    <w:rsid w:val="00032198"/>
    <w:rsid w:val="00036AB4"/>
    <w:rsid w:val="00037026"/>
    <w:rsid w:val="00040B82"/>
    <w:rsid w:val="00050415"/>
    <w:rsid w:val="0005241E"/>
    <w:rsid w:val="00052F0D"/>
    <w:rsid w:val="0005431F"/>
    <w:rsid w:val="00054C95"/>
    <w:rsid w:val="00056EFF"/>
    <w:rsid w:val="00064C3F"/>
    <w:rsid w:val="000660C2"/>
    <w:rsid w:val="00066E60"/>
    <w:rsid w:val="000710FE"/>
    <w:rsid w:val="00073345"/>
    <w:rsid w:val="00074D3C"/>
    <w:rsid w:val="0007625E"/>
    <w:rsid w:val="000779C9"/>
    <w:rsid w:val="00083403"/>
    <w:rsid w:val="000836CE"/>
    <w:rsid w:val="00083922"/>
    <w:rsid w:val="00083E12"/>
    <w:rsid w:val="000846A8"/>
    <w:rsid w:val="000848D6"/>
    <w:rsid w:val="00085AC1"/>
    <w:rsid w:val="000879C4"/>
    <w:rsid w:val="00090262"/>
    <w:rsid w:val="0009165C"/>
    <w:rsid w:val="00091C71"/>
    <w:rsid w:val="00092164"/>
    <w:rsid w:val="00094B13"/>
    <w:rsid w:val="000A1973"/>
    <w:rsid w:val="000A556E"/>
    <w:rsid w:val="000A6A7A"/>
    <w:rsid w:val="000B0201"/>
    <w:rsid w:val="000B02CF"/>
    <w:rsid w:val="000B3358"/>
    <w:rsid w:val="000B7502"/>
    <w:rsid w:val="000B7AFD"/>
    <w:rsid w:val="000C20CD"/>
    <w:rsid w:val="000C4A0C"/>
    <w:rsid w:val="000C7D10"/>
    <w:rsid w:val="000D00BA"/>
    <w:rsid w:val="000D1B77"/>
    <w:rsid w:val="000D5950"/>
    <w:rsid w:val="000E137D"/>
    <w:rsid w:val="000E3CE2"/>
    <w:rsid w:val="000E47BB"/>
    <w:rsid w:val="000E576D"/>
    <w:rsid w:val="000F0E32"/>
    <w:rsid w:val="000F135C"/>
    <w:rsid w:val="000F1EEF"/>
    <w:rsid w:val="000F3E9D"/>
    <w:rsid w:val="000F62EF"/>
    <w:rsid w:val="00103983"/>
    <w:rsid w:val="00105BCC"/>
    <w:rsid w:val="0010626F"/>
    <w:rsid w:val="00107124"/>
    <w:rsid w:val="00110BC2"/>
    <w:rsid w:val="00114776"/>
    <w:rsid w:val="00117884"/>
    <w:rsid w:val="001205D2"/>
    <w:rsid w:val="001223BA"/>
    <w:rsid w:val="00125115"/>
    <w:rsid w:val="0012587A"/>
    <w:rsid w:val="00125B0D"/>
    <w:rsid w:val="00127ABD"/>
    <w:rsid w:val="001341F3"/>
    <w:rsid w:val="0013426F"/>
    <w:rsid w:val="00134F01"/>
    <w:rsid w:val="001512ED"/>
    <w:rsid w:val="00151795"/>
    <w:rsid w:val="00151B49"/>
    <w:rsid w:val="001571DE"/>
    <w:rsid w:val="001625BF"/>
    <w:rsid w:val="00162CF5"/>
    <w:rsid w:val="0017379A"/>
    <w:rsid w:val="00180102"/>
    <w:rsid w:val="0018147E"/>
    <w:rsid w:val="00183A60"/>
    <w:rsid w:val="00184762"/>
    <w:rsid w:val="00184AB9"/>
    <w:rsid w:val="00187DFA"/>
    <w:rsid w:val="00190DCD"/>
    <w:rsid w:val="00192133"/>
    <w:rsid w:val="001966E7"/>
    <w:rsid w:val="001968CF"/>
    <w:rsid w:val="00197066"/>
    <w:rsid w:val="00197767"/>
    <w:rsid w:val="001A1E1B"/>
    <w:rsid w:val="001A410F"/>
    <w:rsid w:val="001A6ACC"/>
    <w:rsid w:val="001B0A89"/>
    <w:rsid w:val="001B5AFA"/>
    <w:rsid w:val="001B666E"/>
    <w:rsid w:val="001C0320"/>
    <w:rsid w:val="001C069F"/>
    <w:rsid w:val="001C6F98"/>
    <w:rsid w:val="001C7703"/>
    <w:rsid w:val="001D0123"/>
    <w:rsid w:val="001D2F31"/>
    <w:rsid w:val="001D727B"/>
    <w:rsid w:val="001D793E"/>
    <w:rsid w:val="001E3B1B"/>
    <w:rsid w:val="001E3B4B"/>
    <w:rsid w:val="001E5A27"/>
    <w:rsid w:val="001E5C7C"/>
    <w:rsid w:val="001E5EBC"/>
    <w:rsid w:val="001F306D"/>
    <w:rsid w:val="001F3AC4"/>
    <w:rsid w:val="001F5793"/>
    <w:rsid w:val="001F6D56"/>
    <w:rsid w:val="00204FEC"/>
    <w:rsid w:val="00207E36"/>
    <w:rsid w:val="002106CD"/>
    <w:rsid w:val="00210D66"/>
    <w:rsid w:val="00211956"/>
    <w:rsid w:val="00212446"/>
    <w:rsid w:val="002132F9"/>
    <w:rsid w:val="002166C4"/>
    <w:rsid w:val="00220DF5"/>
    <w:rsid w:val="00224643"/>
    <w:rsid w:val="00226576"/>
    <w:rsid w:val="0023051A"/>
    <w:rsid w:val="00230A22"/>
    <w:rsid w:val="0023132A"/>
    <w:rsid w:val="0023191F"/>
    <w:rsid w:val="002323A5"/>
    <w:rsid w:val="002323E2"/>
    <w:rsid w:val="00232814"/>
    <w:rsid w:val="00234C25"/>
    <w:rsid w:val="002415BD"/>
    <w:rsid w:val="00242F16"/>
    <w:rsid w:val="00244AEB"/>
    <w:rsid w:val="002459F7"/>
    <w:rsid w:val="00250075"/>
    <w:rsid w:val="002615B7"/>
    <w:rsid w:val="002659F4"/>
    <w:rsid w:val="002664B0"/>
    <w:rsid w:val="00267D8E"/>
    <w:rsid w:val="0027078B"/>
    <w:rsid w:val="00277517"/>
    <w:rsid w:val="00290651"/>
    <w:rsid w:val="00291F0C"/>
    <w:rsid w:val="002959F8"/>
    <w:rsid w:val="00295C30"/>
    <w:rsid w:val="002A31C4"/>
    <w:rsid w:val="002B0659"/>
    <w:rsid w:val="002B0A0A"/>
    <w:rsid w:val="002B1E28"/>
    <w:rsid w:val="002B4544"/>
    <w:rsid w:val="002C129A"/>
    <w:rsid w:val="002C13AA"/>
    <w:rsid w:val="002C1541"/>
    <w:rsid w:val="002C2B50"/>
    <w:rsid w:val="002C3162"/>
    <w:rsid w:val="002C34AF"/>
    <w:rsid w:val="002C45CD"/>
    <w:rsid w:val="002C646F"/>
    <w:rsid w:val="002C7909"/>
    <w:rsid w:val="002C7D34"/>
    <w:rsid w:val="002D162A"/>
    <w:rsid w:val="002D3AD3"/>
    <w:rsid w:val="002D5203"/>
    <w:rsid w:val="002E4C4D"/>
    <w:rsid w:val="002E5EC5"/>
    <w:rsid w:val="002E73E9"/>
    <w:rsid w:val="002F0AE5"/>
    <w:rsid w:val="002F615C"/>
    <w:rsid w:val="00300F27"/>
    <w:rsid w:val="00305368"/>
    <w:rsid w:val="00310BD9"/>
    <w:rsid w:val="0031341C"/>
    <w:rsid w:val="0031350D"/>
    <w:rsid w:val="00314708"/>
    <w:rsid w:val="00314B60"/>
    <w:rsid w:val="003165A2"/>
    <w:rsid w:val="00335290"/>
    <w:rsid w:val="00340C27"/>
    <w:rsid w:val="003445B7"/>
    <w:rsid w:val="00346154"/>
    <w:rsid w:val="00350EFB"/>
    <w:rsid w:val="00351C6F"/>
    <w:rsid w:val="00353C60"/>
    <w:rsid w:val="00357A09"/>
    <w:rsid w:val="00362CEB"/>
    <w:rsid w:val="003642D9"/>
    <w:rsid w:val="0036566B"/>
    <w:rsid w:val="00365AA6"/>
    <w:rsid w:val="00374C83"/>
    <w:rsid w:val="003818C1"/>
    <w:rsid w:val="00384436"/>
    <w:rsid w:val="0039050E"/>
    <w:rsid w:val="00391485"/>
    <w:rsid w:val="00394CCD"/>
    <w:rsid w:val="003969AA"/>
    <w:rsid w:val="003A0B18"/>
    <w:rsid w:val="003A0DC9"/>
    <w:rsid w:val="003A0FDC"/>
    <w:rsid w:val="003A3016"/>
    <w:rsid w:val="003A3EB6"/>
    <w:rsid w:val="003A3EFC"/>
    <w:rsid w:val="003A65A5"/>
    <w:rsid w:val="003B22E1"/>
    <w:rsid w:val="003B6791"/>
    <w:rsid w:val="003B7B55"/>
    <w:rsid w:val="003C0CD2"/>
    <w:rsid w:val="003C2FD0"/>
    <w:rsid w:val="003C353A"/>
    <w:rsid w:val="003C37FA"/>
    <w:rsid w:val="003C39B2"/>
    <w:rsid w:val="003C45E3"/>
    <w:rsid w:val="003C6973"/>
    <w:rsid w:val="003D0BB6"/>
    <w:rsid w:val="003D513B"/>
    <w:rsid w:val="003E2786"/>
    <w:rsid w:val="003E2912"/>
    <w:rsid w:val="003E3115"/>
    <w:rsid w:val="003F2272"/>
    <w:rsid w:val="003F232A"/>
    <w:rsid w:val="003F4A84"/>
    <w:rsid w:val="003F6583"/>
    <w:rsid w:val="003F7265"/>
    <w:rsid w:val="00400704"/>
    <w:rsid w:val="004012BB"/>
    <w:rsid w:val="00403887"/>
    <w:rsid w:val="004041BD"/>
    <w:rsid w:val="004047BF"/>
    <w:rsid w:val="0041103B"/>
    <w:rsid w:val="004116D8"/>
    <w:rsid w:val="00411C02"/>
    <w:rsid w:val="00414493"/>
    <w:rsid w:val="00420CEA"/>
    <w:rsid w:val="00425CA5"/>
    <w:rsid w:val="00426E0F"/>
    <w:rsid w:val="004301C2"/>
    <w:rsid w:val="004303F7"/>
    <w:rsid w:val="00440787"/>
    <w:rsid w:val="00441E5E"/>
    <w:rsid w:val="00442273"/>
    <w:rsid w:val="004502DE"/>
    <w:rsid w:val="00450450"/>
    <w:rsid w:val="004514D7"/>
    <w:rsid w:val="00460443"/>
    <w:rsid w:val="00460730"/>
    <w:rsid w:val="00460F3C"/>
    <w:rsid w:val="00462F0C"/>
    <w:rsid w:val="00462F56"/>
    <w:rsid w:val="0046694D"/>
    <w:rsid w:val="00473000"/>
    <w:rsid w:val="00473A03"/>
    <w:rsid w:val="00474D54"/>
    <w:rsid w:val="004751C9"/>
    <w:rsid w:val="0048796F"/>
    <w:rsid w:val="004939D5"/>
    <w:rsid w:val="0049572A"/>
    <w:rsid w:val="004966C2"/>
    <w:rsid w:val="004A24F3"/>
    <w:rsid w:val="004A46F7"/>
    <w:rsid w:val="004A57FC"/>
    <w:rsid w:val="004A5BE0"/>
    <w:rsid w:val="004B7DD2"/>
    <w:rsid w:val="004C0D8E"/>
    <w:rsid w:val="004C0E61"/>
    <w:rsid w:val="004C2D83"/>
    <w:rsid w:val="004D00DA"/>
    <w:rsid w:val="004D39C8"/>
    <w:rsid w:val="004D4879"/>
    <w:rsid w:val="004E0138"/>
    <w:rsid w:val="004E0D19"/>
    <w:rsid w:val="004F1285"/>
    <w:rsid w:val="004F2A78"/>
    <w:rsid w:val="004F3236"/>
    <w:rsid w:val="004F577F"/>
    <w:rsid w:val="004F580E"/>
    <w:rsid w:val="004F7218"/>
    <w:rsid w:val="00500D4E"/>
    <w:rsid w:val="00503BA8"/>
    <w:rsid w:val="0050444E"/>
    <w:rsid w:val="005055C1"/>
    <w:rsid w:val="00517A57"/>
    <w:rsid w:val="00517C96"/>
    <w:rsid w:val="0052216C"/>
    <w:rsid w:val="0052319E"/>
    <w:rsid w:val="00523818"/>
    <w:rsid w:val="00526AFA"/>
    <w:rsid w:val="00526D49"/>
    <w:rsid w:val="005311C6"/>
    <w:rsid w:val="005313BD"/>
    <w:rsid w:val="00540212"/>
    <w:rsid w:val="00542BAC"/>
    <w:rsid w:val="0054581C"/>
    <w:rsid w:val="00546EFA"/>
    <w:rsid w:val="00553D0B"/>
    <w:rsid w:val="00554709"/>
    <w:rsid w:val="00556E5D"/>
    <w:rsid w:val="0056035B"/>
    <w:rsid w:val="0056218C"/>
    <w:rsid w:val="00562FA0"/>
    <w:rsid w:val="005636AA"/>
    <w:rsid w:val="0056392B"/>
    <w:rsid w:val="005660EF"/>
    <w:rsid w:val="00566113"/>
    <w:rsid w:val="0056756B"/>
    <w:rsid w:val="005710BD"/>
    <w:rsid w:val="00577014"/>
    <w:rsid w:val="00584F25"/>
    <w:rsid w:val="00585EA7"/>
    <w:rsid w:val="00587678"/>
    <w:rsid w:val="005902D9"/>
    <w:rsid w:val="00593426"/>
    <w:rsid w:val="005938B9"/>
    <w:rsid w:val="00594BB2"/>
    <w:rsid w:val="00595335"/>
    <w:rsid w:val="005A02B7"/>
    <w:rsid w:val="005A11FE"/>
    <w:rsid w:val="005A265A"/>
    <w:rsid w:val="005A334E"/>
    <w:rsid w:val="005A398F"/>
    <w:rsid w:val="005A5B69"/>
    <w:rsid w:val="005A5EAF"/>
    <w:rsid w:val="005A686B"/>
    <w:rsid w:val="005B38E7"/>
    <w:rsid w:val="005C0995"/>
    <w:rsid w:val="005C22FC"/>
    <w:rsid w:val="005C339D"/>
    <w:rsid w:val="005C5D4F"/>
    <w:rsid w:val="005C70E7"/>
    <w:rsid w:val="005D009B"/>
    <w:rsid w:val="005D1720"/>
    <w:rsid w:val="005D7D58"/>
    <w:rsid w:val="005E0007"/>
    <w:rsid w:val="005E203A"/>
    <w:rsid w:val="005F0071"/>
    <w:rsid w:val="005F1988"/>
    <w:rsid w:val="005F220F"/>
    <w:rsid w:val="005F4035"/>
    <w:rsid w:val="005F51C2"/>
    <w:rsid w:val="005F688B"/>
    <w:rsid w:val="005F6DB5"/>
    <w:rsid w:val="005F7F5B"/>
    <w:rsid w:val="0060689A"/>
    <w:rsid w:val="00613AA0"/>
    <w:rsid w:val="00614044"/>
    <w:rsid w:val="00615FE4"/>
    <w:rsid w:val="00616033"/>
    <w:rsid w:val="00623218"/>
    <w:rsid w:val="006239AA"/>
    <w:rsid w:val="0062757E"/>
    <w:rsid w:val="00630135"/>
    <w:rsid w:val="00632304"/>
    <w:rsid w:val="00632F65"/>
    <w:rsid w:val="006330D2"/>
    <w:rsid w:val="0063501D"/>
    <w:rsid w:val="0063509E"/>
    <w:rsid w:val="00636508"/>
    <w:rsid w:val="00642E80"/>
    <w:rsid w:val="0064338D"/>
    <w:rsid w:val="00644218"/>
    <w:rsid w:val="00646EB5"/>
    <w:rsid w:val="006537F2"/>
    <w:rsid w:val="00653914"/>
    <w:rsid w:val="00656778"/>
    <w:rsid w:val="00664A1B"/>
    <w:rsid w:val="00667B02"/>
    <w:rsid w:val="006709C0"/>
    <w:rsid w:val="006711AC"/>
    <w:rsid w:val="00671819"/>
    <w:rsid w:val="00674349"/>
    <w:rsid w:val="0067663F"/>
    <w:rsid w:val="00681857"/>
    <w:rsid w:val="006842A1"/>
    <w:rsid w:val="006874AA"/>
    <w:rsid w:val="00687970"/>
    <w:rsid w:val="00687ABC"/>
    <w:rsid w:val="00690141"/>
    <w:rsid w:val="00692D06"/>
    <w:rsid w:val="0069411D"/>
    <w:rsid w:val="006945E6"/>
    <w:rsid w:val="006A151F"/>
    <w:rsid w:val="006A3897"/>
    <w:rsid w:val="006B47CD"/>
    <w:rsid w:val="006B5C7A"/>
    <w:rsid w:val="006B6A44"/>
    <w:rsid w:val="006B739C"/>
    <w:rsid w:val="006C1AC5"/>
    <w:rsid w:val="006C23A6"/>
    <w:rsid w:val="006C49FC"/>
    <w:rsid w:val="006C5E39"/>
    <w:rsid w:val="006C77E5"/>
    <w:rsid w:val="006D399B"/>
    <w:rsid w:val="006D4360"/>
    <w:rsid w:val="006E5449"/>
    <w:rsid w:val="006F1EB0"/>
    <w:rsid w:val="006F32C5"/>
    <w:rsid w:val="006F486A"/>
    <w:rsid w:val="006F52A9"/>
    <w:rsid w:val="006F60E9"/>
    <w:rsid w:val="007038AB"/>
    <w:rsid w:val="00712500"/>
    <w:rsid w:val="007220B7"/>
    <w:rsid w:val="00732CF0"/>
    <w:rsid w:val="00732D67"/>
    <w:rsid w:val="0073558B"/>
    <w:rsid w:val="00745803"/>
    <w:rsid w:val="007472F9"/>
    <w:rsid w:val="00751F1D"/>
    <w:rsid w:val="00753218"/>
    <w:rsid w:val="0075342B"/>
    <w:rsid w:val="00771035"/>
    <w:rsid w:val="007715C9"/>
    <w:rsid w:val="0077184B"/>
    <w:rsid w:val="00771E91"/>
    <w:rsid w:val="0077653C"/>
    <w:rsid w:val="0078093A"/>
    <w:rsid w:val="00784DCA"/>
    <w:rsid w:val="0078741E"/>
    <w:rsid w:val="007912A5"/>
    <w:rsid w:val="00793E6E"/>
    <w:rsid w:val="0079477E"/>
    <w:rsid w:val="007A3435"/>
    <w:rsid w:val="007A382B"/>
    <w:rsid w:val="007A3C73"/>
    <w:rsid w:val="007A4CB2"/>
    <w:rsid w:val="007A4EFA"/>
    <w:rsid w:val="007A5D5A"/>
    <w:rsid w:val="007A6190"/>
    <w:rsid w:val="007A6983"/>
    <w:rsid w:val="007B1874"/>
    <w:rsid w:val="007B25B3"/>
    <w:rsid w:val="007B3467"/>
    <w:rsid w:val="007B3FD9"/>
    <w:rsid w:val="007B482E"/>
    <w:rsid w:val="007C0105"/>
    <w:rsid w:val="007C1DEA"/>
    <w:rsid w:val="007D2616"/>
    <w:rsid w:val="007D4C91"/>
    <w:rsid w:val="007D5DEE"/>
    <w:rsid w:val="007E0F2A"/>
    <w:rsid w:val="007E308C"/>
    <w:rsid w:val="007E412B"/>
    <w:rsid w:val="007E4618"/>
    <w:rsid w:val="007E7908"/>
    <w:rsid w:val="007F5A2C"/>
    <w:rsid w:val="008010FB"/>
    <w:rsid w:val="00806452"/>
    <w:rsid w:val="00810BB0"/>
    <w:rsid w:val="0081187B"/>
    <w:rsid w:val="0081596F"/>
    <w:rsid w:val="00824CC7"/>
    <w:rsid w:val="0082717A"/>
    <w:rsid w:val="00837573"/>
    <w:rsid w:val="00841E22"/>
    <w:rsid w:val="00844090"/>
    <w:rsid w:val="00846D9C"/>
    <w:rsid w:val="008540D4"/>
    <w:rsid w:val="00857ABF"/>
    <w:rsid w:val="008607FD"/>
    <w:rsid w:val="00861415"/>
    <w:rsid w:val="00862FBD"/>
    <w:rsid w:val="00865279"/>
    <w:rsid w:val="00873178"/>
    <w:rsid w:val="00876C01"/>
    <w:rsid w:val="008809B5"/>
    <w:rsid w:val="008814BD"/>
    <w:rsid w:val="00882E3A"/>
    <w:rsid w:val="00883012"/>
    <w:rsid w:val="00891508"/>
    <w:rsid w:val="0089258A"/>
    <w:rsid w:val="00895414"/>
    <w:rsid w:val="008975AB"/>
    <w:rsid w:val="00897744"/>
    <w:rsid w:val="008A5C97"/>
    <w:rsid w:val="008A66A2"/>
    <w:rsid w:val="008A7FAB"/>
    <w:rsid w:val="008B1186"/>
    <w:rsid w:val="008B2136"/>
    <w:rsid w:val="008B68AC"/>
    <w:rsid w:val="008C2058"/>
    <w:rsid w:val="008C2E6E"/>
    <w:rsid w:val="008C38D4"/>
    <w:rsid w:val="008D32DE"/>
    <w:rsid w:val="008D390C"/>
    <w:rsid w:val="008D515C"/>
    <w:rsid w:val="008D5840"/>
    <w:rsid w:val="008D6DDD"/>
    <w:rsid w:val="008E19BD"/>
    <w:rsid w:val="008E3728"/>
    <w:rsid w:val="008E3B8D"/>
    <w:rsid w:val="008E48DB"/>
    <w:rsid w:val="008E5BBE"/>
    <w:rsid w:val="008F002D"/>
    <w:rsid w:val="008F286A"/>
    <w:rsid w:val="008F4056"/>
    <w:rsid w:val="008F7E54"/>
    <w:rsid w:val="009009BA"/>
    <w:rsid w:val="009015BC"/>
    <w:rsid w:val="009022AE"/>
    <w:rsid w:val="009113DB"/>
    <w:rsid w:val="00911791"/>
    <w:rsid w:val="0091273D"/>
    <w:rsid w:val="0091670E"/>
    <w:rsid w:val="00917DE6"/>
    <w:rsid w:val="00920ACF"/>
    <w:rsid w:val="0092207C"/>
    <w:rsid w:val="00924737"/>
    <w:rsid w:val="00925E01"/>
    <w:rsid w:val="00926F99"/>
    <w:rsid w:val="0093028D"/>
    <w:rsid w:val="00933F48"/>
    <w:rsid w:val="00934F18"/>
    <w:rsid w:val="0093630E"/>
    <w:rsid w:val="009364BF"/>
    <w:rsid w:val="00941DC9"/>
    <w:rsid w:val="00944EE4"/>
    <w:rsid w:val="009454CB"/>
    <w:rsid w:val="00957F1C"/>
    <w:rsid w:val="00960137"/>
    <w:rsid w:val="00960782"/>
    <w:rsid w:val="00961684"/>
    <w:rsid w:val="00963EBD"/>
    <w:rsid w:val="00964889"/>
    <w:rsid w:val="009720BE"/>
    <w:rsid w:val="009728DA"/>
    <w:rsid w:val="00972A7B"/>
    <w:rsid w:val="009777CB"/>
    <w:rsid w:val="00981A03"/>
    <w:rsid w:val="00982117"/>
    <w:rsid w:val="009839DA"/>
    <w:rsid w:val="00983E8A"/>
    <w:rsid w:val="009858F3"/>
    <w:rsid w:val="00990B59"/>
    <w:rsid w:val="00992414"/>
    <w:rsid w:val="00992B0C"/>
    <w:rsid w:val="009938BD"/>
    <w:rsid w:val="00993944"/>
    <w:rsid w:val="00993E70"/>
    <w:rsid w:val="0099673F"/>
    <w:rsid w:val="00997134"/>
    <w:rsid w:val="009A074E"/>
    <w:rsid w:val="009A2AF0"/>
    <w:rsid w:val="009A49B8"/>
    <w:rsid w:val="009A5AC0"/>
    <w:rsid w:val="009A7485"/>
    <w:rsid w:val="009B0D7C"/>
    <w:rsid w:val="009B46DE"/>
    <w:rsid w:val="009C314B"/>
    <w:rsid w:val="009C37A4"/>
    <w:rsid w:val="009C4D03"/>
    <w:rsid w:val="009C5696"/>
    <w:rsid w:val="009C5E5F"/>
    <w:rsid w:val="009D057F"/>
    <w:rsid w:val="009D37D6"/>
    <w:rsid w:val="009D48E2"/>
    <w:rsid w:val="009D5CD5"/>
    <w:rsid w:val="009D6C98"/>
    <w:rsid w:val="009D7598"/>
    <w:rsid w:val="009D7819"/>
    <w:rsid w:val="009E4A64"/>
    <w:rsid w:val="009E7684"/>
    <w:rsid w:val="009F3DDE"/>
    <w:rsid w:val="009F5E13"/>
    <w:rsid w:val="009F66FA"/>
    <w:rsid w:val="00A02B7F"/>
    <w:rsid w:val="00A033A5"/>
    <w:rsid w:val="00A0376D"/>
    <w:rsid w:val="00A04D3B"/>
    <w:rsid w:val="00A10196"/>
    <w:rsid w:val="00A111E4"/>
    <w:rsid w:val="00A118EE"/>
    <w:rsid w:val="00A1198D"/>
    <w:rsid w:val="00A12B45"/>
    <w:rsid w:val="00A151F4"/>
    <w:rsid w:val="00A1546D"/>
    <w:rsid w:val="00A20E9B"/>
    <w:rsid w:val="00A21AE2"/>
    <w:rsid w:val="00A23AAB"/>
    <w:rsid w:val="00A23EAD"/>
    <w:rsid w:val="00A26E9C"/>
    <w:rsid w:val="00A276F4"/>
    <w:rsid w:val="00A27CEA"/>
    <w:rsid w:val="00A3053A"/>
    <w:rsid w:val="00A318B9"/>
    <w:rsid w:val="00A329AE"/>
    <w:rsid w:val="00A36068"/>
    <w:rsid w:val="00A37CD7"/>
    <w:rsid w:val="00A4004B"/>
    <w:rsid w:val="00A40D81"/>
    <w:rsid w:val="00A420B2"/>
    <w:rsid w:val="00A431A6"/>
    <w:rsid w:val="00A46928"/>
    <w:rsid w:val="00A47AA6"/>
    <w:rsid w:val="00A55A28"/>
    <w:rsid w:val="00A56945"/>
    <w:rsid w:val="00A572E4"/>
    <w:rsid w:val="00A63961"/>
    <w:rsid w:val="00A63D8F"/>
    <w:rsid w:val="00A67BDA"/>
    <w:rsid w:val="00A67E49"/>
    <w:rsid w:val="00A7327D"/>
    <w:rsid w:val="00A74D85"/>
    <w:rsid w:val="00A77539"/>
    <w:rsid w:val="00A77859"/>
    <w:rsid w:val="00A82ABF"/>
    <w:rsid w:val="00A833AC"/>
    <w:rsid w:val="00A858AC"/>
    <w:rsid w:val="00A914E6"/>
    <w:rsid w:val="00A915C1"/>
    <w:rsid w:val="00A95A32"/>
    <w:rsid w:val="00A95FEB"/>
    <w:rsid w:val="00AA0E08"/>
    <w:rsid w:val="00AA29FC"/>
    <w:rsid w:val="00AA3814"/>
    <w:rsid w:val="00AA550C"/>
    <w:rsid w:val="00AB0976"/>
    <w:rsid w:val="00AC0321"/>
    <w:rsid w:val="00AC0A5A"/>
    <w:rsid w:val="00AC2CAA"/>
    <w:rsid w:val="00AC340A"/>
    <w:rsid w:val="00AC5A08"/>
    <w:rsid w:val="00AC5B69"/>
    <w:rsid w:val="00AC616B"/>
    <w:rsid w:val="00AD0055"/>
    <w:rsid w:val="00AD64AE"/>
    <w:rsid w:val="00AD7390"/>
    <w:rsid w:val="00AE0049"/>
    <w:rsid w:val="00AE4972"/>
    <w:rsid w:val="00AE50EF"/>
    <w:rsid w:val="00AE55BE"/>
    <w:rsid w:val="00AE7CC1"/>
    <w:rsid w:val="00AF165D"/>
    <w:rsid w:val="00AF1B96"/>
    <w:rsid w:val="00AF6B6D"/>
    <w:rsid w:val="00AF784B"/>
    <w:rsid w:val="00AF79EA"/>
    <w:rsid w:val="00B05D25"/>
    <w:rsid w:val="00B10689"/>
    <w:rsid w:val="00B10D2E"/>
    <w:rsid w:val="00B12857"/>
    <w:rsid w:val="00B175C5"/>
    <w:rsid w:val="00B26DF8"/>
    <w:rsid w:val="00B30141"/>
    <w:rsid w:val="00B30B5F"/>
    <w:rsid w:val="00B328E1"/>
    <w:rsid w:val="00B32D5F"/>
    <w:rsid w:val="00B41CFE"/>
    <w:rsid w:val="00B42033"/>
    <w:rsid w:val="00B444D2"/>
    <w:rsid w:val="00B52A43"/>
    <w:rsid w:val="00B536B4"/>
    <w:rsid w:val="00B542A3"/>
    <w:rsid w:val="00B6143A"/>
    <w:rsid w:val="00B61622"/>
    <w:rsid w:val="00B6387B"/>
    <w:rsid w:val="00B641D7"/>
    <w:rsid w:val="00B6445A"/>
    <w:rsid w:val="00B70478"/>
    <w:rsid w:val="00B70B0E"/>
    <w:rsid w:val="00B75B58"/>
    <w:rsid w:val="00B76AF8"/>
    <w:rsid w:val="00B77E66"/>
    <w:rsid w:val="00B81223"/>
    <w:rsid w:val="00B841B2"/>
    <w:rsid w:val="00B86DAB"/>
    <w:rsid w:val="00B921AC"/>
    <w:rsid w:val="00B93665"/>
    <w:rsid w:val="00BA1926"/>
    <w:rsid w:val="00BA3069"/>
    <w:rsid w:val="00BA5928"/>
    <w:rsid w:val="00BB1B35"/>
    <w:rsid w:val="00BB1CCD"/>
    <w:rsid w:val="00BB1DC8"/>
    <w:rsid w:val="00BB1F25"/>
    <w:rsid w:val="00BB5520"/>
    <w:rsid w:val="00BB6B15"/>
    <w:rsid w:val="00BB7AC0"/>
    <w:rsid w:val="00BB7E81"/>
    <w:rsid w:val="00BC20E5"/>
    <w:rsid w:val="00BC3E31"/>
    <w:rsid w:val="00BC63F0"/>
    <w:rsid w:val="00BD78BD"/>
    <w:rsid w:val="00BF22C6"/>
    <w:rsid w:val="00BF3FD0"/>
    <w:rsid w:val="00BF556F"/>
    <w:rsid w:val="00BF57FD"/>
    <w:rsid w:val="00BF76B7"/>
    <w:rsid w:val="00C01567"/>
    <w:rsid w:val="00C02997"/>
    <w:rsid w:val="00C04FAE"/>
    <w:rsid w:val="00C139BA"/>
    <w:rsid w:val="00C21551"/>
    <w:rsid w:val="00C24F4B"/>
    <w:rsid w:val="00C32DDB"/>
    <w:rsid w:val="00C340F8"/>
    <w:rsid w:val="00C342F5"/>
    <w:rsid w:val="00C343A9"/>
    <w:rsid w:val="00C35CBD"/>
    <w:rsid w:val="00C407A4"/>
    <w:rsid w:val="00C408CF"/>
    <w:rsid w:val="00C54661"/>
    <w:rsid w:val="00C56CE8"/>
    <w:rsid w:val="00C620FA"/>
    <w:rsid w:val="00C63CE1"/>
    <w:rsid w:val="00C64A47"/>
    <w:rsid w:val="00C65367"/>
    <w:rsid w:val="00C717A4"/>
    <w:rsid w:val="00C72647"/>
    <w:rsid w:val="00C72BF1"/>
    <w:rsid w:val="00C72F40"/>
    <w:rsid w:val="00C76525"/>
    <w:rsid w:val="00C76FCF"/>
    <w:rsid w:val="00C83F70"/>
    <w:rsid w:val="00C91514"/>
    <w:rsid w:val="00C919A9"/>
    <w:rsid w:val="00C9214C"/>
    <w:rsid w:val="00C92AA6"/>
    <w:rsid w:val="00C9791B"/>
    <w:rsid w:val="00CA0FD3"/>
    <w:rsid w:val="00CA704C"/>
    <w:rsid w:val="00CA7D1C"/>
    <w:rsid w:val="00CB1075"/>
    <w:rsid w:val="00CB1E4F"/>
    <w:rsid w:val="00CB2AB4"/>
    <w:rsid w:val="00CB4FCF"/>
    <w:rsid w:val="00CB6025"/>
    <w:rsid w:val="00CC1AB6"/>
    <w:rsid w:val="00CC2BB4"/>
    <w:rsid w:val="00CC427C"/>
    <w:rsid w:val="00CD0587"/>
    <w:rsid w:val="00CD1C1D"/>
    <w:rsid w:val="00CD6D04"/>
    <w:rsid w:val="00CD6DDD"/>
    <w:rsid w:val="00CE02CA"/>
    <w:rsid w:val="00CE2DED"/>
    <w:rsid w:val="00CE6BC5"/>
    <w:rsid w:val="00CF4F6A"/>
    <w:rsid w:val="00CF7CD2"/>
    <w:rsid w:val="00D0068F"/>
    <w:rsid w:val="00D033E6"/>
    <w:rsid w:val="00D10B85"/>
    <w:rsid w:val="00D116CF"/>
    <w:rsid w:val="00D12A89"/>
    <w:rsid w:val="00D13CD5"/>
    <w:rsid w:val="00D1561C"/>
    <w:rsid w:val="00D15CD7"/>
    <w:rsid w:val="00D16340"/>
    <w:rsid w:val="00D1647D"/>
    <w:rsid w:val="00D2182C"/>
    <w:rsid w:val="00D22313"/>
    <w:rsid w:val="00D27686"/>
    <w:rsid w:val="00D4571C"/>
    <w:rsid w:val="00D45DDD"/>
    <w:rsid w:val="00D461E0"/>
    <w:rsid w:val="00D51777"/>
    <w:rsid w:val="00D52EB1"/>
    <w:rsid w:val="00D53B88"/>
    <w:rsid w:val="00D5423B"/>
    <w:rsid w:val="00D61A63"/>
    <w:rsid w:val="00D64F91"/>
    <w:rsid w:val="00D70F89"/>
    <w:rsid w:val="00D73090"/>
    <w:rsid w:val="00D74727"/>
    <w:rsid w:val="00D755FC"/>
    <w:rsid w:val="00D7778F"/>
    <w:rsid w:val="00D847BA"/>
    <w:rsid w:val="00D85DCC"/>
    <w:rsid w:val="00D87336"/>
    <w:rsid w:val="00D91EC2"/>
    <w:rsid w:val="00D97EA1"/>
    <w:rsid w:val="00DA1F63"/>
    <w:rsid w:val="00DA4759"/>
    <w:rsid w:val="00DA4C3B"/>
    <w:rsid w:val="00DA73E3"/>
    <w:rsid w:val="00DA7D64"/>
    <w:rsid w:val="00DB0093"/>
    <w:rsid w:val="00DB09E4"/>
    <w:rsid w:val="00DB514E"/>
    <w:rsid w:val="00DC2CDC"/>
    <w:rsid w:val="00DC5338"/>
    <w:rsid w:val="00DD19E0"/>
    <w:rsid w:val="00DD285D"/>
    <w:rsid w:val="00DD4437"/>
    <w:rsid w:val="00DE040C"/>
    <w:rsid w:val="00DE1247"/>
    <w:rsid w:val="00DE1649"/>
    <w:rsid w:val="00DE293E"/>
    <w:rsid w:val="00DE4235"/>
    <w:rsid w:val="00DE46BA"/>
    <w:rsid w:val="00DE5944"/>
    <w:rsid w:val="00DF48EA"/>
    <w:rsid w:val="00DF7268"/>
    <w:rsid w:val="00DF74FB"/>
    <w:rsid w:val="00E019A4"/>
    <w:rsid w:val="00E04130"/>
    <w:rsid w:val="00E05E03"/>
    <w:rsid w:val="00E17274"/>
    <w:rsid w:val="00E265EA"/>
    <w:rsid w:val="00E269A0"/>
    <w:rsid w:val="00E31021"/>
    <w:rsid w:val="00E34BA6"/>
    <w:rsid w:val="00E35D75"/>
    <w:rsid w:val="00E361F2"/>
    <w:rsid w:val="00E367CC"/>
    <w:rsid w:val="00E37532"/>
    <w:rsid w:val="00E46361"/>
    <w:rsid w:val="00E50F9D"/>
    <w:rsid w:val="00E5116A"/>
    <w:rsid w:val="00E525A0"/>
    <w:rsid w:val="00E52650"/>
    <w:rsid w:val="00E54C44"/>
    <w:rsid w:val="00E602C1"/>
    <w:rsid w:val="00E60A28"/>
    <w:rsid w:val="00E62465"/>
    <w:rsid w:val="00E62D3C"/>
    <w:rsid w:val="00E63B01"/>
    <w:rsid w:val="00E67E38"/>
    <w:rsid w:val="00E70C6B"/>
    <w:rsid w:val="00E7117E"/>
    <w:rsid w:val="00E73146"/>
    <w:rsid w:val="00E7622E"/>
    <w:rsid w:val="00E8107D"/>
    <w:rsid w:val="00E84891"/>
    <w:rsid w:val="00E862E1"/>
    <w:rsid w:val="00E86E02"/>
    <w:rsid w:val="00E93D3B"/>
    <w:rsid w:val="00E96B73"/>
    <w:rsid w:val="00E97BB7"/>
    <w:rsid w:val="00EA1825"/>
    <w:rsid w:val="00EA4E12"/>
    <w:rsid w:val="00EA6799"/>
    <w:rsid w:val="00EB0E0A"/>
    <w:rsid w:val="00EB26A8"/>
    <w:rsid w:val="00EB2D12"/>
    <w:rsid w:val="00EB34C4"/>
    <w:rsid w:val="00EB751B"/>
    <w:rsid w:val="00EC115C"/>
    <w:rsid w:val="00ED25C7"/>
    <w:rsid w:val="00ED29B9"/>
    <w:rsid w:val="00ED4709"/>
    <w:rsid w:val="00ED628F"/>
    <w:rsid w:val="00ED7D65"/>
    <w:rsid w:val="00EE2FD6"/>
    <w:rsid w:val="00EE79FB"/>
    <w:rsid w:val="00EF43E1"/>
    <w:rsid w:val="00EF71E6"/>
    <w:rsid w:val="00EF7B10"/>
    <w:rsid w:val="00F02181"/>
    <w:rsid w:val="00F06676"/>
    <w:rsid w:val="00F07038"/>
    <w:rsid w:val="00F106DB"/>
    <w:rsid w:val="00F147AD"/>
    <w:rsid w:val="00F26CDE"/>
    <w:rsid w:val="00F31EBA"/>
    <w:rsid w:val="00F32A17"/>
    <w:rsid w:val="00F32FCD"/>
    <w:rsid w:val="00F3320C"/>
    <w:rsid w:val="00F34526"/>
    <w:rsid w:val="00F46519"/>
    <w:rsid w:val="00F472D2"/>
    <w:rsid w:val="00F47A46"/>
    <w:rsid w:val="00F47CB9"/>
    <w:rsid w:val="00F5684B"/>
    <w:rsid w:val="00F5729D"/>
    <w:rsid w:val="00F5733A"/>
    <w:rsid w:val="00F60EAE"/>
    <w:rsid w:val="00F618E3"/>
    <w:rsid w:val="00F630E8"/>
    <w:rsid w:val="00F70069"/>
    <w:rsid w:val="00F70C3C"/>
    <w:rsid w:val="00F7196D"/>
    <w:rsid w:val="00F71AB0"/>
    <w:rsid w:val="00F72954"/>
    <w:rsid w:val="00F736AD"/>
    <w:rsid w:val="00F73817"/>
    <w:rsid w:val="00F738A5"/>
    <w:rsid w:val="00F80189"/>
    <w:rsid w:val="00F8126E"/>
    <w:rsid w:val="00F8214D"/>
    <w:rsid w:val="00F86C29"/>
    <w:rsid w:val="00F90C32"/>
    <w:rsid w:val="00F90FDB"/>
    <w:rsid w:val="00F921D1"/>
    <w:rsid w:val="00F94234"/>
    <w:rsid w:val="00F958CA"/>
    <w:rsid w:val="00F95DE6"/>
    <w:rsid w:val="00FA10E3"/>
    <w:rsid w:val="00FA3650"/>
    <w:rsid w:val="00FA3AA7"/>
    <w:rsid w:val="00FA56E9"/>
    <w:rsid w:val="00FA65EC"/>
    <w:rsid w:val="00FB0CCD"/>
    <w:rsid w:val="00FB66E9"/>
    <w:rsid w:val="00FC4F3C"/>
    <w:rsid w:val="00FC5230"/>
    <w:rsid w:val="00FC6B05"/>
    <w:rsid w:val="00FC6C2B"/>
    <w:rsid w:val="00FD1778"/>
    <w:rsid w:val="00FD2F22"/>
    <w:rsid w:val="00FD6233"/>
    <w:rsid w:val="00FD7A76"/>
    <w:rsid w:val="00FE1468"/>
    <w:rsid w:val="00FE36C5"/>
    <w:rsid w:val="00FE4836"/>
    <w:rsid w:val="00FF2377"/>
    <w:rsid w:val="00FF6CDA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/>
    <o:shapelayout v:ext="edit">
      <o:idmap v:ext="edit" data="1"/>
    </o:shapelayout>
  </w:shapeDefaults>
  <w:decimalSymbol w:val="."/>
  <w:listSeparator w:val=","/>
  <w14:docId w14:val="79B8E31E"/>
  <w15:docId w15:val="{28E8E302-0619-43B6-AE3E-8F149D538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Times New Roman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218"/>
    <w:pPr>
      <w:spacing w:after="100" w:line="360" w:lineRule="auto"/>
      <w:jc w:val="both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1988"/>
    <w:pPr>
      <w:keepNext/>
      <w:keepLines/>
      <w:spacing w:before="120" w:after="120"/>
      <w:outlineLvl w:val="0"/>
    </w:pPr>
    <w:rPr>
      <w:b/>
      <w:bCs/>
      <w:caps/>
      <w:color w:val="889147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4EE4"/>
    <w:pPr>
      <w:keepNext/>
      <w:keepLines/>
      <w:spacing w:before="200"/>
      <w:outlineLvl w:val="1"/>
    </w:pPr>
    <w:rPr>
      <w:b/>
      <w:bCs/>
      <w:caps/>
      <w:color w:val="889147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4EE4"/>
    <w:pPr>
      <w:keepNext/>
      <w:keepLines/>
      <w:spacing w:before="200"/>
      <w:outlineLvl w:val="2"/>
    </w:pPr>
    <w:rPr>
      <w:b/>
      <w:bCs/>
      <w:color w:val="88914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EE4"/>
    <w:pPr>
      <w:keepNext/>
      <w:keepLines/>
      <w:spacing w:before="200"/>
      <w:outlineLvl w:val="3"/>
    </w:pPr>
    <w:rPr>
      <w:b/>
      <w:bCs/>
      <w:i/>
      <w:iCs/>
      <w:color w:val="889147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7CEA"/>
    <w:pPr>
      <w:keepNext/>
      <w:keepLines/>
      <w:spacing w:before="200"/>
      <w:outlineLvl w:val="4"/>
    </w:pPr>
    <w:rPr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7CEA"/>
    <w:pPr>
      <w:keepNext/>
      <w:keepLines/>
      <w:spacing w:before="200"/>
      <w:outlineLvl w:val="5"/>
    </w:pPr>
    <w:rPr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7CEA"/>
    <w:pPr>
      <w:keepNext/>
      <w:keepLines/>
      <w:spacing w:before="200"/>
      <w:outlineLvl w:val="6"/>
    </w:pPr>
    <w:rPr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7CEA"/>
    <w:pPr>
      <w:keepNext/>
      <w:keepLines/>
      <w:spacing w:before="200"/>
      <w:outlineLvl w:val="7"/>
    </w:pPr>
    <w:rPr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7CEA"/>
    <w:pPr>
      <w:keepNext/>
      <w:keepLines/>
      <w:spacing w:before="200"/>
      <w:outlineLvl w:val="8"/>
    </w:pPr>
    <w:rPr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10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0BD"/>
  </w:style>
  <w:style w:type="paragraph" w:styleId="Footer">
    <w:name w:val="footer"/>
    <w:basedOn w:val="Normal"/>
    <w:link w:val="FooterChar"/>
    <w:uiPriority w:val="99"/>
    <w:unhideWhenUsed/>
    <w:rsid w:val="005710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0BD"/>
  </w:style>
  <w:style w:type="paragraph" w:styleId="BalloonText">
    <w:name w:val="Balloon Text"/>
    <w:basedOn w:val="Normal"/>
    <w:link w:val="BalloonTextChar"/>
    <w:uiPriority w:val="99"/>
    <w:semiHidden/>
    <w:unhideWhenUsed/>
    <w:rsid w:val="005710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710BD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C63F0"/>
    <w:pPr>
      <w:spacing w:after="100" w:line="360" w:lineRule="auto"/>
      <w:jc w:val="both"/>
    </w:pPr>
    <w:rPr>
      <w:sz w:val="22"/>
      <w:szCs w:val="22"/>
      <w:lang w:bidi="en-US"/>
    </w:rPr>
  </w:style>
  <w:style w:type="character" w:customStyle="1" w:styleId="NoSpacingChar">
    <w:name w:val="No Spacing Char"/>
    <w:link w:val="NoSpacing"/>
    <w:uiPriority w:val="1"/>
    <w:rsid w:val="00BC63F0"/>
    <w:rPr>
      <w:rFonts w:ascii="Arial" w:hAnsi="Arial"/>
    </w:rPr>
  </w:style>
  <w:style w:type="character" w:styleId="Emphasis">
    <w:name w:val="Emphasis"/>
    <w:uiPriority w:val="20"/>
    <w:qFormat/>
    <w:rsid w:val="00964889"/>
    <w:rPr>
      <w:rFonts w:ascii="Arial" w:hAnsi="Arial"/>
      <w:i/>
      <w:iCs/>
    </w:rPr>
  </w:style>
  <w:style w:type="paragraph" w:styleId="ListParagraph">
    <w:name w:val="List Paragraph"/>
    <w:basedOn w:val="Normal"/>
    <w:uiPriority w:val="34"/>
    <w:qFormat/>
    <w:rsid w:val="00A27CEA"/>
    <w:pPr>
      <w:ind w:left="720"/>
      <w:contextualSpacing/>
    </w:pPr>
  </w:style>
  <w:style w:type="paragraph" w:customStyle="1" w:styleId="NewletterBodyText">
    <w:name w:val="Newletter Body Text"/>
    <w:basedOn w:val="Normal"/>
    <w:rsid w:val="006945E6"/>
    <w:pPr>
      <w:spacing w:after="130" w:line="260" w:lineRule="exact"/>
      <w:ind w:left="144" w:right="144"/>
    </w:pPr>
    <w:rPr>
      <w:rFonts w:ascii="Calibri" w:eastAsia="Calibri" w:hAnsi="Calibri"/>
      <w:sz w:val="17"/>
    </w:rPr>
  </w:style>
  <w:style w:type="character" w:customStyle="1" w:styleId="Heading1Char">
    <w:name w:val="Heading 1 Char"/>
    <w:link w:val="Heading1"/>
    <w:uiPriority w:val="9"/>
    <w:rsid w:val="005F1988"/>
    <w:rPr>
      <w:rFonts w:ascii="Arial" w:eastAsia="Times New Roman" w:hAnsi="Arial" w:cs="Times New Roman"/>
      <w:b/>
      <w:bCs/>
      <w:caps/>
      <w:color w:val="889147"/>
      <w:sz w:val="28"/>
      <w:szCs w:val="28"/>
    </w:rPr>
  </w:style>
  <w:style w:type="character" w:customStyle="1" w:styleId="Heading3Char">
    <w:name w:val="Heading 3 Char"/>
    <w:link w:val="Heading3"/>
    <w:uiPriority w:val="9"/>
    <w:rsid w:val="00944EE4"/>
    <w:rPr>
      <w:rFonts w:ascii="Arial" w:eastAsia="Times New Roman" w:hAnsi="Arial" w:cs="Times New Roman"/>
      <w:b/>
      <w:bCs/>
      <w:color w:val="889147"/>
    </w:rPr>
  </w:style>
  <w:style w:type="character" w:customStyle="1" w:styleId="RFPoutline2">
    <w:name w:val="RFP outline 2"/>
    <w:basedOn w:val="DefaultParagraphFont"/>
    <w:rsid w:val="008E3B8D"/>
  </w:style>
  <w:style w:type="character" w:customStyle="1" w:styleId="Heading2Char">
    <w:name w:val="Heading 2 Char"/>
    <w:link w:val="Heading2"/>
    <w:uiPriority w:val="9"/>
    <w:rsid w:val="00944EE4"/>
    <w:rPr>
      <w:rFonts w:ascii="Arial" w:eastAsia="Times New Roman" w:hAnsi="Arial" w:cs="Times New Roman"/>
      <w:b/>
      <w:bCs/>
      <w:caps/>
      <w:color w:val="889147"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944EE4"/>
    <w:rPr>
      <w:rFonts w:ascii="Arial" w:eastAsia="Times New Roman" w:hAnsi="Arial" w:cs="Times New Roman"/>
      <w:b/>
      <w:bCs/>
      <w:i/>
      <w:iCs/>
      <w:color w:val="889147"/>
    </w:rPr>
  </w:style>
  <w:style w:type="character" w:customStyle="1" w:styleId="Heading5Char">
    <w:name w:val="Heading 5 Char"/>
    <w:link w:val="Heading5"/>
    <w:uiPriority w:val="9"/>
    <w:rsid w:val="00A27CEA"/>
    <w:rPr>
      <w:rFonts w:ascii="Arial" w:eastAsia="Times New Roman" w:hAnsi="Arial" w:cs="Times New Roman"/>
      <w:color w:val="243F60"/>
    </w:rPr>
  </w:style>
  <w:style w:type="character" w:customStyle="1" w:styleId="Heading6Char">
    <w:name w:val="Heading 6 Char"/>
    <w:link w:val="Heading6"/>
    <w:uiPriority w:val="9"/>
    <w:rsid w:val="00A27CEA"/>
    <w:rPr>
      <w:rFonts w:ascii="Arial" w:eastAsia="Times New Roman" w:hAnsi="Arial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rsid w:val="00A27CEA"/>
    <w:rPr>
      <w:rFonts w:ascii="Arial" w:eastAsia="Times New Roman" w:hAnsi="Arial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rsid w:val="00A27CEA"/>
    <w:rPr>
      <w:rFonts w:ascii="Arial" w:eastAsia="Times New Roman" w:hAnsi="Arial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rsid w:val="00A27CEA"/>
    <w:rPr>
      <w:rFonts w:ascii="Arial" w:eastAsia="Times New Roman" w:hAnsi="Arial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44EE4"/>
    <w:rPr>
      <w:b/>
      <w:bCs/>
      <w:color w:val="889147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C63F0"/>
    <w:pPr>
      <w:pBdr>
        <w:bottom w:val="single" w:sz="8" w:space="4" w:color="4F81BD"/>
      </w:pBdr>
      <w:spacing w:after="300"/>
      <w:contextualSpacing/>
    </w:pPr>
    <w:rPr>
      <w:caps/>
      <w:color w:val="000000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BC63F0"/>
    <w:rPr>
      <w:rFonts w:ascii="Arial" w:eastAsia="Times New Roman" w:hAnsi="Arial" w:cs="Times New Roman"/>
      <w:caps/>
      <w:color w:val="000000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7CEA"/>
    <w:pPr>
      <w:numPr>
        <w:ilvl w:val="1"/>
      </w:numPr>
    </w:pPr>
    <w:rPr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A27CEA"/>
    <w:rPr>
      <w:rFonts w:ascii="Arial" w:eastAsia="Times New Roman" w:hAnsi="Arial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uiPriority w:val="22"/>
    <w:qFormat/>
    <w:rsid w:val="00A27CEA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27CEA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A27CEA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7CEA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A27CEA"/>
    <w:rPr>
      <w:b/>
      <w:bCs/>
      <w:i/>
      <w:iCs/>
      <w:color w:val="4F81BD"/>
    </w:rPr>
  </w:style>
  <w:style w:type="character" w:styleId="SubtleEmphasis">
    <w:name w:val="Subtle Emphasis"/>
    <w:uiPriority w:val="19"/>
    <w:qFormat/>
    <w:rsid w:val="00A27CEA"/>
    <w:rPr>
      <w:i/>
      <w:iCs/>
      <w:color w:val="808080"/>
    </w:rPr>
  </w:style>
  <w:style w:type="character" w:styleId="IntenseEmphasis">
    <w:name w:val="Intense Emphasis"/>
    <w:uiPriority w:val="21"/>
    <w:qFormat/>
    <w:rsid w:val="00A27CEA"/>
    <w:rPr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A27CEA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A27CEA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BC63F0"/>
    <w:rPr>
      <w:rFonts w:ascii="Arial" w:hAnsi="Arial"/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27CE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56E5D"/>
    <w:pPr>
      <w:tabs>
        <w:tab w:val="left" w:pos="440"/>
        <w:tab w:val="right" w:leader="dot" w:pos="998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1F5793"/>
    <w:pPr>
      <w:ind w:left="220"/>
    </w:pPr>
  </w:style>
  <w:style w:type="character" w:styleId="Hyperlink">
    <w:name w:val="Hyperlink"/>
    <w:uiPriority w:val="99"/>
    <w:unhideWhenUsed/>
    <w:rsid w:val="001F5793"/>
    <w:rPr>
      <w:color w:val="0000FF"/>
      <w:u w:val="single"/>
    </w:rPr>
  </w:style>
  <w:style w:type="table" w:styleId="TableGrid">
    <w:name w:val="Table Grid"/>
    <w:basedOn w:val="TableNormal"/>
    <w:uiPriority w:val="39"/>
    <w:rsid w:val="001F579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964889"/>
    <w:pPr>
      <w:spacing w:after="120"/>
    </w:pPr>
    <w:rPr>
      <w:rFonts w:eastAsia="Arial"/>
      <w:lang w:bidi="ar-SA"/>
    </w:rPr>
  </w:style>
  <w:style w:type="character" w:customStyle="1" w:styleId="BodyTextChar">
    <w:name w:val="Body Text Char"/>
    <w:link w:val="BodyText"/>
    <w:uiPriority w:val="99"/>
    <w:rsid w:val="00964889"/>
    <w:rPr>
      <w:rFonts w:ascii="Arial" w:eastAsia="Arial" w:hAnsi="Arial"/>
      <w:lang w:bidi="ar-SA"/>
    </w:rPr>
  </w:style>
  <w:style w:type="paragraph" w:customStyle="1" w:styleId="TableofContentsHeading">
    <w:name w:val="Table of Contents Heading"/>
    <w:link w:val="TableofContentsHeadingChar"/>
    <w:qFormat/>
    <w:rsid w:val="00944EE4"/>
    <w:pPr>
      <w:pBdr>
        <w:bottom w:val="single" w:sz="4" w:space="1" w:color="EEECE1"/>
      </w:pBdr>
      <w:spacing w:after="100" w:line="360" w:lineRule="auto"/>
      <w:jc w:val="both"/>
    </w:pPr>
    <w:rPr>
      <w:bCs/>
      <w:caps/>
      <w:color w:val="889147"/>
      <w:sz w:val="36"/>
      <w:szCs w:val="28"/>
    </w:rPr>
  </w:style>
  <w:style w:type="character" w:customStyle="1" w:styleId="TableofContentsHeadingChar">
    <w:name w:val="Table of Contents Heading Char"/>
    <w:link w:val="TableofContentsHeading"/>
    <w:rsid w:val="00944EE4"/>
    <w:rPr>
      <w:rFonts w:ascii="Arial" w:eastAsia="Times New Roman" w:hAnsi="Arial" w:cs="Times New Roman"/>
      <w:b w:val="0"/>
      <w:bCs/>
      <w:caps/>
      <w:color w:val="889147"/>
      <w:sz w:val="36"/>
      <w:szCs w:val="28"/>
      <w:lang w:bidi="ar-SA"/>
    </w:rPr>
  </w:style>
  <w:style w:type="paragraph" w:styleId="TableofFigures">
    <w:name w:val="table of figures"/>
    <w:basedOn w:val="Normal"/>
    <w:next w:val="Normal"/>
    <w:uiPriority w:val="99"/>
    <w:unhideWhenUsed/>
    <w:rsid w:val="001F5793"/>
    <w:rPr>
      <w:rFonts w:eastAsia="Arial"/>
      <w:lang w:bidi="ar-SA"/>
    </w:rPr>
  </w:style>
  <w:style w:type="character" w:styleId="PageNumber">
    <w:name w:val="page number"/>
    <w:basedOn w:val="DefaultParagraphFont"/>
    <w:uiPriority w:val="99"/>
    <w:semiHidden/>
    <w:unhideWhenUsed/>
    <w:rsid w:val="00944EE4"/>
  </w:style>
  <w:style w:type="paragraph" w:styleId="EndnoteText">
    <w:name w:val="endnote text"/>
    <w:basedOn w:val="Normal"/>
    <w:link w:val="EndnoteTextChar"/>
    <w:uiPriority w:val="99"/>
    <w:semiHidden/>
    <w:unhideWhenUsed/>
    <w:rsid w:val="00D847BA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D847BA"/>
    <w:rPr>
      <w:lang w:bidi="en-US"/>
    </w:rPr>
  </w:style>
  <w:style w:type="character" w:styleId="EndnoteReference">
    <w:name w:val="endnote reference"/>
    <w:uiPriority w:val="99"/>
    <w:semiHidden/>
    <w:unhideWhenUsed/>
    <w:rsid w:val="00D847B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9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8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9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8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3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4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webSettings" Target="webSetting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Internal-Projects\HRMS\Docs\HRMS%20-%20Technical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2011-01-12T00:00:00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f5efec56-a3e5-474c-b1c4-a1e39c3a2a7d">7V7HDZ5JRX2H-603730288-8054</_dlc_DocId>
    <_dlc_DocIdUrl xmlns="f5efec56-a3e5-474c-b1c4-a1e39c3a2a7d">
      <Url>https://senecaglobal.sharepoint.com/sites/FileServer/_layouts/15/DocIdRedir.aspx?ID=7V7HDZ5JRX2H-603730288-8054</Url>
      <Description>7V7HDZ5JRX2H-603730288-8054</Description>
    </_dlc_DocIdUrl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9B578CD5ADEC41A3C9D85A049D5EBD" ma:contentTypeVersion="8" ma:contentTypeDescription="Create a new document." ma:contentTypeScope="" ma:versionID="32761ccc5d2c752356034e1ea730982a">
  <xsd:schema xmlns:xsd="http://www.w3.org/2001/XMLSchema" xmlns:xs="http://www.w3.org/2001/XMLSchema" xmlns:p="http://schemas.microsoft.com/office/2006/metadata/properties" xmlns:ns2="f5efec56-a3e5-474c-b1c4-a1e39c3a2a7d" xmlns:ns3="3e6338ac-d3f9-4b49-af51-92b76c425ce9" targetNamespace="http://schemas.microsoft.com/office/2006/metadata/properties" ma:root="true" ma:fieldsID="8a7457f65d2236535029429b5246dfbc" ns2:_="" ns3:_="">
    <xsd:import namespace="f5efec56-a3e5-474c-b1c4-a1e39c3a2a7d"/>
    <xsd:import namespace="3e6338ac-d3f9-4b49-af51-92b76c425ce9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2:SharedWithUsers" minOccurs="0"/>
                <xsd:element ref="ns2:SharedWithDetail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efec56-a3e5-474c-b1c4-a1e39c3a2a7d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6338ac-d3f9-4b49-af51-92b76c425c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CDC991-55AF-40F2-A1E6-4318F0A5A259}">
  <ds:schemaRefs>
    <ds:schemaRef ds:uri="http://schemas.microsoft.com/office/2006/metadata/properties"/>
    <ds:schemaRef ds:uri="http://schemas.microsoft.com/office/infopath/2007/PartnerControls"/>
    <ds:schemaRef ds:uri="f5efec56-a3e5-474c-b1c4-a1e39c3a2a7d"/>
  </ds:schemaRefs>
</ds:datastoreItem>
</file>

<file path=customXml/itemProps3.xml><?xml version="1.0" encoding="utf-8"?>
<ds:datastoreItem xmlns:ds="http://schemas.openxmlformats.org/officeDocument/2006/customXml" ds:itemID="{04776EBB-E991-46A7-80B4-14DF0B880E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efec56-a3e5-474c-b1c4-a1e39c3a2a7d"/>
    <ds:schemaRef ds:uri="3e6338ac-d3f9-4b49-af51-92b76c425c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5664063-3608-4A0B-9875-6CFC704DE24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468746D-8D39-4550-B6C6-DFFC77FAA935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92D4AFFC-0C93-49C1-9B55-8CE0CDE3E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HRMS - Technical Document Template</Template>
  <TotalTime>3121</TotalTime>
  <Pages>34</Pages>
  <Words>5080</Words>
  <Characters>28962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General Word Template</vt:lpstr>
    </vt:vector>
  </TitlesOfParts>
  <Company>Seneca Global IT Services Pvt Ltd.</Company>
  <LinksUpToDate>false</LinksUpToDate>
  <CharactersWithSpaces>33975</CharactersWithSpaces>
  <SharedDoc>false</SharedDoc>
  <HLinks>
    <vt:vector size="72" baseType="variant">
      <vt:variant>
        <vt:i4>1703986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_Toc406421288</vt:lpwstr>
      </vt:variant>
      <vt:variant>
        <vt:i4>1703986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_Toc406421287</vt:lpwstr>
      </vt:variant>
      <vt:variant>
        <vt:i4>1703986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_Toc406421286</vt:lpwstr>
      </vt:variant>
      <vt:variant>
        <vt:i4>1703986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_Toc406421285</vt:lpwstr>
      </vt:variant>
      <vt:variant>
        <vt:i4>1703986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_Toc406421284</vt:lpwstr>
      </vt:variant>
      <vt:variant>
        <vt:i4>1703986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_Toc406421283</vt:lpwstr>
      </vt:variant>
      <vt:variant>
        <vt:i4>1703986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_Toc406421282</vt:lpwstr>
      </vt:variant>
      <vt:variant>
        <vt:i4>1703986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_Toc406421281</vt:lpwstr>
      </vt:variant>
      <vt:variant>
        <vt:i4>1703986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_Toc406421280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_Toc406421279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_Toc406421278</vt:lpwstr>
      </vt:variant>
      <vt:variant>
        <vt:i4>1376306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_Toc406421277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General Word Template</dc:title>
  <dc:subject>PROCESS NAME HERE</dc:subject>
  <dc:creator>Jayanth Chincholi</dc:creator>
  <cp:lastModifiedBy>Vishwajeet Velapurkar</cp:lastModifiedBy>
  <cp:revision>1332</cp:revision>
  <cp:lastPrinted>2011-01-17T12:28:00Z</cp:lastPrinted>
  <dcterms:created xsi:type="dcterms:W3CDTF">2020-06-18T12:45:00Z</dcterms:created>
  <dcterms:modified xsi:type="dcterms:W3CDTF">2020-07-27T07:03:00Z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0x010100889B578CD5ADEC41A3C9D85A049D5EBD</vt:lpwstr>
  </property>
  <property fmtid="{D5CDD505-2E9C-101B-9397-08002B2CF9AE}" pid="3" name="Department">
    <vt:lpwstr>;#Quality;#</vt:lpwstr>
  </property>
  <property fmtid="{D5CDD505-2E9C-101B-9397-08002B2CF9AE}" pid="4" name="_dlc_DocIdItemGuid">
    <vt:lpwstr>98292ca5-4baf-4f17-a922-fb9c434d6d7b</vt:lpwstr>
  </property>
</Properties>
</file>