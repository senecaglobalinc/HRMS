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974"/>
      </w:tblGrid>
      <w:tr w:rsidR="007A6190" w:rsidRPr="009728DA" w14:paraId="2E85A9A8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8E4D9D5" w14:textId="77777777" w:rsidR="007A6190" w:rsidRPr="009728DA" w:rsidRDefault="007A6190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517C96" w:rsidRPr="009728DA" w14:paraId="64073051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CA4D60" w14:textId="77777777" w:rsidR="00517C96" w:rsidRPr="009728DA" w:rsidRDefault="00517C96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7A6190" w:rsidRPr="009728DA" w14:paraId="54E10C6E" w14:textId="77777777" w:rsidTr="009728DA">
        <w:tc>
          <w:tcPr>
            <w:tcW w:w="7991" w:type="dxa"/>
          </w:tcPr>
          <w:p w14:paraId="02D58878" w14:textId="089671D2" w:rsidR="007A6190" w:rsidRPr="00924737" w:rsidRDefault="00460730" w:rsidP="00460730">
            <w:pPr>
              <w:jc w:val="left"/>
              <w:rPr>
                <w:b/>
                <w:sz w:val="80"/>
              </w:rPr>
            </w:pPr>
            <w:bookmarkStart w:id="0" w:name="_Toc391988596"/>
            <w:bookmarkStart w:id="1" w:name="_Toc406421211"/>
            <w:r w:rsidRPr="00460730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HRMS- </w:t>
            </w:r>
            <w:r w:rsidR="009C1A9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Assign manager to project</w:t>
            </w:r>
            <w:r w:rsidR="00A111E4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 Api analysis</w:t>
            </w:r>
            <w:bookmarkEnd w:id="0"/>
            <w:bookmarkEnd w:id="1"/>
          </w:p>
        </w:tc>
      </w:tr>
      <w:tr w:rsidR="007A6190" w:rsidRPr="009728DA" w14:paraId="0DF74E8A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A6B194" w14:textId="4EAE996B" w:rsidR="007A6190" w:rsidRPr="00924737" w:rsidRDefault="00460730" w:rsidP="005636AA">
            <w:pPr>
              <w:rPr>
                <w:b/>
                <w:color w:val="70AD47"/>
                <w:sz w:val="32"/>
                <w:szCs w:val="32"/>
              </w:rPr>
            </w:pPr>
            <w:r>
              <w:rPr>
                <w:rFonts w:cs="Arial"/>
                <w:b/>
                <w:caps/>
                <w:color w:val="76923C"/>
                <w:sz w:val="32"/>
                <w:szCs w:val="32"/>
                <w:lang w:val="en-IN"/>
              </w:rPr>
              <w:t xml:space="preserve"> </w:t>
            </w:r>
          </w:p>
        </w:tc>
      </w:tr>
    </w:tbl>
    <w:p w14:paraId="638CBA74" w14:textId="77777777" w:rsidR="00F5684B" w:rsidRDefault="00B61622" w:rsidP="003B22E1">
      <w:r>
        <w:rPr>
          <w:noProof/>
          <w:lang w:bidi="ar-SA"/>
        </w:rPr>
        <w:drawing>
          <wp:anchor distT="0" distB="0" distL="114300" distR="114300" simplePos="0" relativeHeight="251657728" behindDoc="0" locked="0" layoutInCell="1" allowOverlap="1" wp14:anchorId="5682EA83" wp14:editId="776B9ACC">
            <wp:simplePos x="0" y="0"/>
            <wp:positionH relativeFrom="column">
              <wp:posOffset>2264410</wp:posOffset>
            </wp:positionH>
            <wp:positionV relativeFrom="paragraph">
              <wp:posOffset>-402590</wp:posOffset>
            </wp:positionV>
            <wp:extent cx="4064000" cy="23977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E86E" w14:textId="77777777" w:rsidR="0063509E" w:rsidRDefault="0063509E" w:rsidP="003B22E1"/>
    <w:p w14:paraId="4AB69A34" w14:textId="77777777" w:rsidR="0063509E" w:rsidRDefault="0063509E" w:rsidP="003B22E1"/>
    <w:p w14:paraId="5A46995A" w14:textId="77777777" w:rsidR="0063509E" w:rsidRDefault="0063509E" w:rsidP="003B22E1"/>
    <w:p w14:paraId="6175F114" w14:textId="77777777" w:rsidR="0063509E" w:rsidRDefault="0063509E" w:rsidP="003B22E1"/>
    <w:p w14:paraId="04AE6EE0" w14:textId="77777777" w:rsidR="0063509E" w:rsidRDefault="0063509E" w:rsidP="003B22E1"/>
    <w:p w14:paraId="32E03C5A" w14:textId="77777777" w:rsidR="0063509E" w:rsidRDefault="0063509E" w:rsidP="003B22E1"/>
    <w:p w14:paraId="5F780C47" w14:textId="77777777" w:rsidR="0063509E" w:rsidRDefault="0063509E" w:rsidP="003B22E1"/>
    <w:p w14:paraId="1B7BF9DB" w14:textId="77777777" w:rsidR="0063509E" w:rsidRDefault="0063509E" w:rsidP="003B22E1"/>
    <w:p w14:paraId="7E2CF5E9" w14:textId="77777777" w:rsidR="0063509E" w:rsidRDefault="0063509E" w:rsidP="003B22E1"/>
    <w:p w14:paraId="1DE2E40F" w14:textId="77777777" w:rsidR="0063509E" w:rsidRDefault="0063509E" w:rsidP="003B22E1"/>
    <w:p w14:paraId="2453C308" w14:textId="77777777" w:rsidR="0063509E" w:rsidRDefault="0063509E" w:rsidP="003B22E1"/>
    <w:p w14:paraId="3C6DCA7F" w14:textId="77777777" w:rsidR="0063509E" w:rsidRDefault="0063509E" w:rsidP="003B22E1"/>
    <w:p w14:paraId="5AFE33A4" w14:textId="77777777" w:rsidR="0063509E" w:rsidRDefault="0063509E" w:rsidP="003B22E1"/>
    <w:p w14:paraId="650FFBAF" w14:textId="77777777" w:rsidR="0063509E" w:rsidRDefault="0063509E" w:rsidP="003B22E1"/>
    <w:p w14:paraId="31375200" w14:textId="77777777" w:rsidR="0064338D" w:rsidRDefault="0064338D" w:rsidP="003B22E1"/>
    <w:p w14:paraId="32519348" w14:textId="77777777" w:rsidR="0063509E" w:rsidRDefault="0063509E" w:rsidP="003B22E1"/>
    <w:p w14:paraId="7E8BFD5B" w14:textId="77777777" w:rsidR="0063509E" w:rsidRDefault="0063509E" w:rsidP="003B22E1"/>
    <w:p w14:paraId="5B8381D8" w14:textId="77777777" w:rsidR="0063509E" w:rsidRDefault="0063509E" w:rsidP="003B22E1"/>
    <w:p w14:paraId="5F1929FD" w14:textId="77777777" w:rsidR="0063509E" w:rsidRDefault="0063509E" w:rsidP="003B22E1"/>
    <w:p w14:paraId="636CA5AD" w14:textId="77777777" w:rsidR="001A1E1B" w:rsidRDefault="001A1E1B">
      <w:r>
        <w:br w:type="page"/>
      </w:r>
    </w:p>
    <w:p w14:paraId="5A1CC4B9" w14:textId="77777777" w:rsidR="001F5793" w:rsidRDefault="001F5793" w:rsidP="003B22E1"/>
    <w:p w14:paraId="1CB3D61C" w14:textId="77777777" w:rsidR="001F5793" w:rsidRDefault="001F5793" w:rsidP="003B22E1">
      <w:pPr>
        <w:rPr>
          <w:b/>
        </w:rPr>
      </w:pPr>
      <w:bookmarkStart w:id="2" w:name="_Toc307920245"/>
      <w:bookmarkStart w:id="3" w:name="_Toc307920696"/>
    </w:p>
    <w:p w14:paraId="3A29AF0A" w14:textId="77777777" w:rsidR="001F5793" w:rsidRPr="009728DA" w:rsidRDefault="001F5793" w:rsidP="003B22E1">
      <w:pPr>
        <w:rPr>
          <w:rFonts w:cs="Arial"/>
          <w:b/>
        </w:rPr>
      </w:pPr>
      <w:r w:rsidRPr="009728DA">
        <w:rPr>
          <w:rFonts w:cs="Arial"/>
          <w:b/>
        </w:rPr>
        <w:t>Process Revision History</w:t>
      </w:r>
      <w:bookmarkEnd w:id="2"/>
      <w:bookmarkEnd w:id="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8"/>
        <w:gridCol w:w="1710"/>
        <w:gridCol w:w="2520"/>
        <w:gridCol w:w="2250"/>
        <w:gridCol w:w="1980"/>
      </w:tblGrid>
      <w:tr w:rsidR="001F5793" w:rsidRPr="009728DA" w14:paraId="13B74B24" w14:textId="77777777" w:rsidTr="009728DA">
        <w:tc>
          <w:tcPr>
            <w:tcW w:w="1278" w:type="dxa"/>
            <w:shd w:val="clear" w:color="auto" w:fill="auto"/>
          </w:tcPr>
          <w:p w14:paraId="6C2CD551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4" w:name="_Toc307920246"/>
            <w:bookmarkStart w:id="5" w:name="_Toc307920697"/>
            <w:r w:rsidRPr="009728DA">
              <w:rPr>
                <w:rFonts w:cs="Arial"/>
                <w:b/>
              </w:rPr>
              <w:t>Ver. No</w:t>
            </w:r>
            <w:bookmarkEnd w:id="4"/>
            <w:bookmarkEnd w:id="5"/>
          </w:p>
        </w:tc>
        <w:tc>
          <w:tcPr>
            <w:tcW w:w="1710" w:type="dxa"/>
            <w:shd w:val="clear" w:color="auto" w:fill="auto"/>
          </w:tcPr>
          <w:p w14:paraId="0F007798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6" w:name="_Toc307920247"/>
            <w:bookmarkStart w:id="7" w:name="_Toc307920698"/>
            <w:r w:rsidRPr="009728DA">
              <w:rPr>
                <w:rFonts w:cs="Arial"/>
                <w:b/>
              </w:rPr>
              <w:t>Date</w:t>
            </w:r>
            <w:bookmarkEnd w:id="6"/>
            <w:bookmarkEnd w:id="7"/>
          </w:p>
        </w:tc>
        <w:tc>
          <w:tcPr>
            <w:tcW w:w="2520" w:type="dxa"/>
            <w:shd w:val="clear" w:color="auto" w:fill="auto"/>
          </w:tcPr>
          <w:p w14:paraId="1FF8BCBD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8" w:name="_Toc307920248"/>
            <w:bookmarkStart w:id="9" w:name="_Toc307920699"/>
            <w:r w:rsidRPr="009728DA">
              <w:rPr>
                <w:rFonts w:cs="Arial"/>
                <w:b/>
              </w:rPr>
              <w:t>Author</w:t>
            </w:r>
            <w:bookmarkEnd w:id="8"/>
            <w:bookmarkEnd w:id="9"/>
          </w:p>
        </w:tc>
        <w:tc>
          <w:tcPr>
            <w:tcW w:w="2250" w:type="dxa"/>
            <w:shd w:val="clear" w:color="auto" w:fill="auto"/>
          </w:tcPr>
          <w:p w14:paraId="246D732E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10" w:name="_Toc307920249"/>
            <w:bookmarkStart w:id="11" w:name="_Toc307920700"/>
            <w:r w:rsidRPr="009728DA">
              <w:rPr>
                <w:rFonts w:cs="Arial"/>
                <w:b/>
              </w:rPr>
              <w:t>Approved by</w:t>
            </w:r>
            <w:bookmarkEnd w:id="10"/>
            <w:bookmarkEnd w:id="11"/>
          </w:p>
        </w:tc>
        <w:tc>
          <w:tcPr>
            <w:tcW w:w="1980" w:type="dxa"/>
            <w:shd w:val="clear" w:color="auto" w:fill="auto"/>
          </w:tcPr>
          <w:p w14:paraId="15E8815B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12" w:name="_Toc307920250"/>
            <w:bookmarkStart w:id="13" w:name="_Toc307920701"/>
            <w:r w:rsidRPr="009728DA">
              <w:rPr>
                <w:rFonts w:cs="Arial"/>
                <w:b/>
              </w:rPr>
              <w:t>Description</w:t>
            </w:r>
            <w:bookmarkEnd w:id="12"/>
            <w:bookmarkEnd w:id="13"/>
          </w:p>
        </w:tc>
      </w:tr>
      <w:tr w:rsidR="001F5793" w:rsidRPr="009728DA" w14:paraId="574BD147" w14:textId="77777777" w:rsidTr="009728DA">
        <w:trPr>
          <w:trHeight w:val="485"/>
        </w:trPr>
        <w:tc>
          <w:tcPr>
            <w:tcW w:w="1278" w:type="dxa"/>
            <w:shd w:val="clear" w:color="auto" w:fill="auto"/>
            <w:vAlign w:val="center"/>
          </w:tcPr>
          <w:p w14:paraId="79CA57B3" w14:textId="1B408E0B" w:rsidR="001F5793" w:rsidRPr="009728DA" w:rsidRDefault="00460730" w:rsidP="003B22E1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629373FF" w14:textId="65E29190" w:rsidR="001F5793" w:rsidRPr="009728DA" w:rsidRDefault="00F95DF4" w:rsidP="003B22E1">
            <w:pPr>
              <w:rPr>
                <w:rFonts w:cs="Arial"/>
              </w:rPr>
            </w:pPr>
            <w:r>
              <w:rPr>
                <w:rFonts w:cs="Arial"/>
              </w:rPr>
              <w:t>16</w:t>
            </w:r>
            <w:r w:rsidR="00460730">
              <w:rPr>
                <w:rFonts w:cs="Arial"/>
              </w:rPr>
              <w:t>-</w:t>
            </w:r>
            <w:r>
              <w:rPr>
                <w:rFonts w:cs="Arial"/>
              </w:rPr>
              <w:t>Sept</w:t>
            </w:r>
            <w:r w:rsidR="00460730">
              <w:rPr>
                <w:rFonts w:cs="Arial"/>
              </w:rPr>
              <w:t>-2020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4DD5F526" w14:textId="239BD066" w:rsidR="001F5793" w:rsidRPr="009728DA" w:rsidRDefault="00F95DF4" w:rsidP="003B22E1">
            <w:pPr>
              <w:rPr>
                <w:rFonts w:cs="Arial"/>
              </w:rPr>
            </w:pPr>
            <w:r>
              <w:rPr>
                <w:rFonts w:cs="Arial"/>
              </w:rPr>
              <w:t>Sabiha Sultana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42A81C8" w14:textId="48E4B908" w:rsidR="001F5793" w:rsidRPr="009728DA" w:rsidRDefault="001F5793" w:rsidP="00460730">
            <w:pPr>
              <w:jc w:val="left"/>
              <w:rPr>
                <w:rFonts w:cs="Arial"/>
              </w:rPr>
            </w:pPr>
          </w:p>
        </w:tc>
        <w:tc>
          <w:tcPr>
            <w:tcW w:w="1980" w:type="dxa"/>
            <w:shd w:val="clear" w:color="auto" w:fill="auto"/>
            <w:vAlign w:val="center"/>
          </w:tcPr>
          <w:p w14:paraId="0DC19A5E" w14:textId="41DD071D" w:rsidR="001F5793" w:rsidRPr="009728DA" w:rsidRDefault="00460730" w:rsidP="00460730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Writing technical documentation on </w:t>
            </w:r>
            <w:r w:rsidR="00F95DF4">
              <w:rPr>
                <w:rFonts w:cs="Arial"/>
              </w:rPr>
              <w:t xml:space="preserve">Assign Manager to Project </w:t>
            </w:r>
            <w:r>
              <w:rPr>
                <w:rFonts w:cs="Arial"/>
              </w:rPr>
              <w:t xml:space="preserve">API </w:t>
            </w:r>
            <w:r w:rsidR="00553D0B">
              <w:rPr>
                <w:rFonts w:cs="Arial"/>
              </w:rPr>
              <w:t>analysis</w:t>
            </w:r>
            <w:r>
              <w:rPr>
                <w:rFonts w:cs="Arial"/>
              </w:rPr>
              <w:t>.</w:t>
            </w:r>
          </w:p>
        </w:tc>
      </w:tr>
    </w:tbl>
    <w:p w14:paraId="5E19BA30" w14:textId="6ABD8D35" w:rsidR="001A1E1B" w:rsidRPr="005E3E0E" w:rsidRDefault="001A1E1B">
      <w:pPr>
        <w:rPr>
          <w:rFonts w:cs="Arial"/>
        </w:rPr>
      </w:pPr>
      <w:r>
        <w:br w:type="page"/>
      </w:r>
    </w:p>
    <w:p w14:paraId="1C089F27" w14:textId="77777777" w:rsidR="001F5793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</w:pPr>
      <w:bookmarkStart w:id="14" w:name="_Toc5102881"/>
      <w:bookmarkStart w:id="15" w:name="_Toc309045566"/>
      <w:bookmarkStart w:id="16" w:name="_Toc44009285"/>
      <w:r>
        <w:lastRenderedPageBreak/>
        <w:t>PURPOSE</w:t>
      </w:r>
      <w:bookmarkEnd w:id="14"/>
      <w:bookmarkEnd w:id="15"/>
      <w:bookmarkEnd w:id="16"/>
    </w:p>
    <w:p w14:paraId="11CE5B3C" w14:textId="05ECEBD1" w:rsidR="001F5793" w:rsidRDefault="00103983" w:rsidP="00F90C32">
      <w:pPr>
        <w:rPr>
          <w:rFonts w:cs="Arial"/>
        </w:rPr>
      </w:pPr>
      <w:r>
        <w:rPr>
          <w:rFonts w:cs="Arial"/>
        </w:rPr>
        <w:t>The purpose of this documentation is to:</w:t>
      </w:r>
    </w:p>
    <w:p w14:paraId="6D1F521E" w14:textId="541E46A0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List out the business rules of the</w:t>
      </w:r>
      <w:r w:rsidR="00BF57FD">
        <w:rPr>
          <w:rFonts w:cs="Arial"/>
        </w:rPr>
        <w:t xml:space="preserve"> HRMS existing application</w:t>
      </w:r>
      <w:r>
        <w:rPr>
          <w:rFonts w:cs="Arial"/>
        </w:rPr>
        <w:t>.</w:t>
      </w:r>
    </w:p>
    <w:p w14:paraId="7D8C88D1" w14:textId="6984ED7E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List out the database and other dependencies of the </w:t>
      </w:r>
      <w:r w:rsidR="00671819">
        <w:rPr>
          <w:rFonts w:cs="Arial"/>
        </w:rPr>
        <w:t>existing application</w:t>
      </w:r>
      <w:r>
        <w:rPr>
          <w:rFonts w:cs="Arial"/>
        </w:rPr>
        <w:t>.</w:t>
      </w:r>
    </w:p>
    <w:p w14:paraId="599D1C9B" w14:textId="2ACD8885" w:rsidR="00103983" w:rsidRP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Helps other developers in the team to understand the existing business rules.</w:t>
      </w:r>
    </w:p>
    <w:p w14:paraId="348ECBE3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17" w:name="_Hlt496359003"/>
      <w:bookmarkStart w:id="18" w:name="_Toc5102882"/>
      <w:bookmarkStart w:id="19" w:name="_Toc309045567"/>
      <w:bookmarkStart w:id="20" w:name="_Toc44009286"/>
      <w:bookmarkEnd w:id="17"/>
      <w:r w:rsidRPr="009728DA">
        <w:rPr>
          <w:rFonts w:cs="Arial"/>
        </w:rPr>
        <w:t>SCOPE</w:t>
      </w:r>
      <w:bookmarkEnd w:id="18"/>
      <w:bookmarkEnd w:id="19"/>
      <w:bookmarkEnd w:id="20"/>
    </w:p>
    <w:p w14:paraId="65309B0E" w14:textId="72AF1506" w:rsidR="002C1541" w:rsidRPr="009728DA" w:rsidRDefault="0052216C" w:rsidP="00F90C32">
      <w:pPr>
        <w:rPr>
          <w:rFonts w:cs="Arial"/>
        </w:rPr>
      </w:pPr>
      <w:r>
        <w:rPr>
          <w:rFonts w:cs="Arial"/>
        </w:rPr>
        <w:t>The scope of this document is to provide</w:t>
      </w:r>
      <w:r w:rsidR="00103983">
        <w:rPr>
          <w:rFonts w:cs="Arial"/>
        </w:rPr>
        <w:t xml:space="preserve"> </w:t>
      </w:r>
      <w:r>
        <w:rPr>
          <w:rFonts w:cs="Arial"/>
        </w:rPr>
        <w:t xml:space="preserve">technical document </w:t>
      </w:r>
      <w:r w:rsidR="00A40D81">
        <w:rPr>
          <w:rFonts w:cs="Arial"/>
        </w:rPr>
        <w:t xml:space="preserve">of </w:t>
      </w:r>
      <w:r w:rsidR="00103983">
        <w:rPr>
          <w:rFonts w:cs="Arial"/>
        </w:rPr>
        <w:t xml:space="preserve">one of the </w:t>
      </w:r>
      <w:r w:rsidR="00085AC1">
        <w:rPr>
          <w:rFonts w:cs="Arial"/>
        </w:rPr>
        <w:t xml:space="preserve">project </w:t>
      </w:r>
      <w:r w:rsidR="003F6583">
        <w:rPr>
          <w:rFonts w:cs="Arial"/>
        </w:rPr>
        <w:t>screens</w:t>
      </w:r>
      <w:r w:rsidR="00103983">
        <w:rPr>
          <w:rFonts w:cs="Arial"/>
        </w:rPr>
        <w:t>.</w:t>
      </w:r>
    </w:p>
    <w:p w14:paraId="14B94EE4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21" w:name="_Hlt496359008"/>
      <w:bookmarkStart w:id="22" w:name="_Toc5102883"/>
      <w:bookmarkStart w:id="23" w:name="_Toc309045568"/>
      <w:bookmarkStart w:id="24" w:name="_Toc44009287"/>
      <w:bookmarkEnd w:id="21"/>
      <w:r w:rsidRPr="009728DA">
        <w:rPr>
          <w:rFonts w:cs="Arial"/>
        </w:rPr>
        <w:t>ACRONYMS AND DEFINITIONS</w:t>
      </w:r>
      <w:bookmarkEnd w:id="22"/>
      <w:bookmarkEnd w:id="23"/>
      <w:bookmarkEnd w:id="24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4927"/>
      </w:tblGrid>
      <w:tr w:rsidR="001F5793" w:rsidRPr="009728DA" w14:paraId="2635E04F" w14:textId="77777777" w:rsidTr="00F90FDB">
        <w:tc>
          <w:tcPr>
            <w:tcW w:w="2880" w:type="dxa"/>
          </w:tcPr>
          <w:p w14:paraId="24143C66" w14:textId="77777777" w:rsidR="001F5793" w:rsidRPr="009728DA" w:rsidRDefault="001F5793" w:rsidP="003B22E1">
            <w:pPr>
              <w:ind w:left="72" w:hanging="72"/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Definition</w:t>
            </w:r>
          </w:p>
        </w:tc>
        <w:tc>
          <w:tcPr>
            <w:tcW w:w="4927" w:type="dxa"/>
          </w:tcPr>
          <w:p w14:paraId="375DD80B" w14:textId="77777777" w:rsidR="001F5793" w:rsidRPr="009728DA" w:rsidRDefault="001F5793" w:rsidP="003B22E1">
            <w:pPr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Description</w:t>
            </w:r>
          </w:p>
        </w:tc>
      </w:tr>
      <w:tr w:rsidR="001F5793" w:rsidRPr="009728DA" w14:paraId="00A1E331" w14:textId="77777777" w:rsidTr="00F90FDB">
        <w:trPr>
          <w:trHeight w:hRule="exact" w:val="352"/>
        </w:trPr>
        <w:tc>
          <w:tcPr>
            <w:tcW w:w="2880" w:type="dxa"/>
          </w:tcPr>
          <w:p w14:paraId="7BEB0705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  <w:tc>
          <w:tcPr>
            <w:tcW w:w="4927" w:type="dxa"/>
          </w:tcPr>
          <w:p w14:paraId="0279403C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</w:tr>
    </w:tbl>
    <w:p w14:paraId="79CB5E01" w14:textId="5A89C262" w:rsidR="00EE2FD6" w:rsidRPr="009728DA" w:rsidRDefault="0023132A" w:rsidP="00462F0C">
      <w:pPr>
        <w:pStyle w:val="Heading2"/>
        <w:numPr>
          <w:ilvl w:val="0"/>
          <w:numId w:val="22"/>
        </w:numPr>
        <w:spacing w:line="240" w:lineRule="auto"/>
        <w:jc w:val="left"/>
        <w:rPr>
          <w:rFonts w:cs="Arial"/>
        </w:rPr>
      </w:pPr>
      <w:bookmarkStart w:id="25" w:name="_Hlt496359015"/>
      <w:bookmarkStart w:id="26" w:name="_Toc44009288"/>
      <w:bookmarkEnd w:id="25"/>
      <w:r>
        <w:rPr>
          <w:rFonts w:cs="Arial"/>
          <w:caps w:val="0"/>
        </w:rPr>
        <w:t>Project</w:t>
      </w:r>
      <w:bookmarkEnd w:id="26"/>
      <w:r>
        <w:rPr>
          <w:rFonts w:cs="Arial"/>
          <w:caps w:val="0"/>
        </w:rPr>
        <w:t xml:space="preserve"> </w:t>
      </w:r>
    </w:p>
    <w:p w14:paraId="09E24FCB" w14:textId="73899F52" w:rsidR="00B70B0E" w:rsidRPr="00462F0C" w:rsidRDefault="00542F4B" w:rsidP="007D4C91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7" w:name="_Toc44009289"/>
      <w:r>
        <w:rPr>
          <w:rFonts w:cs="Arial"/>
          <w:caps w:val="0"/>
        </w:rPr>
        <w:t>Assign Manager To Project</w:t>
      </w:r>
      <w:r w:rsidR="00595335" w:rsidRPr="00462F0C">
        <w:rPr>
          <w:rFonts w:cs="Arial"/>
          <w:caps w:val="0"/>
        </w:rPr>
        <w:t>:</w:t>
      </w:r>
      <w:bookmarkEnd w:id="27"/>
    </w:p>
    <w:p w14:paraId="12822543" w14:textId="319761EC" w:rsidR="007D4C91" w:rsidRDefault="00187DFA" w:rsidP="007D4C91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28" w:name="_Toc44009290"/>
      <w:r w:rsidRPr="00E84891">
        <w:rPr>
          <w:rFonts w:cs="Arial"/>
          <w:caps w:val="0"/>
        </w:rPr>
        <w:t>Project/</w:t>
      </w:r>
      <w:r w:rsidR="0023132A" w:rsidRPr="00BF3FD0">
        <w:rPr>
          <w:rFonts w:cs="Arial"/>
          <w:caps w:val="0"/>
        </w:rPr>
        <w:t>Get</w:t>
      </w:r>
      <w:r w:rsidR="00BE6F25">
        <w:rPr>
          <w:rFonts w:cs="Arial"/>
          <w:caps w:val="0"/>
        </w:rPr>
        <w:t>AllActiveProjects</w:t>
      </w:r>
      <w:r w:rsidR="000846A8" w:rsidRPr="00462F0C">
        <w:rPr>
          <w:rFonts w:cs="Arial"/>
          <w:caps w:val="0"/>
        </w:rPr>
        <w:t>:</w:t>
      </w:r>
      <w:bookmarkEnd w:id="28"/>
    </w:p>
    <w:p w14:paraId="70BF9321" w14:textId="0DF531BF" w:rsidR="0023132A" w:rsidRPr="007A3435" w:rsidRDefault="0023132A" w:rsidP="007A3435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17074ED7" w14:textId="48BE3F39" w:rsidR="00C01567" w:rsidRDefault="00C01567" w:rsidP="00C01567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="007822D4">
        <w:rPr>
          <w:rFonts w:cs="Arial"/>
          <w:sz w:val="20"/>
          <w:szCs w:val="20"/>
        </w:rPr>
        <w:t>MasterData</w:t>
      </w:r>
      <w:r>
        <w:rPr>
          <w:rFonts w:cs="Arial"/>
          <w:sz w:val="20"/>
          <w:szCs w:val="20"/>
        </w:rPr>
        <w:t>Controller.cs</w:t>
      </w:r>
    </w:p>
    <w:p w14:paraId="6199555E" w14:textId="0ACDE3FC" w:rsidR="00EB0E0A" w:rsidRPr="00A135E2" w:rsidRDefault="00C01567" w:rsidP="00A135E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C01567">
        <w:rPr>
          <w:rFonts w:ascii="Courier New" w:hAnsi="Courier New" w:cs="Courier New"/>
          <w:sz w:val="20"/>
          <w:szCs w:val="20"/>
        </w:rPr>
        <w:t>GetProjectsList</w:t>
      </w:r>
    </w:p>
    <w:p w14:paraId="7CCB9029" w14:textId="64C6A995" w:rsidR="001966E7" w:rsidRDefault="001966E7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</w:t>
      </w:r>
      <w:r w:rsidR="00A135E2">
        <w:rPr>
          <w:rFonts w:cs="Arial"/>
          <w:sz w:val="20"/>
          <w:szCs w:val="20"/>
        </w:rPr>
        <w:t>active projects i.e., Created and Executed state projects</w:t>
      </w:r>
      <w:r w:rsidR="006368F6">
        <w:rPr>
          <w:rFonts w:cs="Arial"/>
          <w:sz w:val="20"/>
          <w:szCs w:val="20"/>
        </w:rPr>
        <w:t>.</w:t>
      </w:r>
    </w:p>
    <w:p w14:paraId="125CB54B" w14:textId="40EFF205" w:rsidR="001968CF" w:rsidRPr="001968CF" w:rsidRDefault="001968CF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r w:rsidR="00E66D20">
        <w:rPr>
          <w:rFonts w:ascii="Consolas" w:hAnsi="Consolas" w:cs="Consolas"/>
          <w:color w:val="A31515"/>
          <w:sz w:val="19"/>
          <w:szCs w:val="19"/>
          <w:lang w:bidi="ar-SA"/>
        </w:rPr>
        <w:t>usp_GetProjects</w:t>
      </w:r>
      <w:r w:rsidR="00E66D20">
        <w:rPr>
          <w:rFonts w:cs="Arial"/>
          <w:sz w:val="20"/>
          <w:szCs w:val="20"/>
        </w:rPr>
        <w:t xml:space="preserve"> to get the required data.</w:t>
      </w:r>
    </w:p>
    <w:p w14:paraId="3D244EFF" w14:textId="0DF66C2A" w:rsidR="00585EA7" w:rsidRPr="002D3AD3" w:rsidRDefault="00EC75CC" w:rsidP="006842A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ascii="Consolas" w:hAnsi="Consolas" w:cs="Consolas"/>
          <w:color w:val="A31515"/>
          <w:sz w:val="19"/>
          <w:szCs w:val="19"/>
          <w:lang w:bidi="ar-SA"/>
        </w:rPr>
        <w:t>usp_GetProjects</w:t>
      </w:r>
      <w:r w:rsidR="003F6583">
        <w:rPr>
          <w:rFonts w:cs="Arial"/>
          <w:sz w:val="20"/>
          <w:szCs w:val="20"/>
        </w:rPr>
        <w:t>:</w:t>
      </w:r>
      <w:r w:rsidR="006842A1" w:rsidRPr="002D3AD3">
        <w:rPr>
          <w:rFonts w:cs="Arial"/>
          <w:sz w:val="20"/>
          <w:szCs w:val="20"/>
        </w:rPr>
        <w:t xml:space="preserve"> </w:t>
      </w:r>
    </w:p>
    <w:p w14:paraId="7895EDC7" w14:textId="0A600A4A" w:rsidR="006842A1" w:rsidRPr="002D3AD3" w:rsidRDefault="00585EA7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>: T</w:t>
      </w:r>
      <w:r w:rsidR="006842A1" w:rsidRPr="002D3AD3">
        <w:rPr>
          <w:rFonts w:cs="Arial"/>
          <w:sz w:val="20"/>
          <w:szCs w:val="20"/>
        </w:rPr>
        <w:t xml:space="preserve">his </w:t>
      </w:r>
      <w:r w:rsidR="007A4EFA">
        <w:rPr>
          <w:rFonts w:cs="Arial"/>
          <w:sz w:val="20"/>
          <w:szCs w:val="20"/>
        </w:rPr>
        <w:t xml:space="preserve">stored procedure </w:t>
      </w:r>
      <w:r w:rsidR="006842A1" w:rsidRPr="002D3AD3">
        <w:rPr>
          <w:rFonts w:cs="Arial"/>
          <w:sz w:val="20"/>
          <w:szCs w:val="20"/>
        </w:rPr>
        <w:t xml:space="preserve">is </w:t>
      </w:r>
      <w:r w:rsidR="006537F2" w:rsidRPr="002D3AD3">
        <w:rPr>
          <w:rFonts w:cs="Arial"/>
          <w:sz w:val="20"/>
          <w:szCs w:val="20"/>
        </w:rPr>
        <w:t xml:space="preserve">to </w:t>
      </w:r>
      <w:r w:rsidR="007A4EFA">
        <w:rPr>
          <w:rFonts w:cs="Arial"/>
          <w:sz w:val="20"/>
          <w:szCs w:val="20"/>
        </w:rPr>
        <w:t>fetch</w:t>
      </w:r>
      <w:r w:rsidR="006537F2" w:rsidRPr="002D3AD3">
        <w:rPr>
          <w:rFonts w:cs="Arial"/>
          <w:sz w:val="20"/>
          <w:szCs w:val="20"/>
        </w:rPr>
        <w:t xml:space="preserve"> a</w:t>
      </w:r>
      <w:r w:rsidR="00FC460D">
        <w:rPr>
          <w:rFonts w:cs="Arial"/>
          <w:sz w:val="20"/>
          <w:szCs w:val="20"/>
        </w:rPr>
        <w:t>ctive</w:t>
      </w:r>
      <w:r w:rsidR="006537F2" w:rsidRPr="002D3AD3">
        <w:rPr>
          <w:rFonts w:cs="Arial"/>
          <w:sz w:val="20"/>
          <w:szCs w:val="20"/>
        </w:rPr>
        <w:t xml:space="preserve"> </w:t>
      </w:r>
      <w:r w:rsidR="007A4EFA">
        <w:rPr>
          <w:rFonts w:cs="Arial"/>
          <w:sz w:val="20"/>
          <w:szCs w:val="20"/>
        </w:rPr>
        <w:t>project record</w:t>
      </w:r>
      <w:r w:rsidR="00FC460D">
        <w:rPr>
          <w:rFonts w:cs="Arial"/>
          <w:sz w:val="20"/>
          <w:szCs w:val="20"/>
        </w:rPr>
        <w:t>s</w:t>
      </w:r>
      <w:r w:rsidR="006537F2" w:rsidRPr="002D3AD3">
        <w:rPr>
          <w:rFonts w:cs="Arial"/>
          <w:sz w:val="20"/>
          <w:szCs w:val="20"/>
        </w:rPr>
        <w:t>.</w:t>
      </w:r>
    </w:p>
    <w:p w14:paraId="5F71D54B" w14:textId="70E7B7D2" w:rsidR="006537F2" w:rsidRPr="002D3AD3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C72F40"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Project</w:t>
      </w:r>
      <w:r w:rsidR="005F7F5B">
        <w:rPr>
          <w:rFonts w:cs="Arial"/>
          <w:sz w:val="20"/>
          <w:szCs w:val="20"/>
        </w:rPr>
        <w:t>s</w:t>
      </w:r>
      <w:r>
        <w:rPr>
          <w:rFonts w:cs="Arial"/>
          <w:sz w:val="20"/>
          <w:szCs w:val="20"/>
        </w:rPr>
        <w:t>, ProjectManager</w:t>
      </w:r>
      <w:r w:rsidR="008809B5">
        <w:rPr>
          <w:rFonts w:cs="Arial"/>
          <w:sz w:val="20"/>
          <w:szCs w:val="20"/>
        </w:rPr>
        <w:t>s</w:t>
      </w:r>
      <w:r>
        <w:rPr>
          <w:rFonts w:cs="Arial"/>
          <w:sz w:val="20"/>
          <w:szCs w:val="20"/>
        </w:rPr>
        <w:t>, Client</w:t>
      </w:r>
      <w:r w:rsidR="008809B5">
        <w:rPr>
          <w:rFonts w:cs="Arial"/>
          <w:sz w:val="20"/>
          <w:szCs w:val="20"/>
        </w:rPr>
        <w:t>s</w:t>
      </w:r>
      <w:r>
        <w:rPr>
          <w:rFonts w:cs="Arial"/>
          <w:sz w:val="20"/>
          <w:szCs w:val="20"/>
        </w:rPr>
        <w:t xml:space="preserve">, PracticeArea, </w:t>
      </w:r>
      <w:r w:rsidRPr="00A0376D">
        <w:rPr>
          <w:rFonts w:cs="Arial"/>
          <w:sz w:val="20"/>
          <w:szCs w:val="20"/>
        </w:rPr>
        <w:t>ProjectType</w:t>
      </w:r>
      <w:r>
        <w:rPr>
          <w:rFonts w:cs="Arial"/>
          <w:sz w:val="20"/>
          <w:szCs w:val="20"/>
        </w:rPr>
        <w:t>,</w:t>
      </w:r>
      <w:r w:rsidRPr="00A0376D">
        <w:rPr>
          <w:rFonts w:cs="Arial"/>
          <w:sz w:val="20"/>
          <w:szCs w:val="20"/>
        </w:rPr>
        <w:t xml:space="preserve"> Employee, Status</w:t>
      </w:r>
      <w:r w:rsidR="009D7A43">
        <w:rPr>
          <w:rFonts w:cs="Arial"/>
          <w:sz w:val="20"/>
          <w:szCs w:val="20"/>
        </w:rPr>
        <w:t>, Department</w:t>
      </w:r>
      <w:r w:rsidR="00E41EAB">
        <w:rPr>
          <w:rFonts w:cs="Arial"/>
          <w:sz w:val="20"/>
          <w:szCs w:val="20"/>
        </w:rPr>
        <w:t xml:space="preserve"> </w:t>
      </w:r>
      <w:r w:rsidRPr="00A0376D">
        <w:rPr>
          <w:rFonts w:cs="Arial"/>
          <w:sz w:val="20"/>
          <w:szCs w:val="20"/>
        </w:rPr>
        <w:t xml:space="preserve">and </w:t>
      </w:r>
      <w:r>
        <w:rPr>
          <w:rFonts w:cs="Arial"/>
          <w:sz w:val="20"/>
          <w:szCs w:val="20"/>
        </w:rPr>
        <w:t>C</w:t>
      </w:r>
      <w:r w:rsidRPr="00A0376D">
        <w:rPr>
          <w:rFonts w:cs="Arial"/>
          <w:sz w:val="20"/>
          <w:szCs w:val="20"/>
        </w:rPr>
        <w:t>ategory</w:t>
      </w:r>
      <w:r>
        <w:rPr>
          <w:rFonts w:cs="Arial"/>
          <w:sz w:val="20"/>
          <w:szCs w:val="20"/>
        </w:rPr>
        <w:t>M</w:t>
      </w:r>
      <w:r w:rsidRPr="00A0376D">
        <w:rPr>
          <w:rFonts w:cs="Arial"/>
          <w:sz w:val="20"/>
          <w:szCs w:val="20"/>
        </w:rPr>
        <w:t>aster</w:t>
      </w:r>
    </w:p>
    <w:p w14:paraId="3E7C829C" w14:textId="5DBECC2F" w:rsidR="00585EA7" w:rsidRPr="002D3AD3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585EA7" w:rsidRPr="002D3AD3">
        <w:rPr>
          <w:rFonts w:cs="Arial"/>
          <w:sz w:val="20"/>
          <w:szCs w:val="20"/>
        </w:rPr>
        <w:t xml:space="preserve"> </w:t>
      </w:r>
      <w:r w:rsidR="00D70F89">
        <w:rPr>
          <w:rFonts w:cs="Arial"/>
          <w:sz w:val="20"/>
          <w:szCs w:val="20"/>
        </w:rPr>
        <w:t>Move the stored procedure to LINQ.</w:t>
      </w:r>
    </w:p>
    <w:p w14:paraId="3717E824" w14:textId="10E56019" w:rsidR="00595335" w:rsidRDefault="00A0376D" w:rsidP="00B70B0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</w:t>
      </w:r>
      <w:r w:rsidR="00151B49" w:rsidRPr="00A0376D">
        <w:rPr>
          <w:rFonts w:ascii="Courier New" w:hAnsi="Courier New" w:cs="Courier New"/>
          <w:sz w:val="20"/>
          <w:szCs w:val="20"/>
        </w:rPr>
        <w:t>:</w:t>
      </w:r>
      <w:r w:rsidR="00151B49" w:rsidRPr="002D3AD3">
        <w:rPr>
          <w:rFonts w:cs="Arial"/>
          <w:sz w:val="20"/>
          <w:szCs w:val="20"/>
        </w:rPr>
        <w:t xml:space="preserve"> </w:t>
      </w:r>
    </w:p>
    <w:p w14:paraId="142A6646" w14:textId="7B1B90AB" w:rsidR="00D74727" w:rsidRPr="00166BA4" w:rsidRDefault="00BA1125" w:rsidP="00166BA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System Admin can access Assign Manager To Project Menu to assign the program Manager, Reporting Manager and Lead of the project.</w:t>
      </w:r>
    </w:p>
    <w:p w14:paraId="498B2B19" w14:textId="26730F41" w:rsidR="00FC5230" w:rsidRPr="004939D5" w:rsidRDefault="00FC5230" w:rsidP="004939D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313F85">
        <w:rPr>
          <w:rFonts w:cs="Arial"/>
          <w:sz w:val="20"/>
          <w:szCs w:val="20"/>
        </w:rPr>
        <w:t>active</w:t>
      </w:r>
      <w:r w:rsidR="0048796F" w:rsidRPr="004939D5">
        <w:rPr>
          <w:rFonts w:cs="Arial"/>
          <w:sz w:val="20"/>
          <w:szCs w:val="20"/>
        </w:rPr>
        <w:t xml:space="preserve"> project related details.</w:t>
      </w:r>
    </w:p>
    <w:p w14:paraId="4B9FDEBE" w14:textId="6D203868" w:rsidR="0023132A" w:rsidRPr="00E70C6B" w:rsidRDefault="0023132A" w:rsidP="00E70C6B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DF5A0BA" w14:textId="77777777" w:rsidR="0023132A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3240240" w14:textId="77777777" w:rsidR="0023132A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lastRenderedPageBreak/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776FC56" w14:textId="77777777" w:rsidR="0023132A" w:rsidRPr="00E63B01" w:rsidRDefault="0023132A" w:rsidP="0023132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1AA57CE6" w14:textId="77777777" w:rsidR="00073345" w:rsidRPr="004D279D" w:rsidRDefault="00073345" w:rsidP="000733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9B5433E" w14:textId="77777777" w:rsidR="00073345" w:rsidRPr="00664A1B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HRMSProjectDB:</w:t>
      </w:r>
    </w:p>
    <w:p w14:paraId="19E18A80" w14:textId="1A9DD1D1" w:rsidR="00073345" w:rsidRPr="004D279D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 w:rsidR="00450450"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7C8B1654" w14:textId="11001B9A" w:rsidR="00073345" w:rsidRPr="004D279D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ProjectManager</w:t>
      </w:r>
      <w:r w:rsidR="00E602C1">
        <w:rPr>
          <w:rFonts w:ascii="Courier New" w:hAnsi="Courier New" w:cs="Courier New"/>
          <w:sz w:val="20"/>
          <w:szCs w:val="20"/>
        </w:rPr>
        <w:t>s</w:t>
      </w:r>
    </w:p>
    <w:p w14:paraId="0719411C" w14:textId="6A9A1AFB" w:rsidR="00073345" w:rsidRPr="003E1D22" w:rsidRDefault="00073345" w:rsidP="003E1D22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03A9531F" w14:textId="0F738889" w:rsidR="00073345" w:rsidRPr="00073345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6EE38AF6" w14:textId="3BB079C1" w:rsidR="00073345" w:rsidRPr="0056218C" w:rsidRDefault="003E1D22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</w:p>
    <w:p w14:paraId="15AB8ABF" w14:textId="77777777" w:rsidR="006711AC" w:rsidRDefault="0056218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CategoryMaste</w:t>
      </w:r>
      <w:r w:rsidRPr="006711AC">
        <w:rPr>
          <w:rFonts w:ascii="Courier New" w:hAnsi="Courier New" w:cs="Courier New"/>
          <w:sz w:val="20"/>
          <w:szCs w:val="20"/>
        </w:rPr>
        <w:t>r</w:t>
      </w:r>
      <w:r w:rsidR="006711AC" w:rsidRPr="006711AC">
        <w:rPr>
          <w:rFonts w:ascii="Courier New" w:hAnsi="Courier New" w:cs="Courier New"/>
          <w:sz w:val="20"/>
          <w:szCs w:val="20"/>
        </w:rPr>
        <w:t xml:space="preserve"> </w:t>
      </w:r>
    </w:p>
    <w:p w14:paraId="1E92529D" w14:textId="77777777" w:rsidR="006711AC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Clients</w:t>
      </w:r>
    </w:p>
    <w:p w14:paraId="0BD425C9" w14:textId="08570BDA" w:rsidR="0056218C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PracticeArea</w:t>
      </w:r>
    </w:p>
    <w:p w14:paraId="0E6E68D7" w14:textId="1714F57C" w:rsidR="00122F34" w:rsidRPr="006711AC" w:rsidRDefault="00122F34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ProjectType</w:t>
      </w:r>
    </w:p>
    <w:p w14:paraId="2A56FD9F" w14:textId="77777777" w:rsidR="00073345" w:rsidRPr="00664A1B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664C9925" w14:textId="77777777" w:rsidR="00073345" w:rsidRPr="000710FE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0ABC582A" w14:textId="77777777" w:rsidR="0023132A" w:rsidRPr="000710FE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Status, User roles, Employee, and user API’s</w:t>
      </w:r>
      <w:r>
        <w:rPr>
          <w:rFonts w:cs="Arial"/>
          <w:sz w:val="20"/>
          <w:szCs w:val="20"/>
        </w:rPr>
        <w:t>.</w:t>
      </w:r>
    </w:p>
    <w:p w14:paraId="768F04D1" w14:textId="1E89DDFC" w:rsidR="0023132A" w:rsidRPr="0078741E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1F94166E" w14:textId="29C32960" w:rsidR="0078741E" w:rsidRDefault="0078741E" w:rsidP="007874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A68BA48" w14:textId="77777777" w:rsidR="003D513B" w:rsidRPr="0077184B" w:rsidRDefault="003D513B" w:rsidP="003D51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71142D96" w14:textId="77777777" w:rsidR="0041103B" w:rsidRPr="0041103B" w:rsidRDefault="0041103B" w:rsidP="004110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ProjectController.cs</w:t>
      </w:r>
    </w:p>
    <w:p w14:paraId="3F17047E" w14:textId="2E4E1B19" w:rsidR="0041103B" w:rsidRPr="0041103B" w:rsidRDefault="0041103B" w:rsidP="0041103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Pr="00A033A5">
        <w:rPr>
          <w:rFonts w:cs="Arial"/>
          <w:sz w:val="20"/>
          <w:szCs w:val="20"/>
        </w:rPr>
        <w:t>GetAll</w:t>
      </w:r>
      <w:r w:rsidR="001C0E70">
        <w:rPr>
          <w:rFonts w:cs="Arial"/>
          <w:sz w:val="20"/>
          <w:szCs w:val="20"/>
        </w:rPr>
        <w:t>ActiveProjects</w:t>
      </w:r>
    </w:p>
    <w:p w14:paraId="4C1633B5" w14:textId="6D8C7F3A" w:rsidR="00542F4B" w:rsidRPr="00542F4B" w:rsidRDefault="002106CD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="0078741E" w:rsidRPr="00E63B01">
        <w:rPr>
          <w:rFonts w:ascii="Courier New" w:hAnsi="Courier New" w:cs="Courier New"/>
          <w:sz w:val="20"/>
          <w:szCs w:val="20"/>
        </w:rPr>
        <w:t>:</w:t>
      </w:r>
      <w:r w:rsidR="0078741E">
        <w:rPr>
          <w:rFonts w:ascii="Courier New" w:hAnsi="Courier New" w:cs="Courier New"/>
          <w:sz w:val="20"/>
          <w:szCs w:val="20"/>
        </w:rPr>
        <w:t xml:space="preserve"> </w:t>
      </w:r>
      <w:r w:rsidR="00C9791B" w:rsidRPr="002106CD">
        <w:rPr>
          <w:rFonts w:cs="Arial"/>
          <w:sz w:val="20"/>
          <w:szCs w:val="20"/>
        </w:rPr>
        <w:t>{{HostName}}/</w:t>
      </w:r>
      <w:r w:rsidR="00C9791B">
        <w:rPr>
          <w:rFonts w:cs="Arial"/>
          <w:sz w:val="20"/>
          <w:szCs w:val="20"/>
        </w:rPr>
        <w:t>project</w:t>
      </w:r>
      <w:r w:rsidR="00C9791B" w:rsidRPr="002106CD">
        <w:rPr>
          <w:rFonts w:cs="Arial"/>
          <w:sz w:val="20"/>
          <w:szCs w:val="20"/>
        </w:rPr>
        <w:t>/api/v1/</w:t>
      </w:r>
      <w:r w:rsidR="00C9791B" w:rsidRPr="00A033A5">
        <w:rPr>
          <w:rFonts w:cs="Arial"/>
          <w:sz w:val="20"/>
          <w:szCs w:val="20"/>
        </w:rPr>
        <w:t>Project</w:t>
      </w:r>
      <w:r w:rsidR="00C9791B" w:rsidRPr="002106CD">
        <w:rPr>
          <w:rFonts w:cs="Arial"/>
          <w:sz w:val="20"/>
          <w:szCs w:val="20"/>
        </w:rPr>
        <w:t>/</w:t>
      </w:r>
      <w:r w:rsidR="00C9791B" w:rsidRPr="00C9791B">
        <w:rPr>
          <w:rFonts w:cs="Arial"/>
          <w:sz w:val="20"/>
          <w:szCs w:val="20"/>
        </w:rPr>
        <w:t xml:space="preserve"> </w:t>
      </w:r>
      <w:r w:rsidR="001028D7" w:rsidRPr="00A033A5">
        <w:rPr>
          <w:rFonts w:cs="Arial"/>
          <w:sz w:val="20"/>
          <w:szCs w:val="20"/>
        </w:rPr>
        <w:t>GetAll</w:t>
      </w:r>
      <w:r w:rsidR="001028D7">
        <w:rPr>
          <w:rFonts w:cs="Arial"/>
          <w:sz w:val="20"/>
          <w:szCs w:val="20"/>
        </w:rPr>
        <w:t>ActiveProjects</w:t>
      </w:r>
    </w:p>
    <w:p w14:paraId="0ACA9401" w14:textId="77777777" w:rsidR="00542F4B" w:rsidRDefault="00542F4B" w:rsidP="00542F4B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r w:rsidRPr="00BF3FD0">
        <w:rPr>
          <w:rFonts w:cs="Arial"/>
          <w:caps w:val="0"/>
        </w:rPr>
        <w:t>Get</w:t>
      </w:r>
      <w:r>
        <w:rPr>
          <w:rFonts w:cs="Arial"/>
          <w:caps w:val="0"/>
        </w:rPr>
        <w:t>P</w:t>
      </w:r>
      <w:r w:rsidRPr="00BF3FD0">
        <w:rPr>
          <w:rFonts w:cs="Arial"/>
          <w:caps w:val="0"/>
        </w:rPr>
        <w:t>rojects</w:t>
      </w:r>
      <w:r>
        <w:rPr>
          <w:rFonts w:cs="Arial"/>
          <w:caps w:val="0"/>
        </w:rPr>
        <w:t>L</w:t>
      </w:r>
      <w:r w:rsidRPr="00BF3FD0">
        <w:rPr>
          <w:rFonts w:cs="Arial"/>
          <w:caps w:val="0"/>
        </w:rPr>
        <w:t>ist</w:t>
      </w:r>
      <w:r w:rsidRPr="00462F0C">
        <w:rPr>
          <w:rFonts w:cs="Arial"/>
          <w:caps w:val="0"/>
        </w:rPr>
        <w:t>:</w:t>
      </w:r>
    </w:p>
    <w:p w14:paraId="189CAE67" w14:textId="77777777" w:rsidR="00542F4B" w:rsidRPr="007A3435" w:rsidRDefault="00542F4B" w:rsidP="00542F4B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4DDB5632" w14:textId="068C981F" w:rsidR="00542F4B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="00F136E5"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Controller.cs</w:t>
      </w:r>
    </w:p>
    <w:p w14:paraId="72869F84" w14:textId="092D4AE6" w:rsidR="00542F4B" w:rsidRPr="007405E6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="00F136E5">
        <w:rPr>
          <w:rFonts w:ascii="Consolas" w:hAnsi="Consolas" w:cs="Consolas"/>
          <w:color w:val="000000"/>
          <w:sz w:val="19"/>
          <w:szCs w:val="19"/>
          <w:lang w:bidi="ar-SA"/>
        </w:rPr>
        <w:t>GetEmployees</w:t>
      </w:r>
    </w:p>
    <w:p w14:paraId="299F1C2B" w14:textId="67037798" w:rsidR="007405E6" w:rsidRPr="007405E6" w:rsidRDefault="007405E6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b/>
          <w:bCs/>
          <w:sz w:val="20"/>
          <w:szCs w:val="20"/>
        </w:rPr>
        <w:t>Parameters</w:t>
      </w:r>
    </w:p>
    <w:p w14:paraId="0B0FE9B3" w14:textId="377DEE38" w:rsidR="007405E6" w:rsidRPr="007405E6" w:rsidRDefault="007405E6" w:rsidP="007405E6">
      <w:pPr>
        <w:pStyle w:val="ListParagraph"/>
        <w:ind w:left="2580"/>
        <w:rPr>
          <w:rFonts w:cs="Arial"/>
          <w:sz w:val="20"/>
          <w:szCs w:val="20"/>
        </w:rPr>
      </w:pPr>
      <w:r w:rsidRPr="007405E6">
        <w:rPr>
          <w:rFonts w:cs="Arial"/>
          <w:sz w:val="20"/>
          <w:szCs w:val="20"/>
        </w:rPr>
        <w:t>String searchString</w:t>
      </w:r>
    </w:p>
    <w:p w14:paraId="31A2859D" w14:textId="5549ABBE" w:rsidR="00542F4B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</w:t>
      </w:r>
      <w:r w:rsidR="007E574E">
        <w:rPr>
          <w:rFonts w:cs="Arial"/>
          <w:sz w:val="20"/>
          <w:szCs w:val="20"/>
        </w:rPr>
        <w:t>Employees based on search string.</w:t>
      </w:r>
    </w:p>
    <w:p w14:paraId="42EC98D9" w14:textId="22281D4A" w:rsidR="00542F4B" w:rsidRPr="001968CF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r w:rsidR="00F65E42">
        <w:rPr>
          <w:rFonts w:ascii="Consolas" w:hAnsi="Consolas" w:cs="Consolas"/>
          <w:color w:val="A31515"/>
          <w:sz w:val="19"/>
          <w:szCs w:val="19"/>
          <w:lang w:bidi="ar-SA"/>
        </w:rPr>
        <w:t>usp_GetEmployees</w:t>
      </w:r>
      <w:r>
        <w:rPr>
          <w:rFonts w:cs="Arial"/>
          <w:sz w:val="20"/>
          <w:szCs w:val="20"/>
        </w:rPr>
        <w:t xml:space="preserve"> to get the required data</w:t>
      </w:r>
      <w:r w:rsidR="00311019">
        <w:rPr>
          <w:rFonts w:cs="Arial"/>
          <w:sz w:val="20"/>
          <w:szCs w:val="20"/>
        </w:rPr>
        <w:t xml:space="preserve"> based on search String.</w:t>
      </w:r>
    </w:p>
    <w:p w14:paraId="09B09B3F" w14:textId="7EE50790" w:rsidR="00542F4B" w:rsidRPr="002D3AD3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="00F65E42">
        <w:rPr>
          <w:rFonts w:ascii="Consolas" w:hAnsi="Consolas" w:cs="Consolas"/>
          <w:color w:val="A31515"/>
          <w:sz w:val="19"/>
          <w:szCs w:val="19"/>
          <w:lang w:bidi="ar-SA"/>
        </w:rPr>
        <w:t>usp_GetEmployees</w:t>
      </w:r>
    </w:p>
    <w:p w14:paraId="57406E44" w14:textId="02ED9112" w:rsidR="00542F4B" w:rsidRPr="002D3AD3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fetch</w:t>
      </w:r>
      <w:r w:rsidRPr="002D3AD3">
        <w:rPr>
          <w:rFonts w:cs="Arial"/>
          <w:sz w:val="20"/>
          <w:szCs w:val="20"/>
        </w:rPr>
        <w:t xml:space="preserve"> </w:t>
      </w:r>
      <w:r w:rsidR="001848B0">
        <w:rPr>
          <w:rFonts w:cs="Arial"/>
          <w:sz w:val="20"/>
          <w:szCs w:val="20"/>
        </w:rPr>
        <w:t>Employee details based on search string</w:t>
      </w:r>
      <w:r w:rsidRPr="002D3AD3">
        <w:rPr>
          <w:rFonts w:cs="Arial"/>
          <w:sz w:val="20"/>
          <w:szCs w:val="20"/>
        </w:rPr>
        <w:t>.</w:t>
      </w:r>
    </w:p>
    <w:p w14:paraId="5DD31140" w14:textId="7C131A2F" w:rsidR="00542F4B" w:rsidRPr="002D3AD3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2D14DF">
        <w:rPr>
          <w:rFonts w:cs="Arial"/>
          <w:sz w:val="20"/>
          <w:szCs w:val="20"/>
        </w:rPr>
        <w:t>Employee</w:t>
      </w:r>
    </w:p>
    <w:p w14:paraId="0549A955" w14:textId="77777777" w:rsidR="00542F4B" w:rsidRPr="002D3AD3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3CB488A" w14:textId="3A301C55" w:rsidR="00542F4B" w:rsidRPr="004939D5" w:rsidRDefault="00542F4B" w:rsidP="00542F4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lastRenderedPageBreak/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F606E9">
        <w:rPr>
          <w:rFonts w:cs="Arial"/>
          <w:sz w:val="20"/>
          <w:szCs w:val="20"/>
        </w:rPr>
        <w:t>Employee</w:t>
      </w:r>
      <w:r w:rsidRPr="004939D5">
        <w:rPr>
          <w:rFonts w:cs="Arial"/>
          <w:sz w:val="20"/>
          <w:szCs w:val="20"/>
        </w:rPr>
        <w:t xml:space="preserve"> related details.</w:t>
      </w:r>
    </w:p>
    <w:p w14:paraId="68AAB1B1" w14:textId="77777777" w:rsidR="00542F4B" w:rsidRPr="00E70C6B" w:rsidRDefault="00542F4B" w:rsidP="00542F4B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776FD227" w14:textId="77777777" w:rsidR="00542F4B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7DE0FDE" w14:textId="77777777" w:rsidR="00542F4B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3D136821" w14:textId="77777777" w:rsidR="00542F4B" w:rsidRPr="00E63B01" w:rsidRDefault="00542F4B" w:rsidP="00542F4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C8E8179" w14:textId="77777777" w:rsidR="00542F4B" w:rsidRPr="004D279D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83D4742" w14:textId="77777777" w:rsidR="00542F4B" w:rsidRPr="00664A1B" w:rsidRDefault="00542F4B" w:rsidP="00542F4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71E39061" w14:textId="77777777" w:rsidR="00542F4B" w:rsidRPr="000710FE" w:rsidRDefault="00542F4B" w:rsidP="00542F4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4226DE89" w14:textId="523C9C66" w:rsidR="00542F4B" w:rsidRPr="000710FE" w:rsidRDefault="00542F4B" w:rsidP="00542F4B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</w:t>
      </w:r>
      <w:r w:rsidR="00A62A67">
        <w:rPr>
          <w:rFonts w:cs="Arial"/>
          <w:sz w:val="20"/>
          <w:szCs w:val="20"/>
        </w:rPr>
        <w:t>not required.</w:t>
      </w:r>
    </w:p>
    <w:p w14:paraId="68340D00" w14:textId="5CC7BF11" w:rsidR="00542F4B" w:rsidRPr="0078741E" w:rsidRDefault="00542F4B" w:rsidP="00542F4B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4969AC">
        <w:rPr>
          <w:rFonts w:cs="Arial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related details.</w:t>
      </w:r>
    </w:p>
    <w:p w14:paraId="2FE3B409" w14:textId="77777777" w:rsidR="00542F4B" w:rsidRDefault="00542F4B" w:rsidP="00542F4B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D7E7A7C" w14:textId="042971CE" w:rsidR="00542F4B" w:rsidRPr="0077184B" w:rsidRDefault="00542F4B" w:rsidP="00542F4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744565">
        <w:rPr>
          <w:rFonts w:cs="Arial"/>
          <w:sz w:val="20"/>
          <w:szCs w:val="20"/>
        </w:rPr>
        <w:t>Employee</w:t>
      </w:r>
    </w:p>
    <w:p w14:paraId="082DD040" w14:textId="54EDC5CF" w:rsidR="00542F4B" w:rsidRPr="0041103B" w:rsidRDefault="00542F4B" w:rsidP="00542F4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="00744565"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Controller.cs</w:t>
      </w:r>
    </w:p>
    <w:p w14:paraId="609ADBA0" w14:textId="14CA6FE5" w:rsidR="00542F4B" w:rsidRPr="0041103B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="00F021B2">
        <w:rPr>
          <w:rFonts w:ascii="Consolas" w:hAnsi="Consolas" w:cs="Consolas"/>
          <w:color w:val="000000"/>
          <w:sz w:val="19"/>
          <w:szCs w:val="19"/>
          <w:lang w:bidi="ar-SA"/>
        </w:rPr>
        <w:t>GetEmployees</w:t>
      </w:r>
    </w:p>
    <w:p w14:paraId="2FE861B1" w14:textId="3B2FFDC2" w:rsidR="00542F4B" w:rsidRPr="0078741E" w:rsidRDefault="00542F4B" w:rsidP="00542F4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/api/v1/</w:t>
      </w:r>
      <w:r w:rsidR="00F021B2">
        <w:rPr>
          <w:rFonts w:cs="Arial"/>
          <w:sz w:val="20"/>
          <w:szCs w:val="20"/>
        </w:rPr>
        <w:t>Employee/</w:t>
      </w:r>
      <w:r w:rsidR="00F021B2">
        <w:rPr>
          <w:rFonts w:ascii="Consolas" w:hAnsi="Consolas" w:cs="Consolas"/>
          <w:color w:val="000000"/>
          <w:sz w:val="19"/>
          <w:szCs w:val="19"/>
          <w:lang w:bidi="ar-SA"/>
        </w:rPr>
        <w:t>GetEmployees</w:t>
      </w:r>
    </w:p>
    <w:p w14:paraId="3E92AD4C" w14:textId="3858451B" w:rsidR="001617D2" w:rsidRDefault="001617D2" w:rsidP="001617D2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r w:rsidRPr="001617D2"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GetReportingDetailsByProjectId</w:t>
      </w:r>
      <w:r w:rsidRPr="00462F0C">
        <w:rPr>
          <w:rFonts w:cs="Arial"/>
          <w:caps w:val="0"/>
        </w:rPr>
        <w:t>:</w:t>
      </w:r>
    </w:p>
    <w:p w14:paraId="1C0F19E6" w14:textId="77777777" w:rsidR="001617D2" w:rsidRPr="007A3435" w:rsidRDefault="001617D2" w:rsidP="001617D2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0A614581" w14:textId="2A7FF6D5" w:rsidR="001617D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Controller.cs</w:t>
      </w:r>
    </w:p>
    <w:p w14:paraId="50B41B23" w14:textId="785012C9" w:rsidR="001617D2" w:rsidRPr="00A135E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="001502F0">
        <w:rPr>
          <w:rFonts w:ascii="Consolas" w:hAnsi="Consolas" w:cs="Consolas"/>
          <w:color w:val="000000"/>
          <w:sz w:val="19"/>
          <w:szCs w:val="19"/>
          <w:lang w:bidi="ar-SA"/>
        </w:rPr>
        <w:t>GetReportingDetailsByProjectId</w:t>
      </w:r>
    </w:p>
    <w:p w14:paraId="2881ED2D" w14:textId="2BB8C881" w:rsidR="001617D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</w:t>
      </w:r>
      <w:r w:rsidR="00AC1351">
        <w:rPr>
          <w:rFonts w:cs="Arial"/>
          <w:sz w:val="20"/>
          <w:szCs w:val="20"/>
        </w:rPr>
        <w:t>Program Manager, Reporting Manager and Lead details.</w:t>
      </w:r>
    </w:p>
    <w:p w14:paraId="635A372A" w14:textId="73840362" w:rsidR="001617D2" w:rsidRPr="00906542" w:rsidRDefault="00AC1351" w:rsidP="0090654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It is already a LINQ query.</w:t>
      </w:r>
      <w:r w:rsidR="001617D2" w:rsidRPr="00906542">
        <w:rPr>
          <w:rFonts w:cs="Arial"/>
          <w:sz w:val="20"/>
          <w:szCs w:val="20"/>
        </w:rPr>
        <w:t xml:space="preserve">: </w:t>
      </w:r>
    </w:p>
    <w:p w14:paraId="17033095" w14:textId="0BAA93CF" w:rsidR="001617D2" w:rsidRPr="002D3AD3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fetch</w:t>
      </w:r>
      <w:r w:rsidRPr="002D3AD3">
        <w:rPr>
          <w:rFonts w:cs="Arial"/>
          <w:sz w:val="20"/>
          <w:szCs w:val="20"/>
        </w:rPr>
        <w:t xml:space="preserve"> </w:t>
      </w:r>
      <w:r w:rsidR="00906542">
        <w:rPr>
          <w:rFonts w:cs="Arial"/>
          <w:sz w:val="20"/>
          <w:szCs w:val="20"/>
        </w:rPr>
        <w:t>PM, RM and lead details.</w:t>
      </w:r>
    </w:p>
    <w:p w14:paraId="706B944D" w14:textId="19D86475" w:rsidR="001617D2" w:rsidRPr="002D3AD3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Projects</w:t>
      </w:r>
      <w:r w:rsidR="00906542">
        <w:rPr>
          <w:rFonts w:cs="Arial"/>
          <w:sz w:val="20"/>
          <w:szCs w:val="20"/>
        </w:rPr>
        <w:t xml:space="preserve"> and</w:t>
      </w:r>
      <w:r>
        <w:rPr>
          <w:rFonts w:cs="Arial"/>
          <w:sz w:val="20"/>
          <w:szCs w:val="20"/>
        </w:rPr>
        <w:t xml:space="preserve"> ProjectManagers</w:t>
      </w:r>
    </w:p>
    <w:p w14:paraId="308050C6" w14:textId="77777777" w:rsidR="001617D2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45A78728" w14:textId="77777777" w:rsidR="001617D2" w:rsidRPr="00166BA4" w:rsidRDefault="001617D2" w:rsidP="001617D2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System Admin can access Assign Manager To Project Menu to assign the program Manager, Reporting Manager and Lead of the project.</w:t>
      </w:r>
    </w:p>
    <w:p w14:paraId="46F8F175" w14:textId="3AD8AC83" w:rsidR="001617D2" w:rsidRPr="004939D5" w:rsidRDefault="001617D2" w:rsidP="001617D2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025834">
        <w:rPr>
          <w:rFonts w:cs="Arial"/>
          <w:sz w:val="20"/>
          <w:szCs w:val="20"/>
        </w:rPr>
        <w:t>PM, RM and lead details</w:t>
      </w:r>
      <w:r w:rsidRPr="004939D5">
        <w:rPr>
          <w:rFonts w:cs="Arial"/>
          <w:sz w:val="20"/>
          <w:szCs w:val="20"/>
        </w:rPr>
        <w:t>.</w:t>
      </w:r>
    </w:p>
    <w:p w14:paraId="5753ECDF" w14:textId="77777777" w:rsidR="001617D2" w:rsidRPr="00E70C6B" w:rsidRDefault="001617D2" w:rsidP="001617D2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49B2F8E8" w14:textId="77777777" w:rsidR="001617D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7203CA93" w14:textId="77777777" w:rsidR="001617D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67F51A1" w14:textId="77777777" w:rsidR="001617D2" w:rsidRPr="00E63B01" w:rsidRDefault="001617D2" w:rsidP="001617D2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D6B5A71" w14:textId="77777777" w:rsidR="001617D2" w:rsidRPr="004D279D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0A79696F" w14:textId="77777777" w:rsidR="001617D2" w:rsidRPr="00664A1B" w:rsidRDefault="001617D2" w:rsidP="001617D2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lastRenderedPageBreak/>
        <w:t>HRMSProjectDB:</w:t>
      </w:r>
    </w:p>
    <w:p w14:paraId="6ECE8CA1" w14:textId="77777777" w:rsidR="001617D2" w:rsidRPr="004D279D" w:rsidRDefault="001617D2" w:rsidP="001617D2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04F5FD5E" w14:textId="77777777" w:rsidR="001617D2" w:rsidRPr="004D279D" w:rsidRDefault="001617D2" w:rsidP="001617D2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ProjectManager</w:t>
      </w:r>
      <w:r>
        <w:rPr>
          <w:rFonts w:ascii="Courier New" w:hAnsi="Courier New" w:cs="Courier New"/>
          <w:sz w:val="20"/>
          <w:szCs w:val="20"/>
        </w:rPr>
        <w:t>s</w:t>
      </w:r>
    </w:p>
    <w:p w14:paraId="6B696D55" w14:textId="37BA5B41" w:rsidR="001617D2" w:rsidRPr="000710FE" w:rsidRDefault="001617D2" w:rsidP="001617D2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</w:t>
      </w:r>
      <w:r w:rsidR="00CB1044">
        <w:rPr>
          <w:rFonts w:cs="Arial"/>
          <w:sz w:val="20"/>
          <w:szCs w:val="20"/>
        </w:rPr>
        <w:t>not required.</w:t>
      </w:r>
    </w:p>
    <w:p w14:paraId="46945362" w14:textId="77777777" w:rsidR="001617D2" w:rsidRPr="0078741E" w:rsidRDefault="001617D2" w:rsidP="001617D2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434FBA08" w14:textId="77777777" w:rsidR="001617D2" w:rsidRDefault="001617D2" w:rsidP="001617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64A0A02B" w14:textId="77777777" w:rsidR="001617D2" w:rsidRPr="0077184B" w:rsidRDefault="001617D2" w:rsidP="001617D2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012D749B" w14:textId="1CB3530A" w:rsidR="001617D2" w:rsidRPr="0041103B" w:rsidRDefault="001617D2" w:rsidP="001617D2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Project</w:t>
      </w:r>
      <w:r w:rsidR="008128AB">
        <w:rPr>
          <w:rFonts w:cs="Arial"/>
          <w:sz w:val="20"/>
          <w:szCs w:val="20"/>
        </w:rPr>
        <w:t>Manager</w:t>
      </w:r>
      <w:r w:rsidRPr="00A033A5">
        <w:rPr>
          <w:rFonts w:cs="Arial"/>
          <w:sz w:val="20"/>
          <w:szCs w:val="20"/>
        </w:rPr>
        <w:t>Controller.cs</w:t>
      </w:r>
    </w:p>
    <w:p w14:paraId="47DF0FC3" w14:textId="1375F8CF" w:rsidR="001617D2" w:rsidRPr="0041103B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="008128AB">
        <w:rPr>
          <w:rFonts w:ascii="Consolas" w:hAnsi="Consolas" w:cs="Consolas"/>
          <w:color w:val="000000"/>
          <w:sz w:val="19"/>
          <w:szCs w:val="19"/>
          <w:lang w:bidi="ar-SA"/>
        </w:rPr>
        <w:t>GetReportingDetailsByProjectId</w:t>
      </w:r>
    </w:p>
    <w:p w14:paraId="536C812F" w14:textId="66FA3FCD" w:rsidR="001617D2" w:rsidRPr="00542F4B" w:rsidRDefault="001617D2" w:rsidP="001617D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/api/v1/</w:t>
      </w:r>
      <w:r w:rsidRPr="00A033A5">
        <w:rPr>
          <w:rFonts w:cs="Arial"/>
          <w:sz w:val="20"/>
          <w:szCs w:val="20"/>
        </w:rPr>
        <w:t>Project</w:t>
      </w:r>
      <w:r w:rsidR="008128AB">
        <w:rPr>
          <w:rFonts w:cs="Arial"/>
          <w:sz w:val="20"/>
          <w:szCs w:val="20"/>
        </w:rPr>
        <w:t>Manager</w:t>
      </w:r>
      <w:r w:rsidRPr="002106CD">
        <w:rPr>
          <w:rFonts w:cs="Arial"/>
          <w:sz w:val="20"/>
          <w:szCs w:val="20"/>
        </w:rPr>
        <w:t>/</w:t>
      </w:r>
      <w:r w:rsidRPr="00C9791B">
        <w:rPr>
          <w:rFonts w:cs="Arial"/>
          <w:sz w:val="20"/>
          <w:szCs w:val="20"/>
        </w:rPr>
        <w:t xml:space="preserve"> </w:t>
      </w:r>
      <w:r w:rsidR="008128AB">
        <w:rPr>
          <w:rFonts w:ascii="Consolas" w:hAnsi="Consolas" w:cs="Consolas"/>
          <w:color w:val="000000"/>
          <w:sz w:val="19"/>
          <w:szCs w:val="19"/>
          <w:lang w:bidi="ar-SA"/>
        </w:rPr>
        <w:t>GetReportingDetailsByProjectId</w:t>
      </w:r>
    </w:p>
    <w:p w14:paraId="3A3AA9B1" w14:textId="4FE2EF04" w:rsidR="00DC5C63" w:rsidRPr="00250075" w:rsidRDefault="00DC5C63" w:rsidP="00DC5C63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29" w:name="_Toc45819743"/>
      <w:r w:rsidRPr="00250075">
        <w:rPr>
          <w:rFonts w:cs="Arial"/>
          <w:caps w:val="0"/>
        </w:rPr>
        <w:t>Project/</w:t>
      </w:r>
      <w:bookmarkEnd w:id="29"/>
      <w:r>
        <w:rPr>
          <w:rFonts w:cs="Arial"/>
          <w:caps w:val="0"/>
        </w:rPr>
        <w:t>Save</w:t>
      </w:r>
      <w:r w:rsidRPr="00DC5C63">
        <w:rPr>
          <w:rFonts w:cs="Arial"/>
          <w:caps w:val="0"/>
        </w:rPr>
        <w:t>Manager</w:t>
      </w:r>
      <w:r>
        <w:rPr>
          <w:rFonts w:cs="Arial"/>
          <w:caps w:val="0"/>
        </w:rPr>
        <w:t>s</w:t>
      </w:r>
      <w:r w:rsidRPr="00DC5C63">
        <w:rPr>
          <w:rFonts w:cs="Arial"/>
          <w:caps w:val="0"/>
        </w:rPr>
        <w:t>ToProject</w:t>
      </w:r>
    </w:p>
    <w:p w14:paraId="778CC8A9" w14:textId="77777777" w:rsidR="00DC5C63" w:rsidRPr="00934F18" w:rsidRDefault="00DC5C63" w:rsidP="00DC5C63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934F18">
        <w:rPr>
          <w:sz w:val="20"/>
          <w:szCs w:val="20"/>
        </w:rPr>
        <w:t>The above method is for Roles = "</w:t>
      </w:r>
      <w:r w:rsidRPr="003165A2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934F18">
        <w:rPr>
          <w:sz w:val="20"/>
          <w:szCs w:val="20"/>
        </w:rPr>
        <w:t>".</w:t>
      </w:r>
    </w:p>
    <w:p w14:paraId="6EFAE1AB" w14:textId="77777777" w:rsidR="00DC5C63" w:rsidRPr="00562FA0" w:rsidRDefault="00DC5C63" w:rsidP="00DC5C63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Existing Implementation:</w:t>
      </w:r>
    </w:p>
    <w:p w14:paraId="29B05B14" w14:textId="77777777" w:rsidR="00DC5C63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C5C63" w14:paraId="4A45EA07" w14:textId="77777777" w:rsidTr="00F85DCF">
        <w:tc>
          <w:tcPr>
            <w:tcW w:w="1838" w:type="dxa"/>
          </w:tcPr>
          <w:p w14:paraId="6DA2CEC7" w14:textId="77777777" w:rsidR="00DC5C63" w:rsidRPr="00EB0E0A" w:rsidRDefault="00DC5C63" w:rsidP="00F85DC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9E39132" w14:textId="77777777" w:rsidR="00DC5C63" w:rsidRPr="00EB0E0A" w:rsidRDefault="00DC5C63" w:rsidP="00F85DC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C5C63" w14:paraId="05F653B4" w14:textId="77777777" w:rsidTr="00F85DCF">
        <w:trPr>
          <w:trHeight w:val="269"/>
        </w:trPr>
        <w:tc>
          <w:tcPr>
            <w:tcW w:w="1838" w:type="dxa"/>
          </w:tcPr>
          <w:p w14:paraId="772FF797" w14:textId="62F53323" w:rsidR="00DC5C63" w:rsidRPr="00EB0E0A" w:rsidRDefault="00DC5C63" w:rsidP="00F85DCF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1B0A89">
              <w:rPr>
                <w:rFonts w:cs="Arial"/>
                <w:sz w:val="20"/>
                <w:szCs w:val="20"/>
              </w:rPr>
              <w:t>project</w:t>
            </w:r>
            <w:r>
              <w:rPr>
                <w:rFonts w:cs="Arial"/>
                <w:sz w:val="20"/>
                <w:szCs w:val="20"/>
              </w:rPr>
              <w:t>Data</w:t>
            </w:r>
          </w:p>
        </w:tc>
        <w:tc>
          <w:tcPr>
            <w:tcW w:w="1276" w:type="dxa"/>
          </w:tcPr>
          <w:p w14:paraId="063A4F06" w14:textId="77777777" w:rsidR="00DC5C63" w:rsidRPr="00EB0E0A" w:rsidRDefault="00DC5C63" w:rsidP="00F85DCF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ProjectData</w:t>
            </w:r>
          </w:p>
        </w:tc>
      </w:tr>
    </w:tbl>
    <w:p w14:paraId="55F5CE8C" w14:textId="77777777" w:rsidR="00DC5C63" w:rsidRDefault="00DC5C63" w:rsidP="00DC5C63">
      <w:pPr>
        <w:pStyle w:val="ListParagraph"/>
        <w:ind w:left="2580"/>
        <w:rPr>
          <w:rFonts w:cs="Arial"/>
          <w:sz w:val="20"/>
          <w:szCs w:val="20"/>
        </w:rPr>
      </w:pPr>
    </w:p>
    <w:p w14:paraId="5201A680" w14:textId="77777777" w:rsidR="00DC5C63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245D6DF2" w14:textId="3E83699F" w:rsidR="00DC5C63" w:rsidRPr="0078093A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="00257D72">
        <w:rPr>
          <w:rFonts w:ascii="Consolas" w:hAnsi="Consolas" w:cs="Consolas"/>
          <w:color w:val="000000"/>
          <w:sz w:val="19"/>
          <w:szCs w:val="19"/>
          <w:lang w:bidi="ar-SA"/>
        </w:rPr>
        <w:t>SaveManagersToProject</w:t>
      </w:r>
    </w:p>
    <w:p w14:paraId="2F4F908A" w14:textId="4E38609F" w:rsidR="00DC5C63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593303">
        <w:rPr>
          <w:rFonts w:cs="Arial"/>
          <w:sz w:val="20"/>
          <w:szCs w:val="20"/>
        </w:rPr>
        <w:t>assign managers to project</w:t>
      </w:r>
      <w:r>
        <w:rPr>
          <w:rFonts w:cs="Arial"/>
          <w:sz w:val="20"/>
          <w:szCs w:val="20"/>
        </w:rPr>
        <w:t>.</w:t>
      </w:r>
    </w:p>
    <w:p w14:paraId="248DCDF6" w14:textId="50344A75" w:rsidR="00DC5C63" w:rsidRDefault="00C37832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Get Manager details from ProjectManager table and check whether the Manager record already exists or not.</w:t>
      </w:r>
    </w:p>
    <w:p w14:paraId="01193895" w14:textId="377624AC" w:rsidR="00C37832" w:rsidRDefault="00296699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the Manager is different, then make the old record inactive and add new record to ProjectManager table.</w:t>
      </w:r>
    </w:p>
    <w:p w14:paraId="4A699C89" w14:textId="44296252" w:rsidR="00263144" w:rsidRPr="009A2AF0" w:rsidRDefault="00EB383C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Update AssociateAllocation and Employee table with new Managers.</w:t>
      </w:r>
    </w:p>
    <w:p w14:paraId="30D29766" w14:textId="1C4A7B14" w:rsidR="00DC5C63" w:rsidRPr="009A2AF0" w:rsidRDefault="00DC5C63" w:rsidP="00DC5C63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="00A50DC7">
        <w:rPr>
          <w:rFonts w:cs="Arial"/>
          <w:sz w:val="20"/>
          <w:szCs w:val="20"/>
        </w:rPr>
        <w:t>Assigns PM, RM and Lead to project</w:t>
      </w:r>
      <w:r>
        <w:rPr>
          <w:rFonts w:cs="Arial"/>
          <w:sz w:val="20"/>
          <w:szCs w:val="20"/>
        </w:rPr>
        <w:t>.</w:t>
      </w:r>
      <w:r w:rsidR="00A50DC7">
        <w:rPr>
          <w:rFonts w:cs="Arial"/>
          <w:sz w:val="20"/>
          <w:szCs w:val="20"/>
        </w:rPr>
        <w:t xml:space="preserve"> Updates Allocation and Employee tables with new managers.</w:t>
      </w:r>
    </w:p>
    <w:p w14:paraId="1A06E253" w14:textId="757884F5" w:rsidR="00DC5C63" w:rsidRPr="00A118EE" w:rsidRDefault="00DC5C63" w:rsidP="00DC5C63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118EE">
        <w:rPr>
          <w:rFonts w:ascii="Courier New" w:hAnsi="Courier New" w:cs="Courier New"/>
          <w:sz w:val="20"/>
          <w:szCs w:val="20"/>
        </w:rPr>
        <w:t>Tables:</w:t>
      </w:r>
      <w:r w:rsidRPr="00A118EE">
        <w:rPr>
          <w:rFonts w:cs="Arial"/>
          <w:sz w:val="20"/>
          <w:szCs w:val="20"/>
        </w:rPr>
        <w:t xml:space="preserve"> </w:t>
      </w:r>
      <w:r w:rsidR="002D1036">
        <w:rPr>
          <w:rFonts w:cs="Arial"/>
          <w:sz w:val="20"/>
          <w:szCs w:val="20"/>
        </w:rPr>
        <w:t>AssociateAllocation, Employees</w:t>
      </w:r>
      <w:r w:rsidRPr="00A118EE">
        <w:rPr>
          <w:rFonts w:cs="Arial"/>
          <w:sz w:val="20"/>
          <w:szCs w:val="20"/>
        </w:rPr>
        <w:t xml:space="preserve"> and ProjectManagers</w:t>
      </w:r>
    </w:p>
    <w:p w14:paraId="5066BEE9" w14:textId="77777777" w:rsidR="00DC5C63" w:rsidRDefault="00DC5C63" w:rsidP="00DC5C63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10B6CE75" w14:textId="6AA8F299" w:rsidR="00DC5C63" w:rsidRDefault="00DC5C63" w:rsidP="00DC5C63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Create entry for project</w:t>
      </w:r>
      <w:r w:rsidR="009F11F5">
        <w:rPr>
          <w:rFonts w:cs="Arial"/>
          <w:sz w:val="20"/>
          <w:szCs w:val="20"/>
        </w:rPr>
        <w:t xml:space="preserve"> manager</w:t>
      </w:r>
      <w:r>
        <w:rPr>
          <w:rFonts w:cs="Arial"/>
          <w:sz w:val="20"/>
          <w:szCs w:val="20"/>
        </w:rPr>
        <w:t xml:space="preserve"> record</w:t>
      </w:r>
      <w:r w:rsidR="009F11F5">
        <w:rPr>
          <w:rFonts w:cs="Arial"/>
          <w:sz w:val="20"/>
          <w:szCs w:val="20"/>
        </w:rPr>
        <w:t>, update old record to inactive, update AssociateAllocation and Employees table.</w:t>
      </w:r>
    </w:p>
    <w:p w14:paraId="3BEF0070" w14:textId="77777777" w:rsidR="00DC5C63" w:rsidRPr="004939D5" w:rsidRDefault="00DC5C63" w:rsidP="00DC5C63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true/false</w:t>
      </w:r>
    </w:p>
    <w:p w14:paraId="5AF0AAC4" w14:textId="77777777" w:rsidR="00DC5C63" w:rsidRPr="00562FA0" w:rsidRDefault="00DC5C63" w:rsidP="00DC5C63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New Implementation:</w:t>
      </w:r>
    </w:p>
    <w:p w14:paraId="5DD4187D" w14:textId="77777777" w:rsidR="00DC5C63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Make sure all older Business Rules are applied.</w:t>
      </w:r>
    </w:p>
    <w:p w14:paraId="20304FB2" w14:textId="77777777" w:rsidR="00DC5C63" w:rsidRPr="004D279D" w:rsidRDefault="00DC5C63" w:rsidP="00DC5C63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786E286B" w14:textId="77777777" w:rsidR="00DC5C63" w:rsidRPr="00664A1B" w:rsidRDefault="00DC5C63" w:rsidP="00DC5C63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HRMSProjectDB:</w:t>
      </w:r>
    </w:p>
    <w:p w14:paraId="35117906" w14:textId="4F1389CA" w:rsidR="00DC5C63" w:rsidRPr="004D279D" w:rsidRDefault="00AB424D" w:rsidP="00DC5C63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AssociateAllocation</w:t>
      </w:r>
    </w:p>
    <w:p w14:paraId="7A5CA13C" w14:textId="59780E73" w:rsidR="00DC5C63" w:rsidRPr="007716F7" w:rsidRDefault="00DC5C63" w:rsidP="00DC5C63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ProjectManager</w:t>
      </w:r>
      <w:r>
        <w:rPr>
          <w:rFonts w:ascii="Courier New" w:hAnsi="Courier New" w:cs="Courier New"/>
          <w:sz w:val="20"/>
          <w:szCs w:val="20"/>
        </w:rPr>
        <w:t>s</w:t>
      </w:r>
    </w:p>
    <w:p w14:paraId="710D0D53" w14:textId="65FA5B6E" w:rsidR="007716F7" w:rsidRPr="00664A1B" w:rsidRDefault="007716F7" w:rsidP="007716F7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DB:</w:t>
      </w:r>
    </w:p>
    <w:p w14:paraId="6DCF2CF6" w14:textId="06CB2A96" w:rsidR="007716F7" w:rsidRPr="007716F7" w:rsidRDefault="007716F7" w:rsidP="007716F7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7B2E5A3F" w14:textId="678583E9" w:rsidR="00DC5C63" w:rsidRPr="000710FE" w:rsidRDefault="00DC5C63" w:rsidP="00DC5C63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Cross communication is required</w:t>
      </w:r>
      <w:r w:rsidR="00E718AF">
        <w:rPr>
          <w:rFonts w:cs="Arial"/>
          <w:sz w:val="20"/>
          <w:szCs w:val="20"/>
        </w:rPr>
        <w:t>.</w:t>
      </w:r>
    </w:p>
    <w:p w14:paraId="3C492C88" w14:textId="6D53C0B4" w:rsidR="00DC5C63" w:rsidRPr="001A6ACC" w:rsidRDefault="00DC5C63" w:rsidP="00DC5C63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0C1B82">
        <w:rPr>
          <w:rFonts w:cs="Arial"/>
          <w:sz w:val="20"/>
          <w:szCs w:val="20"/>
        </w:rPr>
        <w:t>true/false</w:t>
      </w:r>
    </w:p>
    <w:p w14:paraId="11FD1308" w14:textId="77777777" w:rsidR="00DC5C63" w:rsidRDefault="00DC5C63" w:rsidP="00DC5C6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4CFC67D" w14:textId="77777777" w:rsidR="00DC5C63" w:rsidRPr="00674349" w:rsidRDefault="00DC5C63" w:rsidP="00DC5C63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674349">
        <w:rPr>
          <w:rFonts w:cs="Arial"/>
          <w:sz w:val="20"/>
          <w:szCs w:val="20"/>
        </w:rPr>
        <w:t>Project API.</w:t>
      </w:r>
    </w:p>
    <w:p w14:paraId="21FE862C" w14:textId="77777777" w:rsidR="00DC5C63" w:rsidRPr="0077184B" w:rsidRDefault="00DC5C63" w:rsidP="00DC5C63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3C6E1AE1" w14:textId="668F8328" w:rsidR="00DC5C63" w:rsidRPr="0041103B" w:rsidRDefault="00DC5C63" w:rsidP="00DC5C63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Project</w:t>
      </w:r>
      <w:r w:rsidR="00446CDE">
        <w:rPr>
          <w:rFonts w:cs="Arial"/>
          <w:sz w:val="20"/>
          <w:szCs w:val="20"/>
        </w:rPr>
        <w:t>Manager</w:t>
      </w:r>
      <w:r w:rsidRPr="00FE4836">
        <w:rPr>
          <w:rFonts w:cs="Arial"/>
          <w:sz w:val="20"/>
          <w:szCs w:val="20"/>
        </w:rPr>
        <w:t>Controller.cs</w:t>
      </w:r>
    </w:p>
    <w:p w14:paraId="6709FBDC" w14:textId="5053C102" w:rsidR="00DC5C63" w:rsidRPr="00FE4836" w:rsidRDefault="00DC5C63" w:rsidP="00DC5C63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FE4836">
        <w:rPr>
          <w:rFonts w:ascii="Courier New" w:hAnsi="Courier New" w:cs="Courier New"/>
          <w:sz w:val="20"/>
          <w:szCs w:val="20"/>
        </w:rPr>
        <w:t xml:space="preserve">: </w:t>
      </w:r>
      <w:r w:rsidR="003C355A">
        <w:rPr>
          <w:rFonts w:ascii="Consolas" w:hAnsi="Consolas" w:cs="Consolas"/>
          <w:color w:val="000000"/>
          <w:sz w:val="19"/>
          <w:szCs w:val="19"/>
          <w:lang w:bidi="ar-SA"/>
        </w:rPr>
        <w:t>SaveManagersToProject</w:t>
      </w:r>
    </w:p>
    <w:p w14:paraId="051003C3" w14:textId="1BF6E25B" w:rsidR="00DC5C63" w:rsidRPr="00674349" w:rsidRDefault="00DC5C63" w:rsidP="00DC5C63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674349">
        <w:rPr>
          <w:rFonts w:ascii="Courier New" w:hAnsi="Courier New" w:cs="Courier New"/>
          <w:sz w:val="20"/>
          <w:szCs w:val="20"/>
        </w:rPr>
        <w:t xml:space="preserve">Path: </w:t>
      </w:r>
      <w:r w:rsidRPr="00674349">
        <w:rPr>
          <w:rFonts w:cs="Arial"/>
          <w:sz w:val="20"/>
          <w:szCs w:val="20"/>
        </w:rPr>
        <w:t>{{HostName}}/project/api/v1/Project</w:t>
      </w:r>
      <w:r w:rsidR="003C355A">
        <w:rPr>
          <w:rFonts w:cs="Arial"/>
          <w:sz w:val="20"/>
          <w:szCs w:val="20"/>
        </w:rPr>
        <w:t>Manager</w:t>
      </w:r>
      <w:r w:rsidRPr="00674349">
        <w:rPr>
          <w:rFonts w:cs="Arial"/>
          <w:sz w:val="20"/>
          <w:szCs w:val="20"/>
        </w:rPr>
        <w:t>/</w:t>
      </w:r>
      <w:r w:rsidR="003C355A" w:rsidRPr="003C355A"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 w:rsidR="003C355A" w:rsidRPr="003C355A">
        <w:rPr>
          <w:rFonts w:cs="Arial"/>
          <w:sz w:val="20"/>
          <w:szCs w:val="20"/>
        </w:rPr>
        <w:t>SaveManagersToProject</w:t>
      </w:r>
    </w:p>
    <w:p w14:paraId="526D0556" w14:textId="77777777" w:rsidR="00DC5C63" w:rsidRDefault="00DC5C63" w:rsidP="00DC5C63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C5C63" w14:paraId="7DB509A7" w14:textId="77777777" w:rsidTr="00F85DCF">
        <w:tc>
          <w:tcPr>
            <w:tcW w:w="1838" w:type="dxa"/>
          </w:tcPr>
          <w:p w14:paraId="3B72A89B" w14:textId="77777777" w:rsidR="00DC5C63" w:rsidRPr="00EB0E0A" w:rsidRDefault="00DC5C63" w:rsidP="00F85DC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8BB1F85" w14:textId="77777777" w:rsidR="00DC5C63" w:rsidRPr="00EB0E0A" w:rsidRDefault="00DC5C63" w:rsidP="00F85DC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C5C63" w14:paraId="0B752F12" w14:textId="77777777" w:rsidTr="00F85DCF">
        <w:trPr>
          <w:trHeight w:val="269"/>
        </w:trPr>
        <w:tc>
          <w:tcPr>
            <w:tcW w:w="1838" w:type="dxa"/>
          </w:tcPr>
          <w:p w14:paraId="254051CB" w14:textId="049667E6" w:rsidR="00DC5C63" w:rsidRPr="00EB0E0A" w:rsidRDefault="00DC5C63" w:rsidP="00F85DCF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  <w:r w:rsidR="00C30907">
              <w:rPr>
                <w:rFonts w:cs="Arial"/>
                <w:sz w:val="20"/>
                <w:szCs w:val="20"/>
              </w:rPr>
              <w:t>Data</w:t>
            </w:r>
          </w:p>
        </w:tc>
        <w:tc>
          <w:tcPr>
            <w:tcW w:w="1276" w:type="dxa"/>
          </w:tcPr>
          <w:p w14:paraId="2F8E919E" w14:textId="77777777" w:rsidR="00DC5C63" w:rsidRPr="00EB0E0A" w:rsidRDefault="00DC5C63" w:rsidP="00F85DCF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499A4C3C" w14:textId="77777777" w:rsidR="00542F4B" w:rsidRPr="00542F4B" w:rsidRDefault="00542F4B" w:rsidP="00542F4B">
      <w:pPr>
        <w:rPr>
          <w:rFonts w:cs="Arial"/>
          <w:sz w:val="20"/>
          <w:szCs w:val="20"/>
        </w:rPr>
      </w:pPr>
    </w:p>
    <w:p w14:paraId="75C2962C" w14:textId="77777777" w:rsidR="00250075" w:rsidRPr="00F618E3" w:rsidRDefault="00250075" w:rsidP="00A914E6">
      <w:pPr>
        <w:pStyle w:val="ListParagraph"/>
        <w:ind w:left="2880"/>
        <w:rPr>
          <w:rFonts w:ascii="Courier New" w:hAnsi="Courier New" w:cs="Courier New"/>
          <w:sz w:val="20"/>
          <w:szCs w:val="20"/>
        </w:rPr>
      </w:pPr>
    </w:p>
    <w:p w14:paraId="10A2F44D" w14:textId="14D4C186" w:rsidR="00B70B0E" w:rsidRPr="00090262" w:rsidRDefault="00992B0C" w:rsidP="00E37532">
      <w:pPr>
        <w:pStyle w:val="Heading1"/>
        <w:numPr>
          <w:ilvl w:val="0"/>
          <w:numId w:val="35"/>
        </w:numPr>
        <w:rPr>
          <w:caps w:val="0"/>
        </w:rPr>
      </w:pPr>
      <w:bookmarkStart w:id="30" w:name="_Toc44009299"/>
      <w:r w:rsidRPr="00EF71E6">
        <w:rPr>
          <w:caps w:val="0"/>
        </w:rPr>
        <w:t>RE</w:t>
      </w:r>
      <w:r>
        <w:rPr>
          <w:caps w:val="0"/>
        </w:rPr>
        <w:t>FERENCES</w:t>
      </w:r>
      <w:bookmarkEnd w:id="30"/>
      <w:r w:rsidR="00DE4235">
        <w:t xml:space="preserve"> </w:t>
      </w:r>
    </w:p>
    <w:sectPr w:rsidR="00B70B0E" w:rsidRPr="00090262" w:rsidSect="00B70B0E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2070" w:right="747" w:bottom="1440" w:left="1170" w:header="39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779A2" w14:textId="77777777" w:rsidR="005B310F" w:rsidRDefault="005B310F" w:rsidP="005710BD">
      <w:r>
        <w:separator/>
      </w:r>
    </w:p>
  </w:endnote>
  <w:endnote w:type="continuationSeparator" w:id="0">
    <w:p w14:paraId="4177608C" w14:textId="77777777" w:rsidR="005B310F" w:rsidRDefault="005B310F" w:rsidP="00571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073BB" w14:textId="2DE49B56" w:rsidR="00B542A3" w:rsidRPr="001A1E1B" w:rsidRDefault="00B542A3" w:rsidP="00944EE4">
    <w:pPr>
      <w:pStyle w:val="Caption"/>
      <w:rPr>
        <w:b w:val="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5B38D70" wp14:editId="5445A700">
              <wp:simplePos x="0" y="0"/>
              <wp:positionH relativeFrom="column">
                <wp:posOffset>5996305</wp:posOffset>
              </wp:positionH>
              <wp:positionV relativeFrom="paragraph">
                <wp:posOffset>-60960</wp:posOffset>
              </wp:positionV>
              <wp:extent cx="575310" cy="38544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3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A849B" w14:textId="77777777" w:rsidR="00B542A3" w:rsidRPr="001A1E1B" w:rsidRDefault="00B542A3" w:rsidP="00944EE4">
                          <w:pPr>
                            <w:pStyle w:val="TableofContentsHeading"/>
                            <w:rPr>
                              <w:sz w:val="20"/>
                              <w:szCs w:val="16"/>
                            </w:rPr>
                          </w:pP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begin"/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instrText xml:space="preserve"> PAGE   \* MERGEFORMAT </w:instrTex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16"/>
                            </w:rPr>
                            <w:t>2</w: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end"/>
                          </w:r>
                        </w:p>
                        <w:p w14:paraId="5A0DFFFB" w14:textId="77777777" w:rsidR="00B542A3" w:rsidRPr="009728DA" w:rsidRDefault="00B542A3" w:rsidP="00AB0976">
                          <w:pPr>
                            <w:jc w:val="right"/>
                            <w:rPr>
                              <w:color w:val="FFFFFF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B38D7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472.15pt;margin-top:-4.8pt;width:45.3pt;height:30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" filled="f" stroked="f">
              <v:textbox>
                <w:txbxContent>
                  <w:p w14:paraId="218A849B" w14:textId="77777777" w:rsidR="00B542A3" w:rsidRPr="001A1E1B" w:rsidRDefault="00B542A3" w:rsidP="00944EE4">
                    <w:pPr>
                      <w:pStyle w:val="TableofContentsHeading"/>
                      <w:rPr>
                        <w:sz w:val="20"/>
                        <w:szCs w:val="16"/>
                      </w:rPr>
                    </w:pPr>
                    <w:r w:rsidRPr="001A1E1B">
                      <w:rPr>
                        <w:sz w:val="20"/>
                        <w:szCs w:val="16"/>
                      </w:rPr>
                      <w:fldChar w:fldCharType="begin"/>
                    </w:r>
                    <w:r w:rsidRPr="001A1E1B">
                      <w:rPr>
                        <w:sz w:val="20"/>
                        <w:szCs w:val="16"/>
                      </w:rPr>
                      <w:instrText xml:space="preserve"> PAGE   \* MERGEFORMAT </w:instrText>
                    </w:r>
                    <w:r w:rsidRPr="001A1E1B">
                      <w:rPr>
                        <w:sz w:val="20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  <w:szCs w:val="16"/>
                      </w:rPr>
                      <w:t>2</w:t>
                    </w:r>
                    <w:r w:rsidRPr="001A1E1B">
                      <w:rPr>
                        <w:sz w:val="20"/>
                        <w:szCs w:val="16"/>
                      </w:rPr>
                      <w:fldChar w:fldCharType="end"/>
                    </w:r>
                  </w:p>
                  <w:p w14:paraId="5A0DFFFB" w14:textId="77777777" w:rsidR="00B542A3" w:rsidRPr="009728DA" w:rsidRDefault="00B542A3" w:rsidP="00AB0976">
                    <w:pPr>
                      <w:jc w:val="right"/>
                      <w:rPr>
                        <w:color w:val="FFFFFF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249660" wp14:editId="09A99F85">
              <wp:simplePos x="0" y="0"/>
              <wp:positionH relativeFrom="column">
                <wp:posOffset>-952500</wp:posOffset>
              </wp:positionH>
              <wp:positionV relativeFrom="paragraph">
                <wp:posOffset>-167640</wp:posOffset>
              </wp:positionV>
              <wp:extent cx="126961900" cy="12700"/>
              <wp:effectExtent l="0" t="0" r="25400" b="25400"/>
              <wp:wrapNone/>
              <wp:docPr id="4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6961900" cy="127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9F483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3" o:spid="_x0000_s1026" type="#_x0000_t32" style="position:absolute;margin-left:-75pt;margin-top:-13.2pt;width:9997pt;height: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" strokecolor="#a5a5a5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B595F19" wp14:editId="3EA21B3F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3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58A0CF" id="Straight Connector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" strokecolor="gray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BFC1F91" wp14:editId="4253FC28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2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DEE838" id="Line 5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" strokecolor="gray"/>
          </w:pict>
        </mc:Fallback>
      </mc:AlternateContent>
    </w:r>
    <w:r w:rsidRPr="00517C96">
      <w:t xml:space="preserve"> </w:t>
    </w:r>
    <w:r w:rsidRPr="00517C96">
      <w:rPr>
        <w:b w:val="0"/>
      </w:rPr>
      <w:t>SGMS/DOC/TEM/07</w:t>
    </w:r>
    <w:r>
      <w:rPr>
        <w:b w:val="0"/>
      </w:rPr>
      <w:t xml:space="preserve">           </w:t>
    </w:r>
    <w:r w:rsidRPr="001A1E1B">
      <w:rPr>
        <w:b w:val="0"/>
      </w:rPr>
      <w:t xml:space="preserve"> SENECAGLOBAL CONFIDENTIAL</w:t>
    </w:r>
    <w:r>
      <w:rPr>
        <w:b w:val="0"/>
      </w:rPr>
      <w:t>ITY LABEL</w:t>
    </w:r>
    <w:r w:rsidRPr="001A1E1B">
      <w:rPr>
        <w:b w:val="0"/>
      </w:rPr>
      <w:t xml:space="preserve"> </w:t>
    </w:r>
    <w:r>
      <w:rPr>
        <w:b w:val="0"/>
      </w:rPr>
      <w:t xml:space="preserve">                          VER, NO: 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E6D34" w14:textId="77777777" w:rsidR="00B542A3" w:rsidRPr="00944EE4" w:rsidRDefault="00B542A3" w:rsidP="00944EE4">
    <w:pPr>
      <w:pStyle w:val="Caption"/>
    </w:pPr>
    <w:r>
      <w:rPr>
        <w:sz w:val="16"/>
      </w:rPr>
      <w:t xml:space="preserve"> </w:t>
    </w:r>
    <w:r w:rsidRPr="006F1EB0">
      <w:rPr>
        <w:sz w:val="16"/>
      </w:rPr>
      <w:t>SGMS/DOC/TEM/07</w:t>
    </w:r>
    <w:r>
      <w:rPr>
        <w:sz w:val="16"/>
      </w:rPr>
      <w:t xml:space="preserve">           </w:t>
    </w:r>
    <w:r w:rsidRPr="00992B0C">
      <w:rPr>
        <w:sz w:val="16"/>
      </w:rPr>
      <w:t xml:space="preserve">SENECAGLOBAL </w: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2AFD5563" wp14:editId="53C17C0C">
              <wp:simplePos x="0" y="0"/>
              <wp:positionH relativeFrom="page">
                <wp:posOffset>5207635</wp:posOffset>
              </wp:positionH>
              <wp:positionV relativeFrom="page">
                <wp:posOffset>10029825</wp:posOffset>
              </wp:positionV>
              <wp:extent cx="2144395" cy="1057275"/>
              <wp:effectExtent l="0" t="0" r="8255" b="9525"/>
              <wp:wrapNone/>
              <wp:docPr id="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4395" cy="1057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BEAA1" w14:textId="77777777" w:rsidR="00B542A3" w:rsidRPr="00CE02CA" w:rsidRDefault="00B542A3" w:rsidP="00CE02CA"/>
                      </w:txbxContent>
                    </wps:txbx>
                    <wps:bodyPr rot="0" vert="horz" wrap="square" lIns="45720" tIns="45720" rIns="4572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D5563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0.05pt;margin-top:789.75pt;width:168.85pt;height:83.2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" o:allowincell="f" filled="f" stroked="f" strokecolor="#bfbfbf">
              <v:textbox inset="3.6pt,,3.6pt">
                <w:txbxContent>
                  <w:p w14:paraId="453BEAA1" w14:textId="77777777" w:rsidR="00B542A3" w:rsidRPr="00CE02CA" w:rsidRDefault="00B542A3" w:rsidP="00CE02CA"/>
                </w:txbxContent>
              </v:textbox>
              <w10:wrap anchorx="page" anchory="page"/>
            </v:shape>
          </w:pict>
        </mc:Fallback>
      </mc:AlternateContent>
    </w:r>
    <w:r>
      <w:rPr>
        <w:sz w:val="16"/>
      </w:rPr>
      <w:t>CONFIDENTIALITY LABEL                    VER, NO: 2.1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08E0E" w14:textId="77777777" w:rsidR="005B310F" w:rsidRDefault="005B310F" w:rsidP="005710BD">
      <w:r>
        <w:separator/>
      </w:r>
    </w:p>
  </w:footnote>
  <w:footnote w:type="continuationSeparator" w:id="0">
    <w:p w14:paraId="63A04EF4" w14:textId="77777777" w:rsidR="005B310F" w:rsidRDefault="005B310F" w:rsidP="00571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317C0" w14:textId="77777777" w:rsidR="00B542A3" w:rsidRDefault="005B310F">
    <w:pPr>
      <w:pStyle w:val="Header"/>
    </w:pPr>
    <w:r>
      <w:rPr>
        <w:noProof/>
      </w:rPr>
      <w:pict w14:anchorId="71E8A5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822" o:spid="_x0000_s2085" type="#_x0000_t75" style="position:absolute;left:0;text-align:left;margin-left:0;margin-top:0;width:596.15pt;height:842.9pt;z-index:-251659264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  <w:r>
      <w:rPr>
        <w:noProof/>
      </w:rPr>
      <w:pict w14:anchorId="0517B65B">
        <v:shape id="WordPictureWatermark22612127" o:spid="_x0000_s2081" type="#_x0000_t75" style="position:absolute;left:0;text-align:left;margin-left:0;margin-top:0;width:596.15pt;height:842.9pt;z-index:-251660288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3415E" w14:textId="77777777" w:rsidR="00B542A3" w:rsidRDefault="00B542A3" w:rsidP="009720BE">
    <w:pPr>
      <w:pStyle w:val="Header"/>
    </w:pPr>
  </w:p>
  <w:p w14:paraId="6EFF8AE3" w14:textId="77777777" w:rsidR="00B542A3" w:rsidRDefault="00B542A3" w:rsidP="004116D8">
    <w:pPr>
      <w:pStyle w:val="Header"/>
      <w:jc w:val="right"/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 wp14:anchorId="79BB8684" wp14:editId="2A245E68">
          <wp:simplePos x="0" y="0"/>
          <wp:positionH relativeFrom="column">
            <wp:posOffset>-28575</wp:posOffset>
          </wp:positionH>
          <wp:positionV relativeFrom="paragraph">
            <wp:posOffset>364490</wp:posOffset>
          </wp:positionV>
          <wp:extent cx="1769745" cy="365760"/>
          <wp:effectExtent l="0" t="0" r="1905" b="0"/>
          <wp:wrapNone/>
          <wp:docPr id="45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9745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0467759" wp14:editId="3A5D7AAF">
              <wp:simplePos x="0" y="0"/>
              <wp:positionH relativeFrom="column">
                <wp:posOffset>2315210</wp:posOffset>
              </wp:positionH>
              <wp:positionV relativeFrom="paragraph">
                <wp:posOffset>137795</wp:posOffset>
              </wp:positionV>
              <wp:extent cx="4114800" cy="38544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0C455" w14:textId="6EB7CD07" w:rsidR="00B542A3" w:rsidRPr="009728DA" w:rsidRDefault="009C1A9F" w:rsidP="004751C9">
                          <w:pPr>
                            <w:jc w:val="right"/>
                            <w:rPr>
                              <w:rFonts w:cs="Arial"/>
                              <w:sz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</w:rPr>
                            <w:t>Assign Manager to Project</w:t>
                          </w:r>
                          <w:r w:rsidR="00B542A3">
                            <w:rPr>
                              <w:rFonts w:cs="Arial"/>
                              <w:sz w:val="28"/>
                            </w:rPr>
                            <w:t xml:space="preserve"> API Analysis</w:t>
                          </w:r>
                        </w:p>
                        <w:p w14:paraId="3E38C0E7" w14:textId="77777777" w:rsidR="00B542A3" w:rsidRPr="009728DA" w:rsidRDefault="00B542A3" w:rsidP="0013426F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  <w:p w14:paraId="224D3776" w14:textId="77777777" w:rsidR="00B542A3" w:rsidRPr="00CD1C1D" w:rsidRDefault="00B542A3" w:rsidP="0013426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4677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82.3pt;margin-top:10.85pt;width:324pt;height:30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" filled="f" stroked="f">
              <v:textbox>
                <w:txbxContent>
                  <w:p w14:paraId="40C0C455" w14:textId="6EB7CD07" w:rsidR="00B542A3" w:rsidRPr="009728DA" w:rsidRDefault="009C1A9F" w:rsidP="004751C9">
                    <w:pPr>
                      <w:jc w:val="right"/>
                      <w:rPr>
                        <w:rFonts w:cs="Arial"/>
                        <w:sz w:val="28"/>
                      </w:rPr>
                    </w:pPr>
                    <w:r>
                      <w:rPr>
                        <w:rFonts w:cs="Arial"/>
                        <w:sz w:val="28"/>
                      </w:rPr>
                      <w:t>Assign Manager to Project</w:t>
                    </w:r>
                    <w:r w:rsidR="00B542A3">
                      <w:rPr>
                        <w:rFonts w:cs="Arial"/>
                        <w:sz w:val="28"/>
                      </w:rPr>
                      <w:t xml:space="preserve"> API Analysis</w:t>
                    </w:r>
                  </w:p>
                  <w:p w14:paraId="3E38C0E7" w14:textId="77777777" w:rsidR="00B542A3" w:rsidRPr="009728DA" w:rsidRDefault="00B542A3" w:rsidP="0013426F">
                    <w:pPr>
                      <w:rPr>
                        <w:rFonts w:cs="Arial"/>
                        <w:sz w:val="28"/>
                      </w:rPr>
                    </w:pPr>
                  </w:p>
                  <w:p w14:paraId="224D3776" w14:textId="77777777" w:rsidR="00B542A3" w:rsidRPr="00CD1C1D" w:rsidRDefault="00B542A3" w:rsidP="0013426F"/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F384DE3" wp14:editId="1E10CDCA">
              <wp:simplePos x="0" y="0"/>
              <wp:positionH relativeFrom="column">
                <wp:posOffset>-933450</wp:posOffset>
              </wp:positionH>
              <wp:positionV relativeFrom="paragraph">
                <wp:posOffset>523240</wp:posOffset>
              </wp:positionV>
              <wp:extent cx="8134350" cy="385445"/>
              <wp:effectExtent l="0" t="0" r="0" b="0"/>
              <wp:wrapNone/>
              <wp:docPr id="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3435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3E6A1" w14:textId="77777777" w:rsidR="00B542A3" w:rsidRPr="009728DA" w:rsidRDefault="00B542A3" w:rsidP="00040B82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384DE3" id="Text Box 45" o:spid="_x0000_s1027" type="#_x0000_t202" style="position:absolute;left:0;text-align:left;margin-left:-73.5pt;margin-top:41.2pt;width:640.5pt;height:3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" filled="f" stroked="f">
              <v:textbox>
                <w:txbxContent>
                  <w:p w14:paraId="7143E6A1" w14:textId="77777777" w:rsidR="00B542A3" w:rsidRPr="009728DA" w:rsidRDefault="00B542A3" w:rsidP="00040B82">
                    <w:pPr>
                      <w:rPr>
                        <w:rFonts w:cs="Arial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579B4" w14:textId="77777777" w:rsidR="00B542A3" w:rsidRDefault="00B542A3" w:rsidP="0081187B">
    <w:pPr>
      <w:pStyle w:val="Header"/>
      <w:jc w:val="right"/>
      <w:rPr>
        <w:noProof/>
      </w:rPr>
    </w:pPr>
  </w:p>
  <w:p w14:paraId="77DA9640" w14:textId="77777777" w:rsidR="00B542A3" w:rsidRDefault="00B542A3" w:rsidP="004303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C0A29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7141AF"/>
    <w:multiLevelType w:val="hybridMultilevel"/>
    <w:tmpl w:val="13E4773C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BC503D"/>
    <w:multiLevelType w:val="hybridMultilevel"/>
    <w:tmpl w:val="0090D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70877"/>
    <w:multiLevelType w:val="hybridMultilevel"/>
    <w:tmpl w:val="C556ED76"/>
    <w:lvl w:ilvl="0" w:tplc="1354E05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C4604"/>
    <w:multiLevelType w:val="hybridMultilevel"/>
    <w:tmpl w:val="BA4CAF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5462F"/>
    <w:multiLevelType w:val="hybridMultilevel"/>
    <w:tmpl w:val="6C66F5EA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8CC0C30"/>
    <w:multiLevelType w:val="hybridMultilevel"/>
    <w:tmpl w:val="0220DD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2F7C"/>
    <w:multiLevelType w:val="hybridMultilevel"/>
    <w:tmpl w:val="C7CA399E"/>
    <w:lvl w:ilvl="0" w:tplc="40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8" w15:restartNumberingAfterBreak="0">
    <w:nsid w:val="1C3D11B6"/>
    <w:multiLevelType w:val="hybridMultilevel"/>
    <w:tmpl w:val="32E4C9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91C17"/>
    <w:multiLevelType w:val="hybridMultilevel"/>
    <w:tmpl w:val="C8AC0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1805"/>
    <w:multiLevelType w:val="hybridMultilevel"/>
    <w:tmpl w:val="3D9E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61C8F"/>
    <w:multiLevelType w:val="hybridMultilevel"/>
    <w:tmpl w:val="8202F190"/>
    <w:lvl w:ilvl="0" w:tplc="55E832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4A5D"/>
    <w:multiLevelType w:val="hybridMultilevel"/>
    <w:tmpl w:val="53A44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3121E9"/>
    <w:multiLevelType w:val="hybridMultilevel"/>
    <w:tmpl w:val="6104666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2F5A4883"/>
    <w:multiLevelType w:val="hybridMultilevel"/>
    <w:tmpl w:val="3E524A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F17BC"/>
    <w:multiLevelType w:val="hybridMultilevel"/>
    <w:tmpl w:val="803A8F62"/>
    <w:lvl w:ilvl="0" w:tplc="40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6" w15:restartNumberingAfterBreak="0">
    <w:nsid w:val="334D464F"/>
    <w:multiLevelType w:val="hybridMultilevel"/>
    <w:tmpl w:val="24C05208"/>
    <w:lvl w:ilvl="0" w:tplc="40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17" w15:restartNumberingAfterBreak="0">
    <w:nsid w:val="33741621"/>
    <w:multiLevelType w:val="hybridMultilevel"/>
    <w:tmpl w:val="6F78CE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3F736E3C"/>
    <w:multiLevelType w:val="hybridMultilevel"/>
    <w:tmpl w:val="8D6C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E433D0"/>
    <w:multiLevelType w:val="hybridMultilevel"/>
    <w:tmpl w:val="BFFA8A1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60155D6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60CFD"/>
    <w:multiLevelType w:val="hybridMultilevel"/>
    <w:tmpl w:val="0D8AC2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2F7998"/>
    <w:multiLevelType w:val="hybridMultilevel"/>
    <w:tmpl w:val="35B0157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9E111D8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351FD0"/>
    <w:multiLevelType w:val="hybridMultilevel"/>
    <w:tmpl w:val="56B27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740815"/>
    <w:multiLevelType w:val="hybridMultilevel"/>
    <w:tmpl w:val="7B3666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1C2895"/>
    <w:multiLevelType w:val="hybridMultilevel"/>
    <w:tmpl w:val="87402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EA007B2">
      <w:numFmt w:val="bullet"/>
      <w:lvlText w:val="•"/>
      <w:lvlJc w:val="left"/>
      <w:pPr>
        <w:ind w:left="144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F2568A8"/>
    <w:multiLevelType w:val="hybridMultilevel"/>
    <w:tmpl w:val="1A70A6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9D0156"/>
    <w:multiLevelType w:val="hybridMultilevel"/>
    <w:tmpl w:val="DCD09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C4187"/>
    <w:multiLevelType w:val="hybridMultilevel"/>
    <w:tmpl w:val="38FED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FE1533B"/>
    <w:multiLevelType w:val="hybridMultilevel"/>
    <w:tmpl w:val="6DE424B2"/>
    <w:lvl w:ilvl="0" w:tplc="0DBE97E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A90E1C"/>
    <w:multiLevelType w:val="hybridMultilevel"/>
    <w:tmpl w:val="F244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4F3"/>
    <w:multiLevelType w:val="hybridMultilevel"/>
    <w:tmpl w:val="E722B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3C3589"/>
    <w:multiLevelType w:val="hybridMultilevel"/>
    <w:tmpl w:val="2EA4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3"/>
  </w:num>
  <w:num w:numId="3">
    <w:abstractNumId w:val="20"/>
  </w:num>
  <w:num w:numId="4">
    <w:abstractNumId w:val="26"/>
  </w:num>
  <w:num w:numId="5">
    <w:abstractNumId w:val="25"/>
  </w:num>
  <w:num w:numId="6">
    <w:abstractNumId w:val="8"/>
  </w:num>
  <w:num w:numId="7">
    <w:abstractNumId w:val="9"/>
  </w:num>
  <w:num w:numId="8">
    <w:abstractNumId w:val="2"/>
  </w:num>
  <w:num w:numId="9">
    <w:abstractNumId w:val="21"/>
  </w:num>
  <w:num w:numId="10">
    <w:abstractNumId w:val="12"/>
  </w:num>
  <w:num w:numId="11">
    <w:abstractNumId w:val="29"/>
  </w:num>
  <w:num w:numId="12">
    <w:abstractNumId w:val="27"/>
  </w:num>
  <w:num w:numId="13">
    <w:abstractNumId w:val="31"/>
  </w:num>
  <w:num w:numId="14">
    <w:abstractNumId w:val="33"/>
  </w:num>
  <w:num w:numId="15">
    <w:abstractNumId w:val="11"/>
  </w:num>
  <w:num w:numId="16">
    <w:abstractNumId w:val="6"/>
  </w:num>
  <w:num w:numId="17">
    <w:abstractNumId w:val="3"/>
  </w:num>
  <w:num w:numId="18">
    <w:abstractNumId w:val="24"/>
  </w:num>
  <w:num w:numId="19">
    <w:abstractNumId w:val="14"/>
  </w:num>
  <w:num w:numId="20">
    <w:abstractNumId w:val="0"/>
  </w:num>
  <w:num w:numId="21">
    <w:abstractNumId w:val="10"/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3">
    <w:abstractNumId w:val="28"/>
  </w:num>
  <w:num w:numId="24">
    <w:abstractNumId w:val="13"/>
  </w:num>
  <w:num w:numId="25">
    <w:abstractNumId w:val="17"/>
  </w:num>
  <w:num w:numId="26">
    <w:abstractNumId w:val="4"/>
  </w:num>
  <w:num w:numId="27">
    <w:abstractNumId w:val="1"/>
  </w:num>
  <w:num w:numId="28">
    <w:abstractNumId w:val="18"/>
  </w:num>
  <w:num w:numId="29">
    <w:abstractNumId w:val="32"/>
  </w:num>
  <w:num w:numId="30">
    <w:abstractNumId w:val="5"/>
  </w:num>
  <w:num w:numId="31">
    <w:abstractNumId w:val="7"/>
  </w:num>
  <w:num w:numId="32">
    <w:abstractNumId w:val="15"/>
  </w:num>
  <w:num w:numId="33">
    <w:abstractNumId w:val="16"/>
  </w:num>
  <w:num w:numId="34">
    <w:abstractNumId w:val="2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30"/>
    <w:rsid w:val="000035EF"/>
    <w:rsid w:val="000066DB"/>
    <w:rsid w:val="000100CD"/>
    <w:rsid w:val="00020974"/>
    <w:rsid w:val="00021A6A"/>
    <w:rsid w:val="00025834"/>
    <w:rsid w:val="00032198"/>
    <w:rsid w:val="00036AB4"/>
    <w:rsid w:val="00037026"/>
    <w:rsid w:val="00040B82"/>
    <w:rsid w:val="00050415"/>
    <w:rsid w:val="0005241E"/>
    <w:rsid w:val="00052F0D"/>
    <w:rsid w:val="0005431F"/>
    <w:rsid w:val="00056EFF"/>
    <w:rsid w:val="00066E60"/>
    <w:rsid w:val="000710FE"/>
    <w:rsid w:val="00073345"/>
    <w:rsid w:val="00074D3C"/>
    <w:rsid w:val="0007625E"/>
    <w:rsid w:val="000779C9"/>
    <w:rsid w:val="000836CE"/>
    <w:rsid w:val="00083922"/>
    <w:rsid w:val="00083E12"/>
    <w:rsid w:val="000846A8"/>
    <w:rsid w:val="000848D6"/>
    <w:rsid w:val="00085AC1"/>
    <w:rsid w:val="000879C4"/>
    <w:rsid w:val="00090262"/>
    <w:rsid w:val="0009165C"/>
    <w:rsid w:val="00094B13"/>
    <w:rsid w:val="000A1973"/>
    <w:rsid w:val="000A556E"/>
    <w:rsid w:val="000A6A7A"/>
    <w:rsid w:val="000B02CF"/>
    <w:rsid w:val="000B3358"/>
    <w:rsid w:val="000B7502"/>
    <w:rsid w:val="000B7F4F"/>
    <w:rsid w:val="000C1B82"/>
    <w:rsid w:val="000C20CD"/>
    <w:rsid w:val="000C7D10"/>
    <w:rsid w:val="000D5950"/>
    <w:rsid w:val="000E137D"/>
    <w:rsid w:val="000E1504"/>
    <w:rsid w:val="000E3CE2"/>
    <w:rsid w:val="000E47BB"/>
    <w:rsid w:val="000E576D"/>
    <w:rsid w:val="000F0E32"/>
    <w:rsid w:val="000F1EEF"/>
    <w:rsid w:val="000F3E9D"/>
    <w:rsid w:val="001028D7"/>
    <w:rsid w:val="00103983"/>
    <w:rsid w:val="0010626F"/>
    <w:rsid w:val="00114776"/>
    <w:rsid w:val="00117884"/>
    <w:rsid w:val="001205D2"/>
    <w:rsid w:val="001223BA"/>
    <w:rsid w:val="00122AAD"/>
    <w:rsid w:val="00122F34"/>
    <w:rsid w:val="0012587A"/>
    <w:rsid w:val="00127ABD"/>
    <w:rsid w:val="0013426F"/>
    <w:rsid w:val="00134F01"/>
    <w:rsid w:val="001502F0"/>
    <w:rsid w:val="00151795"/>
    <w:rsid w:val="00151B49"/>
    <w:rsid w:val="001571DE"/>
    <w:rsid w:val="001617D2"/>
    <w:rsid w:val="001625BF"/>
    <w:rsid w:val="00162CF5"/>
    <w:rsid w:val="00166BA4"/>
    <w:rsid w:val="0017379A"/>
    <w:rsid w:val="00180102"/>
    <w:rsid w:val="0018147E"/>
    <w:rsid w:val="00184762"/>
    <w:rsid w:val="001848B0"/>
    <w:rsid w:val="00184AB9"/>
    <w:rsid w:val="00187DFA"/>
    <w:rsid w:val="00190DCD"/>
    <w:rsid w:val="00192133"/>
    <w:rsid w:val="001966E7"/>
    <w:rsid w:val="001968CF"/>
    <w:rsid w:val="00197066"/>
    <w:rsid w:val="00197767"/>
    <w:rsid w:val="001A1E1B"/>
    <w:rsid w:val="001A410F"/>
    <w:rsid w:val="001A6ACC"/>
    <w:rsid w:val="001B0A89"/>
    <w:rsid w:val="001B5AFA"/>
    <w:rsid w:val="001B666E"/>
    <w:rsid w:val="001C0320"/>
    <w:rsid w:val="001C069F"/>
    <w:rsid w:val="001C0E70"/>
    <w:rsid w:val="001C6F98"/>
    <w:rsid w:val="001D0123"/>
    <w:rsid w:val="001D793E"/>
    <w:rsid w:val="001E3B1B"/>
    <w:rsid w:val="001E3B4B"/>
    <w:rsid w:val="001E5A27"/>
    <w:rsid w:val="001E5EBC"/>
    <w:rsid w:val="001F306D"/>
    <w:rsid w:val="001F3AC4"/>
    <w:rsid w:val="001F5793"/>
    <w:rsid w:val="001F6D56"/>
    <w:rsid w:val="00204FEC"/>
    <w:rsid w:val="002106CD"/>
    <w:rsid w:val="00210D66"/>
    <w:rsid w:val="00211956"/>
    <w:rsid w:val="00212446"/>
    <w:rsid w:val="002132F9"/>
    <w:rsid w:val="002166C4"/>
    <w:rsid w:val="00220DF5"/>
    <w:rsid w:val="00224643"/>
    <w:rsid w:val="00226576"/>
    <w:rsid w:val="0023051A"/>
    <w:rsid w:val="0023132A"/>
    <w:rsid w:val="002323A5"/>
    <w:rsid w:val="00232814"/>
    <w:rsid w:val="002415BD"/>
    <w:rsid w:val="00244AEB"/>
    <w:rsid w:val="00250075"/>
    <w:rsid w:val="00257D72"/>
    <w:rsid w:val="002615B7"/>
    <w:rsid w:val="00263144"/>
    <w:rsid w:val="002664B0"/>
    <w:rsid w:val="00267D8E"/>
    <w:rsid w:val="00277517"/>
    <w:rsid w:val="00290651"/>
    <w:rsid w:val="00295C30"/>
    <w:rsid w:val="00296699"/>
    <w:rsid w:val="002A31C4"/>
    <w:rsid w:val="002B0A0A"/>
    <w:rsid w:val="002B4544"/>
    <w:rsid w:val="002C13AA"/>
    <w:rsid w:val="002C1541"/>
    <w:rsid w:val="002C2B50"/>
    <w:rsid w:val="002C45CD"/>
    <w:rsid w:val="002C646F"/>
    <w:rsid w:val="002C7D34"/>
    <w:rsid w:val="002D1036"/>
    <w:rsid w:val="002D14DF"/>
    <w:rsid w:val="002D3AD3"/>
    <w:rsid w:val="002D5203"/>
    <w:rsid w:val="002F0AE5"/>
    <w:rsid w:val="00300F27"/>
    <w:rsid w:val="00305368"/>
    <w:rsid w:val="00310BD9"/>
    <w:rsid w:val="00311019"/>
    <w:rsid w:val="0031341C"/>
    <w:rsid w:val="0031350D"/>
    <w:rsid w:val="00313F85"/>
    <w:rsid w:val="00314708"/>
    <w:rsid w:val="00314B60"/>
    <w:rsid w:val="003165A2"/>
    <w:rsid w:val="00335290"/>
    <w:rsid w:val="00340C27"/>
    <w:rsid w:val="00346154"/>
    <w:rsid w:val="00350EFB"/>
    <w:rsid w:val="00351C6F"/>
    <w:rsid w:val="00362CEB"/>
    <w:rsid w:val="003642D9"/>
    <w:rsid w:val="0036566B"/>
    <w:rsid w:val="003818C1"/>
    <w:rsid w:val="00384436"/>
    <w:rsid w:val="0039050E"/>
    <w:rsid w:val="003969AA"/>
    <w:rsid w:val="003A0FDC"/>
    <w:rsid w:val="003A65A5"/>
    <w:rsid w:val="003B22E1"/>
    <w:rsid w:val="003B7B55"/>
    <w:rsid w:val="003C0CD2"/>
    <w:rsid w:val="003C353A"/>
    <w:rsid w:val="003C355A"/>
    <w:rsid w:val="003C39B2"/>
    <w:rsid w:val="003C6973"/>
    <w:rsid w:val="003D0BB6"/>
    <w:rsid w:val="003D513B"/>
    <w:rsid w:val="003E1D22"/>
    <w:rsid w:val="003E2912"/>
    <w:rsid w:val="003F232A"/>
    <w:rsid w:val="003F6583"/>
    <w:rsid w:val="00400704"/>
    <w:rsid w:val="00403887"/>
    <w:rsid w:val="0041103B"/>
    <w:rsid w:val="004116D8"/>
    <w:rsid w:val="00426E0F"/>
    <w:rsid w:val="004303F7"/>
    <w:rsid w:val="00441E5E"/>
    <w:rsid w:val="00442273"/>
    <w:rsid w:val="00446CDE"/>
    <w:rsid w:val="004502DE"/>
    <w:rsid w:val="00450450"/>
    <w:rsid w:val="004514D7"/>
    <w:rsid w:val="00460730"/>
    <w:rsid w:val="00460F3C"/>
    <w:rsid w:val="00462F0C"/>
    <w:rsid w:val="00462F56"/>
    <w:rsid w:val="00473A03"/>
    <w:rsid w:val="00474D54"/>
    <w:rsid w:val="004751C9"/>
    <w:rsid w:val="0048796F"/>
    <w:rsid w:val="004939D5"/>
    <w:rsid w:val="0049572A"/>
    <w:rsid w:val="004966C2"/>
    <w:rsid w:val="004969AC"/>
    <w:rsid w:val="004A24F3"/>
    <w:rsid w:val="004A46F7"/>
    <w:rsid w:val="004A57FC"/>
    <w:rsid w:val="004A5BE0"/>
    <w:rsid w:val="004C0E61"/>
    <w:rsid w:val="004C2D83"/>
    <w:rsid w:val="004D4879"/>
    <w:rsid w:val="004E0138"/>
    <w:rsid w:val="004E0D19"/>
    <w:rsid w:val="004F1285"/>
    <w:rsid w:val="004F2A78"/>
    <w:rsid w:val="004F3236"/>
    <w:rsid w:val="004F577F"/>
    <w:rsid w:val="00503BA8"/>
    <w:rsid w:val="005055C1"/>
    <w:rsid w:val="00517A57"/>
    <w:rsid w:val="00517C96"/>
    <w:rsid w:val="0052216C"/>
    <w:rsid w:val="00523818"/>
    <w:rsid w:val="00526D49"/>
    <w:rsid w:val="005311C6"/>
    <w:rsid w:val="00540212"/>
    <w:rsid w:val="00542F4B"/>
    <w:rsid w:val="0054581C"/>
    <w:rsid w:val="00553D0B"/>
    <w:rsid w:val="00554709"/>
    <w:rsid w:val="00556E5D"/>
    <w:rsid w:val="0056218C"/>
    <w:rsid w:val="00562FA0"/>
    <w:rsid w:val="005636AA"/>
    <w:rsid w:val="005660EF"/>
    <w:rsid w:val="005710BD"/>
    <w:rsid w:val="00577014"/>
    <w:rsid w:val="00584F25"/>
    <w:rsid w:val="00585EA7"/>
    <w:rsid w:val="00587678"/>
    <w:rsid w:val="00593303"/>
    <w:rsid w:val="00594BB2"/>
    <w:rsid w:val="00595335"/>
    <w:rsid w:val="005A02B7"/>
    <w:rsid w:val="005A11FE"/>
    <w:rsid w:val="005A334E"/>
    <w:rsid w:val="005A398F"/>
    <w:rsid w:val="005A5EAF"/>
    <w:rsid w:val="005B310F"/>
    <w:rsid w:val="005B38E7"/>
    <w:rsid w:val="005C0995"/>
    <w:rsid w:val="005C70E7"/>
    <w:rsid w:val="005D009B"/>
    <w:rsid w:val="005D7D58"/>
    <w:rsid w:val="005E0007"/>
    <w:rsid w:val="005E203A"/>
    <w:rsid w:val="005E3E0E"/>
    <w:rsid w:val="005F1988"/>
    <w:rsid w:val="005F4035"/>
    <w:rsid w:val="005F688B"/>
    <w:rsid w:val="005F7F5B"/>
    <w:rsid w:val="0060689A"/>
    <w:rsid w:val="00613AA0"/>
    <w:rsid w:val="00614044"/>
    <w:rsid w:val="00615FE4"/>
    <w:rsid w:val="00616033"/>
    <w:rsid w:val="00623218"/>
    <w:rsid w:val="006239AA"/>
    <w:rsid w:val="0062757E"/>
    <w:rsid w:val="00630135"/>
    <w:rsid w:val="00632304"/>
    <w:rsid w:val="00632F65"/>
    <w:rsid w:val="006330D2"/>
    <w:rsid w:val="0063501D"/>
    <w:rsid w:val="0063509E"/>
    <w:rsid w:val="00636508"/>
    <w:rsid w:val="006368F6"/>
    <w:rsid w:val="0064338D"/>
    <w:rsid w:val="006537F2"/>
    <w:rsid w:val="00653914"/>
    <w:rsid w:val="00656778"/>
    <w:rsid w:val="00664A1B"/>
    <w:rsid w:val="00667B02"/>
    <w:rsid w:val="006709C0"/>
    <w:rsid w:val="006711AC"/>
    <w:rsid w:val="00671819"/>
    <w:rsid w:val="00674349"/>
    <w:rsid w:val="0067663F"/>
    <w:rsid w:val="00681857"/>
    <w:rsid w:val="006842A1"/>
    <w:rsid w:val="00687ABC"/>
    <w:rsid w:val="00690141"/>
    <w:rsid w:val="006945E6"/>
    <w:rsid w:val="006B5C7A"/>
    <w:rsid w:val="006B739C"/>
    <w:rsid w:val="006C49FC"/>
    <w:rsid w:val="006C77E5"/>
    <w:rsid w:val="006F1EB0"/>
    <w:rsid w:val="006F32C5"/>
    <w:rsid w:val="006F52A9"/>
    <w:rsid w:val="006F60E9"/>
    <w:rsid w:val="00712500"/>
    <w:rsid w:val="007220B7"/>
    <w:rsid w:val="00732D67"/>
    <w:rsid w:val="007405E6"/>
    <w:rsid w:val="00744565"/>
    <w:rsid w:val="00745803"/>
    <w:rsid w:val="007472F9"/>
    <w:rsid w:val="00751F1D"/>
    <w:rsid w:val="00753218"/>
    <w:rsid w:val="0075342B"/>
    <w:rsid w:val="00771035"/>
    <w:rsid w:val="007716F7"/>
    <w:rsid w:val="0077184B"/>
    <w:rsid w:val="00771E91"/>
    <w:rsid w:val="0077653C"/>
    <w:rsid w:val="0078093A"/>
    <w:rsid w:val="007822D4"/>
    <w:rsid w:val="0078741E"/>
    <w:rsid w:val="00793E6E"/>
    <w:rsid w:val="0079477E"/>
    <w:rsid w:val="007A3435"/>
    <w:rsid w:val="007A382B"/>
    <w:rsid w:val="007A4CB2"/>
    <w:rsid w:val="007A4EFA"/>
    <w:rsid w:val="007A5D5A"/>
    <w:rsid w:val="007A6190"/>
    <w:rsid w:val="007B25B3"/>
    <w:rsid w:val="007B3467"/>
    <w:rsid w:val="007B3FD9"/>
    <w:rsid w:val="007B482E"/>
    <w:rsid w:val="007C0105"/>
    <w:rsid w:val="007C1DEA"/>
    <w:rsid w:val="007C3CF9"/>
    <w:rsid w:val="007D1BC0"/>
    <w:rsid w:val="007D4C91"/>
    <w:rsid w:val="007D5DEE"/>
    <w:rsid w:val="007E0F2A"/>
    <w:rsid w:val="007E4618"/>
    <w:rsid w:val="007E574E"/>
    <w:rsid w:val="007E7908"/>
    <w:rsid w:val="007F5A2C"/>
    <w:rsid w:val="008010FB"/>
    <w:rsid w:val="0081187B"/>
    <w:rsid w:val="008128AB"/>
    <w:rsid w:val="0081596F"/>
    <w:rsid w:val="00824CC7"/>
    <w:rsid w:val="0082717A"/>
    <w:rsid w:val="00841E22"/>
    <w:rsid w:val="00844090"/>
    <w:rsid w:val="00846D9C"/>
    <w:rsid w:val="008540D4"/>
    <w:rsid w:val="008607FD"/>
    <w:rsid w:val="00861415"/>
    <w:rsid w:val="00865279"/>
    <w:rsid w:val="00873178"/>
    <w:rsid w:val="00876C01"/>
    <w:rsid w:val="008809B5"/>
    <w:rsid w:val="008814BD"/>
    <w:rsid w:val="00882E3A"/>
    <w:rsid w:val="00883012"/>
    <w:rsid w:val="00891508"/>
    <w:rsid w:val="00895414"/>
    <w:rsid w:val="008975AB"/>
    <w:rsid w:val="00897744"/>
    <w:rsid w:val="008A5C97"/>
    <w:rsid w:val="008A7FAB"/>
    <w:rsid w:val="008B2136"/>
    <w:rsid w:val="008B68AC"/>
    <w:rsid w:val="008C2058"/>
    <w:rsid w:val="008D32DE"/>
    <w:rsid w:val="008D390C"/>
    <w:rsid w:val="008D515C"/>
    <w:rsid w:val="008D5840"/>
    <w:rsid w:val="008D6DDD"/>
    <w:rsid w:val="008E3728"/>
    <w:rsid w:val="008E3B8D"/>
    <w:rsid w:val="008E5BBE"/>
    <w:rsid w:val="008F002D"/>
    <w:rsid w:val="008F4056"/>
    <w:rsid w:val="009009BA"/>
    <w:rsid w:val="00906542"/>
    <w:rsid w:val="009113DB"/>
    <w:rsid w:val="00911791"/>
    <w:rsid w:val="0091273D"/>
    <w:rsid w:val="0091670E"/>
    <w:rsid w:val="00924737"/>
    <w:rsid w:val="00925E01"/>
    <w:rsid w:val="0093028D"/>
    <w:rsid w:val="00934F18"/>
    <w:rsid w:val="009364BF"/>
    <w:rsid w:val="00941DC9"/>
    <w:rsid w:val="00944EE4"/>
    <w:rsid w:val="00960137"/>
    <w:rsid w:val="00961684"/>
    <w:rsid w:val="00963EBD"/>
    <w:rsid w:val="00964889"/>
    <w:rsid w:val="009720BE"/>
    <w:rsid w:val="009728DA"/>
    <w:rsid w:val="00972A7B"/>
    <w:rsid w:val="009777CB"/>
    <w:rsid w:val="00982117"/>
    <w:rsid w:val="009839DA"/>
    <w:rsid w:val="009858F3"/>
    <w:rsid w:val="00992B0C"/>
    <w:rsid w:val="00993944"/>
    <w:rsid w:val="00993E70"/>
    <w:rsid w:val="009A2AF0"/>
    <w:rsid w:val="009A49B8"/>
    <w:rsid w:val="009A5AC0"/>
    <w:rsid w:val="009B0D7C"/>
    <w:rsid w:val="009B46DE"/>
    <w:rsid w:val="009C1A9F"/>
    <w:rsid w:val="009C314B"/>
    <w:rsid w:val="009C4D03"/>
    <w:rsid w:val="009C5696"/>
    <w:rsid w:val="009C5E5F"/>
    <w:rsid w:val="009D057F"/>
    <w:rsid w:val="009D5CD5"/>
    <w:rsid w:val="009D6C98"/>
    <w:rsid w:val="009D7598"/>
    <w:rsid w:val="009D7819"/>
    <w:rsid w:val="009D7A43"/>
    <w:rsid w:val="009F11F5"/>
    <w:rsid w:val="009F5E13"/>
    <w:rsid w:val="00A02B7F"/>
    <w:rsid w:val="00A033A5"/>
    <w:rsid w:val="00A0376D"/>
    <w:rsid w:val="00A05B8B"/>
    <w:rsid w:val="00A10196"/>
    <w:rsid w:val="00A111E4"/>
    <w:rsid w:val="00A118EE"/>
    <w:rsid w:val="00A1198D"/>
    <w:rsid w:val="00A12B45"/>
    <w:rsid w:val="00A135E2"/>
    <w:rsid w:val="00A151F4"/>
    <w:rsid w:val="00A1546D"/>
    <w:rsid w:val="00A20E9B"/>
    <w:rsid w:val="00A23EAD"/>
    <w:rsid w:val="00A27CEA"/>
    <w:rsid w:val="00A3053A"/>
    <w:rsid w:val="00A329AE"/>
    <w:rsid w:val="00A36068"/>
    <w:rsid w:val="00A37CD7"/>
    <w:rsid w:val="00A40D81"/>
    <w:rsid w:val="00A420B2"/>
    <w:rsid w:val="00A431A6"/>
    <w:rsid w:val="00A47AA6"/>
    <w:rsid w:val="00A50DC7"/>
    <w:rsid w:val="00A55A28"/>
    <w:rsid w:val="00A62A67"/>
    <w:rsid w:val="00A63961"/>
    <w:rsid w:val="00A67E49"/>
    <w:rsid w:val="00A73183"/>
    <w:rsid w:val="00A74D85"/>
    <w:rsid w:val="00A77859"/>
    <w:rsid w:val="00A82ABF"/>
    <w:rsid w:val="00A833AC"/>
    <w:rsid w:val="00A858AC"/>
    <w:rsid w:val="00A914E6"/>
    <w:rsid w:val="00A915C1"/>
    <w:rsid w:val="00A95A32"/>
    <w:rsid w:val="00A95FEB"/>
    <w:rsid w:val="00AA29FC"/>
    <w:rsid w:val="00AA3814"/>
    <w:rsid w:val="00AB0976"/>
    <w:rsid w:val="00AB424D"/>
    <w:rsid w:val="00AC0321"/>
    <w:rsid w:val="00AC0A5A"/>
    <w:rsid w:val="00AC1351"/>
    <w:rsid w:val="00AC2CAA"/>
    <w:rsid w:val="00AC5A08"/>
    <w:rsid w:val="00AC616B"/>
    <w:rsid w:val="00AD0055"/>
    <w:rsid w:val="00AD64AE"/>
    <w:rsid w:val="00AE0049"/>
    <w:rsid w:val="00AE50EF"/>
    <w:rsid w:val="00AE7CC1"/>
    <w:rsid w:val="00AF165D"/>
    <w:rsid w:val="00AF79EA"/>
    <w:rsid w:val="00B05D25"/>
    <w:rsid w:val="00B10689"/>
    <w:rsid w:val="00B12857"/>
    <w:rsid w:val="00B30141"/>
    <w:rsid w:val="00B30B5F"/>
    <w:rsid w:val="00B32D5F"/>
    <w:rsid w:val="00B41CFE"/>
    <w:rsid w:val="00B467F2"/>
    <w:rsid w:val="00B536B4"/>
    <w:rsid w:val="00B542A3"/>
    <w:rsid w:val="00B6143A"/>
    <w:rsid w:val="00B61622"/>
    <w:rsid w:val="00B6387B"/>
    <w:rsid w:val="00B70B0E"/>
    <w:rsid w:val="00B75B58"/>
    <w:rsid w:val="00B77E66"/>
    <w:rsid w:val="00B841B2"/>
    <w:rsid w:val="00B86DAB"/>
    <w:rsid w:val="00B921AC"/>
    <w:rsid w:val="00B93665"/>
    <w:rsid w:val="00BA1125"/>
    <w:rsid w:val="00BA3069"/>
    <w:rsid w:val="00BA5928"/>
    <w:rsid w:val="00BB1CCD"/>
    <w:rsid w:val="00BB1DC8"/>
    <w:rsid w:val="00BB1F25"/>
    <w:rsid w:val="00BB5520"/>
    <w:rsid w:val="00BB6B15"/>
    <w:rsid w:val="00BC63F0"/>
    <w:rsid w:val="00BD78BD"/>
    <w:rsid w:val="00BE6F25"/>
    <w:rsid w:val="00BF22C6"/>
    <w:rsid w:val="00BF3FD0"/>
    <w:rsid w:val="00BF57FD"/>
    <w:rsid w:val="00C01567"/>
    <w:rsid w:val="00C04FAE"/>
    <w:rsid w:val="00C139BA"/>
    <w:rsid w:val="00C21551"/>
    <w:rsid w:val="00C24F4B"/>
    <w:rsid w:val="00C30907"/>
    <w:rsid w:val="00C340F8"/>
    <w:rsid w:val="00C342F5"/>
    <w:rsid w:val="00C343A9"/>
    <w:rsid w:val="00C35CBD"/>
    <w:rsid w:val="00C37832"/>
    <w:rsid w:val="00C407A4"/>
    <w:rsid w:val="00C54661"/>
    <w:rsid w:val="00C56CE8"/>
    <w:rsid w:val="00C620FA"/>
    <w:rsid w:val="00C64A47"/>
    <w:rsid w:val="00C72BF1"/>
    <w:rsid w:val="00C72F40"/>
    <w:rsid w:val="00C76525"/>
    <w:rsid w:val="00C76FCF"/>
    <w:rsid w:val="00C91514"/>
    <w:rsid w:val="00C919A9"/>
    <w:rsid w:val="00C9214C"/>
    <w:rsid w:val="00C92AA6"/>
    <w:rsid w:val="00C9791B"/>
    <w:rsid w:val="00CA0FD3"/>
    <w:rsid w:val="00CA704C"/>
    <w:rsid w:val="00CA7D1C"/>
    <w:rsid w:val="00CB1044"/>
    <w:rsid w:val="00CB1075"/>
    <w:rsid w:val="00CB1E4F"/>
    <w:rsid w:val="00CB2AB4"/>
    <w:rsid w:val="00CC1AB6"/>
    <w:rsid w:val="00CC2BB4"/>
    <w:rsid w:val="00CC427C"/>
    <w:rsid w:val="00CD0587"/>
    <w:rsid w:val="00CD1C1D"/>
    <w:rsid w:val="00CD6D04"/>
    <w:rsid w:val="00CD6DDD"/>
    <w:rsid w:val="00CE02CA"/>
    <w:rsid w:val="00CE2DED"/>
    <w:rsid w:val="00CE6BC5"/>
    <w:rsid w:val="00CF4F6A"/>
    <w:rsid w:val="00D033E6"/>
    <w:rsid w:val="00D10B85"/>
    <w:rsid w:val="00D116CF"/>
    <w:rsid w:val="00D13CD5"/>
    <w:rsid w:val="00D15CD7"/>
    <w:rsid w:val="00D1647D"/>
    <w:rsid w:val="00D2182C"/>
    <w:rsid w:val="00D22313"/>
    <w:rsid w:val="00D45DDD"/>
    <w:rsid w:val="00D461E0"/>
    <w:rsid w:val="00D52EB1"/>
    <w:rsid w:val="00D53B88"/>
    <w:rsid w:val="00D5423B"/>
    <w:rsid w:val="00D61A63"/>
    <w:rsid w:val="00D70F89"/>
    <w:rsid w:val="00D73090"/>
    <w:rsid w:val="00D74727"/>
    <w:rsid w:val="00D755FC"/>
    <w:rsid w:val="00D847BA"/>
    <w:rsid w:val="00D85DCC"/>
    <w:rsid w:val="00D87336"/>
    <w:rsid w:val="00D97EA1"/>
    <w:rsid w:val="00DA1F63"/>
    <w:rsid w:val="00DA4759"/>
    <w:rsid w:val="00DA4C3B"/>
    <w:rsid w:val="00DA7D64"/>
    <w:rsid w:val="00DB09E4"/>
    <w:rsid w:val="00DB514E"/>
    <w:rsid w:val="00DC2CDC"/>
    <w:rsid w:val="00DC5C63"/>
    <w:rsid w:val="00DD4437"/>
    <w:rsid w:val="00DE1247"/>
    <w:rsid w:val="00DE4235"/>
    <w:rsid w:val="00DE46BA"/>
    <w:rsid w:val="00DE5944"/>
    <w:rsid w:val="00DF48EA"/>
    <w:rsid w:val="00DF7268"/>
    <w:rsid w:val="00DF74FB"/>
    <w:rsid w:val="00E04130"/>
    <w:rsid w:val="00E05E03"/>
    <w:rsid w:val="00E17274"/>
    <w:rsid w:val="00E34BA6"/>
    <w:rsid w:val="00E35D75"/>
    <w:rsid w:val="00E361F2"/>
    <w:rsid w:val="00E367CC"/>
    <w:rsid w:val="00E37532"/>
    <w:rsid w:val="00E41EAB"/>
    <w:rsid w:val="00E50F9D"/>
    <w:rsid w:val="00E5116A"/>
    <w:rsid w:val="00E52650"/>
    <w:rsid w:val="00E602C1"/>
    <w:rsid w:val="00E62465"/>
    <w:rsid w:val="00E62D3C"/>
    <w:rsid w:val="00E63B01"/>
    <w:rsid w:val="00E66D20"/>
    <w:rsid w:val="00E67E38"/>
    <w:rsid w:val="00E70C6B"/>
    <w:rsid w:val="00E7117E"/>
    <w:rsid w:val="00E718AF"/>
    <w:rsid w:val="00E73146"/>
    <w:rsid w:val="00E7622E"/>
    <w:rsid w:val="00E833F4"/>
    <w:rsid w:val="00E83CDD"/>
    <w:rsid w:val="00E84891"/>
    <w:rsid w:val="00E862E1"/>
    <w:rsid w:val="00E86E02"/>
    <w:rsid w:val="00E93D3B"/>
    <w:rsid w:val="00E96B73"/>
    <w:rsid w:val="00E97BB7"/>
    <w:rsid w:val="00EA6799"/>
    <w:rsid w:val="00EB0E0A"/>
    <w:rsid w:val="00EB26A8"/>
    <w:rsid w:val="00EB383C"/>
    <w:rsid w:val="00EB751B"/>
    <w:rsid w:val="00EC115C"/>
    <w:rsid w:val="00EC19F6"/>
    <w:rsid w:val="00EC75CC"/>
    <w:rsid w:val="00ED25C7"/>
    <w:rsid w:val="00ED4709"/>
    <w:rsid w:val="00ED7D65"/>
    <w:rsid w:val="00EE2FD6"/>
    <w:rsid w:val="00EF43E1"/>
    <w:rsid w:val="00EF71E6"/>
    <w:rsid w:val="00F02181"/>
    <w:rsid w:val="00F021B2"/>
    <w:rsid w:val="00F06676"/>
    <w:rsid w:val="00F07038"/>
    <w:rsid w:val="00F136E5"/>
    <w:rsid w:val="00F147AD"/>
    <w:rsid w:val="00F26CDE"/>
    <w:rsid w:val="00F31EBA"/>
    <w:rsid w:val="00F32A17"/>
    <w:rsid w:val="00F32FCD"/>
    <w:rsid w:val="00F34526"/>
    <w:rsid w:val="00F46519"/>
    <w:rsid w:val="00F472D2"/>
    <w:rsid w:val="00F47A46"/>
    <w:rsid w:val="00F47CB9"/>
    <w:rsid w:val="00F5684B"/>
    <w:rsid w:val="00F5729D"/>
    <w:rsid w:val="00F5733A"/>
    <w:rsid w:val="00F606E9"/>
    <w:rsid w:val="00F60EAE"/>
    <w:rsid w:val="00F618E3"/>
    <w:rsid w:val="00F65E42"/>
    <w:rsid w:val="00F70069"/>
    <w:rsid w:val="00F7196D"/>
    <w:rsid w:val="00F71AB0"/>
    <w:rsid w:val="00F73817"/>
    <w:rsid w:val="00F738A5"/>
    <w:rsid w:val="00F80189"/>
    <w:rsid w:val="00F8126E"/>
    <w:rsid w:val="00F86C29"/>
    <w:rsid w:val="00F90C32"/>
    <w:rsid w:val="00F90FDB"/>
    <w:rsid w:val="00F921D1"/>
    <w:rsid w:val="00F94234"/>
    <w:rsid w:val="00F95DE6"/>
    <w:rsid w:val="00F95DF4"/>
    <w:rsid w:val="00FA10E3"/>
    <w:rsid w:val="00FA3650"/>
    <w:rsid w:val="00FA3AA7"/>
    <w:rsid w:val="00FA56E9"/>
    <w:rsid w:val="00FA65EC"/>
    <w:rsid w:val="00FB0CCD"/>
    <w:rsid w:val="00FB66E9"/>
    <w:rsid w:val="00FC460D"/>
    <w:rsid w:val="00FC4F3C"/>
    <w:rsid w:val="00FC5230"/>
    <w:rsid w:val="00FC6B05"/>
    <w:rsid w:val="00FC6C2B"/>
    <w:rsid w:val="00FD7A76"/>
    <w:rsid w:val="00FE1468"/>
    <w:rsid w:val="00FE36C5"/>
    <w:rsid w:val="00FE4836"/>
    <w:rsid w:val="00FF2377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79B8E31E"/>
  <w15:docId w15:val="{28E8E302-0619-43B6-AE3E-8F149D53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218"/>
    <w:pPr>
      <w:spacing w:after="100" w:line="360" w:lineRule="auto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988"/>
    <w:pPr>
      <w:keepNext/>
      <w:keepLines/>
      <w:spacing w:before="120" w:after="120"/>
      <w:outlineLvl w:val="0"/>
    </w:pPr>
    <w:rPr>
      <w:b/>
      <w:bCs/>
      <w:caps/>
      <w:color w:val="889147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EE4"/>
    <w:pPr>
      <w:keepNext/>
      <w:keepLines/>
      <w:spacing w:before="200"/>
      <w:outlineLvl w:val="1"/>
    </w:pPr>
    <w:rPr>
      <w:b/>
      <w:bCs/>
      <w:caps/>
      <w:color w:val="88914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EE4"/>
    <w:pPr>
      <w:keepNext/>
      <w:keepLines/>
      <w:spacing w:before="200"/>
      <w:outlineLvl w:val="2"/>
    </w:pPr>
    <w:rPr>
      <w:b/>
      <w:bCs/>
      <w:color w:val="88914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EE4"/>
    <w:pPr>
      <w:keepNext/>
      <w:keepLines/>
      <w:spacing w:before="200"/>
      <w:outlineLvl w:val="3"/>
    </w:pPr>
    <w:rPr>
      <w:b/>
      <w:bCs/>
      <w:i/>
      <w:iCs/>
      <w:color w:val="88914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CEA"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CEA"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CEA"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CEA"/>
    <w:pPr>
      <w:keepNext/>
      <w:keepLines/>
      <w:spacing w:before="200"/>
      <w:outlineLvl w:val="7"/>
    </w:pPr>
    <w:rPr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CEA"/>
    <w:pPr>
      <w:keepNext/>
      <w:keepLines/>
      <w:spacing w:before="200"/>
      <w:outlineLvl w:val="8"/>
    </w:pPr>
    <w:rPr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BD"/>
  </w:style>
  <w:style w:type="paragraph" w:styleId="Footer">
    <w:name w:val="footer"/>
    <w:basedOn w:val="Normal"/>
    <w:link w:val="Foot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BD"/>
  </w:style>
  <w:style w:type="paragraph" w:styleId="BalloonText">
    <w:name w:val="Balloon Text"/>
    <w:basedOn w:val="Normal"/>
    <w:link w:val="BalloonTextChar"/>
    <w:uiPriority w:val="99"/>
    <w:semiHidden/>
    <w:unhideWhenUsed/>
    <w:rsid w:val="005710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10B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C63F0"/>
    <w:pPr>
      <w:spacing w:after="100" w:line="360" w:lineRule="auto"/>
      <w:jc w:val="both"/>
    </w:pPr>
    <w:rPr>
      <w:sz w:val="22"/>
      <w:szCs w:val="22"/>
      <w:lang w:bidi="en-US"/>
    </w:rPr>
  </w:style>
  <w:style w:type="character" w:customStyle="1" w:styleId="NoSpacingChar">
    <w:name w:val="No Spacing Char"/>
    <w:link w:val="NoSpacing"/>
    <w:uiPriority w:val="1"/>
    <w:rsid w:val="00BC63F0"/>
    <w:rPr>
      <w:rFonts w:ascii="Arial" w:hAnsi="Arial"/>
    </w:rPr>
  </w:style>
  <w:style w:type="character" w:styleId="Emphasis">
    <w:name w:val="Emphasis"/>
    <w:uiPriority w:val="20"/>
    <w:qFormat/>
    <w:rsid w:val="00964889"/>
    <w:rPr>
      <w:rFonts w:ascii="Arial" w:hAnsi="Arial"/>
      <w:i/>
      <w:iCs/>
    </w:rPr>
  </w:style>
  <w:style w:type="paragraph" w:styleId="ListParagraph">
    <w:name w:val="List Paragraph"/>
    <w:basedOn w:val="Normal"/>
    <w:uiPriority w:val="34"/>
    <w:qFormat/>
    <w:rsid w:val="00A27CEA"/>
    <w:pPr>
      <w:ind w:left="720"/>
      <w:contextualSpacing/>
    </w:pPr>
  </w:style>
  <w:style w:type="paragraph" w:customStyle="1" w:styleId="NewletterBodyText">
    <w:name w:val="Newletter Body Text"/>
    <w:basedOn w:val="Normal"/>
    <w:rsid w:val="006945E6"/>
    <w:pPr>
      <w:spacing w:after="130" w:line="260" w:lineRule="exact"/>
      <w:ind w:left="144" w:right="144"/>
    </w:pPr>
    <w:rPr>
      <w:rFonts w:ascii="Calibri" w:eastAsia="Calibri" w:hAnsi="Calibri"/>
      <w:sz w:val="17"/>
    </w:rPr>
  </w:style>
  <w:style w:type="character" w:customStyle="1" w:styleId="Heading1Char">
    <w:name w:val="Heading 1 Char"/>
    <w:link w:val="Heading1"/>
    <w:uiPriority w:val="9"/>
    <w:rsid w:val="005F1988"/>
    <w:rPr>
      <w:rFonts w:ascii="Arial" w:eastAsia="Times New Roman" w:hAnsi="Arial" w:cs="Times New Roman"/>
      <w:b/>
      <w:bCs/>
      <w:caps/>
      <w:color w:val="889147"/>
      <w:sz w:val="28"/>
      <w:szCs w:val="28"/>
    </w:rPr>
  </w:style>
  <w:style w:type="character" w:customStyle="1" w:styleId="Heading3Char">
    <w:name w:val="Heading 3 Char"/>
    <w:link w:val="Heading3"/>
    <w:uiPriority w:val="9"/>
    <w:rsid w:val="00944EE4"/>
    <w:rPr>
      <w:rFonts w:ascii="Arial" w:eastAsia="Times New Roman" w:hAnsi="Arial" w:cs="Times New Roman"/>
      <w:b/>
      <w:bCs/>
      <w:color w:val="889147"/>
    </w:rPr>
  </w:style>
  <w:style w:type="character" w:customStyle="1" w:styleId="RFPoutline2">
    <w:name w:val="RFP outline 2"/>
    <w:basedOn w:val="DefaultParagraphFont"/>
    <w:rsid w:val="008E3B8D"/>
  </w:style>
  <w:style w:type="character" w:customStyle="1" w:styleId="Heading2Char">
    <w:name w:val="Heading 2 Char"/>
    <w:link w:val="Heading2"/>
    <w:uiPriority w:val="9"/>
    <w:rsid w:val="00944EE4"/>
    <w:rPr>
      <w:rFonts w:ascii="Arial" w:eastAsia="Times New Roman" w:hAnsi="Arial" w:cs="Times New Roman"/>
      <w:b/>
      <w:bCs/>
      <w:caps/>
      <w:color w:val="889147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944EE4"/>
    <w:rPr>
      <w:rFonts w:ascii="Arial" w:eastAsia="Times New Roman" w:hAnsi="Arial" w:cs="Times New Roman"/>
      <w:b/>
      <w:bCs/>
      <w:i/>
      <w:iCs/>
      <w:color w:val="889147"/>
    </w:rPr>
  </w:style>
  <w:style w:type="character" w:customStyle="1" w:styleId="Heading5Char">
    <w:name w:val="Heading 5 Char"/>
    <w:link w:val="Heading5"/>
    <w:uiPriority w:val="9"/>
    <w:rsid w:val="00A27CEA"/>
    <w:rPr>
      <w:rFonts w:ascii="Arial" w:eastAsia="Times New Roman" w:hAnsi="Arial" w:cs="Times New Roman"/>
      <w:color w:val="243F60"/>
    </w:rPr>
  </w:style>
  <w:style w:type="character" w:customStyle="1" w:styleId="Heading6Char">
    <w:name w:val="Heading 6 Char"/>
    <w:link w:val="Heading6"/>
    <w:uiPriority w:val="9"/>
    <w:rsid w:val="00A27CEA"/>
    <w:rPr>
      <w:rFonts w:ascii="Arial" w:eastAsia="Times New Roman" w:hAnsi="Arial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A27CEA"/>
    <w:rPr>
      <w:rFonts w:ascii="Arial" w:eastAsia="Times New Roman" w:hAnsi="Arial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A27CEA"/>
    <w:rPr>
      <w:rFonts w:ascii="Arial" w:eastAsia="Times New Roman" w:hAnsi="Arial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A27CEA"/>
    <w:rPr>
      <w:rFonts w:ascii="Arial" w:eastAsia="Times New Roman" w:hAnsi="Arial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EE4"/>
    <w:rPr>
      <w:b/>
      <w:bCs/>
      <w:color w:val="889147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63F0"/>
    <w:pPr>
      <w:pBdr>
        <w:bottom w:val="single" w:sz="8" w:space="4" w:color="4F81BD"/>
      </w:pBdr>
      <w:spacing w:after="300"/>
      <w:contextualSpacing/>
    </w:pPr>
    <w:rPr>
      <w:caps/>
      <w:color w:val="000000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C63F0"/>
    <w:rPr>
      <w:rFonts w:ascii="Arial" w:eastAsia="Times New Roman" w:hAnsi="Arial" w:cs="Times New Roman"/>
      <w:caps/>
      <w:color w:val="000000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CEA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A27CEA"/>
    <w:rPr>
      <w:rFonts w:ascii="Arial" w:eastAsia="Times New Roman" w:hAnsi="Arial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A27CE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27C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27CEA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C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27CEA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A27CEA"/>
    <w:rPr>
      <w:i/>
      <w:iCs/>
      <w:color w:val="808080"/>
    </w:rPr>
  </w:style>
  <w:style w:type="character" w:styleId="IntenseEmphasis">
    <w:name w:val="Intense Emphasis"/>
    <w:uiPriority w:val="21"/>
    <w:qFormat/>
    <w:rsid w:val="00A27C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27C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27C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BC63F0"/>
    <w:rPr>
      <w:rFonts w:ascii="Arial" w:hAnsi="Arial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7CE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6E5D"/>
    <w:pPr>
      <w:tabs>
        <w:tab w:val="left" w:pos="440"/>
        <w:tab w:val="right" w:leader="dot" w:pos="998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1F5793"/>
    <w:pPr>
      <w:ind w:left="220"/>
    </w:pPr>
  </w:style>
  <w:style w:type="character" w:styleId="Hyperlink">
    <w:name w:val="Hyperlink"/>
    <w:uiPriority w:val="99"/>
    <w:unhideWhenUsed/>
    <w:rsid w:val="001F5793"/>
    <w:rPr>
      <w:color w:val="0000FF"/>
      <w:u w:val="single"/>
    </w:rPr>
  </w:style>
  <w:style w:type="table" w:styleId="TableGrid">
    <w:name w:val="Table Grid"/>
    <w:basedOn w:val="TableNormal"/>
    <w:uiPriority w:val="39"/>
    <w:rsid w:val="001F579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964889"/>
    <w:pPr>
      <w:spacing w:after="120"/>
    </w:pPr>
    <w:rPr>
      <w:rFonts w:eastAsia="Arial"/>
      <w:lang w:bidi="ar-SA"/>
    </w:rPr>
  </w:style>
  <w:style w:type="character" w:customStyle="1" w:styleId="BodyTextChar">
    <w:name w:val="Body Text Char"/>
    <w:link w:val="BodyText"/>
    <w:uiPriority w:val="99"/>
    <w:rsid w:val="00964889"/>
    <w:rPr>
      <w:rFonts w:ascii="Arial" w:eastAsia="Arial" w:hAnsi="Arial"/>
      <w:lang w:bidi="ar-SA"/>
    </w:rPr>
  </w:style>
  <w:style w:type="paragraph" w:customStyle="1" w:styleId="TableofContentsHeading">
    <w:name w:val="Table of Contents Heading"/>
    <w:link w:val="TableofContentsHeadingChar"/>
    <w:qFormat/>
    <w:rsid w:val="00944EE4"/>
    <w:pPr>
      <w:pBdr>
        <w:bottom w:val="single" w:sz="4" w:space="1" w:color="EEECE1"/>
      </w:pBdr>
      <w:spacing w:after="100" w:line="360" w:lineRule="auto"/>
      <w:jc w:val="both"/>
    </w:pPr>
    <w:rPr>
      <w:bCs/>
      <w:caps/>
      <w:color w:val="889147"/>
      <w:sz w:val="36"/>
      <w:szCs w:val="28"/>
    </w:rPr>
  </w:style>
  <w:style w:type="character" w:customStyle="1" w:styleId="TableofContentsHeadingChar">
    <w:name w:val="Table of Contents Heading Char"/>
    <w:link w:val="TableofContentsHeading"/>
    <w:rsid w:val="00944EE4"/>
    <w:rPr>
      <w:rFonts w:ascii="Arial" w:eastAsia="Times New Roman" w:hAnsi="Arial" w:cs="Times New Roman"/>
      <w:b w:val="0"/>
      <w:bCs/>
      <w:caps/>
      <w:color w:val="889147"/>
      <w:sz w:val="36"/>
      <w:szCs w:val="2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F5793"/>
    <w:rPr>
      <w:rFonts w:eastAsia="Arial"/>
      <w:lang w:bidi="ar-SA"/>
    </w:rPr>
  </w:style>
  <w:style w:type="character" w:styleId="PageNumber">
    <w:name w:val="page number"/>
    <w:basedOn w:val="DefaultParagraphFont"/>
    <w:uiPriority w:val="99"/>
    <w:semiHidden/>
    <w:unhideWhenUsed/>
    <w:rsid w:val="00944EE4"/>
  </w:style>
  <w:style w:type="paragraph" w:styleId="EndnoteText">
    <w:name w:val="endnote text"/>
    <w:basedOn w:val="Normal"/>
    <w:link w:val="EndnoteTextChar"/>
    <w:uiPriority w:val="99"/>
    <w:semiHidden/>
    <w:unhideWhenUsed/>
    <w:rsid w:val="00D847B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D847BA"/>
    <w:rPr>
      <w:lang w:bidi="en-US"/>
    </w:rPr>
  </w:style>
  <w:style w:type="character" w:styleId="EndnoteReference">
    <w:name w:val="endnote reference"/>
    <w:uiPriority w:val="99"/>
    <w:semiHidden/>
    <w:unhideWhenUsed/>
    <w:rsid w:val="00D847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nternal-Projects\HRMS\Docs\HRMS%20-%20Technical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2011-01-12T00:00:00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5efec56-a3e5-474c-b1c4-a1e39c3a2a7d">7V7HDZ5JRX2H-603730288-8054</_dlc_DocId>
    <_dlc_DocIdUrl xmlns="f5efec56-a3e5-474c-b1c4-a1e39c3a2a7d">
      <Url>https://senecaglobal.sharepoint.com/sites/FileServer/_layouts/15/DocIdRedir.aspx?ID=7V7HDZ5JRX2H-603730288-8054</Url>
      <Description>7V7HDZ5JRX2H-603730288-8054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B578CD5ADEC41A3C9D85A049D5EBD" ma:contentTypeVersion="8" ma:contentTypeDescription="Create a new document." ma:contentTypeScope="" ma:versionID="32761ccc5d2c752356034e1ea730982a">
  <xsd:schema xmlns:xsd="http://www.w3.org/2001/XMLSchema" xmlns:xs="http://www.w3.org/2001/XMLSchema" xmlns:p="http://schemas.microsoft.com/office/2006/metadata/properties" xmlns:ns2="f5efec56-a3e5-474c-b1c4-a1e39c3a2a7d" xmlns:ns3="3e6338ac-d3f9-4b49-af51-92b76c425ce9" targetNamespace="http://schemas.microsoft.com/office/2006/metadata/properties" ma:root="true" ma:fieldsID="8a7457f65d2236535029429b5246dfbc" ns2:_="" ns3:_="">
    <xsd:import namespace="f5efec56-a3e5-474c-b1c4-a1e39c3a2a7d"/>
    <xsd:import namespace="3e6338ac-d3f9-4b49-af51-92b76c425ce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fec56-a3e5-474c-b1c4-a1e39c3a2a7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6338ac-d3f9-4b49-af51-92b76c425c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DC991-55AF-40F2-A1E6-4318F0A5A259}">
  <ds:schemaRefs>
    <ds:schemaRef ds:uri="http://schemas.microsoft.com/office/2006/metadata/properties"/>
    <ds:schemaRef ds:uri="http://schemas.microsoft.com/office/infopath/2007/PartnerControls"/>
    <ds:schemaRef ds:uri="f5efec56-a3e5-474c-b1c4-a1e39c3a2a7d"/>
  </ds:schemaRefs>
</ds:datastoreItem>
</file>

<file path=customXml/itemProps3.xml><?xml version="1.0" encoding="utf-8"?>
<ds:datastoreItem xmlns:ds="http://schemas.openxmlformats.org/officeDocument/2006/customXml" ds:itemID="{2468746D-8D39-4550-B6C6-DFFC77FAA93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5664063-3608-4A0B-9875-6CFC704DE24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4776EBB-E991-46A7-80B4-14DF0B880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fec56-a3e5-474c-b1c4-a1e39c3a2a7d"/>
    <ds:schemaRef ds:uri="3e6338ac-d3f9-4b49-af51-92b76c425c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50A34493-CF8F-405E-9275-5505B0B6A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HRMS - Technical Document Template</Template>
  <TotalTime>650</TotalTime>
  <Pages>7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Word Template</vt:lpstr>
    </vt:vector>
  </TitlesOfParts>
  <Company>Seneca Global IT Services Pvt Ltd.</Company>
  <LinksUpToDate>false</LinksUpToDate>
  <CharactersWithSpaces>5208</CharactersWithSpaces>
  <SharedDoc>false</SharedDoc>
  <HLinks>
    <vt:vector size="72" baseType="variant"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_Toc406421288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_Toc406421287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_Toc406421286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_Toc406421285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_Toc406421284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_Toc406421283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_Toc406421282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_Toc406421281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_Toc406421280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_Toc406421279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_Toc406421278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_Toc406421277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Word Template</dc:title>
  <dc:subject>PROCESS NAME HERE</dc:subject>
  <dc:creator>Jayanth Chincholi</dc:creator>
  <cp:lastModifiedBy>Sabiha Sultana</cp:lastModifiedBy>
  <cp:revision>879</cp:revision>
  <cp:lastPrinted>2011-01-17T12:28:00Z</cp:lastPrinted>
  <dcterms:created xsi:type="dcterms:W3CDTF">2020-06-18T12:45:00Z</dcterms:created>
  <dcterms:modified xsi:type="dcterms:W3CDTF">2020-09-16T14:51:00Z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0x010100889B578CD5ADEC41A3C9D85A049D5EBD</vt:lpwstr>
  </property>
  <property fmtid="{D5CDD505-2E9C-101B-9397-08002B2CF9AE}" pid="3" name="Department">
    <vt:lpwstr>;#Quality;#</vt:lpwstr>
  </property>
  <property fmtid="{D5CDD505-2E9C-101B-9397-08002B2CF9AE}" pid="4" name="_dlc_DocIdItemGuid">
    <vt:lpwstr>98292ca5-4baf-4f17-a922-fb9c434d6d7b</vt:lpwstr>
  </property>
</Properties>
</file>