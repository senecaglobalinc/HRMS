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7" w:rightFromText="187" w:horzAnchor="margin" w:tblpXSpec="center" w:tblpY="2881"/>
        <w:tblW w:w="4000" w:type="pct"/>
        <w:tblBorders>
          <w:left w:val="single" w:sz="18" w:space="0" w:color="4F81BD"/>
        </w:tblBorders>
        <w:tblLook w:val="04A0" w:firstRow="1" w:lastRow="0" w:firstColumn="1" w:lastColumn="0" w:noHBand="0" w:noVBand="1"/>
      </w:tblPr>
      <w:tblGrid>
        <w:gridCol w:w="7974"/>
      </w:tblGrid>
      <w:tr w:rsidR="007A6190" w:rsidRPr="009728DA" w14:paraId="2E85A9A8" w14:textId="77777777" w:rsidTr="009728DA">
        <w:tc>
          <w:tcPr>
            <w:tcW w:w="7991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68E4D9D5" w14:textId="77777777" w:rsidR="007A6190" w:rsidRPr="009728DA" w:rsidRDefault="007A6190" w:rsidP="003B22E1">
            <w:pPr>
              <w:pStyle w:val="NoSpacing"/>
              <w:jc w:val="left"/>
              <w:rPr>
                <w:rFonts w:cs="Arial"/>
              </w:rPr>
            </w:pPr>
          </w:p>
        </w:tc>
      </w:tr>
      <w:tr w:rsidR="00517C96" w:rsidRPr="009728DA" w14:paraId="64073051" w14:textId="77777777" w:rsidTr="009728DA">
        <w:tc>
          <w:tcPr>
            <w:tcW w:w="7991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58CA4D60" w14:textId="77777777" w:rsidR="00517C96" w:rsidRPr="009728DA" w:rsidRDefault="00517C96" w:rsidP="003B22E1">
            <w:pPr>
              <w:pStyle w:val="NoSpacing"/>
              <w:jc w:val="left"/>
              <w:rPr>
                <w:rFonts w:cs="Arial"/>
              </w:rPr>
            </w:pPr>
          </w:p>
        </w:tc>
      </w:tr>
      <w:tr w:rsidR="007A6190" w:rsidRPr="000951AF" w14:paraId="54E10C6E" w14:textId="77777777" w:rsidTr="009728DA">
        <w:tc>
          <w:tcPr>
            <w:tcW w:w="7991" w:type="dxa"/>
          </w:tcPr>
          <w:p w14:paraId="02D58878" w14:textId="63110E10" w:rsidR="007A6190" w:rsidRPr="000951AF" w:rsidRDefault="00460730" w:rsidP="00460730">
            <w:pPr>
              <w:jc w:val="left"/>
              <w:rPr>
                <w:b/>
                <w:sz w:val="80"/>
              </w:rPr>
            </w:pPr>
            <w:bookmarkStart w:id="0" w:name="_Toc391988596"/>
            <w:bookmarkStart w:id="1" w:name="_Toc406421211"/>
            <w:r w:rsidRPr="000951AF">
              <w:rPr>
                <w:rFonts w:cs="Arial"/>
                <w:b/>
                <w:caps/>
                <w:color w:val="76923C"/>
                <w:sz w:val="40"/>
                <w:szCs w:val="18"/>
                <w:lang w:val="en-IN"/>
              </w:rPr>
              <w:t xml:space="preserve">HRMS- </w:t>
            </w:r>
            <w:r w:rsidR="00A111E4" w:rsidRPr="000951AF">
              <w:rPr>
                <w:rFonts w:cs="Arial"/>
                <w:b/>
                <w:caps/>
                <w:color w:val="76923C"/>
                <w:sz w:val="40"/>
                <w:szCs w:val="18"/>
                <w:lang w:val="en-IN"/>
              </w:rPr>
              <w:t>Project Api analysis</w:t>
            </w:r>
            <w:r w:rsidRPr="000951AF">
              <w:rPr>
                <w:rFonts w:cs="Arial"/>
                <w:b/>
                <w:caps/>
                <w:color w:val="76923C"/>
                <w:sz w:val="40"/>
                <w:szCs w:val="18"/>
                <w:lang w:val="en-IN"/>
              </w:rPr>
              <w:t xml:space="preserve"> </w:t>
            </w:r>
            <w:bookmarkEnd w:id="0"/>
            <w:bookmarkEnd w:id="1"/>
            <w:r w:rsidR="00DA1F63" w:rsidRPr="000951AF">
              <w:rPr>
                <w:rFonts w:cs="Arial"/>
                <w:b/>
                <w:caps/>
                <w:color w:val="76923C"/>
                <w:sz w:val="40"/>
                <w:szCs w:val="18"/>
                <w:lang w:val="en-IN"/>
              </w:rPr>
              <w:t>V</w:t>
            </w:r>
            <w:r w:rsidR="00021D01" w:rsidRPr="000951AF">
              <w:rPr>
                <w:rFonts w:cs="Arial"/>
                <w:b/>
                <w:caps/>
                <w:color w:val="76923C"/>
                <w:sz w:val="40"/>
                <w:szCs w:val="18"/>
                <w:lang w:val="en-IN"/>
              </w:rPr>
              <w:t>4</w:t>
            </w:r>
          </w:p>
        </w:tc>
      </w:tr>
      <w:tr w:rsidR="007A6190" w:rsidRPr="000951AF" w14:paraId="0DF74E8A" w14:textId="77777777" w:rsidTr="009728DA">
        <w:tc>
          <w:tcPr>
            <w:tcW w:w="7991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58A6B194" w14:textId="4EAE996B" w:rsidR="007A6190" w:rsidRPr="000951AF" w:rsidRDefault="00460730" w:rsidP="005636AA">
            <w:pPr>
              <w:rPr>
                <w:b/>
                <w:color w:val="70AD47"/>
                <w:sz w:val="32"/>
                <w:szCs w:val="32"/>
              </w:rPr>
            </w:pPr>
            <w:r w:rsidRPr="000951AF">
              <w:rPr>
                <w:rFonts w:cs="Arial"/>
                <w:b/>
                <w:caps/>
                <w:color w:val="76923C"/>
                <w:sz w:val="32"/>
                <w:szCs w:val="32"/>
                <w:lang w:val="en-IN"/>
              </w:rPr>
              <w:t xml:space="preserve"> </w:t>
            </w:r>
          </w:p>
        </w:tc>
      </w:tr>
    </w:tbl>
    <w:p w14:paraId="638CBA74" w14:textId="77777777" w:rsidR="00F5684B" w:rsidRPr="000951AF" w:rsidRDefault="00B61622" w:rsidP="003B22E1">
      <w:r w:rsidRPr="000951AF">
        <w:rPr>
          <w:noProof/>
          <w:lang w:val="en-IN" w:eastAsia="en-IN" w:bidi="ar-SA"/>
        </w:rPr>
        <w:drawing>
          <wp:anchor distT="0" distB="0" distL="114300" distR="114300" simplePos="0" relativeHeight="251657728" behindDoc="0" locked="0" layoutInCell="1" allowOverlap="1" wp14:anchorId="5682EA83" wp14:editId="776B9ACC">
            <wp:simplePos x="0" y="0"/>
            <wp:positionH relativeFrom="column">
              <wp:posOffset>2264410</wp:posOffset>
            </wp:positionH>
            <wp:positionV relativeFrom="paragraph">
              <wp:posOffset>-402590</wp:posOffset>
            </wp:positionV>
            <wp:extent cx="4064000" cy="2397760"/>
            <wp:effectExtent l="0" t="0" r="0" b="25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D9E86E" w14:textId="77777777" w:rsidR="0063509E" w:rsidRPr="000951AF" w:rsidRDefault="0063509E" w:rsidP="003B22E1"/>
    <w:p w14:paraId="4AB69A34" w14:textId="77777777" w:rsidR="0063509E" w:rsidRPr="000951AF" w:rsidRDefault="0063509E" w:rsidP="003B22E1"/>
    <w:p w14:paraId="5A46995A" w14:textId="77777777" w:rsidR="0063509E" w:rsidRPr="000951AF" w:rsidRDefault="0063509E" w:rsidP="003B22E1"/>
    <w:p w14:paraId="6175F114" w14:textId="77777777" w:rsidR="0063509E" w:rsidRPr="000951AF" w:rsidRDefault="0063509E" w:rsidP="003B22E1"/>
    <w:p w14:paraId="04AE6EE0" w14:textId="77777777" w:rsidR="0063509E" w:rsidRPr="000951AF" w:rsidRDefault="0063509E" w:rsidP="003B22E1"/>
    <w:p w14:paraId="32E03C5A" w14:textId="77777777" w:rsidR="0063509E" w:rsidRPr="000951AF" w:rsidRDefault="0063509E" w:rsidP="003B22E1"/>
    <w:p w14:paraId="5F780C47" w14:textId="77777777" w:rsidR="0063509E" w:rsidRPr="000951AF" w:rsidRDefault="0063509E" w:rsidP="003B22E1"/>
    <w:p w14:paraId="1B7BF9DB" w14:textId="77777777" w:rsidR="0063509E" w:rsidRPr="000951AF" w:rsidRDefault="0063509E" w:rsidP="003B22E1"/>
    <w:p w14:paraId="7E2CF5E9" w14:textId="77777777" w:rsidR="0063509E" w:rsidRPr="000951AF" w:rsidRDefault="0063509E" w:rsidP="003B22E1"/>
    <w:p w14:paraId="1DE2E40F" w14:textId="77777777" w:rsidR="0063509E" w:rsidRPr="000951AF" w:rsidRDefault="0063509E" w:rsidP="003B22E1"/>
    <w:p w14:paraId="2453C308" w14:textId="77777777" w:rsidR="0063509E" w:rsidRPr="000951AF" w:rsidRDefault="0063509E" w:rsidP="003B22E1"/>
    <w:p w14:paraId="3C6DCA7F" w14:textId="77777777" w:rsidR="0063509E" w:rsidRPr="000951AF" w:rsidRDefault="0063509E" w:rsidP="003B22E1"/>
    <w:p w14:paraId="5AFE33A4" w14:textId="77777777" w:rsidR="0063509E" w:rsidRPr="000951AF" w:rsidRDefault="0063509E" w:rsidP="003B22E1"/>
    <w:p w14:paraId="650FFBAF" w14:textId="77777777" w:rsidR="0063509E" w:rsidRPr="000951AF" w:rsidRDefault="0063509E" w:rsidP="003B22E1"/>
    <w:p w14:paraId="31375200" w14:textId="77777777" w:rsidR="0064338D" w:rsidRPr="000951AF" w:rsidRDefault="0064338D" w:rsidP="003B22E1"/>
    <w:p w14:paraId="32519348" w14:textId="77777777" w:rsidR="0063509E" w:rsidRPr="000951AF" w:rsidRDefault="0063509E" w:rsidP="003B22E1"/>
    <w:p w14:paraId="7E8BFD5B" w14:textId="77777777" w:rsidR="0063509E" w:rsidRPr="000951AF" w:rsidRDefault="0063509E" w:rsidP="003B22E1"/>
    <w:p w14:paraId="5B8381D8" w14:textId="77777777" w:rsidR="0063509E" w:rsidRPr="000951AF" w:rsidRDefault="0063509E" w:rsidP="003B22E1"/>
    <w:p w14:paraId="5F1929FD" w14:textId="77777777" w:rsidR="0063509E" w:rsidRPr="000951AF" w:rsidRDefault="0063509E" w:rsidP="003B22E1"/>
    <w:p w14:paraId="636CA5AD" w14:textId="77777777" w:rsidR="001A1E1B" w:rsidRPr="000951AF" w:rsidRDefault="001A1E1B">
      <w:r w:rsidRPr="000951AF">
        <w:br w:type="page"/>
      </w:r>
    </w:p>
    <w:p w14:paraId="5A1CC4B9" w14:textId="77777777" w:rsidR="001F5793" w:rsidRPr="000951AF" w:rsidRDefault="001F5793" w:rsidP="003B22E1"/>
    <w:p w14:paraId="1CB3D61C" w14:textId="77777777" w:rsidR="001F5793" w:rsidRPr="000951AF" w:rsidRDefault="001F5793" w:rsidP="003B22E1">
      <w:pPr>
        <w:rPr>
          <w:b/>
        </w:rPr>
      </w:pPr>
      <w:bookmarkStart w:id="2" w:name="_Toc307920245"/>
      <w:bookmarkStart w:id="3" w:name="_Toc307920696"/>
    </w:p>
    <w:p w14:paraId="3A29AF0A" w14:textId="77777777" w:rsidR="001F5793" w:rsidRPr="000951AF" w:rsidRDefault="001F5793" w:rsidP="003B22E1">
      <w:pPr>
        <w:rPr>
          <w:rFonts w:cs="Arial"/>
          <w:b/>
        </w:rPr>
      </w:pPr>
      <w:r w:rsidRPr="000951AF">
        <w:rPr>
          <w:rFonts w:cs="Arial"/>
          <w:b/>
        </w:rPr>
        <w:t>Process Revision History</w:t>
      </w:r>
      <w:bookmarkEnd w:id="2"/>
      <w:bookmarkEnd w:id="3"/>
    </w:p>
    <w:tbl>
      <w:tblPr>
        <w:tblW w:w="103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88"/>
        <w:gridCol w:w="1559"/>
        <w:gridCol w:w="2410"/>
        <w:gridCol w:w="1984"/>
        <w:gridCol w:w="3402"/>
      </w:tblGrid>
      <w:tr w:rsidR="001F5793" w:rsidRPr="000951AF" w14:paraId="13B74B24" w14:textId="77777777" w:rsidTr="006C1AC5">
        <w:tc>
          <w:tcPr>
            <w:tcW w:w="988" w:type="dxa"/>
            <w:shd w:val="clear" w:color="auto" w:fill="auto"/>
          </w:tcPr>
          <w:p w14:paraId="6C2CD551" w14:textId="77777777" w:rsidR="001F5793" w:rsidRPr="000951AF" w:rsidRDefault="001F5793" w:rsidP="007E308C">
            <w:pPr>
              <w:rPr>
                <w:rFonts w:cs="Arial"/>
                <w:b/>
              </w:rPr>
            </w:pPr>
            <w:bookmarkStart w:id="4" w:name="_Toc307920246"/>
            <w:bookmarkStart w:id="5" w:name="_Toc307920697"/>
            <w:r w:rsidRPr="000951AF">
              <w:rPr>
                <w:rFonts w:cs="Arial"/>
                <w:b/>
              </w:rPr>
              <w:t>Ver. No</w:t>
            </w:r>
            <w:bookmarkEnd w:id="4"/>
            <w:bookmarkEnd w:id="5"/>
          </w:p>
        </w:tc>
        <w:tc>
          <w:tcPr>
            <w:tcW w:w="1559" w:type="dxa"/>
            <w:shd w:val="clear" w:color="auto" w:fill="auto"/>
          </w:tcPr>
          <w:p w14:paraId="0F007798" w14:textId="77777777" w:rsidR="001F5793" w:rsidRPr="000951AF" w:rsidRDefault="001F5793" w:rsidP="007E308C">
            <w:pPr>
              <w:jc w:val="left"/>
              <w:rPr>
                <w:rFonts w:cs="Arial"/>
                <w:b/>
              </w:rPr>
            </w:pPr>
            <w:bookmarkStart w:id="6" w:name="_Toc307920247"/>
            <w:bookmarkStart w:id="7" w:name="_Toc307920698"/>
            <w:r w:rsidRPr="000951AF">
              <w:rPr>
                <w:rFonts w:cs="Arial"/>
                <w:b/>
              </w:rPr>
              <w:t>Date</w:t>
            </w:r>
            <w:bookmarkEnd w:id="6"/>
            <w:bookmarkEnd w:id="7"/>
          </w:p>
        </w:tc>
        <w:tc>
          <w:tcPr>
            <w:tcW w:w="2410" w:type="dxa"/>
            <w:shd w:val="clear" w:color="auto" w:fill="auto"/>
          </w:tcPr>
          <w:p w14:paraId="1FF8BCBD" w14:textId="77777777" w:rsidR="001F5793" w:rsidRPr="000951AF" w:rsidRDefault="001F5793" w:rsidP="007E308C">
            <w:pPr>
              <w:jc w:val="left"/>
              <w:rPr>
                <w:rFonts w:cs="Arial"/>
                <w:b/>
              </w:rPr>
            </w:pPr>
            <w:bookmarkStart w:id="8" w:name="_Toc307920248"/>
            <w:bookmarkStart w:id="9" w:name="_Toc307920699"/>
            <w:r w:rsidRPr="000951AF">
              <w:rPr>
                <w:rFonts w:cs="Arial"/>
                <w:b/>
              </w:rPr>
              <w:t>Author</w:t>
            </w:r>
            <w:bookmarkEnd w:id="8"/>
            <w:bookmarkEnd w:id="9"/>
          </w:p>
        </w:tc>
        <w:tc>
          <w:tcPr>
            <w:tcW w:w="1984" w:type="dxa"/>
            <w:shd w:val="clear" w:color="auto" w:fill="auto"/>
          </w:tcPr>
          <w:p w14:paraId="246D732E" w14:textId="77777777" w:rsidR="001F5793" w:rsidRPr="000951AF" w:rsidRDefault="001F5793" w:rsidP="003B22E1">
            <w:pPr>
              <w:rPr>
                <w:rFonts w:cs="Arial"/>
                <w:b/>
              </w:rPr>
            </w:pPr>
            <w:bookmarkStart w:id="10" w:name="_Toc307920249"/>
            <w:bookmarkStart w:id="11" w:name="_Toc307920700"/>
            <w:r w:rsidRPr="000951AF">
              <w:rPr>
                <w:rFonts w:cs="Arial"/>
                <w:b/>
              </w:rPr>
              <w:t>Approved by</w:t>
            </w:r>
            <w:bookmarkEnd w:id="10"/>
            <w:bookmarkEnd w:id="11"/>
          </w:p>
        </w:tc>
        <w:tc>
          <w:tcPr>
            <w:tcW w:w="3402" w:type="dxa"/>
            <w:shd w:val="clear" w:color="auto" w:fill="auto"/>
          </w:tcPr>
          <w:p w14:paraId="15E8815B" w14:textId="77777777" w:rsidR="001F5793" w:rsidRPr="000951AF" w:rsidRDefault="001F5793" w:rsidP="007E308C">
            <w:pPr>
              <w:jc w:val="left"/>
              <w:rPr>
                <w:rFonts w:cs="Arial"/>
                <w:b/>
              </w:rPr>
            </w:pPr>
            <w:bookmarkStart w:id="12" w:name="_Toc307920250"/>
            <w:bookmarkStart w:id="13" w:name="_Toc307920701"/>
            <w:r w:rsidRPr="000951AF">
              <w:rPr>
                <w:rFonts w:cs="Arial"/>
                <w:b/>
              </w:rPr>
              <w:t>Description</w:t>
            </w:r>
            <w:bookmarkEnd w:id="12"/>
            <w:bookmarkEnd w:id="13"/>
          </w:p>
        </w:tc>
      </w:tr>
      <w:tr w:rsidR="001F5793" w:rsidRPr="000951AF" w14:paraId="574BD147" w14:textId="77777777" w:rsidTr="006C1AC5">
        <w:trPr>
          <w:trHeight w:val="485"/>
        </w:trPr>
        <w:tc>
          <w:tcPr>
            <w:tcW w:w="988" w:type="dxa"/>
            <w:shd w:val="clear" w:color="auto" w:fill="auto"/>
            <w:vAlign w:val="center"/>
          </w:tcPr>
          <w:p w14:paraId="79CA57B3" w14:textId="1B408E0B" w:rsidR="001F5793" w:rsidRPr="000951AF" w:rsidRDefault="00460730" w:rsidP="007E308C">
            <w:pPr>
              <w:jc w:val="left"/>
              <w:rPr>
                <w:rFonts w:cs="Arial"/>
              </w:rPr>
            </w:pPr>
            <w:r w:rsidRPr="000951AF">
              <w:rPr>
                <w:rFonts w:cs="Arial"/>
              </w:rPr>
              <w:t>1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29373FF" w14:textId="26ACFECE" w:rsidR="001F5793" w:rsidRPr="000951AF" w:rsidRDefault="00553D0B" w:rsidP="007E308C">
            <w:pPr>
              <w:jc w:val="left"/>
              <w:rPr>
                <w:rFonts w:cs="Arial"/>
              </w:rPr>
            </w:pPr>
            <w:r w:rsidRPr="000951AF">
              <w:rPr>
                <w:rFonts w:cs="Arial"/>
              </w:rPr>
              <w:t>23</w:t>
            </w:r>
            <w:r w:rsidR="00460730" w:rsidRPr="000951AF">
              <w:rPr>
                <w:rFonts w:cs="Arial"/>
              </w:rPr>
              <w:t>-Jun-2020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4DD5F526" w14:textId="77E28A68" w:rsidR="001F5793" w:rsidRPr="000951AF" w:rsidRDefault="00553D0B" w:rsidP="007E308C">
            <w:pPr>
              <w:jc w:val="left"/>
              <w:rPr>
                <w:rFonts w:cs="Arial"/>
              </w:rPr>
            </w:pPr>
            <w:r w:rsidRPr="000951AF">
              <w:rPr>
                <w:rFonts w:cs="Arial"/>
              </w:rPr>
              <w:t>Vishwajeet Velapurkar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242A81C8" w14:textId="151EED8A" w:rsidR="001F5793" w:rsidRPr="000951AF" w:rsidRDefault="006C1AC5" w:rsidP="007E308C">
            <w:pPr>
              <w:jc w:val="left"/>
              <w:rPr>
                <w:rFonts w:cs="Arial"/>
              </w:rPr>
            </w:pPr>
            <w:r w:rsidRPr="000951AF">
              <w:rPr>
                <w:rFonts w:cs="Arial"/>
              </w:rPr>
              <w:t>Jayanth Chincholi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0DC19A5E" w14:textId="78D39A0E" w:rsidR="001F5793" w:rsidRPr="000951AF" w:rsidRDefault="00460730" w:rsidP="007E308C">
            <w:pPr>
              <w:jc w:val="left"/>
              <w:rPr>
                <w:rFonts w:cs="Arial"/>
              </w:rPr>
            </w:pPr>
            <w:r w:rsidRPr="000951AF">
              <w:rPr>
                <w:rFonts w:cs="Arial"/>
              </w:rPr>
              <w:t xml:space="preserve">Writing technical documentation on the </w:t>
            </w:r>
            <w:r w:rsidR="00553D0B" w:rsidRPr="000951AF">
              <w:rPr>
                <w:rFonts w:cs="Arial"/>
              </w:rPr>
              <w:t xml:space="preserve">Project </w:t>
            </w:r>
            <w:r w:rsidRPr="000951AF">
              <w:rPr>
                <w:rFonts w:cs="Arial"/>
              </w:rPr>
              <w:t>API micros services</w:t>
            </w:r>
            <w:r w:rsidR="00553D0B" w:rsidRPr="000951AF">
              <w:rPr>
                <w:rFonts w:cs="Arial"/>
              </w:rPr>
              <w:t xml:space="preserve"> analysis</w:t>
            </w:r>
            <w:r w:rsidRPr="000951AF">
              <w:rPr>
                <w:rFonts w:cs="Arial"/>
              </w:rPr>
              <w:t>.</w:t>
            </w:r>
          </w:p>
        </w:tc>
      </w:tr>
      <w:tr w:rsidR="00616033" w:rsidRPr="000951AF" w14:paraId="412663A7" w14:textId="77777777" w:rsidTr="006C1AC5">
        <w:trPr>
          <w:trHeight w:val="485"/>
        </w:trPr>
        <w:tc>
          <w:tcPr>
            <w:tcW w:w="988" w:type="dxa"/>
            <w:shd w:val="clear" w:color="auto" w:fill="auto"/>
            <w:vAlign w:val="center"/>
          </w:tcPr>
          <w:p w14:paraId="62A07EF1" w14:textId="78C9DC86" w:rsidR="00616033" w:rsidRPr="000951AF" w:rsidRDefault="00616033" w:rsidP="007E308C">
            <w:pPr>
              <w:jc w:val="left"/>
              <w:rPr>
                <w:rFonts w:cs="Arial"/>
              </w:rPr>
            </w:pPr>
            <w:r w:rsidRPr="000951AF">
              <w:rPr>
                <w:rFonts w:cs="Arial"/>
              </w:rPr>
              <w:t>2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232D8AA" w14:textId="711119AC" w:rsidR="00616033" w:rsidRPr="000951AF" w:rsidRDefault="00616033" w:rsidP="007E308C">
            <w:pPr>
              <w:jc w:val="left"/>
              <w:rPr>
                <w:rFonts w:cs="Arial"/>
              </w:rPr>
            </w:pPr>
            <w:r w:rsidRPr="000951AF">
              <w:rPr>
                <w:rFonts w:cs="Arial"/>
              </w:rPr>
              <w:t>25-Jun-2020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33AEC7ED" w14:textId="0EAACAA9" w:rsidR="00616033" w:rsidRPr="000951AF" w:rsidRDefault="00616033" w:rsidP="007E308C">
            <w:pPr>
              <w:jc w:val="left"/>
              <w:rPr>
                <w:rFonts w:cs="Arial"/>
              </w:rPr>
            </w:pPr>
            <w:r w:rsidRPr="000951AF">
              <w:rPr>
                <w:rFonts w:cs="Arial"/>
              </w:rPr>
              <w:t>Vishwajeet Velapurkar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5338A497" w14:textId="320471D5" w:rsidR="00616033" w:rsidRPr="000951AF" w:rsidRDefault="002F615C" w:rsidP="007E308C">
            <w:pPr>
              <w:jc w:val="left"/>
              <w:rPr>
                <w:rFonts w:cs="Arial"/>
              </w:rPr>
            </w:pPr>
            <w:r w:rsidRPr="000951AF">
              <w:rPr>
                <w:rFonts w:cs="Arial"/>
              </w:rPr>
              <w:t>Jayanth Chincholi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3F0F185C" w14:textId="3191972F" w:rsidR="00616033" w:rsidRPr="000951AF" w:rsidRDefault="00DA7D64" w:rsidP="007E308C">
            <w:pPr>
              <w:jc w:val="left"/>
              <w:rPr>
                <w:rFonts w:cs="Arial"/>
              </w:rPr>
            </w:pPr>
            <w:r w:rsidRPr="000951AF">
              <w:rPr>
                <w:rFonts w:cs="Arial"/>
              </w:rPr>
              <w:t>Cosmic Changes in document.</w:t>
            </w:r>
          </w:p>
        </w:tc>
      </w:tr>
      <w:tr w:rsidR="00B10D2E" w:rsidRPr="000951AF" w14:paraId="1B769590" w14:textId="77777777" w:rsidTr="006C1AC5">
        <w:trPr>
          <w:trHeight w:val="485"/>
        </w:trPr>
        <w:tc>
          <w:tcPr>
            <w:tcW w:w="988" w:type="dxa"/>
            <w:shd w:val="clear" w:color="auto" w:fill="auto"/>
            <w:vAlign w:val="center"/>
          </w:tcPr>
          <w:p w14:paraId="3E8643DA" w14:textId="2F54638B" w:rsidR="00B10D2E" w:rsidRPr="000951AF" w:rsidRDefault="00B10D2E" w:rsidP="007E308C">
            <w:pPr>
              <w:jc w:val="left"/>
              <w:rPr>
                <w:rFonts w:cs="Arial"/>
              </w:rPr>
            </w:pPr>
            <w:r w:rsidRPr="000951AF">
              <w:rPr>
                <w:rFonts w:cs="Arial"/>
              </w:rPr>
              <w:t>3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FE5DD62" w14:textId="7AABA928" w:rsidR="00B10D2E" w:rsidRPr="000951AF" w:rsidRDefault="00B10D2E" w:rsidP="007E308C">
            <w:pPr>
              <w:jc w:val="left"/>
              <w:rPr>
                <w:rFonts w:cs="Arial"/>
              </w:rPr>
            </w:pPr>
            <w:r w:rsidRPr="000951AF">
              <w:rPr>
                <w:rFonts w:cs="Arial"/>
              </w:rPr>
              <w:t>08-J</w:t>
            </w:r>
            <w:r w:rsidR="009015BC" w:rsidRPr="000951AF">
              <w:rPr>
                <w:rFonts w:cs="Arial"/>
              </w:rPr>
              <w:t>uly</w:t>
            </w:r>
            <w:r w:rsidRPr="000951AF">
              <w:rPr>
                <w:rFonts w:cs="Arial"/>
              </w:rPr>
              <w:t>-2020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706AD49C" w14:textId="497FD67C" w:rsidR="00B10D2E" w:rsidRPr="000951AF" w:rsidRDefault="00B10D2E" w:rsidP="007E308C">
            <w:pPr>
              <w:jc w:val="left"/>
              <w:rPr>
                <w:rFonts w:cs="Arial"/>
              </w:rPr>
            </w:pPr>
            <w:r w:rsidRPr="000951AF">
              <w:rPr>
                <w:rFonts w:cs="Arial"/>
              </w:rPr>
              <w:t>Vishwajeet Velapurkar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4D6B66F9" w14:textId="6F8FD5D0" w:rsidR="00B10D2E" w:rsidRPr="000951AF" w:rsidRDefault="002F615C" w:rsidP="007E308C">
            <w:pPr>
              <w:jc w:val="left"/>
              <w:rPr>
                <w:rFonts w:cs="Arial"/>
              </w:rPr>
            </w:pPr>
            <w:r w:rsidRPr="000951AF">
              <w:rPr>
                <w:rFonts w:cs="Arial"/>
              </w:rPr>
              <w:t>Jayanth Chincholi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2C5A3381" w14:textId="605FF040" w:rsidR="00391485" w:rsidRPr="000951AF" w:rsidRDefault="00B10D2E" w:rsidP="007E308C">
            <w:pPr>
              <w:jc w:val="left"/>
              <w:rPr>
                <w:rFonts w:cs="Arial"/>
              </w:rPr>
            </w:pPr>
            <w:r w:rsidRPr="000951AF">
              <w:rPr>
                <w:rFonts w:cs="Arial"/>
              </w:rPr>
              <w:t>Added Analysis for SOW tab</w:t>
            </w:r>
            <w:r w:rsidR="00391485" w:rsidRPr="000951AF">
              <w:rPr>
                <w:rFonts w:cs="Arial"/>
              </w:rPr>
              <w:t>.</w:t>
            </w:r>
          </w:p>
        </w:tc>
      </w:tr>
      <w:tr w:rsidR="009015BC" w:rsidRPr="000951AF" w14:paraId="347C9FA8" w14:textId="77777777" w:rsidTr="006C1AC5">
        <w:trPr>
          <w:trHeight w:val="485"/>
        </w:trPr>
        <w:tc>
          <w:tcPr>
            <w:tcW w:w="988" w:type="dxa"/>
            <w:shd w:val="clear" w:color="auto" w:fill="auto"/>
            <w:vAlign w:val="center"/>
          </w:tcPr>
          <w:p w14:paraId="1110DACC" w14:textId="2C05CCF2" w:rsidR="009015BC" w:rsidRPr="000951AF" w:rsidRDefault="009015BC" w:rsidP="007E308C">
            <w:pPr>
              <w:jc w:val="left"/>
              <w:rPr>
                <w:rFonts w:cs="Arial"/>
              </w:rPr>
            </w:pPr>
            <w:r w:rsidRPr="000951AF">
              <w:rPr>
                <w:rFonts w:cs="Arial"/>
              </w:rPr>
              <w:t>4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EA67ABB" w14:textId="5246834E" w:rsidR="009015BC" w:rsidRPr="000951AF" w:rsidRDefault="00E60A28" w:rsidP="007E308C">
            <w:pPr>
              <w:jc w:val="left"/>
              <w:rPr>
                <w:rFonts w:cs="Arial"/>
              </w:rPr>
            </w:pPr>
            <w:r w:rsidRPr="000951AF">
              <w:rPr>
                <w:rFonts w:cs="Arial"/>
              </w:rPr>
              <w:t>15</w:t>
            </w:r>
            <w:r w:rsidR="009015BC" w:rsidRPr="000951AF">
              <w:rPr>
                <w:rFonts w:cs="Arial"/>
              </w:rPr>
              <w:t>-</w:t>
            </w:r>
            <w:r w:rsidRPr="000951AF">
              <w:rPr>
                <w:rFonts w:cs="Arial"/>
              </w:rPr>
              <w:t>July</w:t>
            </w:r>
            <w:r w:rsidR="009015BC" w:rsidRPr="000951AF">
              <w:rPr>
                <w:rFonts w:cs="Arial"/>
              </w:rPr>
              <w:t>-2020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63BF41BB" w14:textId="3B979111" w:rsidR="009015BC" w:rsidRPr="000951AF" w:rsidRDefault="00E46361" w:rsidP="007E308C">
            <w:pPr>
              <w:jc w:val="left"/>
              <w:rPr>
                <w:rFonts w:cs="Arial"/>
              </w:rPr>
            </w:pPr>
            <w:r w:rsidRPr="000951AF">
              <w:rPr>
                <w:rFonts w:cs="Arial"/>
              </w:rPr>
              <w:t>Vishwajeet Velapurkar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3B498F0E" w14:textId="7C0A79CE" w:rsidR="009015BC" w:rsidRPr="000951AF" w:rsidRDefault="002F615C" w:rsidP="007E308C">
            <w:pPr>
              <w:jc w:val="left"/>
              <w:rPr>
                <w:rFonts w:cs="Arial"/>
              </w:rPr>
            </w:pPr>
            <w:r w:rsidRPr="000951AF">
              <w:rPr>
                <w:rFonts w:cs="Arial"/>
              </w:rPr>
              <w:t>Jayanth Chincholi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1001EA0D" w14:textId="38D7682B" w:rsidR="009015BC" w:rsidRPr="000951AF" w:rsidRDefault="00E46361" w:rsidP="007E308C">
            <w:pPr>
              <w:jc w:val="left"/>
              <w:rPr>
                <w:rFonts w:cs="Arial"/>
              </w:rPr>
            </w:pPr>
            <w:r w:rsidRPr="000951AF">
              <w:rPr>
                <w:rFonts w:cs="Arial"/>
              </w:rPr>
              <w:t>Added Analysis for Client billing roles tab</w:t>
            </w:r>
            <w:r w:rsidR="00207E36" w:rsidRPr="000951AF">
              <w:rPr>
                <w:rFonts w:cs="Arial"/>
              </w:rPr>
              <w:t>.</w:t>
            </w:r>
          </w:p>
        </w:tc>
      </w:tr>
      <w:tr w:rsidR="000F1917" w:rsidRPr="000951AF" w14:paraId="580E72C8" w14:textId="77777777" w:rsidTr="006C1AC5">
        <w:trPr>
          <w:trHeight w:val="485"/>
        </w:trPr>
        <w:tc>
          <w:tcPr>
            <w:tcW w:w="988" w:type="dxa"/>
            <w:shd w:val="clear" w:color="auto" w:fill="auto"/>
            <w:vAlign w:val="center"/>
          </w:tcPr>
          <w:p w14:paraId="13FFD882" w14:textId="77777777" w:rsidR="000F1917" w:rsidRDefault="000F1917" w:rsidP="000F1917">
            <w:pPr>
              <w:jc w:val="left"/>
              <w:rPr>
                <w:rFonts w:cs="Arial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14:paraId="5921AA99" w14:textId="7F642659" w:rsidR="000F1917" w:rsidRDefault="000F1917" w:rsidP="000F1917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16-Jul-2020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7B9A9256" w14:textId="40201F11" w:rsidR="000F1917" w:rsidRDefault="000F1917" w:rsidP="000F1917">
            <w:pPr>
              <w:jc w:val="left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Sabiha</w:t>
            </w:r>
            <w:proofErr w:type="spellEnd"/>
            <w:r>
              <w:rPr>
                <w:rFonts w:cs="Arial"/>
              </w:rPr>
              <w:t xml:space="preserve"> Sultana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3ECD683" w14:textId="77777777" w:rsidR="000F1917" w:rsidRPr="000951AF" w:rsidRDefault="000F1917" w:rsidP="000F1917">
            <w:pPr>
              <w:jc w:val="left"/>
              <w:rPr>
                <w:rFonts w:cs="Arial"/>
              </w:rPr>
            </w:pPr>
          </w:p>
        </w:tc>
        <w:tc>
          <w:tcPr>
            <w:tcW w:w="3402" w:type="dxa"/>
            <w:shd w:val="clear" w:color="auto" w:fill="auto"/>
            <w:vAlign w:val="center"/>
          </w:tcPr>
          <w:p w14:paraId="5FEE67BC" w14:textId="2B549709" w:rsidR="000F1917" w:rsidRDefault="000F1917" w:rsidP="000F1917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Writing technical documentation on the Project API micros services analysis.</w:t>
            </w:r>
          </w:p>
        </w:tc>
      </w:tr>
      <w:tr w:rsidR="000F1917" w:rsidRPr="000951AF" w14:paraId="36FE06DC" w14:textId="77777777" w:rsidTr="006C1AC5">
        <w:trPr>
          <w:trHeight w:val="485"/>
        </w:trPr>
        <w:tc>
          <w:tcPr>
            <w:tcW w:w="988" w:type="dxa"/>
            <w:shd w:val="clear" w:color="auto" w:fill="auto"/>
            <w:vAlign w:val="center"/>
          </w:tcPr>
          <w:p w14:paraId="08403D2F" w14:textId="4A59E7C9" w:rsidR="000F1917" w:rsidRPr="000951AF" w:rsidRDefault="000F1917" w:rsidP="000F1917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5.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377D8F1" w14:textId="6C145199" w:rsidR="000F1917" w:rsidRPr="000951AF" w:rsidRDefault="000F1917" w:rsidP="000F1917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28-Aug-2020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47CA571D" w14:textId="7A5ABF78" w:rsidR="000F1917" w:rsidRPr="000951AF" w:rsidRDefault="000F1917" w:rsidP="000F1917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Chalapathi Siramdasu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387CCAE7" w14:textId="77777777" w:rsidR="000F1917" w:rsidRPr="000951AF" w:rsidRDefault="000F1917" w:rsidP="000F1917">
            <w:pPr>
              <w:jc w:val="left"/>
              <w:rPr>
                <w:rFonts w:cs="Arial"/>
              </w:rPr>
            </w:pPr>
          </w:p>
        </w:tc>
        <w:tc>
          <w:tcPr>
            <w:tcW w:w="3402" w:type="dxa"/>
            <w:shd w:val="clear" w:color="auto" w:fill="auto"/>
            <w:vAlign w:val="center"/>
          </w:tcPr>
          <w:p w14:paraId="2680D1D1" w14:textId="55EBAB7C" w:rsidR="000F1917" w:rsidRPr="000951AF" w:rsidRDefault="000F1917" w:rsidP="000F1917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 xml:space="preserve">Updated the return types as per new implementation and added </w:t>
            </w:r>
            <w:proofErr w:type="spellStart"/>
            <w:r w:rsidRPr="000F1917">
              <w:rPr>
                <w:rFonts w:cs="Arial"/>
              </w:rPr>
              <w:t>GetActiveProjectManagers</w:t>
            </w:r>
            <w:proofErr w:type="spellEnd"/>
            <w:r w:rsidRPr="000F1917">
              <w:rPr>
                <w:rFonts w:cs="Arial"/>
              </w:rPr>
              <w:t xml:space="preserve"> method</w:t>
            </w:r>
            <w:r>
              <w:rPr>
                <w:rFonts w:cs="Arial"/>
                <w:sz w:val="20"/>
                <w:szCs w:val="20"/>
              </w:rPr>
              <w:t>.</w:t>
            </w:r>
          </w:p>
        </w:tc>
      </w:tr>
    </w:tbl>
    <w:p w14:paraId="12A8756D" w14:textId="77777777" w:rsidR="001F5793" w:rsidRPr="000951AF" w:rsidRDefault="001F5793" w:rsidP="003B22E1">
      <w:pPr>
        <w:rPr>
          <w:rFonts w:cs="Arial"/>
          <w:b/>
          <w:i/>
        </w:rPr>
      </w:pPr>
    </w:p>
    <w:p w14:paraId="63AD87E6" w14:textId="77777777" w:rsidR="001F5793" w:rsidRPr="000951AF" w:rsidRDefault="001F5793" w:rsidP="003B22E1">
      <w:pPr>
        <w:rPr>
          <w:rFonts w:cs="Arial"/>
        </w:rPr>
      </w:pPr>
      <w:r w:rsidRPr="000951AF">
        <w:rPr>
          <w:rFonts w:cs="Arial"/>
        </w:rPr>
        <w:br w:type="page"/>
      </w:r>
    </w:p>
    <w:p w14:paraId="13437054" w14:textId="77777777" w:rsidR="001F5793" w:rsidRPr="000951AF" w:rsidRDefault="001F5793" w:rsidP="003B22E1"/>
    <w:p w14:paraId="0946FD99" w14:textId="77777777" w:rsidR="00324AA7" w:rsidRPr="000951AF" w:rsidRDefault="00350EFB" w:rsidP="005636AA">
      <w:pPr>
        <w:pStyle w:val="TOCHeading"/>
        <w:rPr>
          <w:noProof/>
        </w:rPr>
      </w:pPr>
      <w:r w:rsidRPr="000951AF">
        <w:t>Table of Contents</w:t>
      </w:r>
      <w:r w:rsidR="00117884" w:rsidRPr="000951AF">
        <w:rPr>
          <w:color w:val="548DD4"/>
        </w:rPr>
        <w:fldChar w:fldCharType="begin"/>
      </w:r>
      <w:r w:rsidR="00117884" w:rsidRPr="000951AF">
        <w:instrText xml:space="preserve"> TOC \o "1-3" \h \z \u </w:instrText>
      </w:r>
      <w:r w:rsidR="00117884" w:rsidRPr="000951AF">
        <w:rPr>
          <w:color w:val="548DD4"/>
        </w:rPr>
        <w:fldChar w:fldCharType="separate"/>
      </w:r>
    </w:p>
    <w:p w14:paraId="037B8FFB" w14:textId="77777777" w:rsidR="00324AA7" w:rsidRPr="000951AF" w:rsidRDefault="001A44DE">
      <w:pPr>
        <w:pStyle w:val="TOC1"/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8070265" w:history="1">
        <w:r w:rsidR="00324AA7" w:rsidRPr="000951AF">
          <w:rPr>
            <w:rStyle w:val="Hyperlink"/>
            <w:noProof/>
          </w:rPr>
          <w:t>1</w:t>
        </w:r>
        <w:r w:rsidR="00324AA7" w:rsidRPr="000951A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324AA7" w:rsidRPr="000951AF">
          <w:rPr>
            <w:rStyle w:val="Hyperlink"/>
            <w:noProof/>
          </w:rPr>
          <w:t>PURPOSE</w:t>
        </w:r>
        <w:r w:rsidR="00324AA7" w:rsidRPr="000951AF">
          <w:rPr>
            <w:noProof/>
            <w:webHidden/>
          </w:rPr>
          <w:tab/>
        </w:r>
        <w:r w:rsidR="00324AA7" w:rsidRPr="000951AF">
          <w:rPr>
            <w:noProof/>
            <w:webHidden/>
          </w:rPr>
          <w:fldChar w:fldCharType="begin"/>
        </w:r>
        <w:r w:rsidR="00324AA7" w:rsidRPr="000951AF">
          <w:rPr>
            <w:noProof/>
            <w:webHidden/>
          </w:rPr>
          <w:instrText xml:space="preserve"> PAGEREF _Toc48070265 \h </w:instrText>
        </w:r>
        <w:r w:rsidR="00324AA7" w:rsidRPr="000951AF">
          <w:rPr>
            <w:noProof/>
            <w:webHidden/>
          </w:rPr>
        </w:r>
        <w:r w:rsidR="00324AA7" w:rsidRPr="000951AF">
          <w:rPr>
            <w:noProof/>
            <w:webHidden/>
          </w:rPr>
          <w:fldChar w:fldCharType="separate"/>
        </w:r>
        <w:r w:rsidR="00324AA7" w:rsidRPr="000951AF">
          <w:rPr>
            <w:noProof/>
            <w:webHidden/>
          </w:rPr>
          <w:t>5</w:t>
        </w:r>
        <w:r w:rsidR="00324AA7" w:rsidRPr="000951AF">
          <w:rPr>
            <w:noProof/>
            <w:webHidden/>
          </w:rPr>
          <w:fldChar w:fldCharType="end"/>
        </w:r>
      </w:hyperlink>
    </w:p>
    <w:p w14:paraId="364F5468" w14:textId="77777777" w:rsidR="00324AA7" w:rsidRPr="000951AF" w:rsidRDefault="001A44DE">
      <w:pPr>
        <w:pStyle w:val="TOC1"/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8070266" w:history="1">
        <w:r w:rsidR="00324AA7" w:rsidRPr="000951AF">
          <w:rPr>
            <w:rStyle w:val="Hyperlink"/>
            <w:rFonts w:cs="Arial"/>
            <w:noProof/>
          </w:rPr>
          <w:t>2</w:t>
        </w:r>
        <w:r w:rsidR="00324AA7" w:rsidRPr="000951A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324AA7" w:rsidRPr="000951AF">
          <w:rPr>
            <w:rStyle w:val="Hyperlink"/>
            <w:rFonts w:cs="Arial"/>
            <w:noProof/>
          </w:rPr>
          <w:t>SCOPE</w:t>
        </w:r>
        <w:r w:rsidR="00324AA7" w:rsidRPr="000951AF">
          <w:rPr>
            <w:noProof/>
            <w:webHidden/>
          </w:rPr>
          <w:tab/>
        </w:r>
        <w:r w:rsidR="00324AA7" w:rsidRPr="000951AF">
          <w:rPr>
            <w:noProof/>
            <w:webHidden/>
          </w:rPr>
          <w:fldChar w:fldCharType="begin"/>
        </w:r>
        <w:r w:rsidR="00324AA7" w:rsidRPr="000951AF">
          <w:rPr>
            <w:noProof/>
            <w:webHidden/>
          </w:rPr>
          <w:instrText xml:space="preserve"> PAGEREF _Toc48070266 \h </w:instrText>
        </w:r>
        <w:r w:rsidR="00324AA7" w:rsidRPr="000951AF">
          <w:rPr>
            <w:noProof/>
            <w:webHidden/>
          </w:rPr>
        </w:r>
        <w:r w:rsidR="00324AA7" w:rsidRPr="000951AF">
          <w:rPr>
            <w:noProof/>
            <w:webHidden/>
          </w:rPr>
          <w:fldChar w:fldCharType="separate"/>
        </w:r>
        <w:r w:rsidR="00324AA7" w:rsidRPr="000951AF">
          <w:rPr>
            <w:noProof/>
            <w:webHidden/>
          </w:rPr>
          <w:t>5</w:t>
        </w:r>
        <w:r w:rsidR="00324AA7" w:rsidRPr="000951AF">
          <w:rPr>
            <w:noProof/>
            <w:webHidden/>
          </w:rPr>
          <w:fldChar w:fldCharType="end"/>
        </w:r>
      </w:hyperlink>
    </w:p>
    <w:p w14:paraId="1C65EF2A" w14:textId="77777777" w:rsidR="00324AA7" w:rsidRPr="000951AF" w:rsidRDefault="001A44DE">
      <w:pPr>
        <w:pStyle w:val="TOC1"/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8070267" w:history="1">
        <w:r w:rsidR="00324AA7" w:rsidRPr="000951AF">
          <w:rPr>
            <w:rStyle w:val="Hyperlink"/>
            <w:rFonts w:cs="Arial"/>
            <w:noProof/>
          </w:rPr>
          <w:t>3</w:t>
        </w:r>
        <w:r w:rsidR="00324AA7" w:rsidRPr="000951A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324AA7" w:rsidRPr="000951AF">
          <w:rPr>
            <w:rStyle w:val="Hyperlink"/>
            <w:rFonts w:cs="Arial"/>
            <w:noProof/>
          </w:rPr>
          <w:t>ACRONYMS AND DEFINITIONS</w:t>
        </w:r>
        <w:r w:rsidR="00324AA7" w:rsidRPr="000951AF">
          <w:rPr>
            <w:noProof/>
            <w:webHidden/>
          </w:rPr>
          <w:tab/>
        </w:r>
        <w:r w:rsidR="00324AA7" w:rsidRPr="000951AF">
          <w:rPr>
            <w:noProof/>
            <w:webHidden/>
          </w:rPr>
          <w:fldChar w:fldCharType="begin"/>
        </w:r>
        <w:r w:rsidR="00324AA7" w:rsidRPr="000951AF">
          <w:rPr>
            <w:noProof/>
            <w:webHidden/>
          </w:rPr>
          <w:instrText xml:space="preserve"> PAGEREF _Toc48070267 \h </w:instrText>
        </w:r>
        <w:r w:rsidR="00324AA7" w:rsidRPr="000951AF">
          <w:rPr>
            <w:noProof/>
            <w:webHidden/>
          </w:rPr>
        </w:r>
        <w:r w:rsidR="00324AA7" w:rsidRPr="000951AF">
          <w:rPr>
            <w:noProof/>
            <w:webHidden/>
          </w:rPr>
          <w:fldChar w:fldCharType="separate"/>
        </w:r>
        <w:r w:rsidR="00324AA7" w:rsidRPr="000951AF">
          <w:rPr>
            <w:noProof/>
            <w:webHidden/>
          </w:rPr>
          <w:t>5</w:t>
        </w:r>
        <w:r w:rsidR="00324AA7" w:rsidRPr="000951AF">
          <w:rPr>
            <w:noProof/>
            <w:webHidden/>
          </w:rPr>
          <w:fldChar w:fldCharType="end"/>
        </w:r>
      </w:hyperlink>
    </w:p>
    <w:p w14:paraId="0D94E418" w14:textId="77777777" w:rsidR="00324AA7" w:rsidRPr="000951AF" w:rsidRDefault="001A44DE">
      <w:pPr>
        <w:pStyle w:val="TOC2"/>
        <w:tabs>
          <w:tab w:val="left" w:pos="66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8070268" w:history="1">
        <w:r w:rsidR="00324AA7" w:rsidRPr="000951AF">
          <w:rPr>
            <w:rStyle w:val="Hyperlink"/>
            <w:rFonts w:cs="Arial"/>
            <w:noProof/>
          </w:rPr>
          <w:t>4.</w:t>
        </w:r>
        <w:r w:rsidR="00324AA7" w:rsidRPr="000951A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324AA7" w:rsidRPr="000951AF">
          <w:rPr>
            <w:rStyle w:val="Hyperlink"/>
            <w:rFonts w:cs="Arial"/>
            <w:noProof/>
          </w:rPr>
          <w:t>Project</w:t>
        </w:r>
        <w:r w:rsidR="00324AA7" w:rsidRPr="000951AF">
          <w:rPr>
            <w:noProof/>
            <w:webHidden/>
          </w:rPr>
          <w:tab/>
        </w:r>
        <w:r w:rsidR="00324AA7" w:rsidRPr="000951AF">
          <w:rPr>
            <w:noProof/>
            <w:webHidden/>
          </w:rPr>
          <w:fldChar w:fldCharType="begin"/>
        </w:r>
        <w:r w:rsidR="00324AA7" w:rsidRPr="000951AF">
          <w:rPr>
            <w:noProof/>
            <w:webHidden/>
          </w:rPr>
          <w:instrText xml:space="preserve"> PAGEREF _Toc48070268 \h </w:instrText>
        </w:r>
        <w:r w:rsidR="00324AA7" w:rsidRPr="000951AF">
          <w:rPr>
            <w:noProof/>
            <w:webHidden/>
          </w:rPr>
        </w:r>
        <w:r w:rsidR="00324AA7" w:rsidRPr="000951AF">
          <w:rPr>
            <w:noProof/>
            <w:webHidden/>
          </w:rPr>
          <w:fldChar w:fldCharType="separate"/>
        </w:r>
        <w:r w:rsidR="00324AA7" w:rsidRPr="000951AF">
          <w:rPr>
            <w:noProof/>
            <w:webHidden/>
          </w:rPr>
          <w:t>5</w:t>
        </w:r>
        <w:r w:rsidR="00324AA7" w:rsidRPr="000951AF">
          <w:rPr>
            <w:noProof/>
            <w:webHidden/>
          </w:rPr>
          <w:fldChar w:fldCharType="end"/>
        </w:r>
      </w:hyperlink>
    </w:p>
    <w:p w14:paraId="23FF2B49" w14:textId="77777777" w:rsidR="00324AA7" w:rsidRPr="000951AF" w:rsidRDefault="001A44DE">
      <w:pPr>
        <w:pStyle w:val="TOC2"/>
        <w:tabs>
          <w:tab w:val="left" w:pos="88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8070269" w:history="1">
        <w:r w:rsidR="00324AA7" w:rsidRPr="000951AF">
          <w:rPr>
            <w:rStyle w:val="Hyperlink"/>
            <w:rFonts w:cs="Arial"/>
            <w:noProof/>
          </w:rPr>
          <w:t>4.1.</w:t>
        </w:r>
        <w:r w:rsidR="00324AA7" w:rsidRPr="000951A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324AA7" w:rsidRPr="000951AF">
          <w:rPr>
            <w:rStyle w:val="Hyperlink"/>
            <w:rFonts w:cs="Arial"/>
            <w:noProof/>
          </w:rPr>
          <w:t>Project Dashboard:</w:t>
        </w:r>
        <w:r w:rsidR="00324AA7" w:rsidRPr="000951AF">
          <w:rPr>
            <w:noProof/>
            <w:webHidden/>
          </w:rPr>
          <w:tab/>
        </w:r>
        <w:r w:rsidR="00324AA7" w:rsidRPr="000951AF">
          <w:rPr>
            <w:noProof/>
            <w:webHidden/>
          </w:rPr>
          <w:fldChar w:fldCharType="begin"/>
        </w:r>
        <w:r w:rsidR="00324AA7" w:rsidRPr="000951AF">
          <w:rPr>
            <w:noProof/>
            <w:webHidden/>
          </w:rPr>
          <w:instrText xml:space="preserve"> PAGEREF _Toc48070269 \h </w:instrText>
        </w:r>
        <w:r w:rsidR="00324AA7" w:rsidRPr="000951AF">
          <w:rPr>
            <w:noProof/>
            <w:webHidden/>
          </w:rPr>
        </w:r>
        <w:r w:rsidR="00324AA7" w:rsidRPr="000951AF">
          <w:rPr>
            <w:noProof/>
            <w:webHidden/>
          </w:rPr>
          <w:fldChar w:fldCharType="separate"/>
        </w:r>
        <w:r w:rsidR="00324AA7" w:rsidRPr="000951AF">
          <w:rPr>
            <w:noProof/>
            <w:webHidden/>
          </w:rPr>
          <w:t>5</w:t>
        </w:r>
        <w:r w:rsidR="00324AA7" w:rsidRPr="000951AF">
          <w:rPr>
            <w:noProof/>
            <w:webHidden/>
          </w:rPr>
          <w:fldChar w:fldCharType="end"/>
        </w:r>
      </w:hyperlink>
    </w:p>
    <w:p w14:paraId="0F2C5CB3" w14:textId="77777777" w:rsidR="00324AA7" w:rsidRPr="000951AF" w:rsidRDefault="001A44DE">
      <w:pPr>
        <w:pStyle w:val="TOC2"/>
        <w:tabs>
          <w:tab w:val="left" w:pos="110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8070270" w:history="1">
        <w:r w:rsidR="00324AA7" w:rsidRPr="000951AF">
          <w:rPr>
            <w:rStyle w:val="Hyperlink"/>
            <w:rFonts w:cs="Arial"/>
            <w:noProof/>
          </w:rPr>
          <w:t>4.1.1.</w:t>
        </w:r>
        <w:r w:rsidR="00324AA7" w:rsidRPr="000951A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324AA7" w:rsidRPr="000951AF">
          <w:rPr>
            <w:rStyle w:val="Hyperlink"/>
            <w:rFonts w:cs="Arial"/>
            <w:noProof/>
          </w:rPr>
          <w:t>Project/GetProjectsList:</w:t>
        </w:r>
        <w:r w:rsidR="00324AA7" w:rsidRPr="000951AF">
          <w:rPr>
            <w:noProof/>
            <w:webHidden/>
          </w:rPr>
          <w:tab/>
        </w:r>
        <w:r w:rsidR="00324AA7" w:rsidRPr="000951AF">
          <w:rPr>
            <w:noProof/>
            <w:webHidden/>
          </w:rPr>
          <w:fldChar w:fldCharType="begin"/>
        </w:r>
        <w:r w:rsidR="00324AA7" w:rsidRPr="000951AF">
          <w:rPr>
            <w:noProof/>
            <w:webHidden/>
          </w:rPr>
          <w:instrText xml:space="preserve"> PAGEREF _Toc48070270 \h </w:instrText>
        </w:r>
        <w:r w:rsidR="00324AA7" w:rsidRPr="000951AF">
          <w:rPr>
            <w:noProof/>
            <w:webHidden/>
          </w:rPr>
        </w:r>
        <w:r w:rsidR="00324AA7" w:rsidRPr="000951AF">
          <w:rPr>
            <w:noProof/>
            <w:webHidden/>
          </w:rPr>
          <w:fldChar w:fldCharType="separate"/>
        </w:r>
        <w:r w:rsidR="00324AA7" w:rsidRPr="000951AF">
          <w:rPr>
            <w:noProof/>
            <w:webHidden/>
          </w:rPr>
          <w:t>5</w:t>
        </w:r>
        <w:r w:rsidR="00324AA7" w:rsidRPr="000951AF">
          <w:rPr>
            <w:noProof/>
            <w:webHidden/>
          </w:rPr>
          <w:fldChar w:fldCharType="end"/>
        </w:r>
      </w:hyperlink>
    </w:p>
    <w:p w14:paraId="33ECF5F3" w14:textId="77777777" w:rsidR="00324AA7" w:rsidRPr="000951AF" w:rsidRDefault="001A44DE">
      <w:pPr>
        <w:pStyle w:val="TOC2"/>
        <w:tabs>
          <w:tab w:val="left" w:pos="88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8070271" w:history="1">
        <w:r w:rsidR="00324AA7" w:rsidRPr="000951AF">
          <w:rPr>
            <w:rStyle w:val="Hyperlink"/>
            <w:rFonts w:cs="Arial"/>
            <w:noProof/>
          </w:rPr>
          <w:t>4.2.</w:t>
        </w:r>
        <w:r w:rsidR="00324AA7" w:rsidRPr="000951A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324AA7" w:rsidRPr="000951AF">
          <w:rPr>
            <w:rStyle w:val="Hyperlink"/>
            <w:rFonts w:cs="Arial"/>
            <w:noProof/>
          </w:rPr>
          <w:t>Project Add/Update:</w:t>
        </w:r>
        <w:r w:rsidR="00324AA7" w:rsidRPr="000951AF">
          <w:rPr>
            <w:noProof/>
            <w:webHidden/>
          </w:rPr>
          <w:tab/>
        </w:r>
        <w:r w:rsidR="00324AA7" w:rsidRPr="000951AF">
          <w:rPr>
            <w:noProof/>
            <w:webHidden/>
          </w:rPr>
          <w:fldChar w:fldCharType="begin"/>
        </w:r>
        <w:r w:rsidR="00324AA7" w:rsidRPr="000951AF">
          <w:rPr>
            <w:noProof/>
            <w:webHidden/>
          </w:rPr>
          <w:instrText xml:space="preserve"> PAGEREF _Toc48070271 \h </w:instrText>
        </w:r>
        <w:r w:rsidR="00324AA7" w:rsidRPr="000951AF">
          <w:rPr>
            <w:noProof/>
            <w:webHidden/>
          </w:rPr>
        </w:r>
        <w:r w:rsidR="00324AA7" w:rsidRPr="000951AF">
          <w:rPr>
            <w:noProof/>
            <w:webHidden/>
          </w:rPr>
          <w:fldChar w:fldCharType="separate"/>
        </w:r>
        <w:r w:rsidR="00324AA7" w:rsidRPr="000951AF">
          <w:rPr>
            <w:noProof/>
            <w:webHidden/>
          </w:rPr>
          <w:t>7</w:t>
        </w:r>
        <w:r w:rsidR="00324AA7" w:rsidRPr="000951AF">
          <w:rPr>
            <w:noProof/>
            <w:webHidden/>
          </w:rPr>
          <w:fldChar w:fldCharType="end"/>
        </w:r>
      </w:hyperlink>
    </w:p>
    <w:p w14:paraId="24A44A97" w14:textId="77777777" w:rsidR="00324AA7" w:rsidRPr="000951AF" w:rsidRDefault="001A44DE">
      <w:pPr>
        <w:pStyle w:val="TOC2"/>
        <w:tabs>
          <w:tab w:val="left" w:pos="110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8070272" w:history="1">
        <w:r w:rsidR="00324AA7" w:rsidRPr="000951AF">
          <w:rPr>
            <w:rStyle w:val="Hyperlink"/>
            <w:rFonts w:cs="Arial"/>
            <w:noProof/>
          </w:rPr>
          <w:t>4.2.1.</w:t>
        </w:r>
        <w:r w:rsidR="00324AA7" w:rsidRPr="000951A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324AA7" w:rsidRPr="000951AF">
          <w:rPr>
            <w:rStyle w:val="Hyperlink"/>
            <w:rFonts w:cs="Arial"/>
            <w:noProof/>
          </w:rPr>
          <w:t>Project Detail Tab:</w:t>
        </w:r>
        <w:r w:rsidR="00324AA7" w:rsidRPr="000951AF">
          <w:rPr>
            <w:noProof/>
            <w:webHidden/>
          </w:rPr>
          <w:tab/>
        </w:r>
        <w:r w:rsidR="00324AA7" w:rsidRPr="000951AF">
          <w:rPr>
            <w:noProof/>
            <w:webHidden/>
          </w:rPr>
          <w:fldChar w:fldCharType="begin"/>
        </w:r>
        <w:r w:rsidR="00324AA7" w:rsidRPr="000951AF">
          <w:rPr>
            <w:noProof/>
            <w:webHidden/>
          </w:rPr>
          <w:instrText xml:space="preserve"> PAGEREF _Toc48070272 \h </w:instrText>
        </w:r>
        <w:r w:rsidR="00324AA7" w:rsidRPr="000951AF">
          <w:rPr>
            <w:noProof/>
            <w:webHidden/>
          </w:rPr>
        </w:r>
        <w:r w:rsidR="00324AA7" w:rsidRPr="000951AF">
          <w:rPr>
            <w:noProof/>
            <w:webHidden/>
          </w:rPr>
          <w:fldChar w:fldCharType="separate"/>
        </w:r>
        <w:r w:rsidR="00324AA7" w:rsidRPr="000951AF">
          <w:rPr>
            <w:noProof/>
            <w:webHidden/>
          </w:rPr>
          <w:t>7</w:t>
        </w:r>
        <w:r w:rsidR="00324AA7" w:rsidRPr="000951AF">
          <w:rPr>
            <w:noProof/>
            <w:webHidden/>
          </w:rPr>
          <w:fldChar w:fldCharType="end"/>
        </w:r>
      </w:hyperlink>
    </w:p>
    <w:p w14:paraId="4DCE3821" w14:textId="77777777" w:rsidR="00324AA7" w:rsidRPr="000951AF" w:rsidRDefault="001A44DE">
      <w:pPr>
        <w:pStyle w:val="TOC2"/>
        <w:tabs>
          <w:tab w:val="left" w:pos="132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8070273" w:history="1">
        <w:r w:rsidR="00324AA7" w:rsidRPr="000951AF">
          <w:rPr>
            <w:rStyle w:val="Hyperlink"/>
            <w:rFonts w:cs="Arial"/>
            <w:noProof/>
          </w:rPr>
          <w:t>4.2.1.1.</w:t>
        </w:r>
        <w:r w:rsidR="00324AA7" w:rsidRPr="000951A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324AA7" w:rsidRPr="000951AF">
          <w:rPr>
            <w:rStyle w:val="Hyperlink"/>
            <w:rFonts w:cs="Arial"/>
            <w:noProof/>
          </w:rPr>
          <w:t>Project/GetProjectTypes</w:t>
        </w:r>
        <w:r w:rsidR="00324AA7" w:rsidRPr="000951AF">
          <w:rPr>
            <w:noProof/>
            <w:webHidden/>
          </w:rPr>
          <w:tab/>
        </w:r>
        <w:r w:rsidR="00324AA7" w:rsidRPr="000951AF">
          <w:rPr>
            <w:noProof/>
            <w:webHidden/>
          </w:rPr>
          <w:fldChar w:fldCharType="begin"/>
        </w:r>
        <w:r w:rsidR="00324AA7" w:rsidRPr="000951AF">
          <w:rPr>
            <w:noProof/>
            <w:webHidden/>
          </w:rPr>
          <w:instrText xml:space="preserve"> PAGEREF _Toc48070273 \h </w:instrText>
        </w:r>
        <w:r w:rsidR="00324AA7" w:rsidRPr="000951AF">
          <w:rPr>
            <w:noProof/>
            <w:webHidden/>
          </w:rPr>
        </w:r>
        <w:r w:rsidR="00324AA7" w:rsidRPr="000951AF">
          <w:rPr>
            <w:noProof/>
            <w:webHidden/>
          </w:rPr>
          <w:fldChar w:fldCharType="separate"/>
        </w:r>
        <w:r w:rsidR="00324AA7" w:rsidRPr="000951AF">
          <w:rPr>
            <w:noProof/>
            <w:webHidden/>
          </w:rPr>
          <w:t>7</w:t>
        </w:r>
        <w:r w:rsidR="00324AA7" w:rsidRPr="000951AF">
          <w:rPr>
            <w:noProof/>
            <w:webHidden/>
          </w:rPr>
          <w:fldChar w:fldCharType="end"/>
        </w:r>
      </w:hyperlink>
    </w:p>
    <w:p w14:paraId="7B4C2972" w14:textId="77777777" w:rsidR="00324AA7" w:rsidRPr="000951AF" w:rsidRDefault="001A44DE">
      <w:pPr>
        <w:pStyle w:val="TOC2"/>
        <w:tabs>
          <w:tab w:val="left" w:pos="132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8070274" w:history="1">
        <w:r w:rsidR="00324AA7" w:rsidRPr="000951AF">
          <w:rPr>
            <w:rStyle w:val="Hyperlink"/>
            <w:rFonts w:cs="Arial"/>
            <w:noProof/>
          </w:rPr>
          <w:t>4.2.1.2.</w:t>
        </w:r>
        <w:r w:rsidR="00324AA7" w:rsidRPr="000951A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324AA7" w:rsidRPr="000951AF">
          <w:rPr>
            <w:rStyle w:val="Hyperlink"/>
            <w:rFonts w:cs="Arial"/>
            <w:noProof/>
          </w:rPr>
          <w:t>Project/GetCustomers</w:t>
        </w:r>
        <w:r w:rsidR="00324AA7" w:rsidRPr="000951AF">
          <w:rPr>
            <w:noProof/>
            <w:webHidden/>
          </w:rPr>
          <w:tab/>
        </w:r>
        <w:r w:rsidR="00324AA7" w:rsidRPr="000951AF">
          <w:rPr>
            <w:noProof/>
            <w:webHidden/>
          </w:rPr>
          <w:fldChar w:fldCharType="begin"/>
        </w:r>
        <w:r w:rsidR="00324AA7" w:rsidRPr="000951AF">
          <w:rPr>
            <w:noProof/>
            <w:webHidden/>
          </w:rPr>
          <w:instrText xml:space="preserve"> PAGEREF _Toc48070274 \h </w:instrText>
        </w:r>
        <w:r w:rsidR="00324AA7" w:rsidRPr="000951AF">
          <w:rPr>
            <w:noProof/>
            <w:webHidden/>
          </w:rPr>
        </w:r>
        <w:r w:rsidR="00324AA7" w:rsidRPr="000951AF">
          <w:rPr>
            <w:noProof/>
            <w:webHidden/>
          </w:rPr>
          <w:fldChar w:fldCharType="separate"/>
        </w:r>
        <w:r w:rsidR="00324AA7" w:rsidRPr="000951AF">
          <w:rPr>
            <w:noProof/>
            <w:webHidden/>
          </w:rPr>
          <w:t>8</w:t>
        </w:r>
        <w:r w:rsidR="00324AA7" w:rsidRPr="000951AF">
          <w:rPr>
            <w:noProof/>
            <w:webHidden/>
          </w:rPr>
          <w:fldChar w:fldCharType="end"/>
        </w:r>
      </w:hyperlink>
    </w:p>
    <w:p w14:paraId="33DEE3FD" w14:textId="77777777" w:rsidR="00324AA7" w:rsidRPr="000951AF" w:rsidRDefault="001A44DE">
      <w:pPr>
        <w:pStyle w:val="TOC2"/>
        <w:tabs>
          <w:tab w:val="left" w:pos="132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8070275" w:history="1">
        <w:r w:rsidR="00324AA7" w:rsidRPr="000951AF">
          <w:rPr>
            <w:rStyle w:val="Hyperlink"/>
            <w:rFonts w:cs="Arial"/>
            <w:noProof/>
          </w:rPr>
          <w:t>4.2.1.3.</w:t>
        </w:r>
        <w:r w:rsidR="00324AA7" w:rsidRPr="000951A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324AA7" w:rsidRPr="000951AF">
          <w:rPr>
            <w:rStyle w:val="Hyperlink"/>
            <w:rFonts w:cs="Arial"/>
            <w:noProof/>
          </w:rPr>
          <w:t>UserDepartment/GetUserDepartmentDetails</w:t>
        </w:r>
        <w:r w:rsidR="00324AA7" w:rsidRPr="000951AF">
          <w:rPr>
            <w:noProof/>
            <w:webHidden/>
          </w:rPr>
          <w:tab/>
        </w:r>
        <w:r w:rsidR="00324AA7" w:rsidRPr="000951AF">
          <w:rPr>
            <w:noProof/>
            <w:webHidden/>
          </w:rPr>
          <w:fldChar w:fldCharType="begin"/>
        </w:r>
        <w:r w:rsidR="00324AA7" w:rsidRPr="000951AF">
          <w:rPr>
            <w:noProof/>
            <w:webHidden/>
          </w:rPr>
          <w:instrText xml:space="preserve"> PAGEREF _Toc48070275 \h </w:instrText>
        </w:r>
        <w:r w:rsidR="00324AA7" w:rsidRPr="000951AF">
          <w:rPr>
            <w:noProof/>
            <w:webHidden/>
          </w:rPr>
        </w:r>
        <w:r w:rsidR="00324AA7" w:rsidRPr="000951AF">
          <w:rPr>
            <w:noProof/>
            <w:webHidden/>
          </w:rPr>
          <w:fldChar w:fldCharType="separate"/>
        </w:r>
        <w:r w:rsidR="00324AA7" w:rsidRPr="000951AF">
          <w:rPr>
            <w:noProof/>
            <w:webHidden/>
          </w:rPr>
          <w:t>8</w:t>
        </w:r>
        <w:r w:rsidR="00324AA7" w:rsidRPr="000951AF">
          <w:rPr>
            <w:noProof/>
            <w:webHidden/>
          </w:rPr>
          <w:fldChar w:fldCharType="end"/>
        </w:r>
      </w:hyperlink>
    </w:p>
    <w:p w14:paraId="08DD3835" w14:textId="77777777" w:rsidR="00324AA7" w:rsidRPr="000951AF" w:rsidRDefault="001A44DE">
      <w:pPr>
        <w:pStyle w:val="TOC2"/>
        <w:tabs>
          <w:tab w:val="left" w:pos="132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8070276" w:history="1">
        <w:r w:rsidR="00324AA7" w:rsidRPr="000951AF">
          <w:rPr>
            <w:rStyle w:val="Hyperlink"/>
            <w:rFonts w:cs="Arial"/>
            <w:noProof/>
          </w:rPr>
          <w:t>4.2.1.4.</w:t>
        </w:r>
        <w:r w:rsidR="00324AA7" w:rsidRPr="000951A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324AA7" w:rsidRPr="000951AF">
          <w:rPr>
            <w:rStyle w:val="Hyperlink"/>
            <w:rFonts w:cs="Arial"/>
            <w:noProof/>
          </w:rPr>
          <w:t>Project/AssignProgramMangerToProject</w:t>
        </w:r>
        <w:r w:rsidR="00324AA7" w:rsidRPr="000951AF">
          <w:rPr>
            <w:noProof/>
            <w:webHidden/>
          </w:rPr>
          <w:tab/>
        </w:r>
        <w:r w:rsidR="00324AA7" w:rsidRPr="000951AF">
          <w:rPr>
            <w:noProof/>
            <w:webHidden/>
          </w:rPr>
          <w:fldChar w:fldCharType="begin"/>
        </w:r>
        <w:r w:rsidR="00324AA7" w:rsidRPr="000951AF">
          <w:rPr>
            <w:noProof/>
            <w:webHidden/>
          </w:rPr>
          <w:instrText xml:space="preserve"> PAGEREF _Toc48070276 \h </w:instrText>
        </w:r>
        <w:r w:rsidR="00324AA7" w:rsidRPr="000951AF">
          <w:rPr>
            <w:noProof/>
            <w:webHidden/>
          </w:rPr>
        </w:r>
        <w:r w:rsidR="00324AA7" w:rsidRPr="000951AF">
          <w:rPr>
            <w:noProof/>
            <w:webHidden/>
          </w:rPr>
          <w:fldChar w:fldCharType="separate"/>
        </w:r>
        <w:r w:rsidR="00324AA7" w:rsidRPr="000951AF">
          <w:rPr>
            <w:noProof/>
            <w:webHidden/>
          </w:rPr>
          <w:t>9</w:t>
        </w:r>
        <w:r w:rsidR="00324AA7" w:rsidRPr="000951AF">
          <w:rPr>
            <w:noProof/>
            <w:webHidden/>
          </w:rPr>
          <w:fldChar w:fldCharType="end"/>
        </w:r>
      </w:hyperlink>
    </w:p>
    <w:p w14:paraId="29C1EDD2" w14:textId="77777777" w:rsidR="00324AA7" w:rsidRPr="000951AF" w:rsidRDefault="001A44DE">
      <w:pPr>
        <w:pStyle w:val="TOC2"/>
        <w:tabs>
          <w:tab w:val="left" w:pos="132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8070277" w:history="1">
        <w:r w:rsidR="00324AA7" w:rsidRPr="000951AF">
          <w:rPr>
            <w:rStyle w:val="Hyperlink"/>
            <w:rFonts w:cs="Arial"/>
            <w:noProof/>
          </w:rPr>
          <w:t>4.2.1.5.</w:t>
        </w:r>
        <w:r w:rsidR="00324AA7" w:rsidRPr="000951A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324AA7" w:rsidRPr="000951AF">
          <w:rPr>
            <w:rStyle w:val="Hyperlink"/>
            <w:rFonts w:cs="Arial"/>
            <w:noProof/>
          </w:rPr>
          <w:t>Project/PostProject</w:t>
        </w:r>
        <w:r w:rsidR="00324AA7" w:rsidRPr="000951AF">
          <w:rPr>
            <w:noProof/>
            <w:webHidden/>
          </w:rPr>
          <w:tab/>
        </w:r>
        <w:r w:rsidR="00324AA7" w:rsidRPr="000951AF">
          <w:rPr>
            <w:noProof/>
            <w:webHidden/>
          </w:rPr>
          <w:fldChar w:fldCharType="begin"/>
        </w:r>
        <w:r w:rsidR="00324AA7" w:rsidRPr="000951AF">
          <w:rPr>
            <w:noProof/>
            <w:webHidden/>
          </w:rPr>
          <w:instrText xml:space="preserve"> PAGEREF _Toc48070277 \h </w:instrText>
        </w:r>
        <w:r w:rsidR="00324AA7" w:rsidRPr="000951AF">
          <w:rPr>
            <w:noProof/>
            <w:webHidden/>
          </w:rPr>
        </w:r>
        <w:r w:rsidR="00324AA7" w:rsidRPr="000951AF">
          <w:rPr>
            <w:noProof/>
            <w:webHidden/>
          </w:rPr>
          <w:fldChar w:fldCharType="separate"/>
        </w:r>
        <w:r w:rsidR="00324AA7" w:rsidRPr="000951AF">
          <w:rPr>
            <w:noProof/>
            <w:webHidden/>
          </w:rPr>
          <w:t>11</w:t>
        </w:r>
        <w:r w:rsidR="00324AA7" w:rsidRPr="000951AF">
          <w:rPr>
            <w:noProof/>
            <w:webHidden/>
          </w:rPr>
          <w:fldChar w:fldCharType="end"/>
        </w:r>
      </w:hyperlink>
    </w:p>
    <w:p w14:paraId="0FCD5D58" w14:textId="77777777" w:rsidR="00324AA7" w:rsidRPr="000951AF" w:rsidRDefault="001A44DE">
      <w:pPr>
        <w:pStyle w:val="TOC2"/>
        <w:tabs>
          <w:tab w:val="left" w:pos="132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8070278" w:history="1">
        <w:r w:rsidR="00324AA7" w:rsidRPr="000951AF">
          <w:rPr>
            <w:rStyle w:val="Hyperlink"/>
            <w:rFonts w:cs="Arial"/>
            <w:noProof/>
          </w:rPr>
          <w:t>4.2.1.6.</w:t>
        </w:r>
        <w:r w:rsidR="00324AA7" w:rsidRPr="000951A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324AA7" w:rsidRPr="000951AF">
          <w:rPr>
            <w:rStyle w:val="Hyperlink"/>
            <w:rFonts w:cs="Arial"/>
            <w:noProof/>
          </w:rPr>
          <w:t>Project/PutProject</w:t>
        </w:r>
        <w:r w:rsidR="00324AA7" w:rsidRPr="000951AF">
          <w:rPr>
            <w:noProof/>
            <w:webHidden/>
          </w:rPr>
          <w:tab/>
        </w:r>
        <w:r w:rsidR="00324AA7" w:rsidRPr="000951AF">
          <w:rPr>
            <w:noProof/>
            <w:webHidden/>
          </w:rPr>
          <w:fldChar w:fldCharType="begin"/>
        </w:r>
        <w:r w:rsidR="00324AA7" w:rsidRPr="000951AF">
          <w:rPr>
            <w:noProof/>
            <w:webHidden/>
          </w:rPr>
          <w:instrText xml:space="preserve"> PAGEREF _Toc48070278 \h </w:instrText>
        </w:r>
        <w:r w:rsidR="00324AA7" w:rsidRPr="000951AF">
          <w:rPr>
            <w:noProof/>
            <w:webHidden/>
          </w:rPr>
        </w:r>
        <w:r w:rsidR="00324AA7" w:rsidRPr="000951AF">
          <w:rPr>
            <w:noProof/>
            <w:webHidden/>
          </w:rPr>
          <w:fldChar w:fldCharType="separate"/>
        </w:r>
        <w:r w:rsidR="00324AA7" w:rsidRPr="000951AF">
          <w:rPr>
            <w:noProof/>
            <w:webHidden/>
          </w:rPr>
          <w:t>12</w:t>
        </w:r>
        <w:r w:rsidR="00324AA7" w:rsidRPr="000951AF">
          <w:rPr>
            <w:noProof/>
            <w:webHidden/>
          </w:rPr>
          <w:fldChar w:fldCharType="end"/>
        </w:r>
      </w:hyperlink>
    </w:p>
    <w:p w14:paraId="5482BA75" w14:textId="77777777" w:rsidR="00324AA7" w:rsidRPr="000951AF" w:rsidRDefault="001A44DE">
      <w:pPr>
        <w:pStyle w:val="TOC2"/>
        <w:tabs>
          <w:tab w:val="left" w:pos="110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8070279" w:history="1">
        <w:r w:rsidR="00324AA7" w:rsidRPr="000951AF">
          <w:rPr>
            <w:rStyle w:val="Hyperlink"/>
            <w:rFonts w:cs="Arial"/>
            <w:noProof/>
          </w:rPr>
          <w:t>4.2.2.</w:t>
        </w:r>
        <w:r w:rsidR="00324AA7" w:rsidRPr="000951A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324AA7" w:rsidRPr="000951AF">
          <w:rPr>
            <w:rStyle w:val="Hyperlink"/>
            <w:rFonts w:cs="Arial"/>
            <w:noProof/>
          </w:rPr>
          <w:t>SOW Tab:</w:t>
        </w:r>
        <w:r w:rsidR="00324AA7" w:rsidRPr="000951AF">
          <w:rPr>
            <w:noProof/>
            <w:webHidden/>
          </w:rPr>
          <w:tab/>
        </w:r>
        <w:r w:rsidR="00324AA7" w:rsidRPr="000951AF">
          <w:rPr>
            <w:noProof/>
            <w:webHidden/>
          </w:rPr>
          <w:fldChar w:fldCharType="begin"/>
        </w:r>
        <w:r w:rsidR="00324AA7" w:rsidRPr="000951AF">
          <w:rPr>
            <w:noProof/>
            <w:webHidden/>
          </w:rPr>
          <w:instrText xml:space="preserve"> PAGEREF _Toc48070279 \h </w:instrText>
        </w:r>
        <w:r w:rsidR="00324AA7" w:rsidRPr="000951AF">
          <w:rPr>
            <w:noProof/>
            <w:webHidden/>
          </w:rPr>
        </w:r>
        <w:r w:rsidR="00324AA7" w:rsidRPr="000951AF">
          <w:rPr>
            <w:noProof/>
            <w:webHidden/>
          </w:rPr>
          <w:fldChar w:fldCharType="separate"/>
        </w:r>
        <w:r w:rsidR="00324AA7" w:rsidRPr="000951AF">
          <w:rPr>
            <w:noProof/>
            <w:webHidden/>
          </w:rPr>
          <w:t>14</w:t>
        </w:r>
        <w:r w:rsidR="00324AA7" w:rsidRPr="000951AF">
          <w:rPr>
            <w:noProof/>
            <w:webHidden/>
          </w:rPr>
          <w:fldChar w:fldCharType="end"/>
        </w:r>
      </w:hyperlink>
    </w:p>
    <w:p w14:paraId="3637EAE7" w14:textId="77777777" w:rsidR="00324AA7" w:rsidRPr="000951AF" w:rsidRDefault="001A44DE">
      <w:pPr>
        <w:pStyle w:val="TOC2"/>
        <w:tabs>
          <w:tab w:val="left" w:pos="132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8070280" w:history="1">
        <w:r w:rsidR="00324AA7" w:rsidRPr="000951AF">
          <w:rPr>
            <w:rStyle w:val="Hyperlink"/>
            <w:rFonts w:cs="Arial"/>
            <w:noProof/>
          </w:rPr>
          <w:t>4.2.2.1.</w:t>
        </w:r>
        <w:r w:rsidR="00324AA7" w:rsidRPr="000951A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324AA7" w:rsidRPr="000951AF">
          <w:rPr>
            <w:rStyle w:val="Hyperlink"/>
            <w:rFonts w:cs="Arial"/>
            <w:noProof/>
          </w:rPr>
          <w:t>Project/GetProject</w:t>
        </w:r>
        <w:r w:rsidR="00324AA7" w:rsidRPr="000951AF">
          <w:rPr>
            <w:noProof/>
            <w:webHidden/>
          </w:rPr>
          <w:tab/>
        </w:r>
        <w:r w:rsidR="00324AA7" w:rsidRPr="000951AF">
          <w:rPr>
            <w:noProof/>
            <w:webHidden/>
          </w:rPr>
          <w:fldChar w:fldCharType="begin"/>
        </w:r>
        <w:r w:rsidR="00324AA7" w:rsidRPr="000951AF">
          <w:rPr>
            <w:noProof/>
            <w:webHidden/>
          </w:rPr>
          <w:instrText xml:space="preserve"> PAGEREF _Toc48070280 \h </w:instrText>
        </w:r>
        <w:r w:rsidR="00324AA7" w:rsidRPr="000951AF">
          <w:rPr>
            <w:noProof/>
            <w:webHidden/>
          </w:rPr>
        </w:r>
        <w:r w:rsidR="00324AA7" w:rsidRPr="000951AF">
          <w:rPr>
            <w:noProof/>
            <w:webHidden/>
          </w:rPr>
          <w:fldChar w:fldCharType="separate"/>
        </w:r>
        <w:r w:rsidR="00324AA7" w:rsidRPr="000951AF">
          <w:rPr>
            <w:noProof/>
            <w:webHidden/>
          </w:rPr>
          <w:t>14</w:t>
        </w:r>
        <w:r w:rsidR="00324AA7" w:rsidRPr="000951AF">
          <w:rPr>
            <w:noProof/>
            <w:webHidden/>
          </w:rPr>
          <w:fldChar w:fldCharType="end"/>
        </w:r>
      </w:hyperlink>
    </w:p>
    <w:p w14:paraId="1A3B75F0" w14:textId="77777777" w:rsidR="00324AA7" w:rsidRPr="000951AF" w:rsidRDefault="001A44DE">
      <w:pPr>
        <w:pStyle w:val="TOC2"/>
        <w:tabs>
          <w:tab w:val="left" w:pos="132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8070281" w:history="1">
        <w:r w:rsidR="00324AA7" w:rsidRPr="000951AF">
          <w:rPr>
            <w:rStyle w:val="Hyperlink"/>
            <w:rFonts w:cs="Arial"/>
            <w:noProof/>
          </w:rPr>
          <w:t>4.2.2.2.</w:t>
        </w:r>
        <w:r w:rsidR="00324AA7" w:rsidRPr="000951A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324AA7" w:rsidRPr="000951AF">
          <w:rPr>
            <w:rStyle w:val="Hyperlink"/>
            <w:rFonts w:cs="Arial"/>
            <w:noProof/>
          </w:rPr>
          <w:t>Project/GetSowsByProjectId</w:t>
        </w:r>
        <w:r w:rsidR="00324AA7" w:rsidRPr="000951AF">
          <w:rPr>
            <w:noProof/>
            <w:webHidden/>
          </w:rPr>
          <w:tab/>
        </w:r>
        <w:r w:rsidR="00324AA7" w:rsidRPr="000951AF">
          <w:rPr>
            <w:noProof/>
            <w:webHidden/>
          </w:rPr>
          <w:fldChar w:fldCharType="begin"/>
        </w:r>
        <w:r w:rsidR="00324AA7" w:rsidRPr="000951AF">
          <w:rPr>
            <w:noProof/>
            <w:webHidden/>
          </w:rPr>
          <w:instrText xml:space="preserve"> PAGEREF _Toc48070281 \h </w:instrText>
        </w:r>
        <w:r w:rsidR="00324AA7" w:rsidRPr="000951AF">
          <w:rPr>
            <w:noProof/>
            <w:webHidden/>
          </w:rPr>
        </w:r>
        <w:r w:rsidR="00324AA7" w:rsidRPr="000951AF">
          <w:rPr>
            <w:noProof/>
            <w:webHidden/>
          </w:rPr>
          <w:fldChar w:fldCharType="separate"/>
        </w:r>
        <w:r w:rsidR="00324AA7" w:rsidRPr="000951AF">
          <w:rPr>
            <w:noProof/>
            <w:webHidden/>
          </w:rPr>
          <w:t>16</w:t>
        </w:r>
        <w:r w:rsidR="00324AA7" w:rsidRPr="000951AF">
          <w:rPr>
            <w:noProof/>
            <w:webHidden/>
          </w:rPr>
          <w:fldChar w:fldCharType="end"/>
        </w:r>
      </w:hyperlink>
    </w:p>
    <w:p w14:paraId="76283FBE" w14:textId="77777777" w:rsidR="00324AA7" w:rsidRPr="000951AF" w:rsidRDefault="001A44DE">
      <w:pPr>
        <w:pStyle w:val="TOC2"/>
        <w:tabs>
          <w:tab w:val="left" w:pos="132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8070282" w:history="1">
        <w:r w:rsidR="00324AA7" w:rsidRPr="000951AF">
          <w:rPr>
            <w:rStyle w:val="Hyperlink"/>
            <w:rFonts w:cs="Arial"/>
            <w:noProof/>
          </w:rPr>
          <w:t>4.2.2.3.</w:t>
        </w:r>
        <w:r w:rsidR="00324AA7" w:rsidRPr="000951A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324AA7" w:rsidRPr="000951AF">
          <w:rPr>
            <w:rStyle w:val="Hyperlink"/>
            <w:rFonts w:cs="Arial"/>
            <w:noProof/>
          </w:rPr>
          <w:t>Project/GetSOWDetails</w:t>
        </w:r>
        <w:r w:rsidR="00324AA7" w:rsidRPr="000951AF">
          <w:rPr>
            <w:noProof/>
            <w:webHidden/>
          </w:rPr>
          <w:tab/>
        </w:r>
        <w:r w:rsidR="00324AA7" w:rsidRPr="000951AF">
          <w:rPr>
            <w:noProof/>
            <w:webHidden/>
          </w:rPr>
          <w:fldChar w:fldCharType="begin"/>
        </w:r>
        <w:r w:rsidR="00324AA7" w:rsidRPr="000951AF">
          <w:rPr>
            <w:noProof/>
            <w:webHidden/>
          </w:rPr>
          <w:instrText xml:space="preserve"> PAGEREF _Toc48070282 \h </w:instrText>
        </w:r>
        <w:r w:rsidR="00324AA7" w:rsidRPr="000951AF">
          <w:rPr>
            <w:noProof/>
            <w:webHidden/>
          </w:rPr>
        </w:r>
        <w:r w:rsidR="00324AA7" w:rsidRPr="000951AF">
          <w:rPr>
            <w:noProof/>
            <w:webHidden/>
          </w:rPr>
          <w:fldChar w:fldCharType="separate"/>
        </w:r>
        <w:r w:rsidR="00324AA7" w:rsidRPr="000951AF">
          <w:rPr>
            <w:noProof/>
            <w:webHidden/>
          </w:rPr>
          <w:t>17</w:t>
        </w:r>
        <w:r w:rsidR="00324AA7" w:rsidRPr="000951AF">
          <w:rPr>
            <w:noProof/>
            <w:webHidden/>
          </w:rPr>
          <w:fldChar w:fldCharType="end"/>
        </w:r>
      </w:hyperlink>
    </w:p>
    <w:p w14:paraId="012247C6" w14:textId="77777777" w:rsidR="00324AA7" w:rsidRPr="000951AF" w:rsidRDefault="001A44DE">
      <w:pPr>
        <w:pStyle w:val="TOC2"/>
        <w:tabs>
          <w:tab w:val="left" w:pos="132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8070283" w:history="1">
        <w:r w:rsidR="00324AA7" w:rsidRPr="000951AF">
          <w:rPr>
            <w:rStyle w:val="Hyperlink"/>
            <w:noProof/>
          </w:rPr>
          <w:t>4.2.2.4.</w:t>
        </w:r>
        <w:r w:rsidR="00324AA7" w:rsidRPr="000951A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324AA7" w:rsidRPr="000951AF">
          <w:rPr>
            <w:rStyle w:val="Hyperlink"/>
            <w:rFonts w:cs="Arial"/>
            <w:noProof/>
          </w:rPr>
          <w:t>Project/DeleteSOW</w:t>
        </w:r>
        <w:r w:rsidR="00324AA7" w:rsidRPr="000951AF">
          <w:rPr>
            <w:noProof/>
            <w:webHidden/>
          </w:rPr>
          <w:tab/>
        </w:r>
        <w:r w:rsidR="00324AA7" w:rsidRPr="000951AF">
          <w:rPr>
            <w:noProof/>
            <w:webHidden/>
          </w:rPr>
          <w:fldChar w:fldCharType="begin"/>
        </w:r>
        <w:r w:rsidR="00324AA7" w:rsidRPr="000951AF">
          <w:rPr>
            <w:noProof/>
            <w:webHidden/>
          </w:rPr>
          <w:instrText xml:space="preserve"> PAGEREF _Toc48070283 \h </w:instrText>
        </w:r>
        <w:r w:rsidR="00324AA7" w:rsidRPr="000951AF">
          <w:rPr>
            <w:noProof/>
            <w:webHidden/>
          </w:rPr>
        </w:r>
        <w:r w:rsidR="00324AA7" w:rsidRPr="000951AF">
          <w:rPr>
            <w:noProof/>
            <w:webHidden/>
          </w:rPr>
          <w:fldChar w:fldCharType="separate"/>
        </w:r>
        <w:r w:rsidR="00324AA7" w:rsidRPr="000951AF">
          <w:rPr>
            <w:noProof/>
            <w:webHidden/>
          </w:rPr>
          <w:t>18</w:t>
        </w:r>
        <w:r w:rsidR="00324AA7" w:rsidRPr="000951AF">
          <w:rPr>
            <w:noProof/>
            <w:webHidden/>
          </w:rPr>
          <w:fldChar w:fldCharType="end"/>
        </w:r>
      </w:hyperlink>
    </w:p>
    <w:p w14:paraId="1B283233" w14:textId="77777777" w:rsidR="00324AA7" w:rsidRPr="000951AF" w:rsidRDefault="001A44DE">
      <w:pPr>
        <w:pStyle w:val="TOC2"/>
        <w:tabs>
          <w:tab w:val="left" w:pos="132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8070284" w:history="1">
        <w:r w:rsidR="00324AA7" w:rsidRPr="000951AF">
          <w:rPr>
            <w:rStyle w:val="Hyperlink"/>
            <w:noProof/>
          </w:rPr>
          <w:t>4.2.2.5.</w:t>
        </w:r>
        <w:r w:rsidR="00324AA7" w:rsidRPr="000951A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324AA7" w:rsidRPr="000951AF">
          <w:rPr>
            <w:rStyle w:val="Hyperlink"/>
            <w:rFonts w:cs="Arial"/>
            <w:noProof/>
          </w:rPr>
          <w:t>Project/PostSOW</w:t>
        </w:r>
        <w:r w:rsidR="00324AA7" w:rsidRPr="000951AF">
          <w:rPr>
            <w:noProof/>
            <w:webHidden/>
          </w:rPr>
          <w:tab/>
        </w:r>
        <w:r w:rsidR="00324AA7" w:rsidRPr="000951AF">
          <w:rPr>
            <w:noProof/>
            <w:webHidden/>
          </w:rPr>
          <w:fldChar w:fldCharType="begin"/>
        </w:r>
        <w:r w:rsidR="00324AA7" w:rsidRPr="000951AF">
          <w:rPr>
            <w:noProof/>
            <w:webHidden/>
          </w:rPr>
          <w:instrText xml:space="preserve"> PAGEREF _Toc48070284 \h </w:instrText>
        </w:r>
        <w:r w:rsidR="00324AA7" w:rsidRPr="000951AF">
          <w:rPr>
            <w:noProof/>
            <w:webHidden/>
          </w:rPr>
        </w:r>
        <w:r w:rsidR="00324AA7" w:rsidRPr="000951AF">
          <w:rPr>
            <w:noProof/>
            <w:webHidden/>
          </w:rPr>
          <w:fldChar w:fldCharType="separate"/>
        </w:r>
        <w:r w:rsidR="00324AA7" w:rsidRPr="000951AF">
          <w:rPr>
            <w:noProof/>
            <w:webHidden/>
          </w:rPr>
          <w:t>19</w:t>
        </w:r>
        <w:r w:rsidR="00324AA7" w:rsidRPr="000951AF">
          <w:rPr>
            <w:noProof/>
            <w:webHidden/>
          </w:rPr>
          <w:fldChar w:fldCharType="end"/>
        </w:r>
      </w:hyperlink>
    </w:p>
    <w:p w14:paraId="701A9C00" w14:textId="77777777" w:rsidR="00324AA7" w:rsidRPr="000951AF" w:rsidRDefault="001A44DE">
      <w:pPr>
        <w:pStyle w:val="TOC2"/>
        <w:tabs>
          <w:tab w:val="left" w:pos="132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8070285" w:history="1">
        <w:r w:rsidR="00324AA7" w:rsidRPr="000951AF">
          <w:rPr>
            <w:rStyle w:val="Hyperlink"/>
            <w:noProof/>
          </w:rPr>
          <w:t>4.2.2.6.</w:t>
        </w:r>
        <w:r w:rsidR="00324AA7" w:rsidRPr="000951A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324AA7" w:rsidRPr="000951AF">
          <w:rPr>
            <w:rStyle w:val="Hyperlink"/>
            <w:rFonts w:cs="Arial"/>
            <w:noProof/>
          </w:rPr>
          <w:t>Project/UpdateSOWAndAddendumDetails</w:t>
        </w:r>
        <w:r w:rsidR="00324AA7" w:rsidRPr="000951AF">
          <w:rPr>
            <w:noProof/>
            <w:webHidden/>
          </w:rPr>
          <w:tab/>
        </w:r>
        <w:r w:rsidR="00324AA7" w:rsidRPr="000951AF">
          <w:rPr>
            <w:noProof/>
            <w:webHidden/>
          </w:rPr>
          <w:fldChar w:fldCharType="begin"/>
        </w:r>
        <w:r w:rsidR="00324AA7" w:rsidRPr="000951AF">
          <w:rPr>
            <w:noProof/>
            <w:webHidden/>
          </w:rPr>
          <w:instrText xml:space="preserve"> PAGEREF _Toc48070285 \h </w:instrText>
        </w:r>
        <w:r w:rsidR="00324AA7" w:rsidRPr="000951AF">
          <w:rPr>
            <w:noProof/>
            <w:webHidden/>
          </w:rPr>
        </w:r>
        <w:r w:rsidR="00324AA7" w:rsidRPr="000951AF">
          <w:rPr>
            <w:noProof/>
            <w:webHidden/>
          </w:rPr>
          <w:fldChar w:fldCharType="separate"/>
        </w:r>
        <w:r w:rsidR="00324AA7" w:rsidRPr="000951AF">
          <w:rPr>
            <w:noProof/>
            <w:webHidden/>
          </w:rPr>
          <w:t>21</w:t>
        </w:r>
        <w:r w:rsidR="00324AA7" w:rsidRPr="000951AF">
          <w:rPr>
            <w:noProof/>
            <w:webHidden/>
          </w:rPr>
          <w:fldChar w:fldCharType="end"/>
        </w:r>
      </w:hyperlink>
    </w:p>
    <w:p w14:paraId="47DFB0A9" w14:textId="77777777" w:rsidR="00324AA7" w:rsidRPr="000951AF" w:rsidRDefault="001A44DE">
      <w:pPr>
        <w:pStyle w:val="TOC2"/>
        <w:tabs>
          <w:tab w:val="left" w:pos="132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8070286" w:history="1">
        <w:r w:rsidR="00324AA7" w:rsidRPr="000951AF">
          <w:rPr>
            <w:rStyle w:val="Hyperlink"/>
            <w:noProof/>
          </w:rPr>
          <w:t>4.2.2.7.</w:t>
        </w:r>
        <w:r w:rsidR="00324AA7" w:rsidRPr="000951A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324AA7" w:rsidRPr="000951AF">
          <w:rPr>
            <w:rStyle w:val="Hyperlink"/>
            <w:rFonts w:cs="Arial"/>
            <w:noProof/>
          </w:rPr>
          <w:t>Project/GetAddendums</w:t>
        </w:r>
        <w:r w:rsidR="00324AA7" w:rsidRPr="000951AF">
          <w:rPr>
            <w:noProof/>
            <w:webHidden/>
          </w:rPr>
          <w:tab/>
        </w:r>
        <w:r w:rsidR="00324AA7" w:rsidRPr="000951AF">
          <w:rPr>
            <w:noProof/>
            <w:webHidden/>
          </w:rPr>
          <w:fldChar w:fldCharType="begin"/>
        </w:r>
        <w:r w:rsidR="00324AA7" w:rsidRPr="000951AF">
          <w:rPr>
            <w:noProof/>
            <w:webHidden/>
          </w:rPr>
          <w:instrText xml:space="preserve"> PAGEREF _Toc48070286 \h </w:instrText>
        </w:r>
        <w:r w:rsidR="00324AA7" w:rsidRPr="000951AF">
          <w:rPr>
            <w:noProof/>
            <w:webHidden/>
          </w:rPr>
        </w:r>
        <w:r w:rsidR="00324AA7" w:rsidRPr="000951AF">
          <w:rPr>
            <w:noProof/>
            <w:webHidden/>
          </w:rPr>
          <w:fldChar w:fldCharType="separate"/>
        </w:r>
        <w:r w:rsidR="00324AA7" w:rsidRPr="000951AF">
          <w:rPr>
            <w:noProof/>
            <w:webHidden/>
          </w:rPr>
          <w:t>22</w:t>
        </w:r>
        <w:r w:rsidR="00324AA7" w:rsidRPr="000951AF">
          <w:rPr>
            <w:noProof/>
            <w:webHidden/>
          </w:rPr>
          <w:fldChar w:fldCharType="end"/>
        </w:r>
      </w:hyperlink>
    </w:p>
    <w:p w14:paraId="6B8920FA" w14:textId="77777777" w:rsidR="00324AA7" w:rsidRPr="000951AF" w:rsidRDefault="001A44DE">
      <w:pPr>
        <w:pStyle w:val="TOC2"/>
        <w:tabs>
          <w:tab w:val="left" w:pos="132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8070287" w:history="1">
        <w:r w:rsidR="00324AA7" w:rsidRPr="000951AF">
          <w:rPr>
            <w:rStyle w:val="Hyperlink"/>
            <w:noProof/>
          </w:rPr>
          <w:t>4.2.2.8.</w:t>
        </w:r>
        <w:r w:rsidR="00324AA7" w:rsidRPr="000951A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324AA7" w:rsidRPr="000951AF">
          <w:rPr>
            <w:rStyle w:val="Hyperlink"/>
            <w:rFonts w:cs="Arial"/>
            <w:noProof/>
          </w:rPr>
          <w:t>Project/GetAddendumDetailsById</w:t>
        </w:r>
        <w:r w:rsidR="00324AA7" w:rsidRPr="000951AF">
          <w:rPr>
            <w:noProof/>
            <w:webHidden/>
          </w:rPr>
          <w:tab/>
        </w:r>
        <w:r w:rsidR="00324AA7" w:rsidRPr="000951AF">
          <w:rPr>
            <w:noProof/>
            <w:webHidden/>
          </w:rPr>
          <w:fldChar w:fldCharType="begin"/>
        </w:r>
        <w:r w:rsidR="00324AA7" w:rsidRPr="000951AF">
          <w:rPr>
            <w:noProof/>
            <w:webHidden/>
          </w:rPr>
          <w:instrText xml:space="preserve"> PAGEREF _Toc48070287 \h </w:instrText>
        </w:r>
        <w:r w:rsidR="00324AA7" w:rsidRPr="000951AF">
          <w:rPr>
            <w:noProof/>
            <w:webHidden/>
          </w:rPr>
        </w:r>
        <w:r w:rsidR="00324AA7" w:rsidRPr="000951AF">
          <w:rPr>
            <w:noProof/>
            <w:webHidden/>
          </w:rPr>
          <w:fldChar w:fldCharType="separate"/>
        </w:r>
        <w:r w:rsidR="00324AA7" w:rsidRPr="000951AF">
          <w:rPr>
            <w:noProof/>
            <w:webHidden/>
          </w:rPr>
          <w:t>24</w:t>
        </w:r>
        <w:r w:rsidR="00324AA7" w:rsidRPr="000951AF">
          <w:rPr>
            <w:noProof/>
            <w:webHidden/>
          </w:rPr>
          <w:fldChar w:fldCharType="end"/>
        </w:r>
      </w:hyperlink>
    </w:p>
    <w:p w14:paraId="06C31202" w14:textId="77777777" w:rsidR="00324AA7" w:rsidRPr="000951AF" w:rsidRDefault="001A44DE">
      <w:pPr>
        <w:pStyle w:val="TOC2"/>
        <w:tabs>
          <w:tab w:val="left" w:pos="110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8070288" w:history="1">
        <w:r w:rsidR="00324AA7" w:rsidRPr="000951AF">
          <w:rPr>
            <w:rStyle w:val="Hyperlink"/>
            <w:rFonts w:cs="Arial"/>
            <w:noProof/>
          </w:rPr>
          <w:t>4.2.3.</w:t>
        </w:r>
        <w:r w:rsidR="00324AA7" w:rsidRPr="000951A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324AA7" w:rsidRPr="000951AF">
          <w:rPr>
            <w:rStyle w:val="Hyperlink"/>
            <w:rFonts w:cs="Arial"/>
            <w:noProof/>
          </w:rPr>
          <w:t>Client Billing Roles Tab:</w:t>
        </w:r>
        <w:r w:rsidR="00324AA7" w:rsidRPr="000951AF">
          <w:rPr>
            <w:noProof/>
            <w:webHidden/>
          </w:rPr>
          <w:tab/>
        </w:r>
        <w:r w:rsidR="00324AA7" w:rsidRPr="000951AF">
          <w:rPr>
            <w:noProof/>
            <w:webHidden/>
          </w:rPr>
          <w:fldChar w:fldCharType="begin"/>
        </w:r>
        <w:r w:rsidR="00324AA7" w:rsidRPr="000951AF">
          <w:rPr>
            <w:noProof/>
            <w:webHidden/>
          </w:rPr>
          <w:instrText xml:space="preserve"> PAGEREF _Toc48070288 \h </w:instrText>
        </w:r>
        <w:r w:rsidR="00324AA7" w:rsidRPr="000951AF">
          <w:rPr>
            <w:noProof/>
            <w:webHidden/>
          </w:rPr>
        </w:r>
        <w:r w:rsidR="00324AA7" w:rsidRPr="000951AF">
          <w:rPr>
            <w:noProof/>
            <w:webHidden/>
          </w:rPr>
          <w:fldChar w:fldCharType="separate"/>
        </w:r>
        <w:r w:rsidR="00324AA7" w:rsidRPr="000951AF">
          <w:rPr>
            <w:noProof/>
            <w:webHidden/>
          </w:rPr>
          <w:t>25</w:t>
        </w:r>
        <w:r w:rsidR="00324AA7" w:rsidRPr="000951AF">
          <w:rPr>
            <w:noProof/>
            <w:webHidden/>
          </w:rPr>
          <w:fldChar w:fldCharType="end"/>
        </w:r>
      </w:hyperlink>
    </w:p>
    <w:p w14:paraId="04967B85" w14:textId="77777777" w:rsidR="00324AA7" w:rsidRPr="000951AF" w:rsidRDefault="001A44DE">
      <w:pPr>
        <w:pStyle w:val="TOC2"/>
        <w:tabs>
          <w:tab w:val="left" w:pos="132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8070289" w:history="1">
        <w:r w:rsidR="00324AA7" w:rsidRPr="000951AF">
          <w:rPr>
            <w:rStyle w:val="Hyperlink"/>
            <w:rFonts w:cs="Arial"/>
            <w:noProof/>
          </w:rPr>
          <w:t>4.2.3.1.</w:t>
        </w:r>
        <w:r w:rsidR="00324AA7" w:rsidRPr="000951A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324AA7" w:rsidRPr="000951AF">
          <w:rPr>
            <w:rStyle w:val="Hyperlink"/>
            <w:rFonts w:cs="Arial"/>
            <w:noProof/>
          </w:rPr>
          <w:t>Common/GetAllocationPercentages</w:t>
        </w:r>
        <w:r w:rsidR="00324AA7" w:rsidRPr="000951AF">
          <w:rPr>
            <w:noProof/>
            <w:webHidden/>
          </w:rPr>
          <w:tab/>
        </w:r>
        <w:r w:rsidR="00324AA7" w:rsidRPr="000951AF">
          <w:rPr>
            <w:noProof/>
            <w:webHidden/>
          </w:rPr>
          <w:fldChar w:fldCharType="begin"/>
        </w:r>
        <w:r w:rsidR="00324AA7" w:rsidRPr="000951AF">
          <w:rPr>
            <w:noProof/>
            <w:webHidden/>
          </w:rPr>
          <w:instrText xml:space="preserve"> PAGEREF _Toc48070289 \h </w:instrText>
        </w:r>
        <w:r w:rsidR="00324AA7" w:rsidRPr="000951AF">
          <w:rPr>
            <w:noProof/>
            <w:webHidden/>
          </w:rPr>
        </w:r>
        <w:r w:rsidR="00324AA7" w:rsidRPr="000951AF">
          <w:rPr>
            <w:noProof/>
            <w:webHidden/>
          </w:rPr>
          <w:fldChar w:fldCharType="separate"/>
        </w:r>
        <w:r w:rsidR="00324AA7" w:rsidRPr="000951AF">
          <w:rPr>
            <w:noProof/>
            <w:webHidden/>
          </w:rPr>
          <w:t>25</w:t>
        </w:r>
        <w:r w:rsidR="00324AA7" w:rsidRPr="000951AF">
          <w:rPr>
            <w:noProof/>
            <w:webHidden/>
          </w:rPr>
          <w:fldChar w:fldCharType="end"/>
        </w:r>
      </w:hyperlink>
    </w:p>
    <w:p w14:paraId="1C0D57EA" w14:textId="77777777" w:rsidR="00324AA7" w:rsidRPr="000951AF" w:rsidRDefault="001A44DE">
      <w:pPr>
        <w:pStyle w:val="TOC2"/>
        <w:tabs>
          <w:tab w:val="left" w:pos="132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8070290" w:history="1">
        <w:r w:rsidR="00324AA7" w:rsidRPr="000951AF">
          <w:rPr>
            <w:rStyle w:val="Hyperlink"/>
            <w:rFonts w:cs="Arial"/>
            <w:noProof/>
          </w:rPr>
          <w:t>4.2.3.2.</w:t>
        </w:r>
        <w:r w:rsidR="00324AA7" w:rsidRPr="000951A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324AA7" w:rsidRPr="000951AF">
          <w:rPr>
            <w:rStyle w:val="Hyperlink"/>
            <w:rFonts w:cs="Arial"/>
            <w:noProof/>
          </w:rPr>
          <w:t>Reports/GetResourceByProject</w:t>
        </w:r>
        <w:r w:rsidR="00324AA7" w:rsidRPr="000951AF">
          <w:rPr>
            <w:noProof/>
            <w:webHidden/>
          </w:rPr>
          <w:tab/>
        </w:r>
        <w:r w:rsidR="00324AA7" w:rsidRPr="000951AF">
          <w:rPr>
            <w:noProof/>
            <w:webHidden/>
          </w:rPr>
          <w:fldChar w:fldCharType="begin"/>
        </w:r>
        <w:r w:rsidR="00324AA7" w:rsidRPr="000951AF">
          <w:rPr>
            <w:noProof/>
            <w:webHidden/>
          </w:rPr>
          <w:instrText xml:space="preserve"> PAGEREF _Toc48070290 \h </w:instrText>
        </w:r>
        <w:r w:rsidR="00324AA7" w:rsidRPr="000951AF">
          <w:rPr>
            <w:noProof/>
            <w:webHidden/>
          </w:rPr>
        </w:r>
        <w:r w:rsidR="00324AA7" w:rsidRPr="000951AF">
          <w:rPr>
            <w:noProof/>
            <w:webHidden/>
          </w:rPr>
          <w:fldChar w:fldCharType="separate"/>
        </w:r>
        <w:r w:rsidR="00324AA7" w:rsidRPr="000951AF">
          <w:rPr>
            <w:noProof/>
            <w:webHidden/>
          </w:rPr>
          <w:t>26</w:t>
        </w:r>
        <w:r w:rsidR="00324AA7" w:rsidRPr="000951AF">
          <w:rPr>
            <w:noProof/>
            <w:webHidden/>
          </w:rPr>
          <w:fldChar w:fldCharType="end"/>
        </w:r>
      </w:hyperlink>
    </w:p>
    <w:p w14:paraId="46F26122" w14:textId="77777777" w:rsidR="00324AA7" w:rsidRPr="000951AF" w:rsidRDefault="001A44DE">
      <w:pPr>
        <w:pStyle w:val="TOC2"/>
        <w:tabs>
          <w:tab w:val="left" w:pos="132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8070291" w:history="1">
        <w:r w:rsidR="00324AA7" w:rsidRPr="000951AF">
          <w:rPr>
            <w:rStyle w:val="Hyperlink"/>
            <w:noProof/>
          </w:rPr>
          <w:t>4.2.3.3.</w:t>
        </w:r>
        <w:r w:rsidR="00324AA7" w:rsidRPr="000951A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324AA7" w:rsidRPr="000951AF">
          <w:rPr>
            <w:rStyle w:val="Hyperlink"/>
            <w:rFonts w:cs="Arial"/>
            <w:noProof/>
          </w:rPr>
          <w:t>ClientBillingRole/GetClientBillingRolesByProjectId</w:t>
        </w:r>
        <w:r w:rsidR="00324AA7" w:rsidRPr="000951AF">
          <w:rPr>
            <w:noProof/>
            <w:webHidden/>
          </w:rPr>
          <w:tab/>
        </w:r>
        <w:r w:rsidR="00324AA7" w:rsidRPr="000951AF">
          <w:rPr>
            <w:noProof/>
            <w:webHidden/>
          </w:rPr>
          <w:fldChar w:fldCharType="begin"/>
        </w:r>
        <w:r w:rsidR="00324AA7" w:rsidRPr="000951AF">
          <w:rPr>
            <w:noProof/>
            <w:webHidden/>
          </w:rPr>
          <w:instrText xml:space="preserve"> PAGEREF _Toc48070291 \h </w:instrText>
        </w:r>
        <w:r w:rsidR="00324AA7" w:rsidRPr="000951AF">
          <w:rPr>
            <w:noProof/>
            <w:webHidden/>
          </w:rPr>
        </w:r>
        <w:r w:rsidR="00324AA7" w:rsidRPr="000951AF">
          <w:rPr>
            <w:noProof/>
            <w:webHidden/>
          </w:rPr>
          <w:fldChar w:fldCharType="separate"/>
        </w:r>
        <w:r w:rsidR="00324AA7" w:rsidRPr="000951AF">
          <w:rPr>
            <w:noProof/>
            <w:webHidden/>
          </w:rPr>
          <w:t>28</w:t>
        </w:r>
        <w:r w:rsidR="00324AA7" w:rsidRPr="000951AF">
          <w:rPr>
            <w:noProof/>
            <w:webHidden/>
          </w:rPr>
          <w:fldChar w:fldCharType="end"/>
        </w:r>
      </w:hyperlink>
    </w:p>
    <w:p w14:paraId="5B8526DF" w14:textId="77777777" w:rsidR="00324AA7" w:rsidRPr="000951AF" w:rsidRDefault="001A44DE">
      <w:pPr>
        <w:pStyle w:val="TOC2"/>
        <w:tabs>
          <w:tab w:val="left" w:pos="132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8070292" w:history="1">
        <w:r w:rsidR="00324AA7" w:rsidRPr="000951AF">
          <w:rPr>
            <w:rStyle w:val="Hyperlink"/>
            <w:rFonts w:cs="Arial"/>
            <w:noProof/>
          </w:rPr>
          <w:t>4.2.3.4.</w:t>
        </w:r>
        <w:r w:rsidR="00324AA7" w:rsidRPr="000951A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324AA7" w:rsidRPr="000951AF">
          <w:rPr>
            <w:rStyle w:val="Hyperlink"/>
            <w:rFonts w:cs="Arial"/>
            <w:noProof/>
          </w:rPr>
          <w:t>ClientBillingRole/CreateClientBillingRole</w:t>
        </w:r>
        <w:r w:rsidR="00324AA7" w:rsidRPr="000951AF">
          <w:rPr>
            <w:noProof/>
            <w:webHidden/>
          </w:rPr>
          <w:tab/>
        </w:r>
        <w:r w:rsidR="00324AA7" w:rsidRPr="000951AF">
          <w:rPr>
            <w:noProof/>
            <w:webHidden/>
          </w:rPr>
          <w:fldChar w:fldCharType="begin"/>
        </w:r>
        <w:r w:rsidR="00324AA7" w:rsidRPr="000951AF">
          <w:rPr>
            <w:noProof/>
            <w:webHidden/>
          </w:rPr>
          <w:instrText xml:space="preserve"> PAGEREF _Toc48070292 \h </w:instrText>
        </w:r>
        <w:r w:rsidR="00324AA7" w:rsidRPr="000951AF">
          <w:rPr>
            <w:noProof/>
            <w:webHidden/>
          </w:rPr>
        </w:r>
        <w:r w:rsidR="00324AA7" w:rsidRPr="000951AF">
          <w:rPr>
            <w:noProof/>
            <w:webHidden/>
          </w:rPr>
          <w:fldChar w:fldCharType="separate"/>
        </w:r>
        <w:r w:rsidR="00324AA7" w:rsidRPr="000951AF">
          <w:rPr>
            <w:noProof/>
            <w:webHidden/>
          </w:rPr>
          <w:t>29</w:t>
        </w:r>
        <w:r w:rsidR="00324AA7" w:rsidRPr="000951AF">
          <w:rPr>
            <w:noProof/>
            <w:webHidden/>
          </w:rPr>
          <w:fldChar w:fldCharType="end"/>
        </w:r>
      </w:hyperlink>
    </w:p>
    <w:p w14:paraId="1E312AD5" w14:textId="77777777" w:rsidR="00324AA7" w:rsidRPr="000951AF" w:rsidRDefault="001A44DE">
      <w:pPr>
        <w:pStyle w:val="TOC2"/>
        <w:tabs>
          <w:tab w:val="left" w:pos="132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8070293" w:history="1">
        <w:r w:rsidR="00324AA7" w:rsidRPr="000951AF">
          <w:rPr>
            <w:rStyle w:val="Hyperlink"/>
            <w:rFonts w:cs="Arial"/>
            <w:noProof/>
          </w:rPr>
          <w:t>4.2.3.5.</w:t>
        </w:r>
        <w:r w:rsidR="00324AA7" w:rsidRPr="000951A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324AA7" w:rsidRPr="000951AF">
          <w:rPr>
            <w:rStyle w:val="Hyperlink"/>
            <w:rFonts w:cs="Arial"/>
            <w:noProof/>
          </w:rPr>
          <w:t>ClientBillingRole/UpdateClientBillingRole</w:t>
        </w:r>
        <w:r w:rsidR="00324AA7" w:rsidRPr="000951AF">
          <w:rPr>
            <w:noProof/>
            <w:webHidden/>
          </w:rPr>
          <w:tab/>
        </w:r>
        <w:r w:rsidR="00324AA7" w:rsidRPr="000951AF">
          <w:rPr>
            <w:noProof/>
            <w:webHidden/>
          </w:rPr>
          <w:fldChar w:fldCharType="begin"/>
        </w:r>
        <w:r w:rsidR="00324AA7" w:rsidRPr="000951AF">
          <w:rPr>
            <w:noProof/>
            <w:webHidden/>
          </w:rPr>
          <w:instrText xml:space="preserve"> PAGEREF _Toc48070293 \h </w:instrText>
        </w:r>
        <w:r w:rsidR="00324AA7" w:rsidRPr="000951AF">
          <w:rPr>
            <w:noProof/>
            <w:webHidden/>
          </w:rPr>
        </w:r>
        <w:r w:rsidR="00324AA7" w:rsidRPr="000951AF">
          <w:rPr>
            <w:noProof/>
            <w:webHidden/>
          </w:rPr>
          <w:fldChar w:fldCharType="separate"/>
        </w:r>
        <w:r w:rsidR="00324AA7" w:rsidRPr="000951AF">
          <w:rPr>
            <w:noProof/>
            <w:webHidden/>
          </w:rPr>
          <w:t>30</w:t>
        </w:r>
        <w:r w:rsidR="00324AA7" w:rsidRPr="000951AF">
          <w:rPr>
            <w:noProof/>
            <w:webHidden/>
          </w:rPr>
          <w:fldChar w:fldCharType="end"/>
        </w:r>
      </w:hyperlink>
    </w:p>
    <w:p w14:paraId="5F44DD7B" w14:textId="77777777" w:rsidR="00324AA7" w:rsidRPr="000951AF" w:rsidRDefault="001A44DE">
      <w:pPr>
        <w:pStyle w:val="TOC2"/>
        <w:tabs>
          <w:tab w:val="left" w:pos="132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8070294" w:history="1">
        <w:r w:rsidR="00324AA7" w:rsidRPr="000951AF">
          <w:rPr>
            <w:rStyle w:val="Hyperlink"/>
            <w:rFonts w:cs="Arial"/>
            <w:noProof/>
          </w:rPr>
          <w:t>4.2.3.6.</w:t>
        </w:r>
        <w:r w:rsidR="00324AA7" w:rsidRPr="000951A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324AA7" w:rsidRPr="000951AF">
          <w:rPr>
            <w:rStyle w:val="Hyperlink"/>
            <w:rFonts w:cs="Arial"/>
            <w:noProof/>
          </w:rPr>
          <w:t>ClientBillingRole/DeleteClientBillingRole</w:t>
        </w:r>
        <w:r w:rsidR="00324AA7" w:rsidRPr="000951AF">
          <w:rPr>
            <w:noProof/>
            <w:webHidden/>
          </w:rPr>
          <w:tab/>
        </w:r>
        <w:r w:rsidR="00324AA7" w:rsidRPr="000951AF">
          <w:rPr>
            <w:noProof/>
            <w:webHidden/>
          </w:rPr>
          <w:fldChar w:fldCharType="begin"/>
        </w:r>
        <w:r w:rsidR="00324AA7" w:rsidRPr="000951AF">
          <w:rPr>
            <w:noProof/>
            <w:webHidden/>
          </w:rPr>
          <w:instrText xml:space="preserve"> PAGEREF _Toc48070294 \h </w:instrText>
        </w:r>
        <w:r w:rsidR="00324AA7" w:rsidRPr="000951AF">
          <w:rPr>
            <w:noProof/>
            <w:webHidden/>
          </w:rPr>
        </w:r>
        <w:r w:rsidR="00324AA7" w:rsidRPr="000951AF">
          <w:rPr>
            <w:noProof/>
            <w:webHidden/>
          </w:rPr>
          <w:fldChar w:fldCharType="separate"/>
        </w:r>
        <w:r w:rsidR="00324AA7" w:rsidRPr="000951AF">
          <w:rPr>
            <w:noProof/>
            <w:webHidden/>
          </w:rPr>
          <w:t>32</w:t>
        </w:r>
        <w:r w:rsidR="00324AA7" w:rsidRPr="000951AF">
          <w:rPr>
            <w:noProof/>
            <w:webHidden/>
          </w:rPr>
          <w:fldChar w:fldCharType="end"/>
        </w:r>
      </w:hyperlink>
    </w:p>
    <w:p w14:paraId="6FF1A90C" w14:textId="77777777" w:rsidR="00324AA7" w:rsidRPr="000951AF" w:rsidRDefault="001A44DE">
      <w:pPr>
        <w:pStyle w:val="TOC2"/>
        <w:tabs>
          <w:tab w:val="left" w:pos="132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8070295" w:history="1">
        <w:r w:rsidR="00324AA7" w:rsidRPr="000951AF">
          <w:rPr>
            <w:rStyle w:val="Hyperlink"/>
            <w:rFonts w:cs="Arial"/>
            <w:noProof/>
          </w:rPr>
          <w:t>4.2.3.7.</w:t>
        </w:r>
        <w:r w:rsidR="00324AA7" w:rsidRPr="000951A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324AA7" w:rsidRPr="000951AF">
          <w:rPr>
            <w:rStyle w:val="Hyperlink"/>
            <w:rFonts w:cs="Arial"/>
            <w:noProof/>
          </w:rPr>
          <w:t>ClientBillingRole/CloseClientBillingRole</w:t>
        </w:r>
        <w:r w:rsidR="00324AA7" w:rsidRPr="000951AF">
          <w:rPr>
            <w:noProof/>
            <w:webHidden/>
          </w:rPr>
          <w:tab/>
        </w:r>
        <w:r w:rsidR="00324AA7" w:rsidRPr="000951AF">
          <w:rPr>
            <w:noProof/>
            <w:webHidden/>
          </w:rPr>
          <w:fldChar w:fldCharType="begin"/>
        </w:r>
        <w:r w:rsidR="00324AA7" w:rsidRPr="000951AF">
          <w:rPr>
            <w:noProof/>
            <w:webHidden/>
          </w:rPr>
          <w:instrText xml:space="preserve"> PAGEREF _Toc48070295 \h </w:instrText>
        </w:r>
        <w:r w:rsidR="00324AA7" w:rsidRPr="000951AF">
          <w:rPr>
            <w:noProof/>
            <w:webHidden/>
          </w:rPr>
        </w:r>
        <w:r w:rsidR="00324AA7" w:rsidRPr="000951AF">
          <w:rPr>
            <w:noProof/>
            <w:webHidden/>
          </w:rPr>
          <w:fldChar w:fldCharType="separate"/>
        </w:r>
        <w:r w:rsidR="00324AA7" w:rsidRPr="000951AF">
          <w:rPr>
            <w:noProof/>
            <w:webHidden/>
          </w:rPr>
          <w:t>33</w:t>
        </w:r>
        <w:r w:rsidR="00324AA7" w:rsidRPr="000951AF">
          <w:rPr>
            <w:noProof/>
            <w:webHidden/>
          </w:rPr>
          <w:fldChar w:fldCharType="end"/>
        </w:r>
      </w:hyperlink>
    </w:p>
    <w:p w14:paraId="24EF2ABF" w14:textId="77777777" w:rsidR="00324AA7" w:rsidRPr="000951AF" w:rsidRDefault="001A44DE">
      <w:pPr>
        <w:pStyle w:val="TOC2"/>
        <w:tabs>
          <w:tab w:val="left" w:pos="110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8070296" w:history="1">
        <w:r w:rsidR="00324AA7" w:rsidRPr="000951AF">
          <w:rPr>
            <w:rStyle w:val="Hyperlink"/>
            <w:rFonts w:cs="Arial"/>
            <w:noProof/>
          </w:rPr>
          <w:t>4.2.4.</w:t>
        </w:r>
        <w:r w:rsidR="00324AA7" w:rsidRPr="000951A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324AA7" w:rsidRPr="000951AF">
          <w:rPr>
            <w:rStyle w:val="Hyperlink"/>
            <w:rFonts w:cs="Arial"/>
            <w:noProof/>
          </w:rPr>
          <w:t>ProjectManagers/GetActiveProjectManagers:</w:t>
        </w:r>
        <w:r w:rsidR="00324AA7" w:rsidRPr="000951AF">
          <w:rPr>
            <w:noProof/>
            <w:webHidden/>
          </w:rPr>
          <w:tab/>
        </w:r>
        <w:r w:rsidR="00324AA7" w:rsidRPr="000951AF">
          <w:rPr>
            <w:noProof/>
            <w:webHidden/>
          </w:rPr>
          <w:fldChar w:fldCharType="begin"/>
        </w:r>
        <w:r w:rsidR="00324AA7" w:rsidRPr="000951AF">
          <w:rPr>
            <w:noProof/>
            <w:webHidden/>
          </w:rPr>
          <w:instrText xml:space="preserve"> PAGEREF _Toc48070296 \h </w:instrText>
        </w:r>
        <w:r w:rsidR="00324AA7" w:rsidRPr="000951AF">
          <w:rPr>
            <w:noProof/>
            <w:webHidden/>
          </w:rPr>
        </w:r>
        <w:r w:rsidR="00324AA7" w:rsidRPr="000951AF">
          <w:rPr>
            <w:noProof/>
            <w:webHidden/>
          </w:rPr>
          <w:fldChar w:fldCharType="separate"/>
        </w:r>
        <w:r w:rsidR="00324AA7" w:rsidRPr="000951AF">
          <w:rPr>
            <w:noProof/>
            <w:webHidden/>
          </w:rPr>
          <w:t>34</w:t>
        </w:r>
        <w:r w:rsidR="00324AA7" w:rsidRPr="000951AF">
          <w:rPr>
            <w:noProof/>
            <w:webHidden/>
          </w:rPr>
          <w:fldChar w:fldCharType="end"/>
        </w:r>
      </w:hyperlink>
    </w:p>
    <w:p w14:paraId="06479EC2" w14:textId="77777777" w:rsidR="00324AA7" w:rsidRPr="000951AF" w:rsidRDefault="001A44DE">
      <w:pPr>
        <w:pStyle w:val="TOC1"/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8070297" w:history="1">
        <w:r w:rsidR="00324AA7" w:rsidRPr="000951AF">
          <w:rPr>
            <w:rStyle w:val="Hyperlink"/>
            <w:rFonts w:ascii="Symbol" w:hAnsi="Symbol"/>
            <w:noProof/>
          </w:rPr>
          <w:t></w:t>
        </w:r>
        <w:r w:rsidR="00324AA7" w:rsidRPr="000951A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324AA7" w:rsidRPr="000951AF">
          <w:rPr>
            <w:rStyle w:val="Hyperlink"/>
            <w:noProof/>
          </w:rPr>
          <w:t>REFERENCES</w:t>
        </w:r>
        <w:r w:rsidR="00324AA7" w:rsidRPr="000951AF">
          <w:rPr>
            <w:noProof/>
            <w:webHidden/>
          </w:rPr>
          <w:tab/>
        </w:r>
        <w:r w:rsidR="00324AA7" w:rsidRPr="000951AF">
          <w:rPr>
            <w:noProof/>
            <w:webHidden/>
          </w:rPr>
          <w:fldChar w:fldCharType="begin"/>
        </w:r>
        <w:r w:rsidR="00324AA7" w:rsidRPr="000951AF">
          <w:rPr>
            <w:noProof/>
            <w:webHidden/>
          </w:rPr>
          <w:instrText xml:space="preserve"> PAGEREF _Toc48070297 \h </w:instrText>
        </w:r>
        <w:r w:rsidR="00324AA7" w:rsidRPr="000951AF">
          <w:rPr>
            <w:noProof/>
            <w:webHidden/>
          </w:rPr>
        </w:r>
        <w:r w:rsidR="00324AA7" w:rsidRPr="000951AF">
          <w:rPr>
            <w:noProof/>
            <w:webHidden/>
          </w:rPr>
          <w:fldChar w:fldCharType="separate"/>
        </w:r>
        <w:r w:rsidR="00324AA7" w:rsidRPr="000951AF">
          <w:rPr>
            <w:noProof/>
            <w:webHidden/>
          </w:rPr>
          <w:t>34</w:t>
        </w:r>
        <w:r w:rsidR="00324AA7" w:rsidRPr="000951AF">
          <w:rPr>
            <w:noProof/>
            <w:webHidden/>
          </w:rPr>
          <w:fldChar w:fldCharType="end"/>
        </w:r>
      </w:hyperlink>
    </w:p>
    <w:p w14:paraId="3A2CA744" w14:textId="77777777" w:rsidR="00117884" w:rsidRPr="000951AF" w:rsidRDefault="00117884" w:rsidP="003B22E1">
      <w:r w:rsidRPr="000951AF">
        <w:rPr>
          <w:b/>
          <w:bCs/>
          <w:noProof/>
        </w:rPr>
        <w:fldChar w:fldCharType="end"/>
      </w:r>
    </w:p>
    <w:p w14:paraId="5E19BA30" w14:textId="77777777" w:rsidR="001A1E1B" w:rsidRPr="000951AF" w:rsidRDefault="001A1E1B">
      <w:r w:rsidRPr="000951AF">
        <w:br w:type="page"/>
      </w:r>
      <w:bookmarkStart w:id="14" w:name="_GoBack"/>
      <w:bookmarkEnd w:id="14"/>
    </w:p>
    <w:p w14:paraId="1C089F27" w14:textId="77777777" w:rsidR="001F5793" w:rsidRPr="000951AF" w:rsidRDefault="001F5793" w:rsidP="003B22E1">
      <w:pPr>
        <w:pStyle w:val="Heading1"/>
        <w:keepLines w:val="0"/>
        <w:numPr>
          <w:ilvl w:val="0"/>
          <w:numId w:val="20"/>
        </w:numPr>
        <w:spacing w:before="240" w:after="60"/>
      </w:pPr>
      <w:bookmarkStart w:id="15" w:name="_Toc5102881"/>
      <w:bookmarkStart w:id="16" w:name="_Toc309045566"/>
      <w:bookmarkStart w:id="17" w:name="_Toc48070265"/>
      <w:r w:rsidRPr="000951AF">
        <w:lastRenderedPageBreak/>
        <w:t>PURPOSE</w:t>
      </w:r>
      <w:bookmarkEnd w:id="15"/>
      <w:bookmarkEnd w:id="16"/>
      <w:bookmarkEnd w:id="17"/>
    </w:p>
    <w:p w14:paraId="11CE5B3C" w14:textId="05ECEBD1" w:rsidR="001F5793" w:rsidRPr="000951AF" w:rsidRDefault="00103983" w:rsidP="00F90C32">
      <w:pPr>
        <w:rPr>
          <w:rFonts w:cs="Arial"/>
        </w:rPr>
      </w:pPr>
      <w:r w:rsidRPr="000951AF">
        <w:rPr>
          <w:rFonts w:cs="Arial"/>
        </w:rPr>
        <w:t>The purpose of this documentation is to:</w:t>
      </w:r>
    </w:p>
    <w:p w14:paraId="6D1F521E" w14:textId="541E46A0" w:rsidR="00103983" w:rsidRPr="000951AF" w:rsidRDefault="00103983" w:rsidP="00103983">
      <w:pPr>
        <w:pStyle w:val="ListParagraph"/>
        <w:numPr>
          <w:ilvl w:val="0"/>
          <w:numId w:val="23"/>
        </w:numPr>
        <w:rPr>
          <w:rFonts w:cs="Arial"/>
        </w:rPr>
      </w:pPr>
      <w:r w:rsidRPr="000951AF">
        <w:rPr>
          <w:rFonts w:cs="Arial"/>
        </w:rPr>
        <w:t>List out the business rules of the</w:t>
      </w:r>
      <w:r w:rsidR="00BF57FD" w:rsidRPr="000951AF">
        <w:rPr>
          <w:rFonts w:cs="Arial"/>
        </w:rPr>
        <w:t xml:space="preserve"> HRMS existing application</w:t>
      </w:r>
      <w:r w:rsidRPr="000951AF">
        <w:rPr>
          <w:rFonts w:cs="Arial"/>
        </w:rPr>
        <w:t>.</w:t>
      </w:r>
    </w:p>
    <w:p w14:paraId="7D8C88D1" w14:textId="6984ED7E" w:rsidR="00103983" w:rsidRPr="000951AF" w:rsidRDefault="00103983" w:rsidP="00103983">
      <w:pPr>
        <w:pStyle w:val="ListParagraph"/>
        <w:numPr>
          <w:ilvl w:val="0"/>
          <w:numId w:val="23"/>
        </w:numPr>
        <w:rPr>
          <w:rFonts w:cs="Arial"/>
        </w:rPr>
      </w:pPr>
      <w:r w:rsidRPr="000951AF">
        <w:rPr>
          <w:rFonts w:cs="Arial"/>
        </w:rPr>
        <w:t xml:space="preserve">List out the database and other dependencies of the </w:t>
      </w:r>
      <w:r w:rsidR="00671819" w:rsidRPr="000951AF">
        <w:rPr>
          <w:rFonts w:cs="Arial"/>
        </w:rPr>
        <w:t>existing application</w:t>
      </w:r>
      <w:r w:rsidRPr="000951AF">
        <w:rPr>
          <w:rFonts w:cs="Arial"/>
        </w:rPr>
        <w:t>.</w:t>
      </w:r>
    </w:p>
    <w:p w14:paraId="599D1C9B" w14:textId="2ACD8885" w:rsidR="00103983" w:rsidRPr="000951AF" w:rsidRDefault="00103983" w:rsidP="00103983">
      <w:pPr>
        <w:pStyle w:val="ListParagraph"/>
        <w:numPr>
          <w:ilvl w:val="0"/>
          <w:numId w:val="23"/>
        </w:numPr>
        <w:rPr>
          <w:rFonts w:cs="Arial"/>
        </w:rPr>
      </w:pPr>
      <w:r w:rsidRPr="000951AF">
        <w:rPr>
          <w:rFonts w:cs="Arial"/>
        </w:rPr>
        <w:t>Helps other developers in the team to understand the existing business rules.</w:t>
      </w:r>
    </w:p>
    <w:p w14:paraId="348ECBE3" w14:textId="77777777" w:rsidR="001F5793" w:rsidRPr="000951AF" w:rsidRDefault="001F5793" w:rsidP="003B22E1">
      <w:pPr>
        <w:pStyle w:val="Heading1"/>
        <w:keepLines w:val="0"/>
        <w:numPr>
          <w:ilvl w:val="0"/>
          <w:numId w:val="20"/>
        </w:numPr>
        <w:spacing w:before="240" w:after="60"/>
        <w:rPr>
          <w:rFonts w:cs="Arial"/>
        </w:rPr>
      </w:pPr>
      <w:bookmarkStart w:id="18" w:name="_Hlt496359003"/>
      <w:bookmarkStart w:id="19" w:name="_Toc5102882"/>
      <w:bookmarkStart w:id="20" w:name="_Toc309045567"/>
      <w:bookmarkStart w:id="21" w:name="_Toc48070266"/>
      <w:bookmarkEnd w:id="18"/>
      <w:r w:rsidRPr="000951AF">
        <w:rPr>
          <w:rFonts w:cs="Arial"/>
        </w:rPr>
        <w:t>SCOPE</w:t>
      </w:r>
      <w:bookmarkEnd w:id="19"/>
      <w:bookmarkEnd w:id="20"/>
      <w:bookmarkEnd w:id="21"/>
    </w:p>
    <w:p w14:paraId="65309B0E" w14:textId="72AF1506" w:rsidR="002C1541" w:rsidRPr="000951AF" w:rsidRDefault="0052216C" w:rsidP="00F90C32">
      <w:pPr>
        <w:rPr>
          <w:rFonts w:cs="Arial"/>
        </w:rPr>
      </w:pPr>
      <w:r w:rsidRPr="000951AF">
        <w:rPr>
          <w:rFonts w:cs="Arial"/>
        </w:rPr>
        <w:t>The scope of this document is to provide</w:t>
      </w:r>
      <w:r w:rsidR="00103983" w:rsidRPr="000951AF">
        <w:rPr>
          <w:rFonts w:cs="Arial"/>
        </w:rPr>
        <w:t xml:space="preserve"> </w:t>
      </w:r>
      <w:r w:rsidRPr="000951AF">
        <w:rPr>
          <w:rFonts w:cs="Arial"/>
        </w:rPr>
        <w:t xml:space="preserve">technical document </w:t>
      </w:r>
      <w:r w:rsidR="00A40D81" w:rsidRPr="000951AF">
        <w:rPr>
          <w:rFonts w:cs="Arial"/>
        </w:rPr>
        <w:t xml:space="preserve">of </w:t>
      </w:r>
      <w:r w:rsidR="00103983" w:rsidRPr="000951AF">
        <w:rPr>
          <w:rFonts w:cs="Arial"/>
        </w:rPr>
        <w:t xml:space="preserve">one of the </w:t>
      </w:r>
      <w:r w:rsidR="00085AC1" w:rsidRPr="000951AF">
        <w:rPr>
          <w:rFonts w:cs="Arial"/>
        </w:rPr>
        <w:t xml:space="preserve">project </w:t>
      </w:r>
      <w:r w:rsidR="003F6583" w:rsidRPr="000951AF">
        <w:rPr>
          <w:rFonts w:cs="Arial"/>
        </w:rPr>
        <w:t>screens</w:t>
      </w:r>
      <w:r w:rsidR="00103983" w:rsidRPr="000951AF">
        <w:rPr>
          <w:rFonts w:cs="Arial"/>
        </w:rPr>
        <w:t>.</w:t>
      </w:r>
    </w:p>
    <w:p w14:paraId="14B94EE4" w14:textId="77777777" w:rsidR="001F5793" w:rsidRPr="000951AF" w:rsidRDefault="001F5793" w:rsidP="003B22E1">
      <w:pPr>
        <w:pStyle w:val="Heading1"/>
        <w:keepLines w:val="0"/>
        <w:numPr>
          <w:ilvl w:val="0"/>
          <w:numId w:val="20"/>
        </w:numPr>
        <w:spacing w:before="240" w:after="60"/>
        <w:rPr>
          <w:rFonts w:cs="Arial"/>
        </w:rPr>
      </w:pPr>
      <w:bookmarkStart w:id="22" w:name="_Hlt496359008"/>
      <w:bookmarkStart w:id="23" w:name="_Toc5102883"/>
      <w:bookmarkStart w:id="24" w:name="_Toc309045568"/>
      <w:bookmarkStart w:id="25" w:name="_Toc48070267"/>
      <w:bookmarkEnd w:id="22"/>
      <w:r w:rsidRPr="000951AF">
        <w:rPr>
          <w:rFonts w:cs="Arial"/>
        </w:rPr>
        <w:t>ACRONYMS AND DEFINITIONS</w:t>
      </w:r>
      <w:bookmarkEnd w:id="23"/>
      <w:bookmarkEnd w:id="24"/>
      <w:bookmarkEnd w:id="25"/>
    </w:p>
    <w:tbl>
      <w:tblPr>
        <w:tblW w:w="0" w:type="auto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80"/>
        <w:gridCol w:w="4927"/>
      </w:tblGrid>
      <w:tr w:rsidR="001F5793" w:rsidRPr="000951AF" w14:paraId="2635E04F" w14:textId="77777777" w:rsidTr="00F90FDB">
        <w:tc>
          <w:tcPr>
            <w:tcW w:w="2880" w:type="dxa"/>
          </w:tcPr>
          <w:p w14:paraId="24143C66" w14:textId="77777777" w:rsidR="001F5793" w:rsidRPr="000951AF" w:rsidRDefault="001F5793" w:rsidP="003B22E1">
            <w:pPr>
              <w:ind w:left="72" w:hanging="72"/>
              <w:rPr>
                <w:rFonts w:cs="Arial"/>
                <w:b/>
              </w:rPr>
            </w:pPr>
            <w:r w:rsidRPr="000951AF">
              <w:rPr>
                <w:rFonts w:cs="Arial"/>
                <w:b/>
              </w:rPr>
              <w:t>Definition</w:t>
            </w:r>
          </w:p>
        </w:tc>
        <w:tc>
          <w:tcPr>
            <w:tcW w:w="4927" w:type="dxa"/>
          </w:tcPr>
          <w:p w14:paraId="375DD80B" w14:textId="77777777" w:rsidR="001F5793" w:rsidRPr="000951AF" w:rsidRDefault="001F5793" w:rsidP="003B22E1">
            <w:pPr>
              <w:rPr>
                <w:rFonts w:cs="Arial"/>
                <w:b/>
              </w:rPr>
            </w:pPr>
            <w:r w:rsidRPr="000951AF">
              <w:rPr>
                <w:rFonts w:cs="Arial"/>
                <w:b/>
              </w:rPr>
              <w:t>Description</w:t>
            </w:r>
          </w:p>
        </w:tc>
      </w:tr>
      <w:tr w:rsidR="001F5793" w:rsidRPr="000951AF" w14:paraId="00A1E331" w14:textId="77777777" w:rsidTr="00F90FDB">
        <w:trPr>
          <w:trHeight w:hRule="exact" w:val="352"/>
        </w:trPr>
        <w:tc>
          <w:tcPr>
            <w:tcW w:w="2880" w:type="dxa"/>
          </w:tcPr>
          <w:p w14:paraId="7BEB0705" w14:textId="77777777" w:rsidR="001F5793" w:rsidRPr="000951AF" w:rsidRDefault="001F5793" w:rsidP="003B22E1">
            <w:pPr>
              <w:ind w:left="72" w:hanging="72"/>
              <w:rPr>
                <w:rFonts w:cs="Arial"/>
              </w:rPr>
            </w:pPr>
          </w:p>
        </w:tc>
        <w:tc>
          <w:tcPr>
            <w:tcW w:w="4927" w:type="dxa"/>
          </w:tcPr>
          <w:p w14:paraId="0279403C" w14:textId="77777777" w:rsidR="001F5793" w:rsidRPr="000951AF" w:rsidRDefault="001F5793" w:rsidP="003B22E1">
            <w:pPr>
              <w:ind w:left="72" w:hanging="72"/>
              <w:rPr>
                <w:rFonts w:cs="Arial"/>
              </w:rPr>
            </w:pPr>
          </w:p>
        </w:tc>
      </w:tr>
    </w:tbl>
    <w:p w14:paraId="79CB5E01" w14:textId="5A89C262" w:rsidR="00EE2FD6" w:rsidRPr="000951AF" w:rsidRDefault="0023132A" w:rsidP="00462F0C">
      <w:pPr>
        <w:pStyle w:val="Heading2"/>
        <w:numPr>
          <w:ilvl w:val="0"/>
          <w:numId w:val="22"/>
        </w:numPr>
        <w:spacing w:line="240" w:lineRule="auto"/>
        <w:jc w:val="left"/>
        <w:rPr>
          <w:rFonts w:cs="Arial"/>
        </w:rPr>
      </w:pPr>
      <w:bookmarkStart w:id="26" w:name="_Hlt496359015"/>
      <w:bookmarkStart w:id="27" w:name="_Toc48070268"/>
      <w:bookmarkEnd w:id="26"/>
      <w:r w:rsidRPr="000951AF">
        <w:rPr>
          <w:rFonts w:cs="Arial"/>
          <w:caps w:val="0"/>
        </w:rPr>
        <w:t>Project</w:t>
      </w:r>
      <w:bookmarkEnd w:id="27"/>
      <w:r w:rsidRPr="000951AF">
        <w:rPr>
          <w:rFonts w:cs="Arial"/>
          <w:caps w:val="0"/>
        </w:rPr>
        <w:t xml:space="preserve"> </w:t>
      </w:r>
    </w:p>
    <w:p w14:paraId="09E24FCB" w14:textId="5F08A06A" w:rsidR="00B70B0E" w:rsidRPr="000951AF" w:rsidRDefault="00972A7B" w:rsidP="007D4C91">
      <w:pPr>
        <w:pStyle w:val="Heading2"/>
        <w:numPr>
          <w:ilvl w:val="1"/>
          <w:numId w:val="22"/>
        </w:numPr>
        <w:spacing w:line="240" w:lineRule="auto"/>
        <w:jc w:val="left"/>
        <w:rPr>
          <w:rFonts w:cs="Arial"/>
          <w:caps w:val="0"/>
        </w:rPr>
      </w:pPr>
      <w:bookmarkStart w:id="28" w:name="_Toc48070269"/>
      <w:r w:rsidRPr="000951AF">
        <w:rPr>
          <w:rFonts w:cs="Arial"/>
          <w:caps w:val="0"/>
        </w:rPr>
        <w:t>Project Dashboard</w:t>
      </w:r>
      <w:r w:rsidR="00595335" w:rsidRPr="000951AF">
        <w:rPr>
          <w:rFonts w:cs="Arial"/>
          <w:caps w:val="0"/>
        </w:rPr>
        <w:t>:</w:t>
      </w:r>
      <w:bookmarkEnd w:id="28"/>
    </w:p>
    <w:p w14:paraId="12822543" w14:textId="00E43F03" w:rsidR="007D4C91" w:rsidRPr="000951AF" w:rsidRDefault="00187DFA" w:rsidP="007D4C91">
      <w:pPr>
        <w:pStyle w:val="Heading2"/>
        <w:numPr>
          <w:ilvl w:val="2"/>
          <w:numId w:val="22"/>
        </w:numPr>
        <w:spacing w:line="240" w:lineRule="auto"/>
        <w:jc w:val="left"/>
        <w:rPr>
          <w:rFonts w:cs="Arial"/>
          <w:caps w:val="0"/>
        </w:rPr>
      </w:pPr>
      <w:bookmarkStart w:id="29" w:name="_Toc48070270"/>
      <w:r w:rsidRPr="000951AF">
        <w:rPr>
          <w:rFonts w:cs="Arial"/>
          <w:caps w:val="0"/>
        </w:rPr>
        <w:t>Project/</w:t>
      </w:r>
      <w:proofErr w:type="spellStart"/>
      <w:r w:rsidR="0023132A" w:rsidRPr="000951AF">
        <w:rPr>
          <w:rFonts w:cs="Arial"/>
          <w:caps w:val="0"/>
        </w:rPr>
        <w:t>GetProjectsList</w:t>
      </w:r>
      <w:proofErr w:type="spellEnd"/>
      <w:r w:rsidR="000846A8" w:rsidRPr="000951AF">
        <w:rPr>
          <w:rFonts w:cs="Arial"/>
          <w:caps w:val="0"/>
        </w:rPr>
        <w:t>:</w:t>
      </w:r>
      <w:bookmarkEnd w:id="29"/>
    </w:p>
    <w:p w14:paraId="02F241B1" w14:textId="78BACCCE" w:rsidR="00C620FA" w:rsidRPr="000951AF" w:rsidRDefault="00C620FA" w:rsidP="00021EE1">
      <w:pPr>
        <w:pStyle w:val="ListParagraph"/>
        <w:numPr>
          <w:ilvl w:val="0"/>
          <w:numId w:val="3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The above method is for </w:t>
      </w:r>
      <w:r w:rsidRPr="000951AF">
        <w:rPr>
          <w:rFonts w:cs="Arial"/>
          <w:color w:val="000000" w:themeColor="text1"/>
          <w:sz w:val="20"/>
          <w:szCs w:val="20"/>
          <w:lang w:bidi="ar-SA"/>
        </w:rPr>
        <w:t>Roles = "</w:t>
      </w:r>
      <w:r w:rsidRPr="000951AF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Program Manager, Department Head, HRA, HRM</w:t>
      </w:r>
      <w:r w:rsidRPr="000951AF">
        <w:rPr>
          <w:rFonts w:ascii="Courier New" w:hAnsi="Courier New" w:cs="Courier New"/>
          <w:color w:val="A31515"/>
          <w:sz w:val="20"/>
          <w:szCs w:val="20"/>
          <w:lang w:bidi="ar-SA"/>
        </w:rPr>
        <w:t>"</w:t>
      </w:r>
      <w:r w:rsidR="00FA56E9" w:rsidRPr="000951AF">
        <w:rPr>
          <w:rFonts w:ascii="Courier New" w:hAnsi="Courier New" w:cs="Courier New"/>
          <w:color w:val="A31515"/>
          <w:sz w:val="20"/>
          <w:szCs w:val="20"/>
          <w:lang w:bidi="ar-SA"/>
        </w:rPr>
        <w:t>.</w:t>
      </w:r>
    </w:p>
    <w:p w14:paraId="70BF9321" w14:textId="0DF531BF" w:rsidR="0023132A" w:rsidRPr="000951AF" w:rsidRDefault="0023132A" w:rsidP="007A3435">
      <w:pPr>
        <w:ind w:left="1440" w:firstLine="720"/>
        <w:rPr>
          <w:rFonts w:cs="Arial"/>
          <w:b/>
          <w:bCs/>
          <w:sz w:val="24"/>
          <w:szCs w:val="24"/>
        </w:rPr>
      </w:pPr>
      <w:r w:rsidRPr="000951AF">
        <w:rPr>
          <w:rFonts w:cs="Arial"/>
          <w:b/>
          <w:bCs/>
          <w:sz w:val="24"/>
          <w:szCs w:val="24"/>
        </w:rPr>
        <w:t>Existing Implementation:</w:t>
      </w:r>
    </w:p>
    <w:p w14:paraId="17074ED7" w14:textId="77777777" w:rsidR="00C01567" w:rsidRPr="000951AF" w:rsidRDefault="00C01567" w:rsidP="00C01567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b/>
          <w:bCs/>
          <w:sz w:val="20"/>
          <w:szCs w:val="20"/>
        </w:rPr>
        <w:t>Controller</w:t>
      </w:r>
      <w:r w:rsidRPr="000951AF">
        <w:rPr>
          <w:rFonts w:cs="Arial"/>
          <w:sz w:val="20"/>
          <w:szCs w:val="20"/>
        </w:rPr>
        <w:t>: ProjectController.cs</w:t>
      </w:r>
    </w:p>
    <w:p w14:paraId="5E5C53CA" w14:textId="62B24502" w:rsidR="00C01567" w:rsidRPr="000951AF" w:rsidRDefault="00C01567" w:rsidP="007A4EFA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b/>
          <w:bCs/>
          <w:sz w:val="20"/>
          <w:szCs w:val="20"/>
        </w:rPr>
        <w:t>Method:</w:t>
      </w:r>
      <w:r w:rsidRPr="000951AF">
        <w:rPr>
          <w:rFonts w:cs="Arial"/>
          <w:sz w:val="20"/>
          <w:szCs w:val="20"/>
        </w:rPr>
        <w:t xml:space="preserve"> </w:t>
      </w:r>
      <w:proofErr w:type="spellStart"/>
      <w:r w:rsidRPr="000951AF">
        <w:rPr>
          <w:rFonts w:ascii="Courier New" w:hAnsi="Courier New" w:cs="Courier New"/>
          <w:sz w:val="20"/>
          <w:szCs w:val="20"/>
        </w:rPr>
        <w:t>GetProjectsList</w:t>
      </w:r>
      <w:proofErr w:type="spellEnd"/>
    </w:p>
    <w:p w14:paraId="5FF3725A" w14:textId="439C4DAA" w:rsidR="00EB0E0A" w:rsidRPr="000951AF" w:rsidRDefault="00EB0E0A" w:rsidP="007A4EFA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Input parameter for this method is as below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EB0E0A" w:rsidRPr="000951AF" w14:paraId="6765963A" w14:textId="77777777" w:rsidTr="00EB0E0A">
        <w:tc>
          <w:tcPr>
            <w:tcW w:w="1838" w:type="dxa"/>
          </w:tcPr>
          <w:p w14:paraId="6B17CDF2" w14:textId="77777777" w:rsidR="00EB0E0A" w:rsidRPr="000951AF" w:rsidRDefault="00EB0E0A" w:rsidP="00EB0E0A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0B44BF25" w14:textId="77777777" w:rsidR="00EB0E0A" w:rsidRPr="000951AF" w:rsidRDefault="00EB0E0A" w:rsidP="00EB0E0A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EB0E0A" w:rsidRPr="000951AF" w14:paraId="37D91D8F" w14:textId="77777777" w:rsidTr="00EB0E0A">
        <w:trPr>
          <w:trHeight w:val="269"/>
        </w:trPr>
        <w:tc>
          <w:tcPr>
            <w:tcW w:w="1838" w:type="dxa"/>
          </w:tcPr>
          <w:p w14:paraId="3F411A38" w14:textId="77777777" w:rsidR="00EB0E0A" w:rsidRPr="000951AF" w:rsidRDefault="00EB0E0A" w:rsidP="00EB0E0A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0951AF">
              <w:rPr>
                <w:rFonts w:cs="Arial"/>
                <w:sz w:val="20"/>
                <w:szCs w:val="20"/>
              </w:rPr>
              <w:t>userRole</w:t>
            </w:r>
            <w:proofErr w:type="spellEnd"/>
          </w:p>
        </w:tc>
        <w:tc>
          <w:tcPr>
            <w:tcW w:w="1276" w:type="dxa"/>
          </w:tcPr>
          <w:p w14:paraId="3F97A671" w14:textId="77777777" w:rsidR="00EB0E0A" w:rsidRPr="000951AF" w:rsidRDefault="00EB0E0A" w:rsidP="00EB0E0A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string</w:t>
            </w:r>
          </w:p>
        </w:tc>
      </w:tr>
      <w:tr w:rsidR="00EB0E0A" w:rsidRPr="000951AF" w14:paraId="3AC0B01A" w14:textId="77777777" w:rsidTr="00EB0E0A">
        <w:tc>
          <w:tcPr>
            <w:tcW w:w="1838" w:type="dxa"/>
          </w:tcPr>
          <w:p w14:paraId="1F4FCEFE" w14:textId="77777777" w:rsidR="00EB0E0A" w:rsidRPr="000951AF" w:rsidRDefault="00EB0E0A" w:rsidP="00EB0E0A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0951AF">
              <w:rPr>
                <w:rFonts w:cs="Arial"/>
                <w:sz w:val="20"/>
                <w:szCs w:val="20"/>
              </w:rPr>
              <w:t>employeeId</w:t>
            </w:r>
            <w:proofErr w:type="spellEnd"/>
          </w:p>
        </w:tc>
        <w:tc>
          <w:tcPr>
            <w:tcW w:w="1276" w:type="dxa"/>
          </w:tcPr>
          <w:p w14:paraId="53C4AA28" w14:textId="749A1177" w:rsidR="00EB0E0A" w:rsidRPr="000951AF" w:rsidRDefault="00EB0E0A" w:rsidP="00EB0E0A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int</w:t>
            </w:r>
          </w:p>
        </w:tc>
      </w:tr>
      <w:tr w:rsidR="00EB0E0A" w:rsidRPr="000951AF" w14:paraId="614A5242" w14:textId="77777777" w:rsidTr="00EB0E0A">
        <w:tc>
          <w:tcPr>
            <w:tcW w:w="1838" w:type="dxa"/>
          </w:tcPr>
          <w:p w14:paraId="0D309AAF" w14:textId="77777777" w:rsidR="00EB0E0A" w:rsidRPr="000951AF" w:rsidRDefault="00EB0E0A" w:rsidP="00EB0E0A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dashboard</w:t>
            </w:r>
          </w:p>
        </w:tc>
        <w:tc>
          <w:tcPr>
            <w:tcW w:w="1276" w:type="dxa"/>
          </w:tcPr>
          <w:p w14:paraId="1CAAD8C2" w14:textId="77777777" w:rsidR="00EB0E0A" w:rsidRPr="000951AF" w:rsidRDefault="00EB0E0A" w:rsidP="00EB0E0A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string</w:t>
            </w:r>
          </w:p>
        </w:tc>
      </w:tr>
    </w:tbl>
    <w:p w14:paraId="6199555E" w14:textId="77777777" w:rsidR="00EB0E0A" w:rsidRPr="000951AF" w:rsidRDefault="00EB0E0A" w:rsidP="00EB0E0A">
      <w:pPr>
        <w:pStyle w:val="ListParagraph"/>
        <w:ind w:left="2580"/>
        <w:rPr>
          <w:rFonts w:cs="Arial"/>
          <w:sz w:val="20"/>
          <w:szCs w:val="20"/>
        </w:rPr>
      </w:pPr>
    </w:p>
    <w:p w14:paraId="7CCB9029" w14:textId="17F2EC5E" w:rsidR="001966E7" w:rsidRPr="000951AF" w:rsidRDefault="001966E7" w:rsidP="007A4EFA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This Method used for fetching project detail based on assigned roles, employee Id and dashboard.</w:t>
      </w:r>
    </w:p>
    <w:p w14:paraId="125CB54B" w14:textId="7F7313CD" w:rsidR="001968CF" w:rsidRPr="000951AF" w:rsidRDefault="001968CF" w:rsidP="007A4EFA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Call </w:t>
      </w:r>
      <w:proofErr w:type="spellStart"/>
      <w:r w:rsidRPr="000951AF">
        <w:rPr>
          <w:rFonts w:ascii="Courier New" w:hAnsi="Courier New" w:cs="Courier New"/>
          <w:sz w:val="20"/>
          <w:szCs w:val="20"/>
        </w:rPr>
        <w:t>usp_GetProjectDetail</w:t>
      </w:r>
      <w:proofErr w:type="spellEnd"/>
      <w:r w:rsidR="007A4EFA" w:rsidRPr="000951AF">
        <w:rPr>
          <w:rFonts w:ascii="Courier New" w:hAnsi="Courier New" w:cs="Courier New"/>
          <w:sz w:val="20"/>
          <w:szCs w:val="20"/>
        </w:rPr>
        <w:t xml:space="preserve"> </w:t>
      </w:r>
      <w:r w:rsidR="007A4EFA" w:rsidRPr="000951AF">
        <w:rPr>
          <w:rFonts w:cs="Arial"/>
          <w:sz w:val="20"/>
          <w:szCs w:val="20"/>
        </w:rPr>
        <w:t xml:space="preserve">with parameters </w:t>
      </w:r>
      <w:proofErr w:type="spellStart"/>
      <w:r w:rsidR="007A4EFA" w:rsidRPr="000951AF">
        <w:rPr>
          <w:rFonts w:cs="Arial"/>
          <w:sz w:val="20"/>
          <w:szCs w:val="20"/>
        </w:rPr>
        <w:t>roleName</w:t>
      </w:r>
      <w:proofErr w:type="spellEnd"/>
      <w:r w:rsidR="007A4EFA" w:rsidRPr="000951AF">
        <w:rPr>
          <w:rFonts w:cs="Arial"/>
          <w:sz w:val="20"/>
          <w:szCs w:val="20"/>
        </w:rPr>
        <w:t xml:space="preserve"> and </w:t>
      </w:r>
      <w:proofErr w:type="spellStart"/>
      <w:r w:rsidR="007A4EFA" w:rsidRPr="000951AF">
        <w:rPr>
          <w:rFonts w:cs="Arial"/>
          <w:sz w:val="20"/>
          <w:szCs w:val="20"/>
        </w:rPr>
        <w:t>employeeId</w:t>
      </w:r>
      <w:proofErr w:type="spellEnd"/>
    </w:p>
    <w:p w14:paraId="3D244EFF" w14:textId="3FAF6B21" w:rsidR="00585EA7" w:rsidRPr="000951AF" w:rsidRDefault="007A4EFA" w:rsidP="006842A1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spellStart"/>
      <w:r w:rsidRPr="000951AF">
        <w:rPr>
          <w:rFonts w:cs="Arial"/>
          <w:sz w:val="20"/>
          <w:szCs w:val="20"/>
        </w:rPr>
        <w:t>usp_</w:t>
      </w:r>
      <w:r w:rsidR="003F6583" w:rsidRPr="000951AF">
        <w:rPr>
          <w:rFonts w:cs="Arial"/>
          <w:sz w:val="20"/>
          <w:szCs w:val="20"/>
        </w:rPr>
        <w:t>GetProjectDetail</w:t>
      </w:r>
      <w:proofErr w:type="spellEnd"/>
      <w:r w:rsidR="003F6583" w:rsidRPr="000951AF">
        <w:rPr>
          <w:rFonts w:cs="Arial"/>
          <w:sz w:val="20"/>
          <w:szCs w:val="20"/>
        </w:rPr>
        <w:t>:</w:t>
      </w:r>
      <w:r w:rsidR="006842A1" w:rsidRPr="000951AF">
        <w:rPr>
          <w:rFonts w:cs="Arial"/>
          <w:sz w:val="20"/>
          <w:szCs w:val="20"/>
        </w:rPr>
        <w:t xml:space="preserve"> </w:t>
      </w:r>
    </w:p>
    <w:p w14:paraId="7895EDC7" w14:textId="6146E1DD" w:rsidR="006842A1" w:rsidRPr="000951AF" w:rsidRDefault="00585EA7" w:rsidP="00585EA7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Purpose</w:t>
      </w:r>
      <w:r w:rsidRPr="000951AF">
        <w:rPr>
          <w:rFonts w:cs="Arial"/>
          <w:sz w:val="20"/>
          <w:szCs w:val="20"/>
        </w:rPr>
        <w:t>: T</w:t>
      </w:r>
      <w:r w:rsidR="006842A1" w:rsidRPr="000951AF">
        <w:rPr>
          <w:rFonts w:cs="Arial"/>
          <w:sz w:val="20"/>
          <w:szCs w:val="20"/>
        </w:rPr>
        <w:t xml:space="preserve">his </w:t>
      </w:r>
      <w:r w:rsidR="007A4EFA" w:rsidRPr="000951AF">
        <w:rPr>
          <w:rFonts w:cs="Arial"/>
          <w:sz w:val="20"/>
          <w:szCs w:val="20"/>
        </w:rPr>
        <w:t xml:space="preserve">stored procedure </w:t>
      </w:r>
      <w:r w:rsidR="006842A1" w:rsidRPr="000951AF">
        <w:rPr>
          <w:rFonts w:cs="Arial"/>
          <w:sz w:val="20"/>
          <w:szCs w:val="20"/>
        </w:rPr>
        <w:t xml:space="preserve">is </w:t>
      </w:r>
      <w:r w:rsidR="006537F2" w:rsidRPr="000951AF">
        <w:rPr>
          <w:rFonts w:cs="Arial"/>
          <w:sz w:val="20"/>
          <w:szCs w:val="20"/>
        </w:rPr>
        <w:t xml:space="preserve">to </w:t>
      </w:r>
      <w:r w:rsidR="007A4EFA" w:rsidRPr="000951AF">
        <w:rPr>
          <w:rFonts w:cs="Arial"/>
          <w:sz w:val="20"/>
          <w:szCs w:val="20"/>
        </w:rPr>
        <w:t>fetch</w:t>
      </w:r>
      <w:r w:rsidR="006537F2" w:rsidRPr="000951AF">
        <w:rPr>
          <w:rFonts w:cs="Arial"/>
          <w:sz w:val="20"/>
          <w:szCs w:val="20"/>
        </w:rPr>
        <w:t xml:space="preserve"> a </w:t>
      </w:r>
      <w:r w:rsidR="007A4EFA" w:rsidRPr="000951AF">
        <w:rPr>
          <w:rFonts w:cs="Arial"/>
          <w:sz w:val="20"/>
          <w:szCs w:val="20"/>
        </w:rPr>
        <w:t>project record</w:t>
      </w:r>
      <w:r w:rsidR="006537F2" w:rsidRPr="000951AF">
        <w:rPr>
          <w:rFonts w:cs="Arial"/>
          <w:sz w:val="20"/>
          <w:szCs w:val="20"/>
        </w:rPr>
        <w:t>.</w:t>
      </w:r>
    </w:p>
    <w:p w14:paraId="5F71D54B" w14:textId="4705092D" w:rsidR="006537F2" w:rsidRPr="000951AF" w:rsidRDefault="00A0376D" w:rsidP="00585EA7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Tables</w:t>
      </w:r>
      <w:r w:rsidR="00585EA7" w:rsidRPr="000951AF">
        <w:rPr>
          <w:rFonts w:ascii="Courier New" w:hAnsi="Courier New" w:cs="Courier New"/>
          <w:sz w:val="20"/>
          <w:szCs w:val="20"/>
        </w:rPr>
        <w:t>:</w:t>
      </w:r>
      <w:r w:rsidR="00C72F40" w:rsidRPr="000951AF">
        <w:rPr>
          <w:rFonts w:cs="Arial"/>
          <w:sz w:val="20"/>
          <w:szCs w:val="20"/>
        </w:rPr>
        <w:t xml:space="preserve"> </w:t>
      </w:r>
      <w:r w:rsidRPr="000951AF">
        <w:rPr>
          <w:rFonts w:cs="Arial"/>
          <w:sz w:val="20"/>
          <w:szCs w:val="20"/>
        </w:rPr>
        <w:t>Project</w:t>
      </w:r>
      <w:r w:rsidR="005F7F5B" w:rsidRPr="000951AF">
        <w:rPr>
          <w:rFonts w:cs="Arial"/>
          <w:sz w:val="20"/>
          <w:szCs w:val="20"/>
        </w:rPr>
        <w:t>s</w:t>
      </w:r>
      <w:r w:rsidRPr="000951AF">
        <w:rPr>
          <w:rFonts w:cs="Arial"/>
          <w:sz w:val="20"/>
          <w:szCs w:val="20"/>
        </w:rPr>
        <w:t xml:space="preserve">, </w:t>
      </w:r>
      <w:proofErr w:type="spellStart"/>
      <w:r w:rsidRPr="000951AF">
        <w:rPr>
          <w:rFonts w:cs="Arial"/>
          <w:sz w:val="20"/>
          <w:szCs w:val="20"/>
        </w:rPr>
        <w:t>ProjectManager</w:t>
      </w:r>
      <w:r w:rsidR="008809B5" w:rsidRPr="000951AF">
        <w:rPr>
          <w:rFonts w:cs="Arial"/>
          <w:sz w:val="20"/>
          <w:szCs w:val="20"/>
        </w:rPr>
        <w:t>s</w:t>
      </w:r>
      <w:proofErr w:type="spellEnd"/>
      <w:r w:rsidRPr="000951AF">
        <w:rPr>
          <w:rFonts w:cs="Arial"/>
          <w:sz w:val="20"/>
          <w:szCs w:val="20"/>
        </w:rPr>
        <w:t>, Client</w:t>
      </w:r>
      <w:r w:rsidR="008809B5" w:rsidRPr="000951AF">
        <w:rPr>
          <w:rFonts w:cs="Arial"/>
          <w:sz w:val="20"/>
          <w:szCs w:val="20"/>
        </w:rPr>
        <w:t>s</w:t>
      </w:r>
      <w:r w:rsidRPr="000951AF">
        <w:rPr>
          <w:rFonts w:cs="Arial"/>
          <w:sz w:val="20"/>
          <w:szCs w:val="20"/>
        </w:rPr>
        <w:t xml:space="preserve">, </w:t>
      </w:r>
      <w:proofErr w:type="spellStart"/>
      <w:r w:rsidRPr="000951AF">
        <w:rPr>
          <w:rFonts w:cs="Arial"/>
          <w:sz w:val="20"/>
          <w:szCs w:val="20"/>
        </w:rPr>
        <w:t>PracticeArea</w:t>
      </w:r>
      <w:proofErr w:type="spellEnd"/>
      <w:r w:rsidRPr="000951AF">
        <w:rPr>
          <w:rFonts w:cs="Arial"/>
          <w:sz w:val="20"/>
          <w:szCs w:val="20"/>
        </w:rPr>
        <w:t xml:space="preserve">, </w:t>
      </w:r>
      <w:proofErr w:type="spellStart"/>
      <w:r w:rsidRPr="000951AF">
        <w:rPr>
          <w:rFonts w:cs="Arial"/>
          <w:sz w:val="20"/>
          <w:szCs w:val="20"/>
        </w:rPr>
        <w:t>ProjectType</w:t>
      </w:r>
      <w:proofErr w:type="spellEnd"/>
      <w:r w:rsidRPr="000951AF">
        <w:rPr>
          <w:rFonts w:cs="Arial"/>
          <w:sz w:val="20"/>
          <w:szCs w:val="20"/>
        </w:rPr>
        <w:t>, Employee, Status,</w:t>
      </w:r>
      <w:r w:rsidR="00FD7A76" w:rsidRPr="000951AF">
        <w:rPr>
          <w:rFonts w:cs="Arial"/>
          <w:sz w:val="20"/>
          <w:szCs w:val="20"/>
        </w:rPr>
        <w:t xml:space="preserve"> </w:t>
      </w:r>
      <w:r w:rsidR="005F7F5B" w:rsidRPr="000951AF">
        <w:rPr>
          <w:rFonts w:cs="Arial"/>
          <w:sz w:val="20"/>
          <w:szCs w:val="20"/>
        </w:rPr>
        <w:t>Users,</w:t>
      </w:r>
      <w:r w:rsidRPr="000951AF">
        <w:rPr>
          <w:rFonts w:cs="Arial"/>
          <w:sz w:val="20"/>
          <w:szCs w:val="20"/>
        </w:rPr>
        <w:t xml:space="preserve"> </w:t>
      </w:r>
      <w:r w:rsidR="000F0E32" w:rsidRPr="000951AF">
        <w:rPr>
          <w:rFonts w:cs="Arial"/>
          <w:sz w:val="20"/>
          <w:szCs w:val="20"/>
        </w:rPr>
        <w:t>Role</w:t>
      </w:r>
      <w:r w:rsidR="005A02B7" w:rsidRPr="000951AF">
        <w:rPr>
          <w:rFonts w:cs="Arial"/>
          <w:sz w:val="20"/>
          <w:szCs w:val="20"/>
        </w:rPr>
        <w:t>s</w:t>
      </w:r>
      <w:r w:rsidRPr="000951AF">
        <w:rPr>
          <w:rFonts w:cs="Arial"/>
          <w:sz w:val="20"/>
          <w:szCs w:val="20"/>
        </w:rPr>
        <w:t xml:space="preserve"> and </w:t>
      </w:r>
      <w:proofErr w:type="spellStart"/>
      <w:r w:rsidRPr="000951AF">
        <w:rPr>
          <w:rFonts w:cs="Arial"/>
          <w:sz w:val="20"/>
          <w:szCs w:val="20"/>
        </w:rPr>
        <w:t>CategoryMaster</w:t>
      </w:r>
      <w:proofErr w:type="spellEnd"/>
    </w:p>
    <w:p w14:paraId="3E7C829C" w14:textId="5DBECC2F" w:rsidR="00585EA7" w:rsidRPr="000951AF" w:rsidRDefault="00A0376D" w:rsidP="00585EA7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lastRenderedPageBreak/>
        <w:t>Decision</w:t>
      </w:r>
      <w:r w:rsidR="00585EA7" w:rsidRPr="000951AF">
        <w:rPr>
          <w:rFonts w:ascii="Courier New" w:hAnsi="Courier New" w:cs="Courier New"/>
          <w:sz w:val="20"/>
          <w:szCs w:val="20"/>
        </w:rPr>
        <w:t>:</w:t>
      </w:r>
      <w:r w:rsidR="00585EA7" w:rsidRPr="000951AF">
        <w:rPr>
          <w:rFonts w:cs="Arial"/>
          <w:sz w:val="20"/>
          <w:szCs w:val="20"/>
        </w:rPr>
        <w:t xml:space="preserve"> </w:t>
      </w:r>
      <w:r w:rsidR="00D70F89" w:rsidRPr="000951AF">
        <w:rPr>
          <w:rFonts w:cs="Arial"/>
          <w:sz w:val="20"/>
          <w:szCs w:val="20"/>
        </w:rPr>
        <w:t>Move the stored procedure to LINQ.</w:t>
      </w:r>
    </w:p>
    <w:p w14:paraId="3717E824" w14:textId="10E56019" w:rsidR="00595335" w:rsidRPr="000951AF" w:rsidRDefault="00A0376D" w:rsidP="00B70B0E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Rules</w:t>
      </w:r>
      <w:r w:rsidR="00151B49" w:rsidRPr="000951AF">
        <w:rPr>
          <w:rFonts w:ascii="Courier New" w:hAnsi="Courier New" w:cs="Courier New"/>
          <w:sz w:val="20"/>
          <w:szCs w:val="20"/>
        </w:rPr>
        <w:t>:</w:t>
      </w:r>
      <w:r w:rsidR="00151B49" w:rsidRPr="000951AF">
        <w:rPr>
          <w:rFonts w:cs="Arial"/>
          <w:sz w:val="20"/>
          <w:szCs w:val="20"/>
        </w:rPr>
        <w:t xml:space="preserve"> </w:t>
      </w:r>
    </w:p>
    <w:p w14:paraId="4AA44C90" w14:textId="4108C039" w:rsidR="00D70F89" w:rsidRPr="000951AF" w:rsidRDefault="00F95DE6" w:rsidP="00D70F89">
      <w:pPr>
        <w:pStyle w:val="ListParagraph"/>
        <w:numPr>
          <w:ilvl w:val="0"/>
          <w:numId w:val="31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This allows user with role program Manager and department head to access project data.</w:t>
      </w:r>
    </w:p>
    <w:p w14:paraId="07C32E24" w14:textId="2C675B68" w:rsidR="00F95DE6" w:rsidRPr="000951AF" w:rsidRDefault="00D74727" w:rsidP="00D70F89">
      <w:pPr>
        <w:pStyle w:val="ListParagraph"/>
        <w:numPr>
          <w:ilvl w:val="0"/>
          <w:numId w:val="31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P</w:t>
      </w:r>
      <w:r w:rsidR="00F95DE6" w:rsidRPr="000951AF">
        <w:rPr>
          <w:rFonts w:cs="Arial"/>
          <w:sz w:val="20"/>
          <w:szCs w:val="20"/>
        </w:rPr>
        <w:t>roject manager</w:t>
      </w:r>
      <w:r w:rsidRPr="000951AF">
        <w:rPr>
          <w:rFonts w:cs="Arial"/>
          <w:sz w:val="20"/>
          <w:szCs w:val="20"/>
        </w:rPr>
        <w:t xml:space="preserve"> can fetch all active project which belong to him and which are not closed.</w:t>
      </w:r>
    </w:p>
    <w:p w14:paraId="142A6646" w14:textId="15B7DC4D" w:rsidR="00D74727" w:rsidRPr="000951AF" w:rsidRDefault="00D74727" w:rsidP="00D70F89">
      <w:pPr>
        <w:pStyle w:val="ListParagraph"/>
        <w:numPr>
          <w:ilvl w:val="0"/>
          <w:numId w:val="31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Department head can fetch</w:t>
      </w:r>
      <w:r w:rsidR="00FC5230" w:rsidRPr="000951AF">
        <w:rPr>
          <w:rFonts w:cs="Arial"/>
          <w:sz w:val="20"/>
          <w:szCs w:val="20"/>
        </w:rPr>
        <w:t xml:space="preserve"> all which are not closed and in drafted. Department head can pull drafted project which are created by him.</w:t>
      </w:r>
    </w:p>
    <w:p w14:paraId="498B2B19" w14:textId="76453974" w:rsidR="00FC5230" w:rsidRPr="000951AF" w:rsidRDefault="00FC5230" w:rsidP="004939D5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Return: </w:t>
      </w:r>
      <w:r w:rsidR="0048796F" w:rsidRPr="000951AF">
        <w:rPr>
          <w:rFonts w:cs="Arial"/>
          <w:sz w:val="20"/>
          <w:szCs w:val="20"/>
        </w:rPr>
        <w:t>all project related details including client details.</w:t>
      </w:r>
    </w:p>
    <w:p w14:paraId="5D35310D" w14:textId="6FB5A28A" w:rsidR="00A0376D" w:rsidRPr="000951AF" w:rsidRDefault="00EA6799" w:rsidP="005311C6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Project Manager Dashboard and Department Head Dashboard</w:t>
      </w:r>
      <w:r w:rsidR="005311C6" w:rsidRPr="000951AF">
        <w:rPr>
          <w:rFonts w:cs="Arial"/>
          <w:sz w:val="20"/>
          <w:szCs w:val="20"/>
        </w:rPr>
        <w:t xml:space="preserve"> show project which are send for approval. </w:t>
      </w:r>
    </w:p>
    <w:p w14:paraId="1102888A" w14:textId="71D676FE" w:rsidR="005311C6" w:rsidRPr="000951AF" w:rsidRDefault="00EA6799" w:rsidP="005311C6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Project Manager Dashboard</w:t>
      </w:r>
      <w:r w:rsidR="005311C6" w:rsidRPr="000951AF">
        <w:rPr>
          <w:rFonts w:cs="Arial"/>
          <w:sz w:val="20"/>
          <w:szCs w:val="20"/>
        </w:rPr>
        <w:t xml:space="preserve"> show project which are sent not sent for approval.</w:t>
      </w:r>
    </w:p>
    <w:p w14:paraId="4B9FDEBE" w14:textId="6D203868" w:rsidR="0023132A" w:rsidRPr="000951AF" w:rsidRDefault="0023132A" w:rsidP="00E70C6B">
      <w:pPr>
        <w:ind w:left="1440" w:firstLine="720"/>
        <w:rPr>
          <w:rFonts w:cs="Arial"/>
          <w:b/>
          <w:bCs/>
          <w:sz w:val="24"/>
          <w:szCs w:val="24"/>
        </w:rPr>
      </w:pPr>
      <w:r w:rsidRPr="000951AF">
        <w:rPr>
          <w:rFonts w:cs="Arial"/>
          <w:b/>
          <w:bCs/>
          <w:sz w:val="24"/>
          <w:szCs w:val="24"/>
        </w:rPr>
        <w:t>New Implementation:</w:t>
      </w:r>
    </w:p>
    <w:p w14:paraId="6DF5A0BA" w14:textId="77777777" w:rsidR="0023132A" w:rsidRPr="000951AF" w:rsidRDefault="0023132A" w:rsidP="0023132A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Make sure all older Business Rules are applied.</w:t>
      </w:r>
    </w:p>
    <w:p w14:paraId="03240240" w14:textId="77777777" w:rsidR="0023132A" w:rsidRPr="000951AF" w:rsidRDefault="0023132A" w:rsidP="0023132A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convert the SP to LINQ</w:t>
      </w:r>
    </w:p>
    <w:p w14:paraId="1776FC56" w14:textId="77777777" w:rsidR="0023132A" w:rsidRPr="000951AF" w:rsidRDefault="0023132A" w:rsidP="0023132A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Purpose: </w:t>
      </w:r>
    </w:p>
    <w:p w14:paraId="1AA57CE6" w14:textId="77777777" w:rsidR="00073345" w:rsidRPr="000951AF" w:rsidRDefault="00073345" w:rsidP="00073345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Database Tables: </w:t>
      </w:r>
    </w:p>
    <w:p w14:paraId="59B5433E" w14:textId="77777777" w:rsidR="00073345" w:rsidRPr="000951AF" w:rsidRDefault="00073345" w:rsidP="00073345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HRMSProjectDB</w:t>
      </w:r>
      <w:proofErr w:type="spellEnd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19E18A80" w14:textId="1A9DD1D1" w:rsidR="00073345" w:rsidRPr="000951AF" w:rsidRDefault="00073345" w:rsidP="00073345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Project</w:t>
      </w:r>
      <w:r w:rsidR="00450450" w:rsidRPr="000951AF">
        <w:rPr>
          <w:rFonts w:ascii="Courier New" w:hAnsi="Courier New" w:cs="Courier New"/>
          <w:sz w:val="20"/>
          <w:szCs w:val="20"/>
        </w:rPr>
        <w:t>s</w:t>
      </w:r>
      <w:r w:rsidRPr="000951AF">
        <w:rPr>
          <w:rFonts w:ascii="Courier New" w:hAnsi="Courier New" w:cs="Courier New"/>
          <w:sz w:val="20"/>
          <w:szCs w:val="20"/>
        </w:rPr>
        <w:t xml:space="preserve"> </w:t>
      </w:r>
    </w:p>
    <w:p w14:paraId="7C8B1654" w14:textId="11001B9A" w:rsidR="00073345" w:rsidRPr="000951AF" w:rsidRDefault="00073345" w:rsidP="00073345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proofErr w:type="spellStart"/>
      <w:r w:rsidRPr="000951AF">
        <w:rPr>
          <w:rFonts w:ascii="Courier New" w:hAnsi="Courier New" w:cs="Courier New"/>
          <w:sz w:val="20"/>
          <w:szCs w:val="20"/>
        </w:rPr>
        <w:t>ProjectManager</w:t>
      </w:r>
      <w:r w:rsidR="00E602C1" w:rsidRPr="000951AF">
        <w:rPr>
          <w:rFonts w:ascii="Courier New" w:hAnsi="Courier New" w:cs="Courier New"/>
          <w:sz w:val="20"/>
          <w:szCs w:val="20"/>
        </w:rPr>
        <w:t>s</w:t>
      </w:r>
      <w:proofErr w:type="spellEnd"/>
    </w:p>
    <w:p w14:paraId="23D39574" w14:textId="77777777" w:rsidR="00073345" w:rsidRPr="000951AF" w:rsidRDefault="00073345" w:rsidP="00073345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HRMSOrganization</w:t>
      </w:r>
      <w:proofErr w:type="spellEnd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0719411C" w14:textId="07BD936B" w:rsidR="00073345" w:rsidRPr="000951AF" w:rsidRDefault="00073345" w:rsidP="00073345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User</w:t>
      </w:r>
      <w:r w:rsidR="00E67E38" w:rsidRPr="000951AF">
        <w:rPr>
          <w:rFonts w:ascii="Courier New" w:hAnsi="Courier New" w:cs="Courier New"/>
          <w:sz w:val="20"/>
          <w:szCs w:val="20"/>
        </w:rPr>
        <w:t>s</w:t>
      </w:r>
    </w:p>
    <w:p w14:paraId="03A9531F" w14:textId="0F738889" w:rsidR="00073345" w:rsidRPr="000951AF" w:rsidRDefault="00073345" w:rsidP="00073345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Status </w:t>
      </w:r>
    </w:p>
    <w:p w14:paraId="6EE38AF6" w14:textId="38395DE7" w:rsidR="00073345" w:rsidRPr="000951AF" w:rsidRDefault="00073345" w:rsidP="00073345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Roles</w:t>
      </w:r>
    </w:p>
    <w:p w14:paraId="15AB8ABF" w14:textId="77777777" w:rsidR="006711AC" w:rsidRPr="000951AF" w:rsidRDefault="0056218C" w:rsidP="00073345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proofErr w:type="spellStart"/>
      <w:r w:rsidRPr="000951AF">
        <w:rPr>
          <w:rFonts w:ascii="Courier New" w:hAnsi="Courier New" w:cs="Courier New"/>
          <w:sz w:val="20"/>
          <w:szCs w:val="20"/>
        </w:rPr>
        <w:t>CategoryMaster</w:t>
      </w:r>
      <w:proofErr w:type="spellEnd"/>
      <w:r w:rsidR="006711AC" w:rsidRPr="000951AF">
        <w:rPr>
          <w:rFonts w:ascii="Courier New" w:hAnsi="Courier New" w:cs="Courier New"/>
          <w:sz w:val="20"/>
          <w:szCs w:val="20"/>
        </w:rPr>
        <w:t xml:space="preserve"> </w:t>
      </w:r>
    </w:p>
    <w:p w14:paraId="1E92529D" w14:textId="77777777" w:rsidR="006711AC" w:rsidRPr="000951AF" w:rsidRDefault="006711AC" w:rsidP="00073345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Clients</w:t>
      </w:r>
    </w:p>
    <w:p w14:paraId="0BD425C9" w14:textId="0EECF4C5" w:rsidR="0056218C" w:rsidRPr="000951AF" w:rsidRDefault="006711AC" w:rsidP="00073345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proofErr w:type="spellStart"/>
      <w:r w:rsidRPr="000951AF">
        <w:rPr>
          <w:rFonts w:ascii="Courier New" w:hAnsi="Courier New" w:cs="Courier New"/>
          <w:sz w:val="20"/>
          <w:szCs w:val="20"/>
        </w:rPr>
        <w:t>PracticeArea</w:t>
      </w:r>
      <w:proofErr w:type="spellEnd"/>
    </w:p>
    <w:p w14:paraId="2A56FD9F" w14:textId="77777777" w:rsidR="00073345" w:rsidRPr="000951AF" w:rsidRDefault="00073345" w:rsidP="00073345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HRMSEmployee</w:t>
      </w:r>
      <w:proofErr w:type="spellEnd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 xml:space="preserve">: </w:t>
      </w:r>
    </w:p>
    <w:p w14:paraId="664C9925" w14:textId="77777777" w:rsidR="00073345" w:rsidRPr="000951AF" w:rsidRDefault="00073345" w:rsidP="00073345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Employee</w:t>
      </w:r>
      <w:r w:rsidRPr="000951AF">
        <w:rPr>
          <w:rFonts w:cs="Arial"/>
          <w:sz w:val="20"/>
          <w:szCs w:val="20"/>
        </w:rPr>
        <w:t xml:space="preserve"> </w:t>
      </w:r>
    </w:p>
    <w:p w14:paraId="0ABC582A" w14:textId="77777777" w:rsidR="0023132A" w:rsidRPr="000951AF" w:rsidRDefault="0023132A" w:rsidP="0023132A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0951AF">
        <w:rPr>
          <w:rFonts w:ascii="Courier New" w:hAnsi="Courier New" w:cs="Courier New"/>
          <w:sz w:val="20"/>
          <w:szCs w:val="20"/>
        </w:rPr>
        <w:t>Cross communication:</w:t>
      </w:r>
      <w:r w:rsidRPr="000951AF">
        <w:rPr>
          <w:rFonts w:cs="Arial"/>
          <w:sz w:val="20"/>
          <w:szCs w:val="20"/>
        </w:rPr>
        <w:t xml:space="preserve"> Cross communication required for fetching data Status, User roles, Employee, and user API’s.</w:t>
      </w:r>
    </w:p>
    <w:p w14:paraId="768F04D1" w14:textId="1E89DDFC" w:rsidR="0023132A" w:rsidRPr="000951AF" w:rsidRDefault="0023132A" w:rsidP="0023132A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0951AF">
        <w:rPr>
          <w:rFonts w:ascii="Courier New" w:hAnsi="Courier New" w:cs="Courier New"/>
          <w:sz w:val="20"/>
          <w:szCs w:val="20"/>
        </w:rPr>
        <w:t>Return:</w:t>
      </w:r>
      <w:r w:rsidRPr="000951AF">
        <w:rPr>
          <w:rFonts w:cs="Arial"/>
          <w:sz w:val="20"/>
          <w:szCs w:val="20"/>
        </w:rPr>
        <w:t xml:space="preserve"> The project related details.</w:t>
      </w:r>
    </w:p>
    <w:p w14:paraId="1F94166E" w14:textId="29C32960" w:rsidR="0078741E" w:rsidRPr="000951AF" w:rsidRDefault="0078741E" w:rsidP="0078741E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API Details:</w:t>
      </w:r>
    </w:p>
    <w:p w14:paraId="0A68BA48" w14:textId="77777777" w:rsidR="003D513B" w:rsidRPr="000951AF" w:rsidRDefault="003D513B" w:rsidP="003D513B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MicroService: </w:t>
      </w:r>
      <w:r w:rsidRPr="000951AF">
        <w:rPr>
          <w:rFonts w:cs="Arial"/>
          <w:sz w:val="20"/>
          <w:szCs w:val="20"/>
        </w:rPr>
        <w:t>Project</w:t>
      </w:r>
    </w:p>
    <w:p w14:paraId="71142D96" w14:textId="77777777" w:rsidR="0041103B" w:rsidRPr="000951AF" w:rsidRDefault="0041103B" w:rsidP="0041103B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Controller: </w:t>
      </w:r>
      <w:r w:rsidRPr="000951AF">
        <w:rPr>
          <w:rFonts w:cs="Arial"/>
          <w:sz w:val="20"/>
          <w:szCs w:val="20"/>
        </w:rPr>
        <w:t>ProjectController.cs</w:t>
      </w:r>
    </w:p>
    <w:p w14:paraId="3F17047E" w14:textId="5BC72328" w:rsidR="0041103B" w:rsidRPr="000951AF" w:rsidRDefault="0041103B" w:rsidP="0041103B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Method: </w:t>
      </w:r>
      <w:proofErr w:type="spellStart"/>
      <w:r w:rsidR="00F02430" w:rsidRPr="000951AF">
        <w:rPr>
          <w:rFonts w:ascii="Consolas" w:hAnsi="Consolas" w:cs="Consolas"/>
          <w:color w:val="000000"/>
          <w:sz w:val="19"/>
          <w:szCs w:val="19"/>
          <w:lang w:val="en-IN" w:bidi="ar-SA"/>
        </w:rPr>
        <w:t>GetProjectsList</w:t>
      </w:r>
      <w:proofErr w:type="spellEnd"/>
    </w:p>
    <w:p w14:paraId="0F2D4C63" w14:textId="34693A44" w:rsidR="0078741E" w:rsidRPr="000951AF" w:rsidRDefault="002106CD" w:rsidP="0078741E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Path</w:t>
      </w:r>
      <w:r w:rsidR="0078741E" w:rsidRPr="000951AF">
        <w:rPr>
          <w:rFonts w:ascii="Courier New" w:hAnsi="Courier New" w:cs="Courier New"/>
          <w:sz w:val="20"/>
          <w:szCs w:val="20"/>
        </w:rPr>
        <w:t xml:space="preserve">: </w:t>
      </w:r>
      <w:r w:rsidR="00C9791B" w:rsidRPr="000951AF">
        <w:rPr>
          <w:rFonts w:cs="Arial"/>
          <w:sz w:val="20"/>
          <w:szCs w:val="20"/>
        </w:rPr>
        <w:t>{{</w:t>
      </w:r>
      <w:proofErr w:type="spellStart"/>
      <w:r w:rsidR="00C9791B" w:rsidRPr="000951AF">
        <w:rPr>
          <w:rFonts w:cs="Arial"/>
          <w:sz w:val="20"/>
          <w:szCs w:val="20"/>
        </w:rPr>
        <w:t>HostName</w:t>
      </w:r>
      <w:proofErr w:type="spellEnd"/>
      <w:r w:rsidR="00C9791B" w:rsidRPr="000951AF">
        <w:rPr>
          <w:rFonts w:cs="Arial"/>
          <w:sz w:val="20"/>
          <w:szCs w:val="20"/>
        </w:rPr>
        <w:t>}}/project/</w:t>
      </w:r>
      <w:proofErr w:type="spellStart"/>
      <w:r w:rsidR="00C9791B" w:rsidRPr="000951AF">
        <w:rPr>
          <w:rFonts w:cs="Arial"/>
          <w:sz w:val="20"/>
          <w:szCs w:val="20"/>
        </w:rPr>
        <w:t>api</w:t>
      </w:r>
      <w:proofErr w:type="spellEnd"/>
      <w:r w:rsidR="00C9791B" w:rsidRPr="000951AF">
        <w:rPr>
          <w:rFonts w:cs="Arial"/>
          <w:sz w:val="20"/>
          <w:szCs w:val="20"/>
        </w:rPr>
        <w:t>/v1/Project/</w:t>
      </w:r>
      <w:proofErr w:type="spellStart"/>
      <w:r w:rsidR="00F02430" w:rsidRPr="000951AF">
        <w:rPr>
          <w:rFonts w:ascii="Consolas" w:hAnsi="Consolas" w:cs="Consolas"/>
          <w:color w:val="000000"/>
          <w:sz w:val="19"/>
          <w:szCs w:val="19"/>
          <w:lang w:val="en-IN" w:bidi="ar-SA"/>
        </w:rPr>
        <w:t>GetProjectsList</w:t>
      </w:r>
      <w:proofErr w:type="spellEnd"/>
    </w:p>
    <w:p w14:paraId="18DDE530" w14:textId="77777777" w:rsidR="0078741E" w:rsidRPr="000951AF" w:rsidRDefault="0078741E" w:rsidP="0078741E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lastRenderedPageBreak/>
        <w:t xml:space="preserve">Inputs: </w:t>
      </w:r>
    </w:p>
    <w:tbl>
      <w:tblPr>
        <w:tblStyle w:val="TableGrid"/>
        <w:tblW w:w="0" w:type="auto"/>
        <w:tblInd w:w="420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78741E" w:rsidRPr="000951AF" w14:paraId="6AA07CA1" w14:textId="77777777" w:rsidTr="0078741E">
        <w:tc>
          <w:tcPr>
            <w:tcW w:w="1838" w:type="dxa"/>
          </w:tcPr>
          <w:p w14:paraId="13AE1278" w14:textId="77777777" w:rsidR="0078741E" w:rsidRPr="000951AF" w:rsidRDefault="0078741E" w:rsidP="00B542A3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180749A2" w14:textId="77777777" w:rsidR="0078741E" w:rsidRPr="000951AF" w:rsidRDefault="0078741E" w:rsidP="00B542A3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78741E" w:rsidRPr="000951AF" w14:paraId="3A4A10F1" w14:textId="77777777" w:rsidTr="0078741E">
        <w:trPr>
          <w:trHeight w:val="269"/>
        </w:trPr>
        <w:tc>
          <w:tcPr>
            <w:tcW w:w="1838" w:type="dxa"/>
          </w:tcPr>
          <w:p w14:paraId="29DA0FD8" w14:textId="77777777" w:rsidR="0078741E" w:rsidRPr="000951AF" w:rsidRDefault="0078741E" w:rsidP="00B542A3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0951AF">
              <w:rPr>
                <w:rFonts w:cs="Arial"/>
                <w:sz w:val="20"/>
                <w:szCs w:val="20"/>
              </w:rPr>
              <w:t>userRole</w:t>
            </w:r>
            <w:proofErr w:type="spellEnd"/>
          </w:p>
        </w:tc>
        <w:tc>
          <w:tcPr>
            <w:tcW w:w="1276" w:type="dxa"/>
          </w:tcPr>
          <w:p w14:paraId="2D9EA5C4" w14:textId="77777777" w:rsidR="0078741E" w:rsidRPr="000951AF" w:rsidRDefault="0078741E" w:rsidP="00B542A3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string</w:t>
            </w:r>
          </w:p>
        </w:tc>
      </w:tr>
      <w:tr w:rsidR="0078741E" w:rsidRPr="000951AF" w14:paraId="44ACB1E3" w14:textId="77777777" w:rsidTr="0078741E">
        <w:tc>
          <w:tcPr>
            <w:tcW w:w="1838" w:type="dxa"/>
          </w:tcPr>
          <w:p w14:paraId="4678C4FE" w14:textId="77777777" w:rsidR="0078741E" w:rsidRPr="000951AF" w:rsidRDefault="0078741E" w:rsidP="00B542A3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0951AF">
              <w:rPr>
                <w:rFonts w:cs="Arial"/>
                <w:sz w:val="20"/>
                <w:szCs w:val="20"/>
              </w:rPr>
              <w:t>employeeId</w:t>
            </w:r>
            <w:proofErr w:type="spellEnd"/>
          </w:p>
        </w:tc>
        <w:tc>
          <w:tcPr>
            <w:tcW w:w="1276" w:type="dxa"/>
          </w:tcPr>
          <w:p w14:paraId="222A1D24" w14:textId="77777777" w:rsidR="0078741E" w:rsidRPr="000951AF" w:rsidRDefault="0078741E" w:rsidP="00B542A3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int</w:t>
            </w:r>
          </w:p>
        </w:tc>
      </w:tr>
      <w:tr w:rsidR="0078741E" w:rsidRPr="000951AF" w14:paraId="2AC99F94" w14:textId="77777777" w:rsidTr="0078741E">
        <w:tc>
          <w:tcPr>
            <w:tcW w:w="1838" w:type="dxa"/>
          </w:tcPr>
          <w:p w14:paraId="30313A11" w14:textId="77777777" w:rsidR="0078741E" w:rsidRPr="000951AF" w:rsidRDefault="0078741E" w:rsidP="00B542A3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dashboard</w:t>
            </w:r>
          </w:p>
        </w:tc>
        <w:tc>
          <w:tcPr>
            <w:tcW w:w="1276" w:type="dxa"/>
          </w:tcPr>
          <w:p w14:paraId="6B8D6787" w14:textId="77777777" w:rsidR="0078741E" w:rsidRPr="000951AF" w:rsidRDefault="0078741E" w:rsidP="00B542A3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string</w:t>
            </w:r>
          </w:p>
        </w:tc>
      </w:tr>
    </w:tbl>
    <w:p w14:paraId="1460067B" w14:textId="1CD24650" w:rsidR="00D94449" w:rsidRDefault="00037A45" w:rsidP="00037A45">
      <w:pPr>
        <w:pStyle w:val="ListParagraph"/>
        <w:numPr>
          <w:ilvl w:val="2"/>
          <w:numId w:val="22"/>
        </w:numPr>
        <w:rPr>
          <w:rFonts w:cs="Arial"/>
          <w:b/>
          <w:bCs/>
          <w:color w:val="889147"/>
          <w:sz w:val="26"/>
          <w:szCs w:val="26"/>
        </w:rPr>
      </w:pPr>
      <w:r w:rsidRPr="00037A45">
        <w:rPr>
          <w:rFonts w:cs="Arial"/>
          <w:b/>
          <w:bCs/>
          <w:color w:val="889147"/>
          <w:sz w:val="26"/>
          <w:szCs w:val="26"/>
        </w:rPr>
        <w:t>Project/</w:t>
      </w:r>
      <w:proofErr w:type="spellStart"/>
      <w:r w:rsidRPr="00037A45">
        <w:rPr>
          <w:rFonts w:cs="Arial"/>
          <w:b/>
          <w:bCs/>
          <w:color w:val="889147"/>
          <w:sz w:val="26"/>
          <w:szCs w:val="26"/>
        </w:rPr>
        <w:t>GetProject</w:t>
      </w:r>
      <w:proofErr w:type="spellEnd"/>
    </w:p>
    <w:p w14:paraId="06DDC27C" w14:textId="77777777" w:rsidR="00037A45" w:rsidRPr="005E203A" w:rsidRDefault="00037A45" w:rsidP="00037A45">
      <w:pPr>
        <w:pStyle w:val="ListParagraph"/>
        <w:numPr>
          <w:ilvl w:val="0"/>
          <w:numId w:val="34"/>
        </w:numPr>
        <w:rPr>
          <w:rFonts w:cs="Arial"/>
          <w:sz w:val="20"/>
          <w:szCs w:val="20"/>
        </w:rPr>
      </w:pPr>
      <w:r w:rsidRPr="005E203A">
        <w:rPr>
          <w:rFonts w:cs="Arial"/>
          <w:sz w:val="20"/>
          <w:szCs w:val="20"/>
        </w:rPr>
        <w:t xml:space="preserve">The above method is for </w:t>
      </w:r>
      <w:r w:rsidRPr="005E203A">
        <w:rPr>
          <w:rFonts w:cs="Arial"/>
          <w:color w:val="000000" w:themeColor="text1"/>
          <w:sz w:val="20"/>
          <w:szCs w:val="20"/>
          <w:lang w:bidi="ar-SA"/>
        </w:rPr>
        <w:t>Roles = "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Program Manager, Department Head, HRA, HRM</w:t>
      </w:r>
      <w:r w:rsidRPr="005E203A">
        <w:rPr>
          <w:rFonts w:ascii="Courier New" w:hAnsi="Courier New" w:cs="Courier New"/>
          <w:color w:val="A31515"/>
          <w:sz w:val="20"/>
          <w:szCs w:val="20"/>
          <w:lang w:bidi="ar-SA"/>
        </w:rPr>
        <w:t>"</w:t>
      </w:r>
      <w:r>
        <w:rPr>
          <w:rFonts w:ascii="Courier New" w:hAnsi="Courier New" w:cs="Courier New"/>
          <w:color w:val="A31515"/>
          <w:sz w:val="20"/>
          <w:szCs w:val="20"/>
          <w:lang w:bidi="ar-SA"/>
        </w:rPr>
        <w:t>.</w:t>
      </w:r>
    </w:p>
    <w:p w14:paraId="047ACF57" w14:textId="77777777" w:rsidR="00037A45" w:rsidRPr="007A3435" w:rsidRDefault="00037A45" w:rsidP="00037A45">
      <w:pPr>
        <w:ind w:left="1440" w:firstLine="720"/>
        <w:rPr>
          <w:rFonts w:cs="Arial"/>
          <w:b/>
          <w:bCs/>
          <w:sz w:val="24"/>
          <w:szCs w:val="24"/>
        </w:rPr>
      </w:pPr>
      <w:r w:rsidRPr="007A3435">
        <w:rPr>
          <w:rFonts w:cs="Arial"/>
          <w:b/>
          <w:bCs/>
          <w:sz w:val="24"/>
          <w:szCs w:val="24"/>
        </w:rPr>
        <w:t>Existing Implementation:</w:t>
      </w:r>
    </w:p>
    <w:p w14:paraId="7670EA3C" w14:textId="77777777" w:rsidR="00037A45" w:rsidRDefault="00037A45" w:rsidP="00037A4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C01567">
        <w:rPr>
          <w:rFonts w:cs="Arial"/>
          <w:b/>
          <w:bCs/>
          <w:sz w:val="20"/>
          <w:szCs w:val="20"/>
        </w:rPr>
        <w:t>Controller</w:t>
      </w:r>
      <w:r>
        <w:rPr>
          <w:rFonts w:cs="Arial"/>
          <w:sz w:val="20"/>
          <w:szCs w:val="20"/>
        </w:rPr>
        <w:t xml:space="preserve">: </w:t>
      </w:r>
      <w:proofErr w:type="spellStart"/>
      <w:r>
        <w:rPr>
          <w:rFonts w:cs="Arial"/>
          <w:sz w:val="20"/>
          <w:szCs w:val="20"/>
        </w:rPr>
        <w:t>ProjectController.cs</w:t>
      </w:r>
      <w:proofErr w:type="spellEnd"/>
    </w:p>
    <w:p w14:paraId="64D6F163" w14:textId="77777777" w:rsidR="00037A45" w:rsidRDefault="00037A45" w:rsidP="00037A4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093A">
        <w:rPr>
          <w:rFonts w:cs="Arial"/>
          <w:b/>
          <w:bCs/>
          <w:sz w:val="20"/>
          <w:szCs w:val="20"/>
        </w:rPr>
        <w:t>Method:</w:t>
      </w:r>
      <w:r>
        <w:rPr>
          <w:rFonts w:cs="Arial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GetProject</w:t>
      </w:r>
      <w:proofErr w:type="spellEnd"/>
    </w:p>
    <w:p w14:paraId="24F74AE4" w14:textId="77777777" w:rsidR="00037A45" w:rsidRDefault="00037A45" w:rsidP="00037A4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Input parameter for this method is as below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037A45" w14:paraId="685741BE" w14:textId="77777777" w:rsidTr="0095709D">
        <w:tc>
          <w:tcPr>
            <w:tcW w:w="1838" w:type="dxa"/>
          </w:tcPr>
          <w:p w14:paraId="3E00E432" w14:textId="77777777" w:rsidR="00037A45" w:rsidRPr="00EB0E0A" w:rsidRDefault="00037A45" w:rsidP="0095709D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433F2410" w14:textId="77777777" w:rsidR="00037A45" w:rsidRPr="00EB0E0A" w:rsidRDefault="00037A45" w:rsidP="0095709D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037A45" w14:paraId="4BA2758D" w14:textId="77777777" w:rsidTr="0095709D">
        <w:tc>
          <w:tcPr>
            <w:tcW w:w="1838" w:type="dxa"/>
          </w:tcPr>
          <w:p w14:paraId="7681FE3F" w14:textId="77777777" w:rsidR="00037A45" w:rsidRPr="00EB0E0A" w:rsidRDefault="00037A45" w:rsidP="0095709D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projectId</w:t>
            </w:r>
            <w:proofErr w:type="spellEnd"/>
          </w:p>
        </w:tc>
        <w:tc>
          <w:tcPr>
            <w:tcW w:w="1276" w:type="dxa"/>
          </w:tcPr>
          <w:p w14:paraId="7403AA20" w14:textId="77777777" w:rsidR="00037A45" w:rsidRPr="00EB0E0A" w:rsidRDefault="00037A45" w:rsidP="0095709D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EB0E0A">
              <w:rPr>
                <w:rFonts w:cs="Arial"/>
                <w:sz w:val="20"/>
                <w:szCs w:val="20"/>
              </w:rPr>
              <w:t>int</w:t>
            </w:r>
            <w:proofErr w:type="spellEnd"/>
          </w:p>
        </w:tc>
      </w:tr>
    </w:tbl>
    <w:p w14:paraId="328479AA" w14:textId="77777777" w:rsidR="00037A45" w:rsidRDefault="00037A45" w:rsidP="00037A45">
      <w:pPr>
        <w:pStyle w:val="ListParagraph"/>
        <w:ind w:left="2580"/>
        <w:rPr>
          <w:rFonts w:cs="Arial"/>
          <w:sz w:val="20"/>
          <w:szCs w:val="20"/>
        </w:rPr>
      </w:pPr>
    </w:p>
    <w:p w14:paraId="1F3C47A0" w14:textId="77777777" w:rsidR="00037A45" w:rsidRDefault="00037A45" w:rsidP="00037A4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This Method used for fetching project detail based on </w:t>
      </w:r>
      <w:proofErr w:type="spellStart"/>
      <w:r>
        <w:rPr>
          <w:rFonts w:cs="Arial"/>
          <w:sz w:val="20"/>
          <w:szCs w:val="20"/>
        </w:rPr>
        <w:t>projectId</w:t>
      </w:r>
      <w:proofErr w:type="spellEnd"/>
      <w:r>
        <w:rPr>
          <w:rFonts w:cs="Arial"/>
          <w:sz w:val="20"/>
          <w:szCs w:val="20"/>
        </w:rPr>
        <w:t>.</w:t>
      </w:r>
    </w:p>
    <w:p w14:paraId="669488EF" w14:textId="77777777" w:rsidR="00037A45" w:rsidRPr="001968CF" w:rsidRDefault="00037A45" w:rsidP="00037A4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A4EFA">
        <w:rPr>
          <w:rFonts w:cs="Arial"/>
          <w:sz w:val="20"/>
          <w:szCs w:val="20"/>
        </w:rPr>
        <w:t xml:space="preserve">Call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bidi="ar-SA"/>
        </w:rPr>
        <w:t>usp_GetProjectById</w:t>
      </w:r>
      <w:proofErr w:type="spellEnd"/>
      <w:r w:rsidRPr="00AF165D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 xml:space="preserve">with parameter </w:t>
      </w:r>
      <w:proofErr w:type="spellStart"/>
      <w:r>
        <w:rPr>
          <w:rFonts w:cs="Arial"/>
          <w:sz w:val="20"/>
          <w:szCs w:val="20"/>
        </w:rPr>
        <w:t>projectId</w:t>
      </w:r>
      <w:proofErr w:type="spellEnd"/>
      <w:r>
        <w:rPr>
          <w:rFonts w:cs="Arial"/>
          <w:sz w:val="20"/>
          <w:szCs w:val="20"/>
        </w:rPr>
        <w:t>.</w:t>
      </w:r>
    </w:p>
    <w:p w14:paraId="6B56216C" w14:textId="77777777" w:rsidR="00037A45" w:rsidRPr="002D3AD3" w:rsidRDefault="00037A45" w:rsidP="00037A4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spellStart"/>
      <w:r>
        <w:rPr>
          <w:rFonts w:ascii="Consolas" w:hAnsi="Consolas" w:cs="Consolas"/>
          <w:color w:val="A31515"/>
          <w:sz w:val="19"/>
          <w:szCs w:val="19"/>
          <w:lang w:bidi="ar-SA"/>
        </w:rPr>
        <w:t>usp_GetProjectById</w:t>
      </w:r>
      <w:proofErr w:type="spellEnd"/>
      <w:r>
        <w:rPr>
          <w:rFonts w:cs="Arial"/>
          <w:sz w:val="20"/>
          <w:szCs w:val="20"/>
        </w:rPr>
        <w:t>:</w:t>
      </w:r>
      <w:r w:rsidRPr="002D3AD3">
        <w:rPr>
          <w:rFonts w:cs="Arial"/>
          <w:sz w:val="20"/>
          <w:szCs w:val="20"/>
        </w:rPr>
        <w:t xml:space="preserve"> </w:t>
      </w:r>
    </w:p>
    <w:p w14:paraId="624D1BF3" w14:textId="77777777" w:rsidR="00037A45" w:rsidRPr="002D3AD3" w:rsidRDefault="00037A45" w:rsidP="00037A45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2D3AD3">
        <w:rPr>
          <w:rFonts w:ascii="Courier New" w:hAnsi="Courier New" w:cs="Courier New"/>
          <w:sz w:val="20"/>
          <w:szCs w:val="20"/>
        </w:rPr>
        <w:t>Purpose</w:t>
      </w:r>
      <w:r w:rsidRPr="002D3AD3">
        <w:rPr>
          <w:rFonts w:cs="Arial"/>
          <w:sz w:val="20"/>
          <w:szCs w:val="20"/>
        </w:rPr>
        <w:t xml:space="preserve">: This </w:t>
      </w:r>
      <w:r>
        <w:rPr>
          <w:rFonts w:cs="Arial"/>
          <w:sz w:val="20"/>
          <w:szCs w:val="20"/>
        </w:rPr>
        <w:t xml:space="preserve">stored procedure </w:t>
      </w:r>
      <w:r w:rsidRPr="002D3AD3">
        <w:rPr>
          <w:rFonts w:cs="Arial"/>
          <w:sz w:val="20"/>
          <w:szCs w:val="20"/>
        </w:rPr>
        <w:t xml:space="preserve">is to </w:t>
      </w:r>
      <w:r>
        <w:rPr>
          <w:rFonts w:cs="Arial"/>
          <w:sz w:val="20"/>
          <w:szCs w:val="20"/>
        </w:rPr>
        <w:t>fetch</w:t>
      </w:r>
      <w:r w:rsidRPr="002D3AD3">
        <w:rPr>
          <w:rFonts w:cs="Arial"/>
          <w:sz w:val="20"/>
          <w:szCs w:val="20"/>
        </w:rPr>
        <w:t xml:space="preserve"> a </w:t>
      </w:r>
      <w:r>
        <w:rPr>
          <w:rFonts w:cs="Arial"/>
          <w:sz w:val="20"/>
          <w:szCs w:val="20"/>
        </w:rPr>
        <w:t xml:space="preserve">project details based on </w:t>
      </w:r>
      <w:proofErr w:type="spellStart"/>
      <w:r>
        <w:rPr>
          <w:rFonts w:cs="Arial"/>
          <w:sz w:val="20"/>
          <w:szCs w:val="20"/>
        </w:rPr>
        <w:t>projectId</w:t>
      </w:r>
      <w:proofErr w:type="spellEnd"/>
      <w:r w:rsidRPr="002D3AD3">
        <w:rPr>
          <w:rFonts w:cs="Arial"/>
          <w:sz w:val="20"/>
          <w:szCs w:val="20"/>
        </w:rPr>
        <w:t>.</w:t>
      </w:r>
    </w:p>
    <w:p w14:paraId="433632E3" w14:textId="77777777" w:rsidR="00037A45" w:rsidRPr="002D3AD3" w:rsidRDefault="00037A45" w:rsidP="00037A45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Tables: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 xml:space="preserve">Projects, </w:t>
      </w:r>
      <w:proofErr w:type="spellStart"/>
      <w:r>
        <w:rPr>
          <w:rFonts w:cs="Arial"/>
          <w:sz w:val="20"/>
          <w:szCs w:val="20"/>
        </w:rPr>
        <w:t>ProjectManagers</w:t>
      </w:r>
      <w:proofErr w:type="spellEnd"/>
      <w:r>
        <w:rPr>
          <w:rFonts w:cs="Arial"/>
          <w:sz w:val="20"/>
          <w:szCs w:val="20"/>
        </w:rPr>
        <w:t xml:space="preserve">, Clients, Domain, Status, </w:t>
      </w:r>
      <w:proofErr w:type="spellStart"/>
      <w:r>
        <w:rPr>
          <w:rFonts w:cs="Arial"/>
          <w:sz w:val="20"/>
          <w:szCs w:val="20"/>
        </w:rPr>
        <w:t>PracticeArea</w:t>
      </w:r>
      <w:proofErr w:type="spellEnd"/>
      <w:r>
        <w:rPr>
          <w:rFonts w:cs="Arial"/>
          <w:sz w:val="20"/>
          <w:szCs w:val="20"/>
        </w:rPr>
        <w:t xml:space="preserve">, </w:t>
      </w:r>
      <w:proofErr w:type="spellStart"/>
      <w:r w:rsidRPr="00A0376D">
        <w:rPr>
          <w:rFonts w:cs="Arial"/>
          <w:sz w:val="20"/>
          <w:szCs w:val="20"/>
        </w:rPr>
        <w:t>ProjectType</w:t>
      </w:r>
      <w:proofErr w:type="spellEnd"/>
      <w:r>
        <w:rPr>
          <w:rFonts w:cs="Arial"/>
          <w:sz w:val="20"/>
          <w:szCs w:val="20"/>
        </w:rPr>
        <w:t>,</w:t>
      </w:r>
      <w:r w:rsidRPr="00A0376D">
        <w:rPr>
          <w:rFonts w:cs="Arial"/>
          <w:sz w:val="20"/>
          <w:szCs w:val="20"/>
        </w:rPr>
        <w:t xml:space="preserve"> Employee</w:t>
      </w:r>
      <w:r>
        <w:rPr>
          <w:rFonts w:cs="Arial"/>
          <w:sz w:val="20"/>
          <w:szCs w:val="20"/>
        </w:rPr>
        <w:t xml:space="preserve"> and Department.</w:t>
      </w:r>
    </w:p>
    <w:p w14:paraId="114B00BD" w14:textId="77777777" w:rsidR="00037A45" w:rsidRPr="002D3AD3" w:rsidRDefault="00037A45" w:rsidP="00037A45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Decision: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Move the stored procedure to LINQ.</w:t>
      </w:r>
    </w:p>
    <w:p w14:paraId="05681713" w14:textId="77777777" w:rsidR="00037A45" w:rsidRDefault="00037A45" w:rsidP="00037A45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Rules:</w:t>
      </w:r>
      <w:r w:rsidRPr="002D3AD3">
        <w:rPr>
          <w:rFonts w:cs="Arial"/>
          <w:sz w:val="20"/>
          <w:szCs w:val="20"/>
        </w:rPr>
        <w:t xml:space="preserve"> </w:t>
      </w:r>
    </w:p>
    <w:p w14:paraId="0549E12A" w14:textId="77777777" w:rsidR="00037A45" w:rsidRDefault="00037A45" w:rsidP="00037A45">
      <w:pPr>
        <w:pStyle w:val="ListParagraph"/>
        <w:numPr>
          <w:ilvl w:val="0"/>
          <w:numId w:val="31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The user can fetch all details of active project which belong to him and which are not closed based on </w:t>
      </w:r>
      <w:proofErr w:type="spellStart"/>
      <w:r>
        <w:rPr>
          <w:rFonts w:cs="Arial"/>
          <w:sz w:val="20"/>
          <w:szCs w:val="20"/>
        </w:rPr>
        <w:t>projectId</w:t>
      </w:r>
      <w:proofErr w:type="spellEnd"/>
      <w:r>
        <w:rPr>
          <w:rFonts w:cs="Arial"/>
          <w:sz w:val="20"/>
          <w:szCs w:val="20"/>
        </w:rPr>
        <w:t>.</w:t>
      </w:r>
    </w:p>
    <w:p w14:paraId="7E4FB0A4" w14:textId="77777777" w:rsidR="00037A45" w:rsidRPr="004939D5" w:rsidRDefault="00037A45" w:rsidP="00037A45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FC5230">
        <w:rPr>
          <w:rFonts w:ascii="Courier New" w:hAnsi="Courier New" w:cs="Courier New"/>
          <w:sz w:val="20"/>
          <w:szCs w:val="20"/>
        </w:rPr>
        <w:t>Return</w:t>
      </w:r>
      <w:r>
        <w:rPr>
          <w:rFonts w:ascii="Courier New" w:hAnsi="Courier New" w:cs="Courier New"/>
          <w:sz w:val="20"/>
          <w:szCs w:val="20"/>
        </w:rPr>
        <w:t xml:space="preserve">: </w:t>
      </w:r>
      <w:r w:rsidRPr="004939D5">
        <w:rPr>
          <w:rFonts w:cs="Arial"/>
          <w:sz w:val="20"/>
          <w:szCs w:val="20"/>
        </w:rPr>
        <w:t xml:space="preserve">all project </w:t>
      </w:r>
      <w:r>
        <w:rPr>
          <w:rFonts w:cs="Arial"/>
          <w:sz w:val="20"/>
          <w:szCs w:val="20"/>
        </w:rPr>
        <w:t xml:space="preserve">details </w:t>
      </w:r>
      <w:r w:rsidRPr="004939D5">
        <w:rPr>
          <w:rFonts w:cs="Arial"/>
          <w:sz w:val="20"/>
          <w:szCs w:val="20"/>
        </w:rPr>
        <w:t>related details</w:t>
      </w:r>
      <w:r>
        <w:rPr>
          <w:rFonts w:cs="Arial"/>
          <w:sz w:val="20"/>
          <w:szCs w:val="20"/>
        </w:rPr>
        <w:t xml:space="preserve"> of particular </w:t>
      </w:r>
      <w:proofErr w:type="spellStart"/>
      <w:r>
        <w:rPr>
          <w:rFonts w:cs="Arial"/>
          <w:sz w:val="20"/>
          <w:szCs w:val="20"/>
        </w:rPr>
        <w:t>projectId</w:t>
      </w:r>
      <w:proofErr w:type="spellEnd"/>
      <w:r>
        <w:rPr>
          <w:rFonts w:cs="Arial"/>
          <w:sz w:val="20"/>
          <w:szCs w:val="20"/>
        </w:rPr>
        <w:t>.</w:t>
      </w:r>
    </w:p>
    <w:p w14:paraId="5238801C" w14:textId="77777777" w:rsidR="00037A45" w:rsidRDefault="00037A45" w:rsidP="00037A4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Project Manager’s and Department Head’s project dashboard contains view icon for “Project details”. By clicking on it, we can view project details.</w:t>
      </w:r>
    </w:p>
    <w:p w14:paraId="5C9787D0" w14:textId="77777777" w:rsidR="00037A45" w:rsidRPr="00E70C6B" w:rsidRDefault="00037A45" w:rsidP="00037A45">
      <w:pPr>
        <w:ind w:left="1440" w:firstLine="720"/>
        <w:rPr>
          <w:rFonts w:cs="Arial"/>
          <w:b/>
          <w:bCs/>
          <w:sz w:val="24"/>
          <w:szCs w:val="24"/>
        </w:rPr>
      </w:pPr>
      <w:r w:rsidRPr="00E70C6B">
        <w:rPr>
          <w:rFonts w:cs="Arial"/>
          <w:b/>
          <w:bCs/>
          <w:sz w:val="24"/>
          <w:szCs w:val="24"/>
        </w:rPr>
        <w:t>New Implementation:</w:t>
      </w:r>
    </w:p>
    <w:p w14:paraId="3C422801" w14:textId="77777777" w:rsidR="00037A45" w:rsidRDefault="00037A45" w:rsidP="00037A4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Make sure all older Business Rules are applied.</w:t>
      </w:r>
    </w:p>
    <w:p w14:paraId="5105885A" w14:textId="77777777" w:rsidR="00037A45" w:rsidRDefault="00037A45" w:rsidP="00037A4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846A8">
        <w:rPr>
          <w:rFonts w:cs="Arial"/>
          <w:sz w:val="20"/>
          <w:szCs w:val="20"/>
        </w:rPr>
        <w:t>conver</w:t>
      </w:r>
      <w:r>
        <w:rPr>
          <w:rFonts w:cs="Arial"/>
          <w:sz w:val="20"/>
          <w:szCs w:val="20"/>
        </w:rPr>
        <w:t>t</w:t>
      </w:r>
      <w:r w:rsidRPr="000846A8">
        <w:rPr>
          <w:rFonts w:cs="Arial"/>
          <w:sz w:val="20"/>
          <w:szCs w:val="20"/>
        </w:rPr>
        <w:t xml:space="preserve"> the SP to LINQ</w:t>
      </w:r>
    </w:p>
    <w:p w14:paraId="5C4CC44D" w14:textId="77777777" w:rsidR="00037A45" w:rsidRPr="00E63B01" w:rsidRDefault="00037A45" w:rsidP="00037A45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 xml:space="preserve">Purpose: </w:t>
      </w:r>
    </w:p>
    <w:p w14:paraId="0813B57D" w14:textId="77777777" w:rsidR="00037A45" w:rsidRPr="004D279D" w:rsidRDefault="00037A45" w:rsidP="00037A45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Database </w:t>
      </w:r>
      <w:r w:rsidRPr="00E63B01">
        <w:rPr>
          <w:rFonts w:ascii="Courier New" w:hAnsi="Courier New" w:cs="Courier New"/>
          <w:sz w:val="20"/>
          <w:szCs w:val="20"/>
        </w:rPr>
        <w:t>Tables</w:t>
      </w:r>
      <w:r w:rsidRPr="004D279D">
        <w:rPr>
          <w:rFonts w:ascii="Courier New" w:hAnsi="Courier New" w:cs="Courier New"/>
          <w:sz w:val="20"/>
          <w:szCs w:val="20"/>
        </w:rPr>
        <w:t>:</w:t>
      </w:r>
    </w:p>
    <w:p w14:paraId="77262505" w14:textId="77777777" w:rsidR="00037A45" w:rsidRPr="00664A1B" w:rsidRDefault="00037A45" w:rsidP="00037A45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HRMSProjectDB</w:t>
      </w:r>
      <w:proofErr w:type="spellEnd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0D671BE4" w14:textId="77777777" w:rsidR="00037A45" w:rsidRPr="004D279D" w:rsidRDefault="00037A45" w:rsidP="00037A45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4D279D">
        <w:rPr>
          <w:rFonts w:ascii="Courier New" w:hAnsi="Courier New" w:cs="Courier New"/>
          <w:sz w:val="20"/>
          <w:szCs w:val="20"/>
        </w:rPr>
        <w:t>Project</w:t>
      </w:r>
      <w:r>
        <w:rPr>
          <w:rFonts w:ascii="Courier New" w:hAnsi="Courier New" w:cs="Courier New"/>
          <w:sz w:val="20"/>
          <w:szCs w:val="20"/>
        </w:rPr>
        <w:t>s</w:t>
      </w:r>
      <w:r w:rsidRPr="004D279D">
        <w:rPr>
          <w:rFonts w:ascii="Courier New" w:hAnsi="Courier New" w:cs="Courier New"/>
          <w:sz w:val="20"/>
          <w:szCs w:val="20"/>
        </w:rPr>
        <w:t xml:space="preserve"> </w:t>
      </w:r>
    </w:p>
    <w:p w14:paraId="47A5C308" w14:textId="77777777" w:rsidR="00037A45" w:rsidRPr="004D279D" w:rsidRDefault="00037A45" w:rsidP="00037A45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proofErr w:type="spellStart"/>
      <w:r w:rsidRPr="004D279D">
        <w:rPr>
          <w:rFonts w:ascii="Courier New" w:hAnsi="Courier New" w:cs="Courier New"/>
          <w:sz w:val="20"/>
          <w:szCs w:val="20"/>
        </w:rPr>
        <w:lastRenderedPageBreak/>
        <w:t>ProjectManager</w:t>
      </w:r>
      <w:r>
        <w:rPr>
          <w:rFonts w:ascii="Courier New" w:hAnsi="Courier New" w:cs="Courier New"/>
          <w:sz w:val="20"/>
          <w:szCs w:val="20"/>
        </w:rPr>
        <w:t>s</w:t>
      </w:r>
      <w:proofErr w:type="spellEnd"/>
    </w:p>
    <w:p w14:paraId="3D37F581" w14:textId="77777777" w:rsidR="00037A45" w:rsidRPr="00664A1B" w:rsidRDefault="00037A45" w:rsidP="00037A45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HRMSOrganization</w:t>
      </w:r>
      <w:proofErr w:type="spellEnd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26D22969" w14:textId="77777777" w:rsidR="00037A45" w:rsidRPr="00073345" w:rsidRDefault="00037A45" w:rsidP="00037A45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Domain</w:t>
      </w:r>
    </w:p>
    <w:p w14:paraId="678B68EC" w14:textId="77777777" w:rsidR="00037A45" w:rsidRPr="00073345" w:rsidRDefault="00037A45" w:rsidP="00037A45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4D279D">
        <w:rPr>
          <w:rFonts w:ascii="Courier New" w:hAnsi="Courier New" w:cs="Courier New"/>
          <w:sz w:val="20"/>
          <w:szCs w:val="20"/>
        </w:rPr>
        <w:t xml:space="preserve">Status </w:t>
      </w:r>
    </w:p>
    <w:p w14:paraId="6A452662" w14:textId="77777777" w:rsidR="00037A45" w:rsidRPr="0056218C" w:rsidRDefault="00037A45" w:rsidP="00037A45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4D279D">
        <w:rPr>
          <w:rFonts w:ascii="Courier New" w:hAnsi="Courier New" w:cs="Courier New"/>
          <w:sz w:val="20"/>
          <w:szCs w:val="20"/>
        </w:rPr>
        <w:t>Roles</w:t>
      </w:r>
    </w:p>
    <w:p w14:paraId="79DE7915" w14:textId="77777777" w:rsidR="00037A45" w:rsidRDefault="00037A45" w:rsidP="00037A45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r w:rsidRPr="006711AC">
        <w:rPr>
          <w:rFonts w:ascii="Courier New" w:hAnsi="Courier New" w:cs="Courier New"/>
          <w:sz w:val="20"/>
          <w:szCs w:val="20"/>
        </w:rPr>
        <w:t>Clients</w:t>
      </w:r>
    </w:p>
    <w:p w14:paraId="66D801A7" w14:textId="77777777" w:rsidR="00037A45" w:rsidRDefault="00037A45" w:rsidP="00037A45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proofErr w:type="spellStart"/>
      <w:r w:rsidRPr="006711AC">
        <w:rPr>
          <w:rFonts w:ascii="Courier New" w:hAnsi="Courier New" w:cs="Courier New"/>
          <w:sz w:val="20"/>
          <w:szCs w:val="20"/>
        </w:rPr>
        <w:t>PracticeArea</w:t>
      </w:r>
      <w:proofErr w:type="spellEnd"/>
    </w:p>
    <w:p w14:paraId="07C45A95" w14:textId="77777777" w:rsidR="00037A45" w:rsidRDefault="00037A45" w:rsidP="00037A45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Department</w:t>
      </w:r>
    </w:p>
    <w:p w14:paraId="12D3C3B9" w14:textId="77777777" w:rsidR="00037A45" w:rsidRPr="006711AC" w:rsidRDefault="00037A45" w:rsidP="00037A45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ProjectType</w:t>
      </w:r>
      <w:proofErr w:type="spellEnd"/>
    </w:p>
    <w:p w14:paraId="61084F85" w14:textId="77777777" w:rsidR="00037A45" w:rsidRPr="00664A1B" w:rsidRDefault="00037A45" w:rsidP="00037A45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HRMSEmployee</w:t>
      </w:r>
      <w:proofErr w:type="spellEnd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 xml:space="preserve">: </w:t>
      </w:r>
    </w:p>
    <w:p w14:paraId="16DF8DD1" w14:textId="77777777" w:rsidR="00037A45" w:rsidRPr="000710FE" w:rsidRDefault="00037A45" w:rsidP="00037A45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4D279D">
        <w:rPr>
          <w:rFonts w:ascii="Courier New" w:hAnsi="Courier New" w:cs="Courier New"/>
          <w:sz w:val="20"/>
          <w:szCs w:val="20"/>
        </w:rPr>
        <w:t>Employee</w:t>
      </w:r>
      <w:r>
        <w:rPr>
          <w:rFonts w:cs="Arial"/>
          <w:sz w:val="20"/>
          <w:szCs w:val="20"/>
        </w:rPr>
        <w:t xml:space="preserve"> </w:t>
      </w:r>
    </w:p>
    <w:p w14:paraId="19503F01" w14:textId="77777777" w:rsidR="00037A45" w:rsidRPr="000710FE" w:rsidRDefault="00037A45" w:rsidP="00037A45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Cross communication:</w:t>
      </w:r>
      <w:r w:rsidRPr="000710FE">
        <w:rPr>
          <w:rFonts w:cs="Arial"/>
          <w:sz w:val="20"/>
          <w:szCs w:val="20"/>
        </w:rPr>
        <w:t xml:space="preserve"> Cross communication required for fetching data </w:t>
      </w:r>
      <w:r>
        <w:rPr>
          <w:rFonts w:cs="Arial"/>
          <w:sz w:val="20"/>
          <w:szCs w:val="20"/>
        </w:rPr>
        <w:t>from org DB and Employee DB.</w:t>
      </w:r>
    </w:p>
    <w:p w14:paraId="368DC60E" w14:textId="77777777" w:rsidR="00037A45" w:rsidRPr="0078741E" w:rsidRDefault="00037A45" w:rsidP="00037A45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Return:</w:t>
      </w:r>
      <w:r>
        <w:rPr>
          <w:rFonts w:cs="Arial"/>
          <w:sz w:val="20"/>
          <w:szCs w:val="20"/>
        </w:rPr>
        <w:t xml:space="preserve"> The project related details.</w:t>
      </w:r>
    </w:p>
    <w:p w14:paraId="77F3E5DE" w14:textId="77777777" w:rsidR="00037A45" w:rsidRDefault="00037A45" w:rsidP="00037A4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741E">
        <w:rPr>
          <w:rFonts w:cs="Arial"/>
          <w:sz w:val="20"/>
          <w:szCs w:val="20"/>
        </w:rPr>
        <w:t>API Details</w:t>
      </w:r>
      <w:r>
        <w:rPr>
          <w:rFonts w:cs="Arial"/>
          <w:sz w:val="20"/>
          <w:szCs w:val="20"/>
        </w:rPr>
        <w:t>:</w:t>
      </w:r>
    </w:p>
    <w:p w14:paraId="62C66D3B" w14:textId="77777777" w:rsidR="00037A45" w:rsidRPr="0077184B" w:rsidRDefault="00037A45" w:rsidP="00037A45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MicroService</w:t>
      </w:r>
      <w:proofErr w:type="spellEnd"/>
      <w:r w:rsidRPr="0041103B">
        <w:rPr>
          <w:rFonts w:ascii="Courier New" w:hAnsi="Courier New" w:cs="Courier New"/>
          <w:sz w:val="20"/>
          <w:szCs w:val="20"/>
        </w:rPr>
        <w:t xml:space="preserve">: </w:t>
      </w:r>
      <w:r w:rsidRPr="00674349">
        <w:rPr>
          <w:rFonts w:cs="Arial"/>
          <w:sz w:val="20"/>
          <w:szCs w:val="20"/>
        </w:rPr>
        <w:t>Project</w:t>
      </w:r>
    </w:p>
    <w:p w14:paraId="71596CBD" w14:textId="77777777" w:rsidR="00037A45" w:rsidRPr="0041103B" w:rsidRDefault="00037A45" w:rsidP="00037A45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 w:rsidRPr="00A033A5">
        <w:rPr>
          <w:rFonts w:cs="Arial"/>
          <w:sz w:val="20"/>
          <w:szCs w:val="20"/>
        </w:rPr>
        <w:t>ProjectController.cs</w:t>
      </w:r>
      <w:proofErr w:type="spellEnd"/>
    </w:p>
    <w:p w14:paraId="0EAD759D" w14:textId="77777777" w:rsidR="00037A45" w:rsidRPr="0041103B" w:rsidRDefault="00037A45" w:rsidP="00037A45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Method: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GetByProjectId</w:t>
      </w:r>
      <w:proofErr w:type="spellEnd"/>
    </w:p>
    <w:p w14:paraId="2F85D1B1" w14:textId="77777777" w:rsidR="00037A45" w:rsidRPr="0078741E" w:rsidRDefault="00037A45" w:rsidP="00037A45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Path</w:t>
      </w:r>
      <w:r w:rsidRPr="00E63B01">
        <w:rPr>
          <w:rFonts w:ascii="Courier New" w:hAnsi="Courier New" w:cs="Courier New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2106CD">
        <w:rPr>
          <w:rFonts w:cs="Arial"/>
          <w:sz w:val="20"/>
          <w:szCs w:val="20"/>
        </w:rPr>
        <w:t>{{</w:t>
      </w:r>
      <w:proofErr w:type="spellStart"/>
      <w:r w:rsidRPr="002106CD">
        <w:rPr>
          <w:rFonts w:cs="Arial"/>
          <w:sz w:val="20"/>
          <w:szCs w:val="20"/>
        </w:rPr>
        <w:t>HostName</w:t>
      </w:r>
      <w:proofErr w:type="spellEnd"/>
      <w:r w:rsidRPr="002106CD">
        <w:rPr>
          <w:rFonts w:cs="Arial"/>
          <w:sz w:val="20"/>
          <w:szCs w:val="20"/>
        </w:rPr>
        <w:t>}}/</w:t>
      </w:r>
      <w:r>
        <w:rPr>
          <w:rFonts w:cs="Arial"/>
          <w:sz w:val="20"/>
          <w:szCs w:val="20"/>
        </w:rPr>
        <w:t>project</w:t>
      </w:r>
      <w:r w:rsidRPr="002106CD">
        <w:rPr>
          <w:rFonts w:cs="Arial"/>
          <w:sz w:val="20"/>
          <w:szCs w:val="20"/>
        </w:rPr>
        <w:t>/</w:t>
      </w:r>
      <w:proofErr w:type="spellStart"/>
      <w:r w:rsidRPr="002106CD">
        <w:rPr>
          <w:rFonts w:cs="Arial"/>
          <w:sz w:val="20"/>
          <w:szCs w:val="20"/>
        </w:rPr>
        <w:t>api</w:t>
      </w:r>
      <w:proofErr w:type="spellEnd"/>
      <w:r w:rsidRPr="002106CD">
        <w:rPr>
          <w:rFonts w:cs="Arial"/>
          <w:sz w:val="20"/>
          <w:szCs w:val="20"/>
        </w:rPr>
        <w:t>/v1/</w:t>
      </w:r>
      <w:r w:rsidRPr="00A033A5">
        <w:rPr>
          <w:rFonts w:cs="Arial"/>
          <w:sz w:val="20"/>
          <w:szCs w:val="20"/>
        </w:rPr>
        <w:t>Project</w:t>
      </w:r>
      <w:r w:rsidRPr="002106CD">
        <w:rPr>
          <w:rFonts w:cs="Arial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GetByProjectId</w:t>
      </w:r>
      <w:proofErr w:type="spellEnd"/>
    </w:p>
    <w:p w14:paraId="3BCA3BFB" w14:textId="77777777" w:rsidR="00037A45" w:rsidRPr="00F618E3" w:rsidRDefault="00037A45" w:rsidP="00037A45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F618E3">
        <w:rPr>
          <w:rFonts w:ascii="Courier New" w:hAnsi="Courier New" w:cs="Courier New"/>
          <w:sz w:val="20"/>
          <w:szCs w:val="20"/>
        </w:rPr>
        <w:t xml:space="preserve">Inputs: </w:t>
      </w:r>
    </w:p>
    <w:tbl>
      <w:tblPr>
        <w:tblStyle w:val="TableGrid"/>
        <w:tblW w:w="0" w:type="auto"/>
        <w:tblInd w:w="420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037A45" w14:paraId="5ECD1EDE" w14:textId="77777777" w:rsidTr="0095709D">
        <w:tc>
          <w:tcPr>
            <w:tcW w:w="1838" w:type="dxa"/>
          </w:tcPr>
          <w:p w14:paraId="586BED5D" w14:textId="77777777" w:rsidR="00037A45" w:rsidRPr="00EB0E0A" w:rsidRDefault="00037A45" w:rsidP="0095709D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3F7DF92E" w14:textId="77777777" w:rsidR="00037A45" w:rsidRPr="00EB0E0A" w:rsidRDefault="00037A45" w:rsidP="0095709D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037A45" w14:paraId="0B65ED78" w14:textId="77777777" w:rsidTr="0095709D">
        <w:tc>
          <w:tcPr>
            <w:tcW w:w="1838" w:type="dxa"/>
          </w:tcPr>
          <w:p w14:paraId="7E261D96" w14:textId="77777777" w:rsidR="00037A45" w:rsidRPr="00EB0E0A" w:rsidRDefault="00037A45" w:rsidP="0095709D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projectId</w:t>
            </w:r>
            <w:proofErr w:type="spellEnd"/>
          </w:p>
        </w:tc>
        <w:tc>
          <w:tcPr>
            <w:tcW w:w="1276" w:type="dxa"/>
          </w:tcPr>
          <w:p w14:paraId="1749F5C3" w14:textId="77777777" w:rsidR="00037A45" w:rsidRPr="00EB0E0A" w:rsidRDefault="00037A45" w:rsidP="0095709D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EB0E0A">
              <w:rPr>
                <w:rFonts w:cs="Arial"/>
                <w:sz w:val="20"/>
                <w:szCs w:val="20"/>
              </w:rPr>
              <w:t>int</w:t>
            </w:r>
            <w:proofErr w:type="spellEnd"/>
          </w:p>
        </w:tc>
      </w:tr>
    </w:tbl>
    <w:p w14:paraId="21C7BE57" w14:textId="77777777" w:rsidR="00037A45" w:rsidRPr="00037A45" w:rsidRDefault="00037A45" w:rsidP="00037A45">
      <w:pPr>
        <w:pStyle w:val="ListParagraph"/>
        <w:ind w:left="360"/>
        <w:rPr>
          <w:rFonts w:cs="Arial"/>
          <w:b/>
          <w:bCs/>
          <w:color w:val="889147"/>
          <w:sz w:val="26"/>
          <w:szCs w:val="26"/>
        </w:rPr>
      </w:pPr>
    </w:p>
    <w:p w14:paraId="49C93A72" w14:textId="10BD3061" w:rsidR="00C342F5" w:rsidRPr="000951AF" w:rsidRDefault="008E3728" w:rsidP="00C342F5">
      <w:pPr>
        <w:pStyle w:val="Heading2"/>
        <w:numPr>
          <w:ilvl w:val="1"/>
          <w:numId w:val="22"/>
        </w:numPr>
        <w:spacing w:line="240" w:lineRule="auto"/>
        <w:jc w:val="left"/>
        <w:rPr>
          <w:rFonts w:cs="Arial"/>
          <w:caps w:val="0"/>
        </w:rPr>
      </w:pPr>
      <w:bookmarkStart w:id="30" w:name="_Toc48070271"/>
      <w:r w:rsidRPr="000951AF">
        <w:rPr>
          <w:rFonts w:cs="Arial"/>
          <w:caps w:val="0"/>
        </w:rPr>
        <w:t xml:space="preserve">Project </w:t>
      </w:r>
      <w:r w:rsidR="00D755FC" w:rsidRPr="000951AF">
        <w:rPr>
          <w:rFonts w:cs="Arial"/>
          <w:caps w:val="0"/>
        </w:rPr>
        <w:t>Add/Update</w:t>
      </w:r>
      <w:r w:rsidR="00C342F5" w:rsidRPr="000951AF">
        <w:rPr>
          <w:rFonts w:cs="Arial"/>
          <w:caps w:val="0"/>
        </w:rPr>
        <w:t>:</w:t>
      </w:r>
      <w:bookmarkEnd w:id="30"/>
    </w:p>
    <w:p w14:paraId="47D41170" w14:textId="6796C15E" w:rsidR="00C342F5" w:rsidRPr="000951AF" w:rsidRDefault="00D755FC" w:rsidP="00C342F5">
      <w:pPr>
        <w:pStyle w:val="Heading2"/>
        <w:numPr>
          <w:ilvl w:val="2"/>
          <w:numId w:val="22"/>
        </w:numPr>
        <w:spacing w:line="240" w:lineRule="auto"/>
        <w:jc w:val="left"/>
        <w:rPr>
          <w:rFonts w:cs="Arial"/>
          <w:caps w:val="0"/>
        </w:rPr>
      </w:pPr>
      <w:bookmarkStart w:id="31" w:name="_Toc48070272"/>
      <w:r w:rsidRPr="000951AF">
        <w:rPr>
          <w:rFonts w:cs="Arial"/>
          <w:caps w:val="0"/>
        </w:rPr>
        <w:t>Project Detail Tab</w:t>
      </w:r>
      <w:r w:rsidR="00C342F5" w:rsidRPr="000951AF">
        <w:rPr>
          <w:rFonts w:cs="Arial"/>
          <w:caps w:val="0"/>
        </w:rPr>
        <w:t>:</w:t>
      </w:r>
      <w:bookmarkEnd w:id="31"/>
    </w:p>
    <w:p w14:paraId="1D8522DE" w14:textId="4060DFA1" w:rsidR="00D755FC" w:rsidRPr="000951AF" w:rsidRDefault="00B536B4" w:rsidP="00D755FC">
      <w:pPr>
        <w:pStyle w:val="Heading2"/>
        <w:numPr>
          <w:ilvl w:val="3"/>
          <w:numId w:val="22"/>
        </w:numPr>
        <w:spacing w:line="240" w:lineRule="auto"/>
        <w:jc w:val="left"/>
        <w:rPr>
          <w:rFonts w:cs="Arial"/>
          <w:caps w:val="0"/>
        </w:rPr>
      </w:pPr>
      <w:bookmarkStart w:id="32" w:name="_Toc48070273"/>
      <w:r w:rsidRPr="000951AF">
        <w:rPr>
          <w:rFonts w:cs="Arial"/>
          <w:caps w:val="0"/>
        </w:rPr>
        <w:t>Project/GetProjectTypes</w:t>
      </w:r>
      <w:bookmarkEnd w:id="32"/>
    </w:p>
    <w:p w14:paraId="5F6FEC8B" w14:textId="35B940C4" w:rsidR="0078093A" w:rsidRPr="000951AF" w:rsidRDefault="0078093A" w:rsidP="00021EE1">
      <w:pPr>
        <w:pStyle w:val="ListParagraph"/>
        <w:numPr>
          <w:ilvl w:val="0"/>
          <w:numId w:val="3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The above method is for </w:t>
      </w:r>
      <w:r w:rsidRPr="000951AF">
        <w:rPr>
          <w:rFonts w:cs="Arial"/>
          <w:color w:val="000000" w:themeColor="text1"/>
          <w:sz w:val="20"/>
          <w:szCs w:val="20"/>
          <w:lang w:bidi="ar-SA"/>
        </w:rPr>
        <w:t>Roles = "</w:t>
      </w:r>
      <w:r w:rsidRPr="000951AF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Program Manager, Department Head, HRA, HRM</w:t>
      </w:r>
      <w:r w:rsidRPr="000951AF">
        <w:rPr>
          <w:rFonts w:cs="Arial"/>
          <w:color w:val="A31515"/>
          <w:sz w:val="20"/>
          <w:szCs w:val="20"/>
          <w:lang w:bidi="ar-SA"/>
        </w:rPr>
        <w:t>"</w:t>
      </w:r>
      <w:r w:rsidR="0062757E" w:rsidRPr="000951AF">
        <w:rPr>
          <w:rFonts w:cs="Arial"/>
          <w:color w:val="A31515"/>
          <w:sz w:val="20"/>
          <w:szCs w:val="20"/>
          <w:lang w:bidi="ar-SA"/>
        </w:rPr>
        <w:t>.</w:t>
      </w:r>
    </w:p>
    <w:p w14:paraId="2DADD05A" w14:textId="77777777" w:rsidR="00C342F5" w:rsidRPr="000951AF" w:rsidRDefault="00C342F5" w:rsidP="00AC0321">
      <w:pPr>
        <w:ind w:left="1440" w:firstLine="720"/>
        <w:rPr>
          <w:rFonts w:cs="Arial"/>
          <w:b/>
          <w:bCs/>
          <w:sz w:val="24"/>
          <w:szCs w:val="24"/>
        </w:rPr>
      </w:pPr>
      <w:r w:rsidRPr="000951AF">
        <w:rPr>
          <w:rFonts w:cs="Arial"/>
          <w:b/>
          <w:bCs/>
          <w:sz w:val="24"/>
          <w:szCs w:val="24"/>
        </w:rPr>
        <w:t>Existing Implementation:</w:t>
      </w:r>
    </w:p>
    <w:p w14:paraId="5FDC1FA6" w14:textId="77777777" w:rsidR="0078093A" w:rsidRPr="000951AF" w:rsidRDefault="0078093A" w:rsidP="0078093A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b/>
          <w:bCs/>
          <w:sz w:val="20"/>
          <w:szCs w:val="20"/>
        </w:rPr>
        <w:t>Controller</w:t>
      </w:r>
      <w:r w:rsidRPr="000951AF">
        <w:rPr>
          <w:rFonts w:cs="Arial"/>
          <w:sz w:val="20"/>
          <w:szCs w:val="20"/>
        </w:rPr>
        <w:t>: ProjectController.cs</w:t>
      </w:r>
    </w:p>
    <w:p w14:paraId="2D959E06" w14:textId="0796D98E" w:rsidR="0078093A" w:rsidRPr="000951AF" w:rsidRDefault="0078093A" w:rsidP="0078093A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b/>
          <w:bCs/>
          <w:sz w:val="20"/>
          <w:szCs w:val="20"/>
        </w:rPr>
        <w:t>Method:</w:t>
      </w:r>
      <w:r w:rsidRPr="000951AF">
        <w:rPr>
          <w:rFonts w:cs="Arial"/>
          <w:sz w:val="20"/>
          <w:szCs w:val="20"/>
        </w:rPr>
        <w:t xml:space="preserve"> </w:t>
      </w:r>
      <w:r w:rsidRPr="000951AF">
        <w:rPr>
          <w:rFonts w:ascii="Courier New" w:hAnsi="Courier New" w:cs="Courier New"/>
          <w:sz w:val="20"/>
          <w:szCs w:val="20"/>
        </w:rPr>
        <w:t>GetProjectTypes</w:t>
      </w:r>
    </w:p>
    <w:p w14:paraId="51D31E28" w14:textId="5612E2DA" w:rsidR="00C342F5" w:rsidRPr="000951AF" w:rsidRDefault="009A2AF0" w:rsidP="00C342F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This method does not have any input.</w:t>
      </w:r>
    </w:p>
    <w:p w14:paraId="2B38B78E" w14:textId="7B658EE3" w:rsidR="00C342F5" w:rsidRPr="000951AF" w:rsidRDefault="00C342F5" w:rsidP="00C342F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This Method used for fetching project </w:t>
      </w:r>
      <w:r w:rsidR="009A2AF0" w:rsidRPr="000951AF">
        <w:rPr>
          <w:rFonts w:cs="Arial"/>
          <w:sz w:val="20"/>
          <w:szCs w:val="20"/>
        </w:rPr>
        <w:t>type</w:t>
      </w:r>
      <w:r w:rsidR="00D15CD7" w:rsidRPr="000951AF">
        <w:rPr>
          <w:rFonts w:cs="Arial"/>
          <w:sz w:val="20"/>
          <w:szCs w:val="20"/>
        </w:rPr>
        <w:t xml:space="preserve"> list for dropdown</w:t>
      </w:r>
      <w:r w:rsidR="009A2AF0" w:rsidRPr="000951AF">
        <w:rPr>
          <w:rFonts w:cs="Arial"/>
          <w:sz w:val="20"/>
          <w:szCs w:val="20"/>
        </w:rPr>
        <w:t>.</w:t>
      </w:r>
    </w:p>
    <w:p w14:paraId="00C21EF3" w14:textId="7493E540" w:rsidR="000C20CD" w:rsidRPr="000951AF" w:rsidRDefault="00C342F5" w:rsidP="009A2AF0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Call </w:t>
      </w:r>
      <w:proofErr w:type="spellStart"/>
      <w:r w:rsidR="009A2AF0" w:rsidRPr="000951AF">
        <w:rPr>
          <w:rFonts w:cs="Arial"/>
          <w:sz w:val="20"/>
          <w:szCs w:val="20"/>
        </w:rPr>
        <w:t>usp_GetProjectTypes</w:t>
      </w:r>
      <w:proofErr w:type="spellEnd"/>
      <w:r w:rsidR="00876C01" w:rsidRPr="000951AF">
        <w:rPr>
          <w:rFonts w:cs="Arial"/>
          <w:sz w:val="20"/>
          <w:szCs w:val="20"/>
        </w:rPr>
        <w:t xml:space="preserve"> without any parameter.</w:t>
      </w:r>
    </w:p>
    <w:p w14:paraId="5AC78469" w14:textId="5D32921C" w:rsidR="00C342F5" w:rsidRPr="000951AF" w:rsidRDefault="009A2AF0" w:rsidP="00C342F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spellStart"/>
      <w:r w:rsidRPr="000951AF">
        <w:rPr>
          <w:rFonts w:cs="Arial"/>
          <w:sz w:val="20"/>
          <w:szCs w:val="20"/>
        </w:rPr>
        <w:t>usp_GetProjectTypes</w:t>
      </w:r>
      <w:proofErr w:type="spellEnd"/>
      <w:r w:rsidR="00C342F5" w:rsidRPr="000951AF">
        <w:rPr>
          <w:rFonts w:cs="Arial"/>
          <w:sz w:val="20"/>
          <w:szCs w:val="20"/>
        </w:rPr>
        <w:t xml:space="preserve">: </w:t>
      </w:r>
    </w:p>
    <w:p w14:paraId="332FA901" w14:textId="2BDAE2DD" w:rsidR="00C342F5" w:rsidRPr="000951AF" w:rsidRDefault="00C342F5" w:rsidP="009A2AF0">
      <w:pPr>
        <w:pStyle w:val="ListParagraph"/>
        <w:numPr>
          <w:ilvl w:val="0"/>
          <w:numId w:val="30"/>
        </w:numPr>
        <w:spacing w:after="0" w:line="259" w:lineRule="auto"/>
        <w:contextualSpacing w:val="0"/>
        <w:jc w:val="left"/>
        <w:rPr>
          <w:color w:val="000000" w:themeColor="text1"/>
        </w:rPr>
      </w:pPr>
      <w:r w:rsidRPr="000951AF">
        <w:rPr>
          <w:rFonts w:ascii="Courier New" w:hAnsi="Courier New" w:cs="Courier New"/>
          <w:sz w:val="20"/>
          <w:szCs w:val="20"/>
        </w:rPr>
        <w:lastRenderedPageBreak/>
        <w:t>Purpose:</w:t>
      </w:r>
      <w:r w:rsidRPr="000951AF">
        <w:rPr>
          <w:rFonts w:cs="Arial"/>
          <w:sz w:val="20"/>
          <w:szCs w:val="20"/>
        </w:rPr>
        <w:t xml:space="preserve"> </w:t>
      </w:r>
      <w:r w:rsidR="009A2AF0" w:rsidRPr="000951AF">
        <w:rPr>
          <w:rFonts w:cs="Arial"/>
          <w:sz w:val="20"/>
          <w:szCs w:val="20"/>
        </w:rPr>
        <w:t xml:space="preserve">This </w:t>
      </w:r>
      <w:r w:rsidR="00D61A63" w:rsidRPr="000951AF">
        <w:rPr>
          <w:rFonts w:cs="Arial"/>
          <w:sz w:val="20"/>
          <w:szCs w:val="20"/>
        </w:rPr>
        <w:t xml:space="preserve">SP </w:t>
      </w:r>
      <w:r w:rsidR="009A2AF0" w:rsidRPr="000951AF">
        <w:rPr>
          <w:rFonts w:cs="Arial"/>
          <w:sz w:val="20"/>
          <w:szCs w:val="20"/>
        </w:rPr>
        <w:t xml:space="preserve">fetches project </w:t>
      </w:r>
      <w:r w:rsidR="00EC115C" w:rsidRPr="000951AF">
        <w:rPr>
          <w:rFonts w:cs="Arial"/>
          <w:sz w:val="20"/>
          <w:szCs w:val="20"/>
        </w:rPr>
        <w:t>t</w:t>
      </w:r>
      <w:r w:rsidR="009A2AF0" w:rsidRPr="000951AF">
        <w:rPr>
          <w:rFonts w:cs="Arial"/>
          <w:sz w:val="20"/>
          <w:szCs w:val="20"/>
        </w:rPr>
        <w:t xml:space="preserve">ype </w:t>
      </w:r>
      <w:r w:rsidR="00BF22C6" w:rsidRPr="000951AF">
        <w:rPr>
          <w:rFonts w:cs="Arial"/>
          <w:sz w:val="20"/>
          <w:szCs w:val="20"/>
        </w:rPr>
        <w:t>list.</w:t>
      </w:r>
    </w:p>
    <w:p w14:paraId="467364AE" w14:textId="2D369786" w:rsidR="00C342F5" w:rsidRPr="000951AF" w:rsidRDefault="00C342F5" w:rsidP="00C342F5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Tables:</w:t>
      </w:r>
      <w:r w:rsidRPr="000951AF">
        <w:rPr>
          <w:rFonts w:cs="Arial"/>
          <w:sz w:val="20"/>
          <w:szCs w:val="20"/>
        </w:rPr>
        <w:t xml:space="preserve"> </w:t>
      </w:r>
      <w:proofErr w:type="spellStart"/>
      <w:r w:rsidR="00BF22C6" w:rsidRPr="000951AF">
        <w:rPr>
          <w:rFonts w:cs="Arial"/>
          <w:sz w:val="20"/>
          <w:szCs w:val="20"/>
        </w:rPr>
        <w:t>ProjectType</w:t>
      </w:r>
      <w:r w:rsidR="00CB1075" w:rsidRPr="000951AF">
        <w:rPr>
          <w:rFonts w:cs="Arial"/>
          <w:sz w:val="20"/>
          <w:szCs w:val="20"/>
        </w:rPr>
        <w:t>s</w:t>
      </w:r>
      <w:proofErr w:type="spellEnd"/>
    </w:p>
    <w:p w14:paraId="53EA2E78" w14:textId="77777777" w:rsidR="00C342F5" w:rsidRPr="000951AF" w:rsidRDefault="00C342F5" w:rsidP="00C342F5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Decision:</w:t>
      </w:r>
      <w:r w:rsidRPr="000951AF">
        <w:rPr>
          <w:rFonts w:cs="Arial"/>
          <w:sz w:val="20"/>
          <w:szCs w:val="20"/>
        </w:rPr>
        <w:t xml:space="preserve"> Move the stored procedure to LINQ.</w:t>
      </w:r>
    </w:p>
    <w:p w14:paraId="5A058177" w14:textId="77777777" w:rsidR="00C342F5" w:rsidRPr="000951AF" w:rsidRDefault="00C342F5" w:rsidP="00C342F5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Rules:</w:t>
      </w:r>
      <w:r w:rsidRPr="000951AF">
        <w:rPr>
          <w:rFonts w:cs="Arial"/>
          <w:sz w:val="20"/>
          <w:szCs w:val="20"/>
        </w:rPr>
        <w:t xml:space="preserve"> </w:t>
      </w:r>
    </w:p>
    <w:p w14:paraId="570F01CD" w14:textId="4E9C8FE4" w:rsidR="00C342F5" w:rsidRPr="000951AF" w:rsidRDefault="00941DC9" w:rsidP="00C342F5">
      <w:pPr>
        <w:pStyle w:val="ListParagraph"/>
        <w:numPr>
          <w:ilvl w:val="0"/>
          <w:numId w:val="31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Fetch </w:t>
      </w:r>
      <w:r w:rsidR="00BF22C6" w:rsidRPr="000951AF">
        <w:rPr>
          <w:rFonts w:cs="Arial"/>
          <w:sz w:val="20"/>
          <w:szCs w:val="20"/>
        </w:rPr>
        <w:t>all active project types</w:t>
      </w:r>
    </w:p>
    <w:p w14:paraId="75C4E93D" w14:textId="11AB0FAD" w:rsidR="00C342F5" w:rsidRPr="000951AF" w:rsidRDefault="00C342F5" w:rsidP="00C342F5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Return: </w:t>
      </w:r>
      <w:r w:rsidRPr="000951AF">
        <w:rPr>
          <w:rFonts w:cs="Arial"/>
          <w:sz w:val="20"/>
          <w:szCs w:val="20"/>
        </w:rPr>
        <w:t xml:space="preserve">project </w:t>
      </w:r>
      <w:r w:rsidR="000E3CE2" w:rsidRPr="000951AF">
        <w:rPr>
          <w:rFonts w:cs="Arial"/>
          <w:sz w:val="20"/>
          <w:szCs w:val="20"/>
        </w:rPr>
        <w:t>type detail</w:t>
      </w:r>
      <w:r w:rsidR="008B2136" w:rsidRPr="000951AF">
        <w:rPr>
          <w:rFonts w:cs="Arial"/>
          <w:sz w:val="20"/>
          <w:szCs w:val="20"/>
        </w:rPr>
        <w:t xml:space="preserve"> list.</w:t>
      </w:r>
    </w:p>
    <w:p w14:paraId="71C9E79B" w14:textId="77777777" w:rsidR="00C342F5" w:rsidRPr="000951AF" w:rsidRDefault="00C342F5" w:rsidP="00F32FCD">
      <w:pPr>
        <w:ind w:left="1440" w:firstLine="720"/>
        <w:rPr>
          <w:rFonts w:cs="Arial"/>
          <w:b/>
          <w:bCs/>
          <w:sz w:val="24"/>
          <w:szCs w:val="24"/>
        </w:rPr>
      </w:pPr>
      <w:r w:rsidRPr="000951AF">
        <w:rPr>
          <w:rFonts w:cs="Arial"/>
          <w:b/>
          <w:bCs/>
          <w:sz w:val="24"/>
          <w:szCs w:val="24"/>
        </w:rPr>
        <w:t>New Implementation:</w:t>
      </w:r>
    </w:p>
    <w:p w14:paraId="69C72403" w14:textId="77777777" w:rsidR="00C342F5" w:rsidRPr="000951AF" w:rsidRDefault="00C342F5" w:rsidP="00C342F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Make sure all older Business Rules are applied.</w:t>
      </w:r>
    </w:p>
    <w:p w14:paraId="3875A170" w14:textId="77777777" w:rsidR="007F5A2C" w:rsidRPr="000951AF" w:rsidRDefault="007F5A2C" w:rsidP="007F5A2C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convert the SP to LINQ</w:t>
      </w:r>
    </w:p>
    <w:p w14:paraId="13BF14AA" w14:textId="77777777" w:rsidR="007F5A2C" w:rsidRPr="000951AF" w:rsidRDefault="007F5A2C" w:rsidP="007F5A2C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Purpose: </w:t>
      </w:r>
    </w:p>
    <w:p w14:paraId="1CD9B200" w14:textId="77777777" w:rsidR="00DE5944" w:rsidRPr="000951AF" w:rsidRDefault="00DE5944" w:rsidP="00DE594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Database Tables: </w:t>
      </w:r>
    </w:p>
    <w:p w14:paraId="6F0217C2" w14:textId="77777777" w:rsidR="00DE5944" w:rsidRPr="000951AF" w:rsidRDefault="00DE5944" w:rsidP="00DE5944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HRMSOrganization</w:t>
      </w:r>
      <w:proofErr w:type="spellEnd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3E565B9F" w14:textId="034C7FE6" w:rsidR="00DE5944" w:rsidRPr="000951AF" w:rsidRDefault="00190DCD" w:rsidP="00DE5944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proofErr w:type="spellStart"/>
      <w:r w:rsidRPr="000951AF">
        <w:rPr>
          <w:rFonts w:ascii="Courier New" w:hAnsi="Courier New" w:cs="Courier New"/>
          <w:sz w:val="20"/>
          <w:szCs w:val="20"/>
        </w:rPr>
        <w:t>ProjectTypes</w:t>
      </w:r>
      <w:proofErr w:type="spellEnd"/>
    </w:p>
    <w:p w14:paraId="2401FEBA" w14:textId="5BEE2B6F" w:rsidR="007F5A2C" w:rsidRPr="000951AF" w:rsidRDefault="007F5A2C" w:rsidP="007F5A2C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0951AF">
        <w:rPr>
          <w:rFonts w:ascii="Courier New" w:hAnsi="Courier New" w:cs="Courier New"/>
          <w:sz w:val="20"/>
          <w:szCs w:val="20"/>
        </w:rPr>
        <w:t>Cross communication:</w:t>
      </w:r>
      <w:r w:rsidRPr="000951AF">
        <w:rPr>
          <w:rFonts w:cs="Arial"/>
          <w:sz w:val="20"/>
          <w:szCs w:val="20"/>
        </w:rPr>
        <w:t xml:space="preserve"> </w:t>
      </w:r>
      <w:r w:rsidR="001C069F" w:rsidRPr="000951AF">
        <w:rPr>
          <w:rFonts w:cs="Arial"/>
          <w:sz w:val="20"/>
          <w:szCs w:val="20"/>
        </w:rPr>
        <w:t>NA.</w:t>
      </w:r>
    </w:p>
    <w:p w14:paraId="7B95E3D5" w14:textId="77777777" w:rsidR="007F5A2C" w:rsidRPr="000951AF" w:rsidRDefault="007F5A2C" w:rsidP="007F5A2C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0951AF">
        <w:rPr>
          <w:rFonts w:ascii="Courier New" w:hAnsi="Courier New" w:cs="Courier New"/>
          <w:sz w:val="20"/>
          <w:szCs w:val="20"/>
        </w:rPr>
        <w:t>Return:</w:t>
      </w:r>
      <w:r w:rsidRPr="000951AF">
        <w:rPr>
          <w:rFonts w:cs="Arial"/>
          <w:sz w:val="20"/>
          <w:szCs w:val="20"/>
        </w:rPr>
        <w:t xml:space="preserve"> The project related details.</w:t>
      </w:r>
    </w:p>
    <w:p w14:paraId="4BEF213B" w14:textId="4F754AFF" w:rsidR="0078741E" w:rsidRPr="000951AF" w:rsidRDefault="0078741E" w:rsidP="0078741E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API Details:</w:t>
      </w:r>
    </w:p>
    <w:p w14:paraId="37FE654F" w14:textId="2A7828D2" w:rsidR="00A12B45" w:rsidRPr="000951AF" w:rsidRDefault="00A12B45" w:rsidP="00A12B45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MicroService: </w:t>
      </w:r>
      <w:r w:rsidRPr="000951AF">
        <w:rPr>
          <w:rFonts w:cs="Arial"/>
          <w:sz w:val="20"/>
          <w:szCs w:val="20"/>
        </w:rPr>
        <w:t>Admin</w:t>
      </w:r>
    </w:p>
    <w:p w14:paraId="40BC8FE4" w14:textId="6EEAC242" w:rsidR="007220B7" w:rsidRPr="000951AF" w:rsidRDefault="007220B7" w:rsidP="007220B7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 w:rsidR="00D45DDD" w:rsidRPr="000951AF">
        <w:rPr>
          <w:rFonts w:cs="Arial"/>
          <w:sz w:val="20"/>
          <w:szCs w:val="20"/>
        </w:rPr>
        <w:t>ProjectType</w:t>
      </w:r>
      <w:r w:rsidRPr="000951AF">
        <w:rPr>
          <w:rFonts w:cs="Arial"/>
          <w:sz w:val="20"/>
          <w:szCs w:val="20"/>
        </w:rPr>
        <w:t>Controller.cs</w:t>
      </w:r>
      <w:proofErr w:type="spellEnd"/>
    </w:p>
    <w:p w14:paraId="61CAEB95" w14:textId="7FA9DEF3" w:rsidR="007220B7" w:rsidRPr="000951AF" w:rsidRDefault="007220B7" w:rsidP="007220B7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Method</w:t>
      </w:r>
      <w:r w:rsidRPr="000951AF">
        <w:rPr>
          <w:rFonts w:cs="Arial"/>
          <w:sz w:val="20"/>
          <w:szCs w:val="20"/>
        </w:rPr>
        <w:t xml:space="preserve">: </w:t>
      </w:r>
      <w:r w:rsidR="00D45DDD" w:rsidRPr="000951AF">
        <w:rPr>
          <w:rFonts w:cs="Arial"/>
          <w:sz w:val="20"/>
          <w:szCs w:val="20"/>
        </w:rPr>
        <w:t>GetAll</w:t>
      </w:r>
    </w:p>
    <w:p w14:paraId="749D2FCF" w14:textId="6D0EAF0F" w:rsidR="0078741E" w:rsidRPr="000951AF" w:rsidRDefault="002106CD" w:rsidP="002106CD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Path</w:t>
      </w:r>
      <w:r w:rsidR="0078741E" w:rsidRPr="000951AF">
        <w:rPr>
          <w:rFonts w:ascii="Courier New" w:hAnsi="Courier New" w:cs="Courier New"/>
          <w:sz w:val="20"/>
          <w:szCs w:val="20"/>
        </w:rPr>
        <w:t xml:space="preserve">: </w:t>
      </w:r>
      <w:r w:rsidRPr="000951AF">
        <w:rPr>
          <w:rFonts w:cs="Arial"/>
          <w:sz w:val="20"/>
          <w:szCs w:val="20"/>
        </w:rPr>
        <w:t>{{</w:t>
      </w:r>
      <w:proofErr w:type="spellStart"/>
      <w:r w:rsidRPr="000951AF">
        <w:rPr>
          <w:rFonts w:cs="Arial"/>
          <w:sz w:val="20"/>
          <w:szCs w:val="20"/>
        </w:rPr>
        <w:t>HostName</w:t>
      </w:r>
      <w:proofErr w:type="spellEnd"/>
      <w:r w:rsidRPr="000951AF">
        <w:rPr>
          <w:rFonts w:cs="Arial"/>
          <w:sz w:val="20"/>
          <w:szCs w:val="20"/>
        </w:rPr>
        <w:t>}}/</w:t>
      </w:r>
      <w:r w:rsidR="00083922" w:rsidRPr="000951AF">
        <w:rPr>
          <w:rFonts w:cs="Arial"/>
          <w:sz w:val="20"/>
          <w:szCs w:val="20"/>
        </w:rPr>
        <w:t>admin</w:t>
      </w:r>
      <w:r w:rsidRPr="000951AF">
        <w:rPr>
          <w:rFonts w:cs="Arial"/>
          <w:sz w:val="20"/>
          <w:szCs w:val="20"/>
        </w:rPr>
        <w:t>/</w:t>
      </w:r>
      <w:proofErr w:type="spellStart"/>
      <w:r w:rsidRPr="000951AF">
        <w:rPr>
          <w:rFonts w:cs="Arial"/>
          <w:sz w:val="20"/>
          <w:szCs w:val="20"/>
        </w:rPr>
        <w:t>api</w:t>
      </w:r>
      <w:proofErr w:type="spellEnd"/>
      <w:r w:rsidRPr="000951AF">
        <w:rPr>
          <w:rFonts w:cs="Arial"/>
          <w:sz w:val="20"/>
          <w:szCs w:val="20"/>
        </w:rPr>
        <w:t>/v1/</w:t>
      </w:r>
      <w:proofErr w:type="spellStart"/>
      <w:r w:rsidR="00BB1CCD" w:rsidRPr="000951AF">
        <w:rPr>
          <w:rFonts w:cs="Arial"/>
          <w:sz w:val="20"/>
          <w:szCs w:val="20"/>
        </w:rPr>
        <w:t>ProjectType</w:t>
      </w:r>
      <w:proofErr w:type="spellEnd"/>
      <w:r w:rsidRPr="000951AF">
        <w:rPr>
          <w:rFonts w:cs="Arial"/>
          <w:sz w:val="20"/>
          <w:szCs w:val="20"/>
        </w:rPr>
        <w:t>/</w:t>
      </w:r>
      <w:proofErr w:type="spellStart"/>
      <w:r w:rsidR="00BB1CCD" w:rsidRPr="000951AF">
        <w:rPr>
          <w:rFonts w:cs="Arial"/>
          <w:sz w:val="20"/>
          <w:szCs w:val="20"/>
        </w:rPr>
        <w:t>GetAll</w:t>
      </w:r>
      <w:proofErr w:type="spellEnd"/>
    </w:p>
    <w:p w14:paraId="2ABDE065" w14:textId="624AF4B1" w:rsidR="00E84891" w:rsidRPr="000951AF" w:rsidRDefault="00E84891" w:rsidP="00E84891">
      <w:pPr>
        <w:pStyle w:val="Heading2"/>
        <w:numPr>
          <w:ilvl w:val="3"/>
          <w:numId w:val="22"/>
        </w:numPr>
        <w:spacing w:line="240" w:lineRule="auto"/>
        <w:jc w:val="left"/>
        <w:rPr>
          <w:rFonts w:cs="Arial"/>
          <w:caps w:val="0"/>
        </w:rPr>
      </w:pPr>
      <w:bookmarkStart w:id="33" w:name="_Toc48070274"/>
      <w:r w:rsidRPr="000951AF">
        <w:rPr>
          <w:rFonts w:cs="Arial"/>
          <w:caps w:val="0"/>
        </w:rPr>
        <w:t>Project/</w:t>
      </w:r>
      <w:proofErr w:type="spellStart"/>
      <w:r w:rsidRPr="000951AF">
        <w:rPr>
          <w:rFonts w:cs="Arial"/>
          <w:caps w:val="0"/>
        </w:rPr>
        <w:t>GetCustomers</w:t>
      </w:r>
      <w:bookmarkEnd w:id="33"/>
      <w:proofErr w:type="spellEnd"/>
    </w:p>
    <w:p w14:paraId="709A1FB6" w14:textId="78D5EC38" w:rsidR="00E37532" w:rsidRPr="000951AF" w:rsidRDefault="00E37532" w:rsidP="00021EE1">
      <w:pPr>
        <w:pStyle w:val="ListParagraph"/>
        <w:numPr>
          <w:ilvl w:val="0"/>
          <w:numId w:val="35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The above method is for </w:t>
      </w:r>
      <w:r w:rsidRPr="000951AF">
        <w:rPr>
          <w:rFonts w:cs="Arial"/>
          <w:color w:val="000000" w:themeColor="text1"/>
          <w:sz w:val="20"/>
          <w:szCs w:val="20"/>
          <w:lang w:bidi="ar-SA"/>
        </w:rPr>
        <w:t>Roles = "</w:t>
      </w:r>
      <w:r w:rsidRPr="000951AF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Program Manager, Department Head, HRA, HRM</w:t>
      </w:r>
      <w:r w:rsidRPr="000951AF">
        <w:rPr>
          <w:rFonts w:cs="Arial"/>
          <w:color w:val="A31515"/>
          <w:sz w:val="20"/>
          <w:szCs w:val="20"/>
          <w:lang w:bidi="ar-SA"/>
        </w:rPr>
        <w:t>".</w:t>
      </w:r>
    </w:p>
    <w:p w14:paraId="51565988" w14:textId="77777777" w:rsidR="00E84891" w:rsidRPr="000951AF" w:rsidRDefault="00E84891" w:rsidP="00883012">
      <w:pPr>
        <w:ind w:left="1440" w:firstLine="720"/>
        <w:rPr>
          <w:rFonts w:cs="Arial"/>
          <w:b/>
          <w:bCs/>
          <w:sz w:val="24"/>
          <w:szCs w:val="24"/>
        </w:rPr>
      </w:pPr>
      <w:r w:rsidRPr="000951AF">
        <w:rPr>
          <w:rFonts w:cs="Arial"/>
          <w:b/>
          <w:bCs/>
          <w:sz w:val="24"/>
          <w:szCs w:val="24"/>
        </w:rPr>
        <w:t>Existing Implementation:</w:t>
      </w:r>
    </w:p>
    <w:p w14:paraId="78B5A43F" w14:textId="77777777" w:rsidR="00E84891" w:rsidRPr="000951AF" w:rsidRDefault="00E84891" w:rsidP="00E84891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This method does not have any input.</w:t>
      </w:r>
    </w:p>
    <w:p w14:paraId="6B2976E7" w14:textId="77777777" w:rsidR="00BA5928" w:rsidRPr="000951AF" w:rsidRDefault="00BA5928" w:rsidP="00BA592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b/>
          <w:bCs/>
          <w:sz w:val="20"/>
          <w:szCs w:val="20"/>
        </w:rPr>
        <w:t>Controller</w:t>
      </w:r>
      <w:r w:rsidRPr="000951AF">
        <w:rPr>
          <w:rFonts w:cs="Arial"/>
          <w:sz w:val="20"/>
          <w:szCs w:val="20"/>
        </w:rPr>
        <w:t>: ProjectController.cs</w:t>
      </w:r>
    </w:p>
    <w:p w14:paraId="30C36425" w14:textId="13660937" w:rsidR="00BA5928" w:rsidRPr="000951AF" w:rsidRDefault="00BA5928" w:rsidP="00BA592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b/>
          <w:bCs/>
          <w:sz w:val="20"/>
          <w:szCs w:val="20"/>
        </w:rPr>
        <w:t>Method:</w:t>
      </w:r>
      <w:r w:rsidRPr="000951AF">
        <w:rPr>
          <w:rFonts w:cs="Arial"/>
          <w:sz w:val="20"/>
          <w:szCs w:val="20"/>
        </w:rPr>
        <w:t xml:space="preserve"> </w:t>
      </w:r>
      <w:proofErr w:type="spellStart"/>
      <w:r w:rsidRPr="000951AF">
        <w:rPr>
          <w:rFonts w:cs="Arial"/>
          <w:sz w:val="20"/>
          <w:szCs w:val="20"/>
        </w:rPr>
        <w:t>GetCustomers</w:t>
      </w:r>
      <w:proofErr w:type="spellEnd"/>
    </w:p>
    <w:p w14:paraId="6B6B1007" w14:textId="3020E60F" w:rsidR="00E84891" w:rsidRPr="000951AF" w:rsidRDefault="00E84891" w:rsidP="00E84891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This Method used for fetching client list for dropdown.</w:t>
      </w:r>
    </w:p>
    <w:p w14:paraId="0552C239" w14:textId="10F153CA" w:rsidR="00E84891" w:rsidRPr="000951AF" w:rsidRDefault="00E84891" w:rsidP="00E84891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Call </w:t>
      </w:r>
      <w:r w:rsidR="00A151F4" w:rsidRPr="000951AF">
        <w:rPr>
          <w:rFonts w:cs="Arial"/>
          <w:sz w:val="20"/>
          <w:szCs w:val="20"/>
        </w:rPr>
        <w:t>usp_GetClients without any parameter.</w:t>
      </w:r>
    </w:p>
    <w:p w14:paraId="52F1CAEA" w14:textId="0CE2480E" w:rsidR="00E84891" w:rsidRPr="000951AF" w:rsidRDefault="008E5BBE" w:rsidP="00E84891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usp_GetClients</w:t>
      </w:r>
      <w:r w:rsidR="00E84891" w:rsidRPr="000951AF">
        <w:rPr>
          <w:rFonts w:cs="Arial"/>
          <w:sz w:val="20"/>
          <w:szCs w:val="20"/>
        </w:rPr>
        <w:t xml:space="preserve">: </w:t>
      </w:r>
    </w:p>
    <w:p w14:paraId="2102546B" w14:textId="50190EC5" w:rsidR="00E84891" w:rsidRPr="000951AF" w:rsidRDefault="00E84891" w:rsidP="00E84891">
      <w:pPr>
        <w:pStyle w:val="ListParagraph"/>
        <w:numPr>
          <w:ilvl w:val="0"/>
          <w:numId w:val="30"/>
        </w:numPr>
        <w:spacing w:after="0" w:line="259" w:lineRule="auto"/>
        <w:contextualSpacing w:val="0"/>
        <w:jc w:val="left"/>
        <w:rPr>
          <w:color w:val="000000" w:themeColor="text1"/>
        </w:rPr>
      </w:pPr>
      <w:r w:rsidRPr="000951AF">
        <w:rPr>
          <w:rFonts w:ascii="Courier New" w:hAnsi="Courier New" w:cs="Courier New"/>
          <w:sz w:val="20"/>
          <w:szCs w:val="20"/>
        </w:rPr>
        <w:t>Purpose:</w:t>
      </w:r>
      <w:r w:rsidRPr="000951AF">
        <w:rPr>
          <w:rFonts w:cs="Arial"/>
          <w:sz w:val="20"/>
          <w:szCs w:val="20"/>
        </w:rPr>
        <w:t xml:space="preserve"> This </w:t>
      </w:r>
      <w:r w:rsidR="00A151F4" w:rsidRPr="000951AF">
        <w:rPr>
          <w:rFonts w:cs="Arial"/>
          <w:sz w:val="20"/>
          <w:szCs w:val="20"/>
        </w:rPr>
        <w:t>SP</w:t>
      </w:r>
      <w:r w:rsidRPr="000951AF">
        <w:rPr>
          <w:rFonts w:cs="Arial"/>
          <w:sz w:val="20"/>
          <w:szCs w:val="20"/>
        </w:rPr>
        <w:t xml:space="preserve"> fetches </w:t>
      </w:r>
      <w:r w:rsidR="00A151F4" w:rsidRPr="000951AF">
        <w:rPr>
          <w:rFonts w:cs="Arial"/>
          <w:sz w:val="20"/>
          <w:szCs w:val="20"/>
        </w:rPr>
        <w:t xml:space="preserve">client </w:t>
      </w:r>
      <w:r w:rsidRPr="000951AF">
        <w:rPr>
          <w:rFonts w:cs="Arial"/>
          <w:sz w:val="20"/>
          <w:szCs w:val="20"/>
        </w:rPr>
        <w:t>list.</w:t>
      </w:r>
    </w:p>
    <w:p w14:paraId="09ECD2D2" w14:textId="31877FB0" w:rsidR="00DE5944" w:rsidRPr="000951AF" w:rsidRDefault="00E84891" w:rsidP="00474D5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Tables:</w:t>
      </w:r>
      <w:r w:rsidRPr="000951AF">
        <w:rPr>
          <w:rFonts w:cs="Arial"/>
          <w:sz w:val="20"/>
          <w:szCs w:val="20"/>
        </w:rPr>
        <w:t xml:space="preserve"> </w:t>
      </w:r>
      <w:r w:rsidR="00FA3AA7" w:rsidRPr="000951AF">
        <w:rPr>
          <w:rFonts w:cs="Arial"/>
          <w:sz w:val="20"/>
          <w:szCs w:val="20"/>
        </w:rPr>
        <w:t>Client</w:t>
      </w:r>
      <w:r w:rsidR="001F306D" w:rsidRPr="000951AF">
        <w:rPr>
          <w:rFonts w:cs="Arial"/>
          <w:sz w:val="20"/>
          <w:szCs w:val="20"/>
        </w:rPr>
        <w:t>s</w:t>
      </w:r>
    </w:p>
    <w:p w14:paraId="080DDF37" w14:textId="77777777" w:rsidR="00E84891" w:rsidRPr="000951AF" w:rsidRDefault="00E84891" w:rsidP="00E84891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Decision:</w:t>
      </w:r>
      <w:r w:rsidRPr="000951AF">
        <w:rPr>
          <w:rFonts w:cs="Arial"/>
          <w:sz w:val="20"/>
          <w:szCs w:val="20"/>
        </w:rPr>
        <w:t xml:space="preserve"> Move the stored procedure to LINQ.</w:t>
      </w:r>
    </w:p>
    <w:p w14:paraId="7D3B12DD" w14:textId="7892EDBE" w:rsidR="00E84891" w:rsidRPr="000951AF" w:rsidRDefault="00E84891" w:rsidP="008E5BBE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Rules:</w:t>
      </w:r>
      <w:r w:rsidRPr="000951AF">
        <w:rPr>
          <w:rFonts w:cs="Arial"/>
          <w:sz w:val="20"/>
          <w:szCs w:val="20"/>
        </w:rPr>
        <w:t xml:space="preserve"> This </w:t>
      </w:r>
      <w:r w:rsidR="00A1198D" w:rsidRPr="000951AF">
        <w:rPr>
          <w:rFonts w:cs="Arial"/>
          <w:sz w:val="20"/>
          <w:szCs w:val="20"/>
        </w:rPr>
        <w:t>m</w:t>
      </w:r>
      <w:r w:rsidRPr="000951AF">
        <w:rPr>
          <w:rFonts w:cs="Arial"/>
          <w:sz w:val="20"/>
          <w:szCs w:val="20"/>
        </w:rPr>
        <w:t xml:space="preserve">ethod </w:t>
      </w:r>
      <w:r w:rsidR="00A1198D" w:rsidRPr="000951AF">
        <w:rPr>
          <w:rFonts w:cs="Arial"/>
          <w:sz w:val="20"/>
          <w:szCs w:val="20"/>
        </w:rPr>
        <w:t xml:space="preserve">fetches </w:t>
      </w:r>
      <w:r w:rsidRPr="000951AF">
        <w:rPr>
          <w:rFonts w:cs="Arial"/>
          <w:sz w:val="20"/>
          <w:szCs w:val="20"/>
        </w:rPr>
        <w:t xml:space="preserve">all active </w:t>
      </w:r>
      <w:r w:rsidR="00FA3AA7" w:rsidRPr="000951AF">
        <w:rPr>
          <w:rFonts w:cs="Arial"/>
          <w:sz w:val="20"/>
          <w:szCs w:val="20"/>
        </w:rPr>
        <w:t>clients.</w:t>
      </w:r>
    </w:p>
    <w:p w14:paraId="5E4FAF3B" w14:textId="5930E8D5" w:rsidR="00E84891" w:rsidRPr="000951AF" w:rsidRDefault="00E84891" w:rsidP="00E84891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Return: </w:t>
      </w:r>
      <w:r w:rsidR="00FA3AA7" w:rsidRPr="000951AF">
        <w:rPr>
          <w:rFonts w:cs="Arial"/>
          <w:sz w:val="20"/>
          <w:szCs w:val="20"/>
        </w:rPr>
        <w:t>client</w:t>
      </w:r>
      <w:r w:rsidRPr="000951AF">
        <w:rPr>
          <w:rFonts w:cs="Arial"/>
          <w:sz w:val="20"/>
          <w:szCs w:val="20"/>
        </w:rPr>
        <w:t xml:space="preserve"> details</w:t>
      </w:r>
    </w:p>
    <w:p w14:paraId="32024985" w14:textId="77777777" w:rsidR="00E84891" w:rsidRPr="000951AF" w:rsidRDefault="00E84891" w:rsidP="00114776">
      <w:pPr>
        <w:ind w:left="1440" w:firstLine="720"/>
        <w:rPr>
          <w:rFonts w:cs="Arial"/>
          <w:b/>
          <w:bCs/>
          <w:sz w:val="24"/>
          <w:szCs w:val="24"/>
        </w:rPr>
      </w:pPr>
      <w:r w:rsidRPr="000951AF">
        <w:rPr>
          <w:rFonts w:cs="Arial"/>
          <w:b/>
          <w:bCs/>
          <w:sz w:val="24"/>
          <w:szCs w:val="24"/>
        </w:rPr>
        <w:lastRenderedPageBreak/>
        <w:t>New Implementation:</w:t>
      </w:r>
    </w:p>
    <w:p w14:paraId="1CCB3A0D" w14:textId="77777777" w:rsidR="00E84891" w:rsidRPr="000951AF" w:rsidRDefault="00E84891" w:rsidP="00E84891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Make sure all older Business Rules are applied.</w:t>
      </w:r>
    </w:p>
    <w:p w14:paraId="0F5993A6" w14:textId="77777777" w:rsidR="00083922" w:rsidRPr="000951AF" w:rsidRDefault="00083922" w:rsidP="00083922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Make use of already existing API by sending IsActive parameter as true.</w:t>
      </w:r>
    </w:p>
    <w:p w14:paraId="361E3A95" w14:textId="77777777" w:rsidR="00083922" w:rsidRPr="000951AF" w:rsidRDefault="00083922" w:rsidP="00083922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API Details:</w:t>
      </w:r>
    </w:p>
    <w:p w14:paraId="0BFCA11F" w14:textId="3C65C1BC" w:rsidR="007472F9" w:rsidRPr="000951AF" w:rsidRDefault="007472F9" w:rsidP="007472F9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MicroService: </w:t>
      </w:r>
      <w:r w:rsidRPr="000951AF">
        <w:rPr>
          <w:rFonts w:cs="Arial"/>
          <w:sz w:val="20"/>
          <w:szCs w:val="20"/>
        </w:rPr>
        <w:t>Admin</w:t>
      </w:r>
    </w:p>
    <w:p w14:paraId="30387E33" w14:textId="1A16EAA4" w:rsidR="00362CEB" w:rsidRPr="000951AF" w:rsidRDefault="00362CEB" w:rsidP="00362CEB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 w:rsidRPr="000951AF">
        <w:rPr>
          <w:rFonts w:cs="Arial"/>
          <w:sz w:val="20"/>
          <w:szCs w:val="20"/>
        </w:rPr>
        <w:t>ClientController.cs</w:t>
      </w:r>
      <w:proofErr w:type="spellEnd"/>
    </w:p>
    <w:p w14:paraId="54893EBB" w14:textId="513EB3EE" w:rsidR="00362CEB" w:rsidRPr="000951AF" w:rsidRDefault="00362CEB" w:rsidP="00362CEB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Method</w:t>
      </w:r>
      <w:r w:rsidRPr="000951AF">
        <w:rPr>
          <w:rFonts w:cs="Arial"/>
          <w:sz w:val="20"/>
          <w:szCs w:val="20"/>
        </w:rPr>
        <w:t>: GetAll</w:t>
      </w:r>
    </w:p>
    <w:p w14:paraId="40BA2A17" w14:textId="3FCDC848" w:rsidR="00083922" w:rsidRPr="000951AF" w:rsidRDefault="00083922" w:rsidP="00083922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Path: </w:t>
      </w:r>
      <w:r w:rsidRPr="000951AF">
        <w:rPr>
          <w:rFonts w:cs="Arial"/>
          <w:sz w:val="20"/>
          <w:szCs w:val="20"/>
        </w:rPr>
        <w:t>{{</w:t>
      </w:r>
      <w:proofErr w:type="spellStart"/>
      <w:r w:rsidRPr="000951AF">
        <w:rPr>
          <w:rFonts w:cs="Arial"/>
          <w:sz w:val="20"/>
          <w:szCs w:val="20"/>
        </w:rPr>
        <w:t>HostName</w:t>
      </w:r>
      <w:proofErr w:type="spellEnd"/>
      <w:r w:rsidRPr="000951AF">
        <w:rPr>
          <w:rFonts w:cs="Arial"/>
          <w:sz w:val="20"/>
          <w:szCs w:val="20"/>
        </w:rPr>
        <w:t>}}/admin/</w:t>
      </w:r>
      <w:proofErr w:type="spellStart"/>
      <w:r w:rsidRPr="000951AF">
        <w:rPr>
          <w:rFonts w:cs="Arial"/>
          <w:sz w:val="20"/>
          <w:szCs w:val="20"/>
        </w:rPr>
        <w:t>api</w:t>
      </w:r>
      <w:proofErr w:type="spellEnd"/>
      <w:r w:rsidRPr="000951AF">
        <w:rPr>
          <w:rFonts w:cs="Arial"/>
          <w:sz w:val="20"/>
          <w:szCs w:val="20"/>
        </w:rPr>
        <w:t>/v1/Client/</w:t>
      </w:r>
      <w:proofErr w:type="spellStart"/>
      <w:r w:rsidRPr="000951AF">
        <w:rPr>
          <w:rFonts w:cs="Arial"/>
          <w:sz w:val="20"/>
          <w:szCs w:val="20"/>
        </w:rPr>
        <w:t>GetAll</w:t>
      </w:r>
      <w:proofErr w:type="spellEnd"/>
    </w:p>
    <w:p w14:paraId="40ED8487" w14:textId="2964B381" w:rsidR="00083922" w:rsidRPr="000951AF" w:rsidRDefault="00083922" w:rsidP="00083922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Inputs:</w:t>
      </w:r>
      <w:r w:rsidRPr="000951AF">
        <w:rPr>
          <w:rFonts w:cs="Arial"/>
          <w:sz w:val="20"/>
          <w:szCs w:val="20"/>
        </w:rPr>
        <w:t xml:space="preserve"> isActive (</w:t>
      </w:r>
      <w:r w:rsidR="009D7819" w:rsidRPr="000951AF">
        <w:rPr>
          <w:rFonts w:cs="Arial"/>
          <w:sz w:val="20"/>
          <w:szCs w:val="20"/>
        </w:rPr>
        <w:t>Boolean</w:t>
      </w:r>
      <w:r w:rsidRPr="000951AF">
        <w:rPr>
          <w:rFonts w:cs="Arial"/>
          <w:sz w:val="20"/>
          <w:szCs w:val="20"/>
        </w:rPr>
        <w:t>)</w:t>
      </w:r>
    </w:p>
    <w:p w14:paraId="31FC8FD2" w14:textId="77777777" w:rsidR="00B542A3" w:rsidRPr="000951AF" w:rsidRDefault="00B542A3" w:rsidP="00C139BA">
      <w:pPr>
        <w:pStyle w:val="Heading2"/>
        <w:numPr>
          <w:ilvl w:val="3"/>
          <w:numId w:val="22"/>
        </w:numPr>
        <w:spacing w:line="240" w:lineRule="auto"/>
        <w:jc w:val="left"/>
        <w:rPr>
          <w:rFonts w:cs="Arial"/>
          <w:caps w:val="0"/>
        </w:rPr>
      </w:pPr>
      <w:bookmarkStart w:id="34" w:name="_Toc48070275"/>
      <w:proofErr w:type="spellStart"/>
      <w:r w:rsidRPr="000951AF">
        <w:rPr>
          <w:rFonts w:cs="Arial"/>
          <w:caps w:val="0"/>
        </w:rPr>
        <w:t>UserDepartment</w:t>
      </w:r>
      <w:proofErr w:type="spellEnd"/>
      <w:r w:rsidRPr="000951AF">
        <w:rPr>
          <w:rFonts w:cs="Arial"/>
          <w:caps w:val="0"/>
        </w:rPr>
        <w:t>/</w:t>
      </w:r>
      <w:proofErr w:type="spellStart"/>
      <w:r w:rsidRPr="000951AF">
        <w:rPr>
          <w:rFonts w:cs="Arial"/>
          <w:caps w:val="0"/>
        </w:rPr>
        <w:t>GetUserDepartmentDetails</w:t>
      </w:r>
      <w:bookmarkEnd w:id="34"/>
      <w:proofErr w:type="spellEnd"/>
    </w:p>
    <w:p w14:paraId="49C8DAAC" w14:textId="77777777" w:rsidR="0091670E" w:rsidRPr="000951AF" w:rsidRDefault="0091670E" w:rsidP="0091670E">
      <w:pPr>
        <w:pStyle w:val="ListParagraph"/>
        <w:numPr>
          <w:ilvl w:val="0"/>
          <w:numId w:val="35"/>
        </w:numPr>
        <w:rPr>
          <w:sz w:val="20"/>
          <w:szCs w:val="20"/>
        </w:rPr>
      </w:pPr>
      <w:r w:rsidRPr="000951AF">
        <w:rPr>
          <w:sz w:val="20"/>
          <w:szCs w:val="20"/>
        </w:rPr>
        <w:t>The above method is for Roles = "</w:t>
      </w:r>
      <w:r w:rsidRPr="000951AF">
        <w:rPr>
          <w:rFonts w:ascii="Courier New" w:hAnsi="Courier New" w:cs="Courier New"/>
          <w:sz w:val="20"/>
          <w:szCs w:val="20"/>
        </w:rPr>
        <w:t>Program Manager, Department Head, HRA, HRM</w:t>
      </w:r>
      <w:r w:rsidRPr="000951AF">
        <w:rPr>
          <w:sz w:val="20"/>
          <w:szCs w:val="20"/>
        </w:rPr>
        <w:t>".</w:t>
      </w:r>
    </w:p>
    <w:p w14:paraId="785782FA" w14:textId="7092C509" w:rsidR="00687ABC" w:rsidRPr="000951AF" w:rsidRDefault="00687ABC" w:rsidP="005F688B">
      <w:pPr>
        <w:ind w:left="1440" w:firstLine="720"/>
        <w:rPr>
          <w:rFonts w:cs="Arial"/>
          <w:b/>
          <w:bCs/>
          <w:sz w:val="24"/>
          <w:szCs w:val="24"/>
        </w:rPr>
      </w:pPr>
      <w:r w:rsidRPr="000951AF">
        <w:rPr>
          <w:rFonts w:cs="Arial"/>
          <w:b/>
          <w:bCs/>
          <w:sz w:val="24"/>
          <w:szCs w:val="24"/>
        </w:rPr>
        <w:t>Existing Implementation:</w:t>
      </w:r>
    </w:p>
    <w:p w14:paraId="50489B71" w14:textId="77777777" w:rsidR="00687ABC" w:rsidRPr="000951AF" w:rsidRDefault="00687ABC" w:rsidP="00687ABC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This method does not have any input.</w:t>
      </w:r>
    </w:p>
    <w:p w14:paraId="5FE96D9D" w14:textId="592BE37A" w:rsidR="00F70069" w:rsidRPr="000951AF" w:rsidRDefault="00F70069" w:rsidP="00F70069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b/>
          <w:bCs/>
          <w:sz w:val="20"/>
          <w:szCs w:val="20"/>
        </w:rPr>
        <w:t>Controller</w:t>
      </w:r>
      <w:r w:rsidRPr="000951AF">
        <w:rPr>
          <w:rFonts w:cs="Arial"/>
          <w:sz w:val="20"/>
          <w:szCs w:val="20"/>
        </w:rPr>
        <w:t xml:space="preserve">: </w:t>
      </w:r>
      <w:proofErr w:type="spellStart"/>
      <w:r w:rsidRPr="000951AF">
        <w:rPr>
          <w:rFonts w:cs="Arial"/>
          <w:sz w:val="20"/>
          <w:szCs w:val="20"/>
        </w:rPr>
        <w:t>UserDepartmentController.cs</w:t>
      </w:r>
      <w:proofErr w:type="spellEnd"/>
    </w:p>
    <w:p w14:paraId="191EFC33" w14:textId="3A772990" w:rsidR="00F70069" w:rsidRPr="000951AF" w:rsidRDefault="00F70069" w:rsidP="00F70069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b/>
          <w:bCs/>
          <w:sz w:val="20"/>
          <w:szCs w:val="20"/>
        </w:rPr>
        <w:t>Method:</w:t>
      </w:r>
      <w:r w:rsidRPr="000951AF">
        <w:rPr>
          <w:rFonts w:cs="Arial"/>
          <w:sz w:val="20"/>
          <w:szCs w:val="20"/>
        </w:rPr>
        <w:t xml:space="preserve"> </w:t>
      </w:r>
      <w:proofErr w:type="spellStart"/>
      <w:r w:rsidRPr="000951AF">
        <w:rPr>
          <w:rFonts w:cs="Arial"/>
          <w:sz w:val="20"/>
          <w:szCs w:val="20"/>
        </w:rPr>
        <w:t>GetUserDepartmentDetails</w:t>
      </w:r>
      <w:proofErr w:type="spellEnd"/>
    </w:p>
    <w:p w14:paraId="0C802A2D" w14:textId="0368B73C" w:rsidR="00687ABC" w:rsidRPr="000951AF" w:rsidRDefault="00687ABC" w:rsidP="00687ABC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This Method used for fetching </w:t>
      </w:r>
      <w:r w:rsidR="008E5BBE" w:rsidRPr="000951AF">
        <w:rPr>
          <w:rFonts w:cs="Arial"/>
          <w:sz w:val="20"/>
          <w:szCs w:val="20"/>
        </w:rPr>
        <w:t xml:space="preserve">department </w:t>
      </w:r>
      <w:r w:rsidRPr="000951AF">
        <w:rPr>
          <w:rFonts w:cs="Arial"/>
          <w:sz w:val="20"/>
          <w:szCs w:val="20"/>
        </w:rPr>
        <w:t>list for dropdown.</w:t>
      </w:r>
    </w:p>
    <w:p w14:paraId="2BDEB7F2" w14:textId="09825C13" w:rsidR="00687ABC" w:rsidRPr="000951AF" w:rsidRDefault="00687ABC" w:rsidP="00687ABC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Call </w:t>
      </w:r>
      <w:proofErr w:type="spellStart"/>
      <w:r w:rsidR="008E5BBE" w:rsidRPr="000951AF">
        <w:rPr>
          <w:rFonts w:ascii="Courier New" w:hAnsi="Courier New" w:cs="Courier New"/>
          <w:sz w:val="20"/>
          <w:szCs w:val="20"/>
        </w:rPr>
        <w:t>usp_GetUserDepartmentDetails</w:t>
      </w:r>
      <w:proofErr w:type="spellEnd"/>
      <w:r w:rsidR="008E5BBE" w:rsidRPr="000951AF">
        <w:rPr>
          <w:rFonts w:cs="Arial"/>
          <w:sz w:val="20"/>
          <w:szCs w:val="20"/>
        </w:rPr>
        <w:t xml:space="preserve"> </w:t>
      </w:r>
      <w:r w:rsidRPr="000951AF">
        <w:rPr>
          <w:rFonts w:cs="Arial"/>
          <w:sz w:val="20"/>
          <w:szCs w:val="20"/>
        </w:rPr>
        <w:t>without any parameter.</w:t>
      </w:r>
    </w:p>
    <w:p w14:paraId="1A439037" w14:textId="5717389C" w:rsidR="00687ABC" w:rsidRPr="000951AF" w:rsidRDefault="008E5BBE" w:rsidP="00687ABC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spellStart"/>
      <w:r w:rsidRPr="000951AF">
        <w:rPr>
          <w:rFonts w:cs="Arial"/>
          <w:sz w:val="20"/>
          <w:szCs w:val="20"/>
        </w:rPr>
        <w:t>usp_GetUserDepartmentDetails</w:t>
      </w:r>
      <w:proofErr w:type="spellEnd"/>
      <w:r w:rsidR="00687ABC" w:rsidRPr="000951AF">
        <w:rPr>
          <w:rFonts w:cs="Arial"/>
          <w:sz w:val="20"/>
          <w:szCs w:val="20"/>
        </w:rPr>
        <w:t xml:space="preserve">: </w:t>
      </w:r>
    </w:p>
    <w:p w14:paraId="2D004488" w14:textId="65A0B5E2" w:rsidR="00687ABC" w:rsidRPr="000951AF" w:rsidRDefault="00687ABC" w:rsidP="00687ABC">
      <w:pPr>
        <w:pStyle w:val="ListParagraph"/>
        <w:numPr>
          <w:ilvl w:val="0"/>
          <w:numId w:val="30"/>
        </w:numPr>
        <w:spacing w:after="0" w:line="259" w:lineRule="auto"/>
        <w:contextualSpacing w:val="0"/>
        <w:jc w:val="left"/>
        <w:rPr>
          <w:color w:val="000000" w:themeColor="text1"/>
        </w:rPr>
      </w:pPr>
      <w:r w:rsidRPr="000951AF">
        <w:rPr>
          <w:rFonts w:ascii="Courier New" w:hAnsi="Courier New" w:cs="Courier New"/>
          <w:sz w:val="20"/>
          <w:szCs w:val="20"/>
        </w:rPr>
        <w:t>Purpose:</w:t>
      </w:r>
      <w:r w:rsidRPr="000951AF">
        <w:rPr>
          <w:rFonts w:cs="Arial"/>
          <w:sz w:val="20"/>
          <w:szCs w:val="20"/>
        </w:rPr>
        <w:t xml:space="preserve"> This SP fetches </w:t>
      </w:r>
      <w:r w:rsidR="008E5BBE" w:rsidRPr="000951AF">
        <w:rPr>
          <w:rFonts w:cs="Arial"/>
          <w:sz w:val="20"/>
          <w:szCs w:val="20"/>
        </w:rPr>
        <w:t xml:space="preserve">department </w:t>
      </w:r>
      <w:r w:rsidRPr="000951AF">
        <w:rPr>
          <w:rFonts w:cs="Arial"/>
          <w:sz w:val="20"/>
          <w:szCs w:val="20"/>
        </w:rPr>
        <w:t>list.</w:t>
      </w:r>
    </w:p>
    <w:p w14:paraId="7E51D1DF" w14:textId="58E0BA91" w:rsidR="00687ABC" w:rsidRPr="000951AF" w:rsidRDefault="00687ABC" w:rsidP="00687ABC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Tables:</w:t>
      </w:r>
      <w:r w:rsidRPr="000951AF">
        <w:rPr>
          <w:rFonts w:cs="Arial"/>
          <w:sz w:val="20"/>
          <w:szCs w:val="20"/>
        </w:rPr>
        <w:t xml:space="preserve"> </w:t>
      </w:r>
      <w:r w:rsidR="00C343A9" w:rsidRPr="000951AF">
        <w:rPr>
          <w:rFonts w:cs="Arial"/>
          <w:sz w:val="20"/>
          <w:szCs w:val="20"/>
        </w:rPr>
        <w:t>Department</w:t>
      </w:r>
      <w:r w:rsidR="0091670E" w:rsidRPr="000951AF">
        <w:rPr>
          <w:rFonts w:cs="Arial"/>
          <w:sz w:val="20"/>
          <w:szCs w:val="20"/>
        </w:rPr>
        <w:t>s</w:t>
      </w:r>
      <w:r w:rsidR="00C343A9" w:rsidRPr="000951AF">
        <w:rPr>
          <w:rFonts w:cs="Arial"/>
          <w:sz w:val="20"/>
          <w:szCs w:val="20"/>
        </w:rPr>
        <w:t>, and Employee</w:t>
      </w:r>
    </w:p>
    <w:p w14:paraId="23ED4842" w14:textId="77777777" w:rsidR="00687ABC" w:rsidRPr="000951AF" w:rsidRDefault="00687ABC" w:rsidP="00687ABC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Decision:</w:t>
      </w:r>
      <w:r w:rsidRPr="000951AF">
        <w:rPr>
          <w:rFonts w:cs="Arial"/>
          <w:sz w:val="20"/>
          <w:szCs w:val="20"/>
        </w:rPr>
        <w:t xml:space="preserve"> Move the stored procedure to LINQ.</w:t>
      </w:r>
    </w:p>
    <w:p w14:paraId="68C81016" w14:textId="4BA82522" w:rsidR="00687ABC" w:rsidRPr="000951AF" w:rsidRDefault="00687ABC" w:rsidP="00846D9C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Rules:</w:t>
      </w:r>
      <w:r w:rsidRPr="000951AF">
        <w:rPr>
          <w:rFonts w:cs="Arial"/>
          <w:sz w:val="20"/>
          <w:szCs w:val="20"/>
        </w:rPr>
        <w:t xml:space="preserve"> This </w:t>
      </w:r>
      <w:r w:rsidR="00D2182C" w:rsidRPr="000951AF">
        <w:rPr>
          <w:rFonts w:cs="Arial"/>
          <w:sz w:val="20"/>
          <w:szCs w:val="20"/>
        </w:rPr>
        <w:t>m</w:t>
      </w:r>
      <w:r w:rsidRPr="000951AF">
        <w:rPr>
          <w:rFonts w:cs="Arial"/>
          <w:sz w:val="20"/>
          <w:szCs w:val="20"/>
        </w:rPr>
        <w:t>ethod</w:t>
      </w:r>
      <w:r w:rsidR="00D2182C" w:rsidRPr="000951AF">
        <w:rPr>
          <w:rFonts w:cs="Arial"/>
          <w:sz w:val="20"/>
          <w:szCs w:val="20"/>
        </w:rPr>
        <w:t xml:space="preserve"> fetches </w:t>
      </w:r>
      <w:r w:rsidRPr="000951AF">
        <w:rPr>
          <w:rFonts w:cs="Arial"/>
          <w:sz w:val="20"/>
          <w:szCs w:val="20"/>
        </w:rPr>
        <w:t xml:space="preserve">all active </w:t>
      </w:r>
      <w:r w:rsidR="00D2182C" w:rsidRPr="000951AF">
        <w:rPr>
          <w:rFonts w:cs="Arial"/>
          <w:sz w:val="20"/>
          <w:szCs w:val="20"/>
        </w:rPr>
        <w:t>department</w:t>
      </w:r>
      <w:r w:rsidRPr="000951AF">
        <w:rPr>
          <w:rFonts w:cs="Arial"/>
          <w:sz w:val="20"/>
          <w:szCs w:val="20"/>
        </w:rPr>
        <w:t>.</w:t>
      </w:r>
    </w:p>
    <w:p w14:paraId="5E1E0544" w14:textId="0B66749B" w:rsidR="00687ABC" w:rsidRPr="000951AF" w:rsidRDefault="00687ABC" w:rsidP="00687ABC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Return: </w:t>
      </w:r>
      <w:r w:rsidR="00846D9C" w:rsidRPr="000951AF">
        <w:rPr>
          <w:rFonts w:cs="Arial"/>
          <w:sz w:val="20"/>
          <w:szCs w:val="20"/>
        </w:rPr>
        <w:t>department list along with department head info</w:t>
      </w:r>
      <w:r w:rsidR="007F5A2C" w:rsidRPr="000951AF">
        <w:rPr>
          <w:rFonts w:cs="Arial"/>
          <w:sz w:val="20"/>
          <w:szCs w:val="20"/>
        </w:rPr>
        <w:t>.</w:t>
      </w:r>
    </w:p>
    <w:p w14:paraId="40BCE369" w14:textId="77777777" w:rsidR="00687ABC" w:rsidRPr="000951AF" w:rsidRDefault="00687ABC" w:rsidP="005F688B">
      <w:pPr>
        <w:ind w:left="1440" w:firstLine="720"/>
        <w:rPr>
          <w:rFonts w:cs="Arial"/>
          <w:b/>
          <w:bCs/>
          <w:sz w:val="24"/>
          <w:szCs w:val="24"/>
        </w:rPr>
      </w:pPr>
      <w:r w:rsidRPr="000951AF">
        <w:rPr>
          <w:rFonts w:cs="Arial"/>
          <w:b/>
          <w:bCs/>
          <w:sz w:val="24"/>
          <w:szCs w:val="24"/>
        </w:rPr>
        <w:t>New Implementation:</w:t>
      </w:r>
    </w:p>
    <w:p w14:paraId="296D0797" w14:textId="77777777" w:rsidR="00687ABC" w:rsidRPr="000951AF" w:rsidRDefault="00687ABC" w:rsidP="00687ABC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Make sure all older Business Rules are applied.</w:t>
      </w:r>
    </w:p>
    <w:p w14:paraId="500D5B11" w14:textId="77777777" w:rsidR="00630135" w:rsidRPr="000951AF" w:rsidRDefault="00630135" w:rsidP="0063013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convert the SP to LINQ</w:t>
      </w:r>
    </w:p>
    <w:p w14:paraId="2B6B6D00" w14:textId="77777777" w:rsidR="00630135" w:rsidRPr="000951AF" w:rsidRDefault="00630135" w:rsidP="00630135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Purpose: </w:t>
      </w:r>
    </w:p>
    <w:p w14:paraId="534159F6" w14:textId="4E361803" w:rsidR="00630135" w:rsidRPr="000951AF" w:rsidRDefault="00630135" w:rsidP="00630135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Tables:</w:t>
      </w:r>
      <w:r w:rsidRPr="000951AF">
        <w:rPr>
          <w:rFonts w:cs="Arial"/>
          <w:sz w:val="20"/>
          <w:szCs w:val="20"/>
        </w:rPr>
        <w:t xml:space="preserve"> </w:t>
      </w:r>
      <w:r w:rsidR="00DA4C3B" w:rsidRPr="000951AF">
        <w:rPr>
          <w:rFonts w:cs="Arial"/>
          <w:sz w:val="20"/>
          <w:szCs w:val="20"/>
        </w:rPr>
        <w:t xml:space="preserve">Department, and </w:t>
      </w:r>
      <w:r w:rsidRPr="000951AF">
        <w:rPr>
          <w:rFonts w:cs="Arial"/>
          <w:sz w:val="20"/>
          <w:szCs w:val="20"/>
        </w:rPr>
        <w:t>Employee</w:t>
      </w:r>
    </w:p>
    <w:p w14:paraId="110A0944" w14:textId="77777777" w:rsidR="003A65A5" w:rsidRPr="000951AF" w:rsidRDefault="003A65A5" w:rsidP="003A65A5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Database Tables: </w:t>
      </w:r>
    </w:p>
    <w:p w14:paraId="39FEEBC4" w14:textId="77777777" w:rsidR="003A65A5" w:rsidRPr="000951AF" w:rsidRDefault="003A65A5" w:rsidP="003A65A5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HRMSOrganization</w:t>
      </w:r>
      <w:proofErr w:type="spellEnd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503007C7" w14:textId="5887740B" w:rsidR="003A65A5" w:rsidRPr="000951AF" w:rsidRDefault="0091670E" w:rsidP="003A65A5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Departments</w:t>
      </w:r>
    </w:p>
    <w:p w14:paraId="48629ABE" w14:textId="77777777" w:rsidR="003A65A5" w:rsidRPr="000951AF" w:rsidRDefault="003A65A5" w:rsidP="003A65A5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HRMSEmployee</w:t>
      </w:r>
      <w:proofErr w:type="spellEnd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 xml:space="preserve">: </w:t>
      </w:r>
    </w:p>
    <w:p w14:paraId="09D73F9F" w14:textId="77777777" w:rsidR="003A65A5" w:rsidRPr="000951AF" w:rsidRDefault="003A65A5" w:rsidP="003A65A5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Employee</w:t>
      </w:r>
      <w:r w:rsidRPr="000951AF">
        <w:rPr>
          <w:rFonts w:cs="Arial"/>
          <w:sz w:val="20"/>
          <w:szCs w:val="20"/>
        </w:rPr>
        <w:t xml:space="preserve"> </w:t>
      </w:r>
    </w:p>
    <w:p w14:paraId="0D251EB8" w14:textId="483C028F" w:rsidR="00630135" w:rsidRPr="000951AF" w:rsidRDefault="00630135" w:rsidP="00630135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0951AF">
        <w:rPr>
          <w:rFonts w:ascii="Courier New" w:hAnsi="Courier New" w:cs="Courier New"/>
          <w:sz w:val="20"/>
          <w:szCs w:val="20"/>
        </w:rPr>
        <w:lastRenderedPageBreak/>
        <w:t>Cross communication:</w:t>
      </w:r>
      <w:r w:rsidRPr="000951AF">
        <w:rPr>
          <w:rFonts w:cs="Arial"/>
          <w:sz w:val="20"/>
          <w:szCs w:val="20"/>
        </w:rPr>
        <w:t xml:space="preserve"> Cross communication required for fetching data </w:t>
      </w:r>
      <w:r w:rsidR="00A74D85" w:rsidRPr="000951AF">
        <w:rPr>
          <w:rFonts w:cs="Arial"/>
          <w:sz w:val="20"/>
          <w:szCs w:val="20"/>
        </w:rPr>
        <w:t>from employee microservice.</w:t>
      </w:r>
    </w:p>
    <w:p w14:paraId="64181EFB" w14:textId="219C5E29" w:rsidR="00630135" w:rsidRPr="000951AF" w:rsidRDefault="00630135" w:rsidP="00630135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0951AF">
        <w:rPr>
          <w:rFonts w:ascii="Courier New" w:hAnsi="Courier New" w:cs="Courier New"/>
          <w:sz w:val="20"/>
          <w:szCs w:val="20"/>
        </w:rPr>
        <w:t>Return:</w:t>
      </w:r>
      <w:r w:rsidRPr="000951AF">
        <w:rPr>
          <w:rFonts w:cs="Arial"/>
          <w:sz w:val="20"/>
          <w:szCs w:val="20"/>
        </w:rPr>
        <w:t xml:space="preserve"> </w:t>
      </w:r>
      <w:r w:rsidR="00A74D85" w:rsidRPr="000951AF">
        <w:rPr>
          <w:rFonts w:cs="Arial"/>
          <w:sz w:val="20"/>
          <w:szCs w:val="20"/>
        </w:rPr>
        <w:t>Department list</w:t>
      </w:r>
      <w:r w:rsidRPr="000951AF">
        <w:rPr>
          <w:rFonts w:cs="Arial"/>
          <w:sz w:val="20"/>
          <w:szCs w:val="20"/>
        </w:rPr>
        <w:t>.</w:t>
      </w:r>
    </w:p>
    <w:p w14:paraId="0C696E7C" w14:textId="77777777" w:rsidR="00630135" w:rsidRPr="000951AF" w:rsidRDefault="00630135" w:rsidP="0063013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API Details:</w:t>
      </w:r>
    </w:p>
    <w:p w14:paraId="36EB7037" w14:textId="31D0BEFB" w:rsidR="00D73090" w:rsidRPr="000951AF" w:rsidRDefault="00D73090" w:rsidP="00D73090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MicroService: </w:t>
      </w:r>
      <w:r w:rsidRPr="000951AF">
        <w:rPr>
          <w:rFonts w:cs="Arial"/>
          <w:sz w:val="20"/>
          <w:szCs w:val="20"/>
        </w:rPr>
        <w:t>Admin</w:t>
      </w:r>
    </w:p>
    <w:p w14:paraId="3F7DCD05" w14:textId="06DC9D9F" w:rsidR="001B666E" w:rsidRPr="000951AF" w:rsidRDefault="001B666E" w:rsidP="001B666E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 w:rsidRPr="000951AF">
        <w:rPr>
          <w:rFonts w:cs="Arial"/>
          <w:sz w:val="20"/>
          <w:szCs w:val="20"/>
        </w:rPr>
        <w:t>DepartmentController.cs</w:t>
      </w:r>
      <w:proofErr w:type="spellEnd"/>
    </w:p>
    <w:p w14:paraId="582F0DC9" w14:textId="6E5DD057" w:rsidR="001B666E" w:rsidRPr="000951AF" w:rsidRDefault="001B666E" w:rsidP="001B666E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Method</w:t>
      </w:r>
      <w:r w:rsidRPr="000951AF">
        <w:rPr>
          <w:rFonts w:cs="Arial"/>
          <w:sz w:val="20"/>
          <w:szCs w:val="20"/>
        </w:rPr>
        <w:t xml:space="preserve">: </w:t>
      </w:r>
      <w:proofErr w:type="spellStart"/>
      <w:r w:rsidRPr="000951AF">
        <w:rPr>
          <w:rFonts w:cs="Arial"/>
          <w:sz w:val="20"/>
          <w:szCs w:val="20"/>
        </w:rPr>
        <w:t>GetAllWithDepartmentHead</w:t>
      </w:r>
      <w:proofErr w:type="spellEnd"/>
    </w:p>
    <w:p w14:paraId="43C042B8" w14:textId="5CE09BDA" w:rsidR="00630135" w:rsidRPr="000951AF" w:rsidRDefault="00630135" w:rsidP="00021EE1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Path: </w:t>
      </w:r>
      <w:r w:rsidR="00A74D85" w:rsidRPr="000951AF">
        <w:rPr>
          <w:rFonts w:cs="Arial"/>
          <w:sz w:val="20"/>
          <w:szCs w:val="20"/>
        </w:rPr>
        <w:t>{{</w:t>
      </w:r>
      <w:proofErr w:type="spellStart"/>
      <w:r w:rsidR="00A74D85" w:rsidRPr="000951AF">
        <w:rPr>
          <w:rFonts w:cs="Arial"/>
          <w:sz w:val="20"/>
          <w:szCs w:val="20"/>
        </w:rPr>
        <w:t>HostName</w:t>
      </w:r>
      <w:proofErr w:type="spellEnd"/>
      <w:r w:rsidR="00A74D85" w:rsidRPr="000951AF">
        <w:rPr>
          <w:rFonts w:cs="Arial"/>
          <w:sz w:val="20"/>
          <w:szCs w:val="20"/>
        </w:rPr>
        <w:t>}}/admin/</w:t>
      </w:r>
      <w:proofErr w:type="spellStart"/>
      <w:r w:rsidR="00A74D85" w:rsidRPr="000951AF">
        <w:rPr>
          <w:rFonts w:cs="Arial"/>
          <w:sz w:val="20"/>
          <w:szCs w:val="20"/>
        </w:rPr>
        <w:t>api</w:t>
      </w:r>
      <w:proofErr w:type="spellEnd"/>
      <w:r w:rsidR="00A74D85" w:rsidRPr="000951AF">
        <w:rPr>
          <w:rFonts w:cs="Arial"/>
          <w:sz w:val="20"/>
          <w:szCs w:val="20"/>
        </w:rPr>
        <w:t>/v1/</w:t>
      </w:r>
      <w:r w:rsidR="008540D4" w:rsidRPr="000951AF">
        <w:rPr>
          <w:rFonts w:cs="Arial"/>
          <w:sz w:val="20"/>
          <w:szCs w:val="20"/>
        </w:rPr>
        <w:t>Department</w:t>
      </w:r>
      <w:r w:rsidR="00A74D85" w:rsidRPr="000951AF">
        <w:rPr>
          <w:rFonts w:cs="Arial"/>
          <w:sz w:val="20"/>
          <w:szCs w:val="20"/>
        </w:rPr>
        <w:t>/</w:t>
      </w:r>
      <w:proofErr w:type="spellStart"/>
      <w:r w:rsidR="00A74D85" w:rsidRPr="000951AF">
        <w:rPr>
          <w:rFonts w:cs="Arial"/>
          <w:sz w:val="20"/>
          <w:szCs w:val="20"/>
        </w:rPr>
        <w:t>GetAll</w:t>
      </w:r>
      <w:r w:rsidR="008540D4" w:rsidRPr="000951AF">
        <w:rPr>
          <w:rFonts w:cs="Arial"/>
          <w:sz w:val="20"/>
          <w:szCs w:val="20"/>
        </w:rPr>
        <w:t>WithDepartmentHead</w:t>
      </w:r>
      <w:proofErr w:type="spellEnd"/>
    </w:p>
    <w:p w14:paraId="41CC651C" w14:textId="1F6F381E" w:rsidR="00630135" w:rsidRPr="000951AF" w:rsidRDefault="00630135" w:rsidP="00630135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Inputs: NA.</w:t>
      </w:r>
    </w:p>
    <w:p w14:paraId="7EAFBAA8" w14:textId="2FB30BAE" w:rsidR="00FE1468" w:rsidRPr="000951AF" w:rsidRDefault="00FE1468" w:rsidP="000B02CF">
      <w:pPr>
        <w:pStyle w:val="Heading2"/>
        <w:numPr>
          <w:ilvl w:val="3"/>
          <w:numId w:val="22"/>
        </w:numPr>
        <w:spacing w:line="240" w:lineRule="auto"/>
        <w:jc w:val="left"/>
        <w:rPr>
          <w:rFonts w:cs="Arial"/>
          <w:caps w:val="0"/>
        </w:rPr>
      </w:pPr>
      <w:bookmarkStart w:id="35" w:name="_Toc48070276"/>
      <w:r w:rsidRPr="000951AF">
        <w:rPr>
          <w:rFonts w:cs="Arial"/>
          <w:caps w:val="0"/>
        </w:rPr>
        <w:t>Project/</w:t>
      </w:r>
      <w:proofErr w:type="spellStart"/>
      <w:r w:rsidRPr="000951AF">
        <w:rPr>
          <w:rFonts w:cs="Arial"/>
          <w:caps w:val="0"/>
        </w:rPr>
        <w:t>AssignProgramMangerToProject</w:t>
      </w:r>
      <w:bookmarkEnd w:id="35"/>
      <w:proofErr w:type="spellEnd"/>
    </w:p>
    <w:p w14:paraId="0D6673B5" w14:textId="77777777" w:rsidR="00FF7DCD" w:rsidRPr="000951AF" w:rsidRDefault="00FF7DCD" w:rsidP="00FF7DCD">
      <w:pPr>
        <w:pStyle w:val="ListParagraph"/>
        <w:numPr>
          <w:ilvl w:val="0"/>
          <w:numId w:val="35"/>
        </w:numPr>
      </w:pPr>
      <w:r w:rsidRPr="000951AF">
        <w:t>The above method is for Roles = "Program Manager, Department Head, HRA, HRM".</w:t>
      </w:r>
    </w:p>
    <w:p w14:paraId="12C1C982" w14:textId="741E9539" w:rsidR="00687ABC" w:rsidRPr="000951AF" w:rsidRDefault="00687ABC" w:rsidP="00562FA0">
      <w:pPr>
        <w:ind w:left="1440" w:firstLine="720"/>
        <w:rPr>
          <w:rFonts w:cs="Arial"/>
          <w:b/>
          <w:bCs/>
          <w:sz w:val="24"/>
          <w:szCs w:val="24"/>
        </w:rPr>
      </w:pPr>
      <w:r w:rsidRPr="000951AF">
        <w:rPr>
          <w:rFonts w:cs="Arial"/>
          <w:b/>
          <w:bCs/>
          <w:sz w:val="24"/>
          <w:szCs w:val="24"/>
        </w:rPr>
        <w:t>Existing Implementation:</w:t>
      </w:r>
    </w:p>
    <w:p w14:paraId="373F9B91" w14:textId="77777777" w:rsidR="00F472D2" w:rsidRPr="000951AF" w:rsidRDefault="00F472D2" w:rsidP="00F472D2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Input parameter for this method is as below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F472D2" w:rsidRPr="000951AF" w14:paraId="3A876270" w14:textId="77777777" w:rsidTr="00021EE1">
        <w:tc>
          <w:tcPr>
            <w:tcW w:w="1838" w:type="dxa"/>
          </w:tcPr>
          <w:p w14:paraId="1E3FC8D8" w14:textId="77777777" w:rsidR="00F472D2" w:rsidRPr="000951AF" w:rsidRDefault="00F472D2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1008BEAB" w14:textId="77777777" w:rsidR="00F472D2" w:rsidRPr="000951AF" w:rsidRDefault="00F472D2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F472D2" w:rsidRPr="000951AF" w14:paraId="43197B97" w14:textId="77777777" w:rsidTr="00021EE1">
        <w:trPr>
          <w:trHeight w:val="269"/>
        </w:trPr>
        <w:tc>
          <w:tcPr>
            <w:tcW w:w="1838" w:type="dxa"/>
          </w:tcPr>
          <w:p w14:paraId="76D844FE" w14:textId="77777777" w:rsidR="00F472D2" w:rsidRPr="000951AF" w:rsidRDefault="00F472D2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0951AF">
              <w:rPr>
                <w:rFonts w:cs="Arial"/>
                <w:sz w:val="20"/>
                <w:szCs w:val="20"/>
              </w:rPr>
              <w:t>userRole</w:t>
            </w:r>
            <w:proofErr w:type="spellEnd"/>
          </w:p>
        </w:tc>
        <w:tc>
          <w:tcPr>
            <w:tcW w:w="1276" w:type="dxa"/>
          </w:tcPr>
          <w:p w14:paraId="61DBAA19" w14:textId="77777777" w:rsidR="00F472D2" w:rsidRPr="000951AF" w:rsidRDefault="00F472D2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string</w:t>
            </w:r>
          </w:p>
        </w:tc>
      </w:tr>
      <w:tr w:rsidR="00F472D2" w:rsidRPr="000951AF" w14:paraId="1330FA9E" w14:textId="77777777" w:rsidTr="00021EE1">
        <w:tc>
          <w:tcPr>
            <w:tcW w:w="1838" w:type="dxa"/>
          </w:tcPr>
          <w:p w14:paraId="43A72905" w14:textId="77777777" w:rsidR="00F472D2" w:rsidRPr="000951AF" w:rsidRDefault="00F472D2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0951AF">
              <w:rPr>
                <w:rFonts w:cs="Arial"/>
                <w:sz w:val="20"/>
                <w:szCs w:val="20"/>
              </w:rPr>
              <w:t>employeeId</w:t>
            </w:r>
            <w:proofErr w:type="spellEnd"/>
          </w:p>
        </w:tc>
        <w:tc>
          <w:tcPr>
            <w:tcW w:w="1276" w:type="dxa"/>
          </w:tcPr>
          <w:p w14:paraId="7EDD847F" w14:textId="77777777" w:rsidR="00F472D2" w:rsidRPr="000951AF" w:rsidRDefault="00F472D2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int</w:t>
            </w:r>
          </w:p>
        </w:tc>
      </w:tr>
    </w:tbl>
    <w:p w14:paraId="46C5F93D" w14:textId="77777777" w:rsidR="00F472D2" w:rsidRPr="000951AF" w:rsidRDefault="00F472D2" w:rsidP="00F472D2">
      <w:pPr>
        <w:pStyle w:val="ListParagraph"/>
        <w:ind w:left="2580"/>
        <w:rPr>
          <w:rFonts w:cs="Arial"/>
          <w:sz w:val="20"/>
          <w:szCs w:val="20"/>
        </w:rPr>
      </w:pPr>
    </w:p>
    <w:p w14:paraId="494F23CD" w14:textId="77777777" w:rsidR="00C139BA" w:rsidRPr="000951AF" w:rsidRDefault="00C139BA" w:rsidP="00C139BA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b/>
          <w:bCs/>
          <w:sz w:val="20"/>
          <w:szCs w:val="20"/>
        </w:rPr>
        <w:t>Controller</w:t>
      </w:r>
      <w:r w:rsidRPr="000951AF">
        <w:rPr>
          <w:rFonts w:cs="Arial"/>
          <w:sz w:val="20"/>
          <w:szCs w:val="20"/>
        </w:rPr>
        <w:t>: ProjectController.cs</w:t>
      </w:r>
    </w:p>
    <w:p w14:paraId="7C1D59F1" w14:textId="5411D3CF" w:rsidR="00C139BA" w:rsidRPr="000951AF" w:rsidRDefault="00C139BA" w:rsidP="00C139BA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b/>
          <w:bCs/>
          <w:sz w:val="20"/>
          <w:szCs w:val="20"/>
        </w:rPr>
        <w:t>Method:</w:t>
      </w:r>
      <w:r w:rsidRPr="000951AF">
        <w:rPr>
          <w:rFonts w:cs="Arial"/>
          <w:sz w:val="20"/>
          <w:szCs w:val="20"/>
        </w:rPr>
        <w:t xml:space="preserve"> </w:t>
      </w:r>
      <w:proofErr w:type="spellStart"/>
      <w:r w:rsidR="000836CE" w:rsidRPr="000951AF">
        <w:rPr>
          <w:rFonts w:cs="Arial"/>
          <w:sz w:val="20"/>
          <w:szCs w:val="20"/>
        </w:rPr>
        <w:t>AssignProgramMangerToProject</w:t>
      </w:r>
      <w:proofErr w:type="spellEnd"/>
    </w:p>
    <w:p w14:paraId="33F772B3" w14:textId="3F04C79E" w:rsidR="00F472D2" w:rsidRPr="000951AF" w:rsidRDefault="00F472D2" w:rsidP="00F472D2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This method used for fetching program manager details based on assigned roles, and employee Id.</w:t>
      </w:r>
    </w:p>
    <w:p w14:paraId="00B6A0DE" w14:textId="1CB0E390" w:rsidR="00687ABC" w:rsidRPr="000951AF" w:rsidRDefault="00687ABC" w:rsidP="00687ABC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This </w:t>
      </w:r>
      <w:r w:rsidR="00226576" w:rsidRPr="000951AF">
        <w:rPr>
          <w:rFonts w:cs="Arial"/>
          <w:sz w:val="20"/>
          <w:szCs w:val="20"/>
        </w:rPr>
        <w:t>m</w:t>
      </w:r>
      <w:r w:rsidRPr="000951AF">
        <w:rPr>
          <w:rFonts w:cs="Arial"/>
          <w:sz w:val="20"/>
          <w:szCs w:val="20"/>
        </w:rPr>
        <w:t xml:space="preserve">ethod used for fetching </w:t>
      </w:r>
      <w:r w:rsidR="00226576" w:rsidRPr="000951AF">
        <w:rPr>
          <w:rFonts w:cs="Arial"/>
          <w:sz w:val="20"/>
          <w:szCs w:val="20"/>
        </w:rPr>
        <w:t>program manager</w:t>
      </w:r>
      <w:r w:rsidRPr="000951AF">
        <w:rPr>
          <w:rFonts w:cs="Arial"/>
          <w:sz w:val="20"/>
          <w:szCs w:val="20"/>
        </w:rPr>
        <w:t xml:space="preserve"> list for dropdown.</w:t>
      </w:r>
    </w:p>
    <w:p w14:paraId="79460CA8" w14:textId="3CF0A042" w:rsidR="00687ABC" w:rsidRPr="000951AF" w:rsidRDefault="00687ABC" w:rsidP="00687ABC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Call </w:t>
      </w:r>
      <w:proofErr w:type="spellStart"/>
      <w:r w:rsidR="00F47CB9" w:rsidRPr="000951AF">
        <w:rPr>
          <w:rFonts w:ascii="Courier New" w:hAnsi="Courier New" w:cs="Courier New"/>
          <w:sz w:val="20"/>
          <w:szCs w:val="20"/>
        </w:rPr>
        <w:t>usp_AssignProgramManagerToProject</w:t>
      </w:r>
      <w:proofErr w:type="spellEnd"/>
      <w:r w:rsidR="00F47CB9" w:rsidRPr="000951AF"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 w:rsidRPr="000951AF">
        <w:rPr>
          <w:rFonts w:cs="Arial"/>
          <w:sz w:val="20"/>
          <w:szCs w:val="20"/>
        </w:rPr>
        <w:t>with</w:t>
      </w:r>
      <w:r w:rsidR="00F47CB9" w:rsidRPr="000951AF">
        <w:rPr>
          <w:rFonts w:cs="Arial"/>
          <w:sz w:val="20"/>
          <w:szCs w:val="20"/>
        </w:rPr>
        <w:t xml:space="preserve"> </w:t>
      </w:r>
      <w:proofErr w:type="spellStart"/>
      <w:r w:rsidR="00F47CB9" w:rsidRPr="000951AF">
        <w:rPr>
          <w:rFonts w:cs="Arial"/>
          <w:sz w:val="20"/>
          <w:szCs w:val="20"/>
        </w:rPr>
        <w:t>userRole</w:t>
      </w:r>
      <w:proofErr w:type="spellEnd"/>
      <w:r w:rsidR="00F47CB9" w:rsidRPr="000951AF">
        <w:rPr>
          <w:rFonts w:cs="Arial"/>
          <w:sz w:val="20"/>
          <w:szCs w:val="20"/>
        </w:rPr>
        <w:t xml:space="preserve"> and </w:t>
      </w:r>
      <w:proofErr w:type="spellStart"/>
      <w:r w:rsidR="00F47CB9" w:rsidRPr="000951AF">
        <w:rPr>
          <w:rFonts w:cs="Arial"/>
          <w:sz w:val="20"/>
          <w:szCs w:val="20"/>
        </w:rPr>
        <w:t>employeeId</w:t>
      </w:r>
      <w:proofErr w:type="spellEnd"/>
      <w:r w:rsidRPr="000951AF">
        <w:rPr>
          <w:rFonts w:cs="Arial"/>
          <w:sz w:val="20"/>
          <w:szCs w:val="20"/>
        </w:rPr>
        <w:t>.</w:t>
      </w:r>
    </w:p>
    <w:p w14:paraId="0F608917" w14:textId="4285D978" w:rsidR="00687ABC" w:rsidRPr="000951AF" w:rsidRDefault="00F47CB9" w:rsidP="00687ABC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spellStart"/>
      <w:r w:rsidRPr="000951AF">
        <w:rPr>
          <w:rFonts w:cs="Arial"/>
          <w:sz w:val="20"/>
          <w:szCs w:val="20"/>
        </w:rPr>
        <w:t>usp_AssignProgramManagerToProject</w:t>
      </w:r>
      <w:proofErr w:type="spellEnd"/>
      <w:r w:rsidR="00687ABC" w:rsidRPr="000951AF">
        <w:rPr>
          <w:rFonts w:cs="Arial"/>
          <w:sz w:val="20"/>
          <w:szCs w:val="20"/>
        </w:rPr>
        <w:t xml:space="preserve">: </w:t>
      </w:r>
    </w:p>
    <w:p w14:paraId="0577E058" w14:textId="05DE71E1" w:rsidR="00687ABC" w:rsidRPr="000951AF" w:rsidRDefault="00687ABC" w:rsidP="00687ABC">
      <w:pPr>
        <w:pStyle w:val="ListParagraph"/>
        <w:numPr>
          <w:ilvl w:val="0"/>
          <w:numId w:val="30"/>
        </w:numPr>
        <w:spacing w:after="0" w:line="259" w:lineRule="auto"/>
        <w:contextualSpacing w:val="0"/>
        <w:jc w:val="left"/>
        <w:rPr>
          <w:color w:val="000000" w:themeColor="text1"/>
        </w:rPr>
      </w:pPr>
      <w:r w:rsidRPr="000951AF">
        <w:rPr>
          <w:rFonts w:ascii="Courier New" w:hAnsi="Courier New" w:cs="Courier New"/>
          <w:sz w:val="20"/>
          <w:szCs w:val="20"/>
        </w:rPr>
        <w:t>Purpose:</w:t>
      </w:r>
      <w:r w:rsidRPr="000951AF">
        <w:rPr>
          <w:rFonts w:cs="Arial"/>
          <w:sz w:val="20"/>
          <w:szCs w:val="20"/>
        </w:rPr>
        <w:t xml:space="preserve"> This SP fetches </w:t>
      </w:r>
      <w:r w:rsidR="00F47CB9" w:rsidRPr="000951AF">
        <w:rPr>
          <w:rFonts w:cs="Arial"/>
          <w:sz w:val="20"/>
          <w:szCs w:val="20"/>
        </w:rPr>
        <w:t>program manager</w:t>
      </w:r>
      <w:r w:rsidRPr="000951AF">
        <w:rPr>
          <w:rFonts w:cs="Arial"/>
          <w:sz w:val="20"/>
          <w:szCs w:val="20"/>
        </w:rPr>
        <w:t xml:space="preserve"> list.</w:t>
      </w:r>
    </w:p>
    <w:p w14:paraId="62E65128" w14:textId="3719F365" w:rsidR="00687ABC" w:rsidRPr="000951AF" w:rsidRDefault="00687ABC" w:rsidP="00687ABC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Tables:</w:t>
      </w:r>
      <w:r w:rsidRPr="000951AF">
        <w:rPr>
          <w:rFonts w:cs="Arial"/>
          <w:sz w:val="20"/>
          <w:szCs w:val="20"/>
        </w:rPr>
        <w:t xml:space="preserve"> </w:t>
      </w:r>
      <w:proofErr w:type="spellStart"/>
      <w:r w:rsidR="00F47CB9" w:rsidRPr="000951AF">
        <w:rPr>
          <w:rFonts w:cs="Arial"/>
          <w:sz w:val="20"/>
          <w:szCs w:val="20"/>
        </w:rPr>
        <w:t>UserRoles</w:t>
      </w:r>
      <w:proofErr w:type="spellEnd"/>
      <w:r w:rsidR="00F47CB9" w:rsidRPr="000951AF">
        <w:rPr>
          <w:rFonts w:cs="Arial"/>
          <w:sz w:val="20"/>
          <w:szCs w:val="20"/>
        </w:rPr>
        <w:t>, Roles, and Employee.</w:t>
      </w:r>
    </w:p>
    <w:p w14:paraId="38C4466C" w14:textId="77777777" w:rsidR="00687ABC" w:rsidRPr="000951AF" w:rsidRDefault="00687ABC" w:rsidP="00687ABC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Decision:</w:t>
      </w:r>
      <w:r w:rsidRPr="000951AF">
        <w:rPr>
          <w:rFonts w:cs="Arial"/>
          <w:sz w:val="20"/>
          <w:szCs w:val="20"/>
        </w:rPr>
        <w:t xml:space="preserve"> Move the stored procedure to LINQ.</w:t>
      </w:r>
    </w:p>
    <w:p w14:paraId="5CCE5D5F" w14:textId="77777777" w:rsidR="00687ABC" w:rsidRPr="000951AF" w:rsidRDefault="00687ABC" w:rsidP="00687ABC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Rules:</w:t>
      </w:r>
      <w:r w:rsidRPr="000951AF">
        <w:rPr>
          <w:rFonts w:cs="Arial"/>
          <w:sz w:val="20"/>
          <w:szCs w:val="20"/>
        </w:rPr>
        <w:t xml:space="preserve"> </w:t>
      </w:r>
    </w:p>
    <w:p w14:paraId="73E0F1EE" w14:textId="79203EF7" w:rsidR="00687ABC" w:rsidRPr="000951AF" w:rsidRDefault="00F47CB9" w:rsidP="00687ABC">
      <w:pPr>
        <w:pStyle w:val="ListParagraph"/>
        <w:numPr>
          <w:ilvl w:val="0"/>
          <w:numId w:val="31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For program manager, need to fetch data for </w:t>
      </w:r>
      <w:r w:rsidR="007C1DEA" w:rsidRPr="000951AF">
        <w:rPr>
          <w:rFonts w:cs="Arial"/>
          <w:sz w:val="20"/>
          <w:szCs w:val="20"/>
        </w:rPr>
        <w:t>himself</w:t>
      </w:r>
      <w:r w:rsidRPr="000951AF">
        <w:rPr>
          <w:rFonts w:cs="Arial"/>
          <w:sz w:val="20"/>
          <w:szCs w:val="20"/>
        </w:rPr>
        <w:t xml:space="preserve"> only.</w:t>
      </w:r>
    </w:p>
    <w:p w14:paraId="54CF2E61" w14:textId="62EADCF1" w:rsidR="00F47CB9" w:rsidRPr="000951AF" w:rsidRDefault="00F47CB9" w:rsidP="00687ABC">
      <w:pPr>
        <w:pStyle w:val="ListParagraph"/>
        <w:numPr>
          <w:ilvl w:val="0"/>
          <w:numId w:val="31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For Department Head, need to fetch data for all active program manager.</w:t>
      </w:r>
    </w:p>
    <w:p w14:paraId="17AE314C" w14:textId="254FC2C0" w:rsidR="00687ABC" w:rsidRPr="000951AF" w:rsidRDefault="00687ABC" w:rsidP="00687ABC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Return: </w:t>
      </w:r>
      <w:r w:rsidR="00E93D3B" w:rsidRPr="000951AF">
        <w:rPr>
          <w:rFonts w:cs="Arial"/>
          <w:sz w:val="20"/>
          <w:szCs w:val="20"/>
        </w:rPr>
        <w:t xml:space="preserve">program manager </w:t>
      </w:r>
      <w:r w:rsidR="003B7B55" w:rsidRPr="000951AF">
        <w:rPr>
          <w:rFonts w:cs="Arial"/>
          <w:sz w:val="20"/>
          <w:szCs w:val="20"/>
        </w:rPr>
        <w:t>list</w:t>
      </w:r>
    </w:p>
    <w:p w14:paraId="10A5F193" w14:textId="77777777" w:rsidR="00687ABC" w:rsidRPr="000951AF" w:rsidRDefault="00687ABC" w:rsidP="00562FA0">
      <w:pPr>
        <w:ind w:left="1440" w:firstLine="720"/>
        <w:rPr>
          <w:rFonts w:cs="Arial"/>
          <w:b/>
          <w:bCs/>
          <w:sz w:val="24"/>
          <w:szCs w:val="24"/>
        </w:rPr>
      </w:pPr>
      <w:r w:rsidRPr="000951AF">
        <w:rPr>
          <w:rFonts w:cs="Arial"/>
          <w:b/>
          <w:bCs/>
          <w:sz w:val="24"/>
          <w:szCs w:val="24"/>
        </w:rPr>
        <w:t>New Implementation:</w:t>
      </w:r>
    </w:p>
    <w:p w14:paraId="49315A63" w14:textId="77777777" w:rsidR="00687ABC" w:rsidRPr="000951AF" w:rsidRDefault="00687ABC" w:rsidP="00687ABC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lastRenderedPageBreak/>
        <w:t>Make sure all older Business Rules are applied.</w:t>
      </w:r>
    </w:p>
    <w:p w14:paraId="114A60E2" w14:textId="77777777" w:rsidR="00751F1D" w:rsidRPr="000951AF" w:rsidRDefault="00751F1D" w:rsidP="00751F1D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convert the SP to LINQ</w:t>
      </w:r>
    </w:p>
    <w:p w14:paraId="6D7372B3" w14:textId="77777777" w:rsidR="00751F1D" w:rsidRPr="000951AF" w:rsidRDefault="00751F1D" w:rsidP="00751F1D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Purpose: </w:t>
      </w:r>
    </w:p>
    <w:p w14:paraId="6C774DB8" w14:textId="77777777" w:rsidR="003A65A5" w:rsidRPr="000951AF" w:rsidRDefault="003A65A5" w:rsidP="003A65A5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Database Tables: </w:t>
      </w:r>
    </w:p>
    <w:p w14:paraId="525627CF" w14:textId="77777777" w:rsidR="003A65A5" w:rsidRPr="000951AF" w:rsidRDefault="003A65A5" w:rsidP="003A65A5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HRMSOrganization</w:t>
      </w:r>
      <w:proofErr w:type="spellEnd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55E41AAD" w14:textId="19EE1682" w:rsidR="003A65A5" w:rsidRPr="000951AF" w:rsidRDefault="00FF7DCD" w:rsidP="003A65A5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proofErr w:type="spellStart"/>
      <w:r w:rsidRPr="000951AF">
        <w:rPr>
          <w:rFonts w:ascii="Courier New" w:hAnsi="Courier New" w:cs="Courier New"/>
          <w:sz w:val="20"/>
          <w:szCs w:val="20"/>
        </w:rPr>
        <w:t>UserRoles</w:t>
      </w:r>
      <w:proofErr w:type="spellEnd"/>
    </w:p>
    <w:p w14:paraId="2AE03CF6" w14:textId="77777777" w:rsidR="003A65A5" w:rsidRPr="000951AF" w:rsidRDefault="003A65A5" w:rsidP="003A65A5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Roles</w:t>
      </w:r>
    </w:p>
    <w:p w14:paraId="40071A29" w14:textId="77777777" w:rsidR="003A65A5" w:rsidRPr="000951AF" w:rsidRDefault="003A65A5" w:rsidP="003A65A5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HRMSEmployee</w:t>
      </w:r>
      <w:proofErr w:type="spellEnd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 xml:space="preserve">: </w:t>
      </w:r>
    </w:p>
    <w:p w14:paraId="6B836963" w14:textId="77777777" w:rsidR="003A65A5" w:rsidRPr="000951AF" w:rsidRDefault="003A65A5" w:rsidP="003A65A5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Employee</w:t>
      </w:r>
      <w:r w:rsidRPr="000951AF">
        <w:rPr>
          <w:rFonts w:cs="Arial"/>
          <w:sz w:val="20"/>
          <w:szCs w:val="20"/>
        </w:rPr>
        <w:t xml:space="preserve"> </w:t>
      </w:r>
    </w:p>
    <w:p w14:paraId="17DF3284" w14:textId="77777777" w:rsidR="00751F1D" w:rsidRPr="000951AF" w:rsidRDefault="00751F1D" w:rsidP="00751F1D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0951AF">
        <w:rPr>
          <w:rFonts w:ascii="Courier New" w:hAnsi="Courier New" w:cs="Courier New"/>
          <w:sz w:val="20"/>
          <w:szCs w:val="20"/>
        </w:rPr>
        <w:t>Cross communication:</w:t>
      </w:r>
      <w:r w:rsidRPr="000951AF">
        <w:rPr>
          <w:rFonts w:cs="Arial"/>
          <w:sz w:val="20"/>
          <w:szCs w:val="20"/>
        </w:rPr>
        <w:t xml:space="preserve"> Cross communication required for fetching data from employee microservice.</w:t>
      </w:r>
    </w:p>
    <w:p w14:paraId="68A1A667" w14:textId="4F9383D5" w:rsidR="00751F1D" w:rsidRPr="000951AF" w:rsidRDefault="00751F1D" w:rsidP="00751F1D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0951AF">
        <w:rPr>
          <w:rFonts w:ascii="Courier New" w:hAnsi="Courier New" w:cs="Courier New"/>
          <w:sz w:val="20"/>
          <w:szCs w:val="20"/>
        </w:rPr>
        <w:t>Return:</w:t>
      </w:r>
      <w:r w:rsidRPr="000951AF">
        <w:rPr>
          <w:rFonts w:cs="Arial"/>
          <w:sz w:val="20"/>
          <w:szCs w:val="20"/>
        </w:rPr>
        <w:t xml:space="preserve"> </w:t>
      </w:r>
      <w:r w:rsidR="00873178" w:rsidRPr="000951AF">
        <w:rPr>
          <w:rFonts w:cs="Arial"/>
          <w:sz w:val="20"/>
          <w:szCs w:val="20"/>
        </w:rPr>
        <w:t>P</w:t>
      </w:r>
      <w:r w:rsidR="001E3B4B" w:rsidRPr="000951AF">
        <w:rPr>
          <w:rFonts w:cs="Arial"/>
          <w:sz w:val="20"/>
          <w:szCs w:val="20"/>
        </w:rPr>
        <w:t>rogram manager list</w:t>
      </w:r>
      <w:r w:rsidRPr="000951AF">
        <w:rPr>
          <w:rFonts w:cs="Arial"/>
          <w:sz w:val="20"/>
          <w:szCs w:val="20"/>
        </w:rPr>
        <w:t>.</w:t>
      </w:r>
    </w:p>
    <w:p w14:paraId="1C79A875" w14:textId="77777777" w:rsidR="00751F1D" w:rsidRPr="000951AF" w:rsidRDefault="00751F1D" w:rsidP="00751F1D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API Details:</w:t>
      </w:r>
    </w:p>
    <w:p w14:paraId="7A2EC38C" w14:textId="53C8552A" w:rsidR="00F73817" w:rsidRPr="000951AF" w:rsidRDefault="00F73817" w:rsidP="00F73817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MicroService: </w:t>
      </w:r>
      <w:r w:rsidR="00FA10E3" w:rsidRPr="000951AF">
        <w:rPr>
          <w:rFonts w:cs="Arial"/>
          <w:sz w:val="20"/>
          <w:szCs w:val="20"/>
        </w:rPr>
        <w:t>Admin</w:t>
      </w:r>
    </w:p>
    <w:p w14:paraId="77BA7A6C" w14:textId="1290EFFF" w:rsidR="00F07038" w:rsidRPr="000951AF" w:rsidRDefault="00F07038" w:rsidP="00F07038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 w:rsidRPr="000951AF">
        <w:rPr>
          <w:rFonts w:cs="Arial"/>
          <w:sz w:val="20"/>
          <w:szCs w:val="20"/>
        </w:rPr>
        <w:t>UserRoleController.cs</w:t>
      </w:r>
      <w:proofErr w:type="spellEnd"/>
    </w:p>
    <w:p w14:paraId="16A94B4D" w14:textId="148CF0C4" w:rsidR="00F07038" w:rsidRPr="000951AF" w:rsidRDefault="00F07038" w:rsidP="00F0703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Method</w:t>
      </w:r>
      <w:r w:rsidRPr="000951AF">
        <w:rPr>
          <w:rFonts w:cs="Arial"/>
          <w:sz w:val="20"/>
          <w:szCs w:val="20"/>
        </w:rPr>
        <w:t xml:space="preserve">: </w:t>
      </w:r>
      <w:proofErr w:type="spellStart"/>
      <w:r w:rsidRPr="000951AF">
        <w:rPr>
          <w:rFonts w:cs="Arial"/>
          <w:sz w:val="20"/>
          <w:szCs w:val="20"/>
        </w:rPr>
        <w:t>GetProgramManagers</w:t>
      </w:r>
      <w:proofErr w:type="spellEnd"/>
    </w:p>
    <w:p w14:paraId="02404302" w14:textId="44EEC285" w:rsidR="00751F1D" w:rsidRPr="000951AF" w:rsidRDefault="00751F1D" w:rsidP="00751F1D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Path: </w:t>
      </w:r>
      <w:r w:rsidRPr="000951AF">
        <w:rPr>
          <w:rFonts w:cs="Arial"/>
          <w:sz w:val="20"/>
          <w:szCs w:val="20"/>
        </w:rPr>
        <w:t>{{</w:t>
      </w:r>
      <w:proofErr w:type="spellStart"/>
      <w:r w:rsidRPr="000951AF">
        <w:rPr>
          <w:rFonts w:cs="Arial"/>
          <w:sz w:val="20"/>
          <w:szCs w:val="20"/>
        </w:rPr>
        <w:t>HostName</w:t>
      </w:r>
      <w:proofErr w:type="spellEnd"/>
      <w:r w:rsidRPr="000951AF">
        <w:rPr>
          <w:rFonts w:cs="Arial"/>
          <w:sz w:val="20"/>
          <w:szCs w:val="20"/>
        </w:rPr>
        <w:t>}}/admin/</w:t>
      </w:r>
      <w:proofErr w:type="spellStart"/>
      <w:r w:rsidRPr="000951AF">
        <w:rPr>
          <w:rFonts w:cs="Arial"/>
          <w:sz w:val="20"/>
          <w:szCs w:val="20"/>
        </w:rPr>
        <w:t>api</w:t>
      </w:r>
      <w:proofErr w:type="spellEnd"/>
      <w:r w:rsidRPr="000951AF">
        <w:rPr>
          <w:rFonts w:cs="Arial"/>
          <w:sz w:val="20"/>
          <w:szCs w:val="20"/>
        </w:rPr>
        <w:t>/v1/</w:t>
      </w:r>
      <w:proofErr w:type="spellStart"/>
      <w:r w:rsidR="00911791" w:rsidRPr="000951AF">
        <w:rPr>
          <w:rFonts w:cs="Arial"/>
          <w:sz w:val="20"/>
          <w:szCs w:val="20"/>
        </w:rPr>
        <w:t>UserRole</w:t>
      </w:r>
      <w:proofErr w:type="spellEnd"/>
      <w:r w:rsidRPr="000951AF">
        <w:rPr>
          <w:rFonts w:cs="Arial"/>
          <w:sz w:val="20"/>
          <w:szCs w:val="20"/>
        </w:rPr>
        <w:t>/</w:t>
      </w:r>
      <w:proofErr w:type="spellStart"/>
      <w:r w:rsidRPr="000951AF">
        <w:rPr>
          <w:rFonts w:cs="Arial"/>
          <w:sz w:val="20"/>
          <w:szCs w:val="20"/>
        </w:rPr>
        <w:t>Get</w:t>
      </w:r>
      <w:r w:rsidR="00FB66E9" w:rsidRPr="000951AF">
        <w:rPr>
          <w:rFonts w:cs="Arial"/>
          <w:sz w:val="20"/>
          <w:szCs w:val="20"/>
        </w:rPr>
        <w:t>ProgramManagers</w:t>
      </w:r>
      <w:proofErr w:type="spellEnd"/>
    </w:p>
    <w:p w14:paraId="76576789" w14:textId="5F92779B" w:rsidR="00751F1D" w:rsidRPr="000951AF" w:rsidRDefault="00751F1D" w:rsidP="00751F1D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Inputs: </w:t>
      </w:r>
    </w:p>
    <w:tbl>
      <w:tblPr>
        <w:tblStyle w:val="TableGrid"/>
        <w:tblW w:w="0" w:type="auto"/>
        <w:tblInd w:w="348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A914E6" w:rsidRPr="000951AF" w14:paraId="5296B827" w14:textId="77777777" w:rsidTr="00A914E6">
        <w:tc>
          <w:tcPr>
            <w:tcW w:w="1838" w:type="dxa"/>
          </w:tcPr>
          <w:p w14:paraId="470BB5F6" w14:textId="77777777" w:rsidR="00A914E6" w:rsidRPr="000951AF" w:rsidRDefault="00A914E6" w:rsidP="00A914E6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27506746" w14:textId="77777777" w:rsidR="00A914E6" w:rsidRPr="000951AF" w:rsidRDefault="00A914E6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A914E6" w:rsidRPr="000951AF" w14:paraId="5885A3B9" w14:textId="77777777" w:rsidTr="00A914E6">
        <w:trPr>
          <w:trHeight w:val="269"/>
        </w:trPr>
        <w:tc>
          <w:tcPr>
            <w:tcW w:w="1838" w:type="dxa"/>
          </w:tcPr>
          <w:p w14:paraId="7B239432" w14:textId="77777777" w:rsidR="00A914E6" w:rsidRPr="000951AF" w:rsidRDefault="00A914E6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0951AF">
              <w:rPr>
                <w:rFonts w:cs="Arial"/>
                <w:sz w:val="20"/>
                <w:szCs w:val="20"/>
              </w:rPr>
              <w:t>userRole</w:t>
            </w:r>
            <w:proofErr w:type="spellEnd"/>
          </w:p>
        </w:tc>
        <w:tc>
          <w:tcPr>
            <w:tcW w:w="1276" w:type="dxa"/>
          </w:tcPr>
          <w:p w14:paraId="1EF92ED0" w14:textId="77777777" w:rsidR="00A914E6" w:rsidRPr="000951AF" w:rsidRDefault="00A914E6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string</w:t>
            </w:r>
          </w:p>
        </w:tc>
      </w:tr>
      <w:tr w:rsidR="00A914E6" w:rsidRPr="000951AF" w14:paraId="42E45C8A" w14:textId="77777777" w:rsidTr="00A914E6">
        <w:tc>
          <w:tcPr>
            <w:tcW w:w="1838" w:type="dxa"/>
          </w:tcPr>
          <w:p w14:paraId="19E6D8F6" w14:textId="77777777" w:rsidR="00A914E6" w:rsidRPr="000951AF" w:rsidRDefault="00A914E6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0951AF">
              <w:rPr>
                <w:rFonts w:cs="Arial"/>
                <w:sz w:val="20"/>
                <w:szCs w:val="20"/>
              </w:rPr>
              <w:t>employeeId</w:t>
            </w:r>
            <w:proofErr w:type="spellEnd"/>
          </w:p>
        </w:tc>
        <w:tc>
          <w:tcPr>
            <w:tcW w:w="1276" w:type="dxa"/>
          </w:tcPr>
          <w:p w14:paraId="481E064C" w14:textId="77777777" w:rsidR="00A914E6" w:rsidRPr="000951AF" w:rsidRDefault="00A914E6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int</w:t>
            </w:r>
          </w:p>
        </w:tc>
      </w:tr>
    </w:tbl>
    <w:p w14:paraId="3B589CAA" w14:textId="77777777" w:rsidR="00250075" w:rsidRPr="000951AF" w:rsidRDefault="00250075" w:rsidP="000B7502">
      <w:pPr>
        <w:pStyle w:val="Heading2"/>
        <w:numPr>
          <w:ilvl w:val="3"/>
          <w:numId w:val="22"/>
        </w:numPr>
        <w:spacing w:line="240" w:lineRule="auto"/>
        <w:jc w:val="left"/>
        <w:rPr>
          <w:rFonts w:cs="Arial"/>
          <w:caps w:val="0"/>
        </w:rPr>
      </w:pPr>
      <w:bookmarkStart w:id="36" w:name="_Toc48070277"/>
      <w:r w:rsidRPr="000951AF">
        <w:rPr>
          <w:rFonts w:cs="Arial"/>
          <w:caps w:val="0"/>
        </w:rPr>
        <w:t>Project/</w:t>
      </w:r>
      <w:proofErr w:type="spellStart"/>
      <w:r w:rsidRPr="000951AF">
        <w:rPr>
          <w:rFonts w:cs="Arial"/>
          <w:caps w:val="0"/>
        </w:rPr>
        <w:t>PostProject</w:t>
      </w:r>
      <w:bookmarkEnd w:id="36"/>
      <w:proofErr w:type="spellEnd"/>
    </w:p>
    <w:p w14:paraId="5BF052A3" w14:textId="77777777" w:rsidR="00934F18" w:rsidRPr="000951AF" w:rsidRDefault="00934F18" w:rsidP="00934F18">
      <w:pPr>
        <w:pStyle w:val="ListParagraph"/>
        <w:numPr>
          <w:ilvl w:val="0"/>
          <w:numId w:val="35"/>
        </w:numPr>
        <w:rPr>
          <w:sz w:val="20"/>
          <w:szCs w:val="20"/>
        </w:rPr>
      </w:pPr>
      <w:r w:rsidRPr="000951AF">
        <w:rPr>
          <w:sz w:val="20"/>
          <w:szCs w:val="20"/>
        </w:rPr>
        <w:t>The above method is for Roles = "</w:t>
      </w:r>
      <w:r w:rsidRPr="000951AF">
        <w:rPr>
          <w:rFonts w:ascii="Courier New" w:hAnsi="Courier New" w:cs="Courier New"/>
          <w:sz w:val="20"/>
          <w:szCs w:val="20"/>
        </w:rPr>
        <w:t>Program Manager, Department Head, HRA, HRM</w:t>
      </w:r>
      <w:r w:rsidRPr="000951AF">
        <w:rPr>
          <w:sz w:val="20"/>
          <w:szCs w:val="20"/>
        </w:rPr>
        <w:t>".</w:t>
      </w:r>
    </w:p>
    <w:p w14:paraId="180946B7" w14:textId="0811EC81" w:rsidR="00250075" w:rsidRPr="000951AF" w:rsidRDefault="00250075" w:rsidP="00562FA0">
      <w:pPr>
        <w:ind w:left="1440" w:firstLine="720"/>
        <w:rPr>
          <w:rFonts w:cs="Arial"/>
          <w:b/>
          <w:bCs/>
          <w:sz w:val="24"/>
          <w:szCs w:val="24"/>
        </w:rPr>
      </w:pPr>
      <w:r w:rsidRPr="000951AF">
        <w:rPr>
          <w:rFonts w:cs="Arial"/>
          <w:b/>
          <w:bCs/>
          <w:sz w:val="24"/>
          <w:szCs w:val="24"/>
        </w:rPr>
        <w:t>Existing Implementation:</w:t>
      </w:r>
    </w:p>
    <w:p w14:paraId="36EA86FD" w14:textId="77777777" w:rsidR="00250075" w:rsidRPr="000951AF" w:rsidRDefault="00250075" w:rsidP="0025007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Input parameter for this method is as below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250075" w:rsidRPr="000951AF" w14:paraId="71DF4686" w14:textId="77777777" w:rsidTr="00021EE1">
        <w:tc>
          <w:tcPr>
            <w:tcW w:w="1838" w:type="dxa"/>
          </w:tcPr>
          <w:p w14:paraId="5E496DB4" w14:textId="77777777" w:rsidR="00250075" w:rsidRPr="000951AF" w:rsidRDefault="00250075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42026B68" w14:textId="77777777" w:rsidR="00250075" w:rsidRPr="000951AF" w:rsidRDefault="00250075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250075" w:rsidRPr="000951AF" w14:paraId="61D6E68C" w14:textId="77777777" w:rsidTr="00021EE1">
        <w:trPr>
          <w:trHeight w:val="269"/>
        </w:trPr>
        <w:tc>
          <w:tcPr>
            <w:tcW w:w="1838" w:type="dxa"/>
          </w:tcPr>
          <w:p w14:paraId="1DA18967" w14:textId="6A20E00A" w:rsidR="00250075" w:rsidRPr="000951AF" w:rsidRDefault="001B0A89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project</w:t>
            </w:r>
          </w:p>
        </w:tc>
        <w:tc>
          <w:tcPr>
            <w:tcW w:w="1276" w:type="dxa"/>
          </w:tcPr>
          <w:p w14:paraId="5920FEAC" w14:textId="64D39789" w:rsidR="00250075" w:rsidRPr="000951AF" w:rsidRDefault="001B0A89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0951AF">
              <w:rPr>
                <w:rFonts w:cs="Arial"/>
                <w:sz w:val="20"/>
                <w:szCs w:val="20"/>
              </w:rPr>
              <w:t>ProjectData</w:t>
            </w:r>
            <w:proofErr w:type="spellEnd"/>
          </w:p>
        </w:tc>
      </w:tr>
    </w:tbl>
    <w:p w14:paraId="47344391" w14:textId="77777777" w:rsidR="00250075" w:rsidRPr="000951AF" w:rsidRDefault="00250075" w:rsidP="00250075">
      <w:pPr>
        <w:pStyle w:val="ListParagraph"/>
        <w:ind w:left="2580"/>
        <w:rPr>
          <w:rFonts w:cs="Arial"/>
          <w:sz w:val="20"/>
          <w:szCs w:val="20"/>
        </w:rPr>
      </w:pPr>
    </w:p>
    <w:p w14:paraId="01293C01" w14:textId="77777777" w:rsidR="00FB0CCD" w:rsidRPr="000951AF" w:rsidRDefault="00FB0CCD" w:rsidP="00FB0CCD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b/>
          <w:bCs/>
          <w:sz w:val="20"/>
          <w:szCs w:val="20"/>
        </w:rPr>
        <w:t>Controller</w:t>
      </w:r>
      <w:r w:rsidRPr="000951AF">
        <w:rPr>
          <w:rFonts w:cs="Arial"/>
          <w:sz w:val="20"/>
          <w:szCs w:val="20"/>
        </w:rPr>
        <w:t>: ProjectController.cs</w:t>
      </w:r>
    </w:p>
    <w:p w14:paraId="25EF9A60" w14:textId="1ABDBDF7" w:rsidR="00FB0CCD" w:rsidRPr="000951AF" w:rsidRDefault="00FB0CCD" w:rsidP="00FB0CCD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b/>
          <w:bCs/>
          <w:sz w:val="20"/>
          <w:szCs w:val="20"/>
        </w:rPr>
        <w:t>Method:</w:t>
      </w:r>
      <w:r w:rsidRPr="000951AF">
        <w:rPr>
          <w:rFonts w:cs="Arial"/>
          <w:sz w:val="20"/>
          <w:szCs w:val="20"/>
        </w:rPr>
        <w:t xml:space="preserve"> </w:t>
      </w:r>
      <w:proofErr w:type="spellStart"/>
      <w:r w:rsidRPr="000951AF">
        <w:rPr>
          <w:rFonts w:cs="Arial"/>
          <w:sz w:val="20"/>
          <w:szCs w:val="20"/>
        </w:rPr>
        <w:t>PostProject</w:t>
      </w:r>
      <w:proofErr w:type="spellEnd"/>
    </w:p>
    <w:p w14:paraId="135036D1" w14:textId="3FD91F14" w:rsidR="00250075" w:rsidRPr="000951AF" w:rsidRDefault="00250075" w:rsidP="00B10689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This method used for </w:t>
      </w:r>
      <w:r w:rsidR="001B0A89" w:rsidRPr="000951AF">
        <w:rPr>
          <w:rFonts w:cs="Arial"/>
          <w:sz w:val="20"/>
          <w:szCs w:val="20"/>
        </w:rPr>
        <w:t>creating new project record</w:t>
      </w:r>
      <w:r w:rsidR="00B10689" w:rsidRPr="000951AF">
        <w:rPr>
          <w:rFonts w:cs="Arial"/>
          <w:sz w:val="20"/>
          <w:szCs w:val="20"/>
        </w:rPr>
        <w:t>.</w:t>
      </w:r>
    </w:p>
    <w:p w14:paraId="55E12673" w14:textId="77777777" w:rsidR="00636508" w:rsidRPr="000951AF" w:rsidRDefault="00636508" w:rsidP="0063650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If project parameter is null, then throw “Details must be provided.” error message.</w:t>
      </w:r>
    </w:p>
    <w:p w14:paraId="450131B2" w14:textId="5D6B10E0" w:rsidR="001C6F98" w:rsidRPr="000951AF" w:rsidRDefault="001C6F98" w:rsidP="00B10689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Verify project code is not null or empty. If not exist, throw error “Project Code Should not be null”.</w:t>
      </w:r>
    </w:p>
    <w:p w14:paraId="0753B5FD" w14:textId="0CC6E10F" w:rsidR="00250075" w:rsidRPr="000951AF" w:rsidRDefault="00250075" w:rsidP="0025007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lastRenderedPageBreak/>
        <w:t xml:space="preserve">Call </w:t>
      </w:r>
      <w:proofErr w:type="spellStart"/>
      <w:r w:rsidR="001C6F98" w:rsidRPr="000951AF">
        <w:rPr>
          <w:rFonts w:ascii="Courier New" w:hAnsi="Courier New" w:cs="Courier New"/>
          <w:sz w:val="20"/>
          <w:szCs w:val="20"/>
        </w:rPr>
        <w:t>usp_CreateProject</w:t>
      </w:r>
      <w:proofErr w:type="spellEnd"/>
      <w:r w:rsidR="001C6F98" w:rsidRPr="000951AF">
        <w:rPr>
          <w:rFonts w:cs="Arial"/>
          <w:sz w:val="20"/>
          <w:szCs w:val="20"/>
        </w:rPr>
        <w:t xml:space="preserve"> by sending required parameters like project code and etc.</w:t>
      </w:r>
    </w:p>
    <w:p w14:paraId="31795805" w14:textId="6027F141" w:rsidR="00250075" w:rsidRPr="000951AF" w:rsidRDefault="001C6F98" w:rsidP="0025007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spellStart"/>
      <w:r w:rsidRPr="000951AF">
        <w:rPr>
          <w:rFonts w:cs="Arial"/>
          <w:sz w:val="20"/>
          <w:szCs w:val="20"/>
        </w:rPr>
        <w:t>usp_CreateProject</w:t>
      </w:r>
      <w:proofErr w:type="spellEnd"/>
      <w:r w:rsidR="00250075" w:rsidRPr="000951AF">
        <w:rPr>
          <w:rFonts w:cs="Arial"/>
          <w:sz w:val="20"/>
          <w:szCs w:val="20"/>
        </w:rPr>
        <w:t xml:space="preserve">: </w:t>
      </w:r>
    </w:p>
    <w:p w14:paraId="173278A2" w14:textId="75AED9D8" w:rsidR="00250075" w:rsidRPr="000951AF" w:rsidRDefault="00250075" w:rsidP="00250075">
      <w:pPr>
        <w:pStyle w:val="ListParagraph"/>
        <w:numPr>
          <w:ilvl w:val="0"/>
          <w:numId w:val="30"/>
        </w:numPr>
        <w:spacing w:after="0" w:line="259" w:lineRule="auto"/>
        <w:contextualSpacing w:val="0"/>
        <w:jc w:val="left"/>
        <w:rPr>
          <w:color w:val="000000" w:themeColor="text1"/>
        </w:rPr>
      </w:pPr>
      <w:r w:rsidRPr="000951AF">
        <w:rPr>
          <w:rFonts w:ascii="Courier New" w:hAnsi="Courier New" w:cs="Courier New"/>
          <w:sz w:val="20"/>
          <w:szCs w:val="20"/>
        </w:rPr>
        <w:t>Purpose:</w:t>
      </w:r>
      <w:r w:rsidRPr="000951AF">
        <w:rPr>
          <w:rFonts w:cs="Arial"/>
          <w:sz w:val="20"/>
          <w:szCs w:val="20"/>
        </w:rPr>
        <w:t xml:space="preserve"> This SP </w:t>
      </w:r>
      <w:r w:rsidR="00CF4F6A" w:rsidRPr="000951AF">
        <w:rPr>
          <w:rFonts w:cs="Arial"/>
          <w:sz w:val="20"/>
          <w:szCs w:val="20"/>
        </w:rPr>
        <w:t>creates new entry for project table.</w:t>
      </w:r>
    </w:p>
    <w:p w14:paraId="5B925332" w14:textId="7ECFDFA2" w:rsidR="003A65A5" w:rsidRPr="000951AF" w:rsidRDefault="00250075" w:rsidP="00021EE1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Tables:</w:t>
      </w:r>
      <w:r w:rsidRPr="000951AF">
        <w:rPr>
          <w:rFonts w:cs="Arial"/>
          <w:sz w:val="20"/>
          <w:szCs w:val="20"/>
        </w:rPr>
        <w:t xml:space="preserve"> </w:t>
      </w:r>
      <w:r w:rsidR="00CF4F6A" w:rsidRPr="000951AF">
        <w:rPr>
          <w:rFonts w:cs="Arial"/>
          <w:sz w:val="20"/>
          <w:szCs w:val="20"/>
        </w:rPr>
        <w:t>Project</w:t>
      </w:r>
      <w:r w:rsidR="00D13CD5" w:rsidRPr="000951AF">
        <w:rPr>
          <w:rFonts w:cs="Arial"/>
          <w:sz w:val="20"/>
          <w:szCs w:val="20"/>
        </w:rPr>
        <w:t>s</w:t>
      </w:r>
      <w:r w:rsidR="00CF4F6A" w:rsidRPr="000951AF">
        <w:rPr>
          <w:rFonts w:cs="Arial"/>
          <w:sz w:val="20"/>
          <w:szCs w:val="20"/>
        </w:rPr>
        <w:t xml:space="preserve">, </w:t>
      </w:r>
      <w:r w:rsidR="0075342B" w:rsidRPr="000951AF">
        <w:rPr>
          <w:rFonts w:cs="Arial"/>
          <w:sz w:val="20"/>
          <w:szCs w:val="20"/>
        </w:rPr>
        <w:t xml:space="preserve">and </w:t>
      </w:r>
      <w:proofErr w:type="spellStart"/>
      <w:r w:rsidR="0075342B" w:rsidRPr="000951AF">
        <w:rPr>
          <w:rFonts w:cs="Arial"/>
          <w:sz w:val="20"/>
          <w:szCs w:val="20"/>
        </w:rPr>
        <w:t>Project</w:t>
      </w:r>
      <w:r w:rsidR="00CF4F6A" w:rsidRPr="000951AF">
        <w:rPr>
          <w:rFonts w:cs="Arial"/>
          <w:sz w:val="20"/>
          <w:szCs w:val="20"/>
        </w:rPr>
        <w:t>Manager</w:t>
      </w:r>
      <w:r w:rsidR="00D13CD5" w:rsidRPr="000951AF">
        <w:rPr>
          <w:rFonts w:cs="Arial"/>
          <w:sz w:val="20"/>
          <w:szCs w:val="20"/>
        </w:rPr>
        <w:t>s</w:t>
      </w:r>
      <w:proofErr w:type="spellEnd"/>
    </w:p>
    <w:p w14:paraId="768BCA4C" w14:textId="77777777" w:rsidR="00250075" w:rsidRPr="000951AF" w:rsidRDefault="00250075" w:rsidP="00250075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Decision:</w:t>
      </w:r>
      <w:r w:rsidRPr="000951AF">
        <w:rPr>
          <w:rFonts w:cs="Arial"/>
          <w:sz w:val="20"/>
          <w:szCs w:val="20"/>
        </w:rPr>
        <w:t xml:space="preserve"> Move the stored procedure to LINQ.</w:t>
      </w:r>
    </w:p>
    <w:p w14:paraId="6BDCB028" w14:textId="77777777" w:rsidR="00250075" w:rsidRPr="000951AF" w:rsidRDefault="00250075" w:rsidP="00250075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Rules:</w:t>
      </w:r>
      <w:r w:rsidRPr="000951AF">
        <w:rPr>
          <w:rFonts w:cs="Arial"/>
          <w:sz w:val="20"/>
          <w:szCs w:val="20"/>
        </w:rPr>
        <w:t xml:space="preserve"> </w:t>
      </w:r>
    </w:p>
    <w:p w14:paraId="2CEEA29A" w14:textId="59247D33" w:rsidR="00250075" w:rsidRPr="000951AF" w:rsidRDefault="00ED7D65" w:rsidP="00250075">
      <w:pPr>
        <w:pStyle w:val="ListParagraph"/>
        <w:numPr>
          <w:ilvl w:val="0"/>
          <w:numId w:val="31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Create entry for project record.</w:t>
      </w:r>
    </w:p>
    <w:p w14:paraId="67E3F932" w14:textId="219111F5" w:rsidR="00ED7D65" w:rsidRPr="000951AF" w:rsidRDefault="00ED7D65" w:rsidP="00250075">
      <w:pPr>
        <w:pStyle w:val="ListParagraph"/>
        <w:numPr>
          <w:ilvl w:val="0"/>
          <w:numId w:val="31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Create entry for associated project manager record by using </w:t>
      </w:r>
      <w:proofErr w:type="spellStart"/>
      <w:r w:rsidRPr="000951AF">
        <w:rPr>
          <w:rFonts w:cs="Arial"/>
          <w:sz w:val="20"/>
          <w:szCs w:val="20"/>
        </w:rPr>
        <w:t>programManagerId</w:t>
      </w:r>
      <w:proofErr w:type="spellEnd"/>
      <w:r w:rsidRPr="000951AF">
        <w:rPr>
          <w:rFonts w:cs="Arial"/>
          <w:sz w:val="20"/>
          <w:szCs w:val="20"/>
        </w:rPr>
        <w:t xml:space="preserve"> property.</w:t>
      </w:r>
    </w:p>
    <w:p w14:paraId="59E0C1B7" w14:textId="332065CD" w:rsidR="00250075" w:rsidRPr="000951AF" w:rsidRDefault="00250075" w:rsidP="00250075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Return: </w:t>
      </w:r>
      <w:r w:rsidR="00ED7D65" w:rsidRPr="000951AF">
        <w:rPr>
          <w:rFonts w:cs="Arial"/>
          <w:sz w:val="20"/>
          <w:szCs w:val="20"/>
        </w:rPr>
        <w:t>true/false</w:t>
      </w:r>
    </w:p>
    <w:p w14:paraId="1E74662B" w14:textId="77777777" w:rsidR="00250075" w:rsidRPr="000951AF" w:rsidRDefault="00250075" w:rsidP="00562FA0">
      <w:pPr>
        <w:ind w:left="1440" w:firstLine="720"/>
        <w:rPr>
          <w:rFonts w:cs="Arial"/>
          <w:b/>
          <w:bCs/>
          <w:sz w:val="24"/>
          <w:szCs w:val="24"/>
        </w:rPr>
      </w:pPr>
      <w:r w:rsidRPr="000951AF">
        <w:rPr>
          <w:rFonts w:cs="Arial"/>
          <w:b/>
          <w:bCs/>
          <w:sz w:val="24"/>
          <w:szCs w:val="24"/>
        </w:rPr>
        <w:t>New Implementation:</w:t>
      </w:r>
    </w:p>
    <w:p w14:paraId="72804D8B" w14:textId="77777777" w:rsidR="00250075" w:rsidRPr="000951AF" w:rsidRDefault="00250075" w:rsidP="0025007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Make sure all older Business Rules are applied.</w:t>
      </w:r>
    </w:p>
    <w:p w14:paraId="3F2BCA1A" w14:textId="77777777" w:rsidR="00250075" w:rsidRPr="000951AF" w:rsidRDefault="00250075" w:rsidP="0025007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convert the SP to LINQ</w:t>
      </w:r>
    </w:p>
    <w:p w14:paraId="0DF523FC" w14:textId="63C7488B" w:rsidR="00250075" w:rsidRPr="000951AF" w:rsidRDefault="00250075" w:rsidP="00250075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Purpose: </w:t>
      </w:r>
    </w:p>
    <w:p w14:paraId="10723A8A" w14:textId="07C3488F" w:rsidR="00250075" w:rsidRPr="000951AF" w:rsidRDefault="00250075" w:rsidP="00250075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Tables:</w:t>
      </w:r>
      <w:r w:rsidRPr="000951AF">
        <w:rPr>
          <w:rFonts w:cs="Arial"/>
          <w:sz w:val="20"/>
          <w:szCs w:val="20"/>
        </w:rPr>
        <w:t xml:space="preserve"> </w:t>
      </w:r>
      <w:r w:rsidR="00184762" w:rsidRPr="000951AF">
        <w:rPr>
          <w:rFonts w:cs="Arial"/>
          <w:sz w:val="20"/>
          <w:szCs w:val="20"/>
        </w:rPr>
        <w:t xml:space="preserve">Project, and project manager </w:t>
      </w:r>
    </w:p>
    <w:p w14:paraId="04CAA1ED" w14:textId="77777777" w:rsidR="00A118EE" w:rsidRPr="000951AF" w:rsidRDefault="00A118EE" w:rsidP="00A118EE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Database Tables: </w:t>
      </w:r>
    </w:p>
    <w:p w14:paraId="6CB2C3B5" w14:textId="77777777" w:rsidR="00A118EE" w:rsidRPr="000951AF" w:rsidRDefault="00A118EE" w:rsidP="00A118EE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HRMSProjectDB</w:t>
      </w:r>
      <w:proofErr w:type="spellEnd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210AE2F4" w14:textId="77777777" w:rsidR="00A118EE" w:rsidRPr="000951AF" w:rsidRDefault="00A118EE" w:rsidP="00A118EE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Projects </w:t>
      </w:r>
    </w:p>
    <w:p w14:paraId="39B16935" w14:textId="77777777" w:rsidR="00A118EE" w:rsidRPr="000951AF" w:rsidRDefault="00A118EE" w:rsidP="00A118EE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proofErr w:type="spellStart"/>
      <w:r w:rsidRPr="000951AF">
        <w:rPr>
          <w:rFonts w:ascii="Courier New" w:hAnsi="Courier New" w:cs="Courier New"/>
          <w:sz w:val="20"/>
          <w:szCs w:val="20"/>
        </w:rPr>
        <w:t>ProjectManagers</w:t>
      </w:r>
      <w:proofErr w:type="spellEnd"/>
    </w:p>
    <w:p w14:paraId="661DE36E" w14:textId="77777777" w:rsidR="00A118EE" w:rsidRPr="000951AF" w:rsidRDefault="00A118EE" w:rsidP="00A118EE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HRMSOrganization</w:t>
      </w:r>
      <w:proofErr w:type="spellEnd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23AAD040" w14:textId="030E04CF" w:rsidR="00A118EE" w:rsidRPr="000951AF" w:rsidRDefault="005D009B" w:rsidP="00A118EE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proofErr w:type="spellStart"/>
      <w:r w:rsidRPr="000951AF">
        <w:rPr>
          <w:rFonts w:ascii="Courier New" w:hAnsi="Courier New" w:cs="Courier New"/>
          <w:sz w:val="20"/>
          <w:szCs w:val="20"/>
        </w:rPr>
        <w:t>ProjectTypes</w:t>
      </w:r>
      <w:proofErr w:type="spellEnd"/>
    </w:p>
    <w:p w14:paraId="6B03E031" w14:textId="6D103DF9" w:rsidR="00A118EE" w:rsidRPr="000951AF" w:rsidRDefault="005D009B" w:rsidP="00A118EE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Domain</w:t>
      </w:r>
    </w:p>
    <w:p w14:paraId="0EBCB9CE" w14:textId="478B5428" w:rsidR="00A118EE" w:rsidRPr="000951AF" w:rsidRDefault="005D009B" w:rsidP="00A118EE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Clients</w:t>
      </w:r>
    </w:p>
    <w:p w14:paraId="7930CD01" w14:textId="77BF4C8D" w:rsidR="00A118EE" w:rsidRPr="000951AF" w:rsidRDefault="000F3E9D" w:rsidP="00A118EE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Department</w:t>
      </w:r>
      <w:r w:rsidR="00290651" w:rsidRPr="000951AF">
        <w:rPr>
          <w:rFonts w:ascii="Courier New" w:hAnsi="Courier New" w:cs="Courier New"/>
          <w:sz w:val="20"/>
          <w:szCs w:val="20"/>
        </w:rPr>
        <w:t>s</w:t>
      </w:r>
    </w:p>
    <w:p w14:paraId="3E0801D8" w14:textId="77777777" w:rsidR="000779C9" w:rsidRPr="000951AF" w:rsidRDefault="000779C9" w:rsidP="000779C9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proofErr w:type="spellStart"/>
      <w:r w:rsidRPr="000951AF">
        <w:rPr>
          <w:rFonts w:ascii="Courier New" w:hAnsi="Courier New" w:cs="Courier New"/>
          <w:sz w:val="20"/>
          <w:szCs w:val="20"/>
        </w:rPr>
        <w:t>PracticeArea</w:t>
      </w:r>
      <w:proofErr w:type="spellEnd"/>
    </w:p>
    <w:p w14:paraId="60358FE7" w14:textId="5C58124C" w:rsidR="00A118EE" w:rsidRPr="000951AF" w:rsidRDefault="00290651" w:rsidP="00A118EE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Status</w:t>
      </w:r>
    </w:p>
    <w:p w14:paraId="093C7842" w14:textId="42D1739C" w:rsidR="00250075" w:rsidRPr="000951AF" w:rsidRDefault="00250075" w:rsidP="00250075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0951AF">
        <w:rPr>
          <w:rFonts w:ascii="Courier New" w:hAnsi="Courier New" w:cs="Courier New"/>
          <w:sz w:val="20"/>
          <w:szCs w:val="20"/>
        </w:rPr>
        <w:t>Cross communication:</w:t>
      </w:r>
      <w:r w:rsidRPr="000951AF">
        <w:rPr>
          <w:rFonts w:cs="Arial"/>
          <w:sz w:val="20"/>
          <w:szCs w:val="20"/>
        </w:rPr>
        <w:t xml:space="preserve"> </w:t>
      </w:r>
      <w:r w:rsidR="004F3236" w:rsidRPr="000951AF">
        <w:rPr>
          <w:rFonts w:cs="Arial"/>
          <w:sz w:val="20"/>
          <w:szCs w:val="20"/>
        </w:rPr>
        <w:t>Cross communication is required for verifying entries exist for client, practice area, and other table with sent Id’s.</w:t>
      </w:r>
    </w:p>
    <w:p w14:paraId="6FDE3153" w14:textId="6A7FE28A" w:rsidR="00250075" w:rsidRPr="000951AF" w:rsidRDefault="00250075" w:rsidP="00250075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0951AF">
        <w:rPr>
          <w:rFonts w:ascii="Courier New" w:hAnsi="Courier New" w:cs="Courier New"/>
          <w:sz w:val="20"/>
          <w:szCs w:val="20"/>
        </w:rPr>
        <w:t>Return:</w:t>
      </w:r>
      <w:r w:rsidRPr="000951AF">
        <w:rPr>
          <w:rFonts w:cs="Arial"/>
          <w:sz w:val="20"/>
          <w:szCs w:val="20"/>
        </w:rPr>
        <w:t xml:space="preserve"> </w:t>
      </w:r>
      <w:r w:rsidR="004F3236" w:rsidRPr="000951AF">
        <w:rPr>
          <w:rFonts w:cs="Arial"/>
          <w:sz w:val="20"/>
          <w:szCs w:val="20"/>
        </w:rPr>
        <w:t>Project</w:t>
      </w:r>
    </w:p>
    <w:p w14:paraId="4722B78D" w14:textId="2983B638" w:rsidR="001A6ACC" w:rsidRPr="000951AF" w:rsidRDefault="001A6ACC" w:rsidP="001A6ACC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Write functionality of creating project manager separately.</w:t>
      </w:r>
    </w:p>
    <w:p w14:paraId="3A172394" w14:textId="00125A5C" w:rsidR="00250075" w:rsidRPr="000951AF" w:rsidRDefault="00250075" w:rsidP="0025007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API Details:</w:t>
      </w:r>
    </w:p>
    <w:p w14:paraId="5B212980" w14:textId="6A11D775" w:rsidR="00674349" w:rsidRPr="000951AF" w:rsidRDefault="00674349" w:rsidP="00674349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Project API.</w:t>
      </w:r>
    </w:p>
    <w:p w14:paraId="3BE3A357" w14:textId="77777777" w:rsidR="00F73817" w:rsidRPr="000951AF" w:rsidRDefault="00F73817" w:rsidP="00F73817">
      <w:pPr>
        <w:pStyle w:val="ListParagraph"/>
        <w:numPr>
          <w:ilvl w:val="0"/>
          <w:numId w:val="33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MicroService: </w:t>
      </w:r>
      <w:r w:rsidRPr="000951AF">
        <w:rPr>
          <w:rFonts w:cs="Arial"/>
          <w:sz w:val="20"/>
          <w:szCs w:val="20"/>
        </w:rPr>
        <w:t>Project</w:t>
      </w:r>
    </w:p>
    <w:p w14:paraId="29F8821F" w14:textId="7CF88E7A" w:rsidR="00FE4836" w:rsidRPr="000951AF" w:rsidRDefault="00FE4836" w:rsidP="00FE4836">
      <w:pPr>
        <w:pStyle w:val="ListParagraph"/>
        <w:numPr>
          <w:ilvl w:val="0"/>
          <w:numId w:val="33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Controller: </w:t>
      </w:r>
      <w:r w:rsidRPr="000951AF">
        <w:rPr>
          <w:rFonts w:cs="Arial"/>
          <w:sz w:val="20"/>
          <w:szCs w:val="20"/>
        </w:rPr>
        <w:t>ProjectController.cs</w:t>
      </w:r>
    </w:p>
    <w:p w14:paraId="3DA4AC70" w14:textId="60532DD6" w:rsidR="00FE4836" w:rsidRPr="000951AF" w:rsidRDefault="00FE4836" w:rsidP="00FE4836">
      <w:pPr>
        <w:pStyle w:val="ListParagraph"/>
        <w:numPr>
          <w:ilvl w:val="0"/>
          <w:numId w:val="33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Method: </w:t>
      </w:r>
      <w:r w:rsidRPr="000951AF">
        <w:rPr>
          <w:rFonts w:cs="Arial"/>
          <w:sz w:val="20"/>
          <w:szCs w:val="20"/>
        </w:rPr>
        <w:t>Create</w:t>
      </w:r>
    </w:p>
    <w:p w14:paraId="24BCCA4C" w14:textId="7E0DAC40" w:rsidR="00250075" w:rsidRPr="000951AF" w:rsidRDefault="00250075" w:rsidP="00674349">
      <w:pPr>
        <w:pStyle w:val="ListParagraph"/>
        <w:numPr>
          <w:ilvl w:val="0"/>
          <w:numId w:val="33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Path: </w:t>
      </w:r>
      <w:r w:rsidRPr="000951AF">
        <w:rPr>
          <w:rFonts w:cs="Arial"/>
          <w:sz w:val="20"/>
          <w:szCs w:val="20"/>
        </w:rPr>
        <w:t>{{</w:t>
      </w:r>
      <w:proofErr w:type="spellStart"/>
      <w:r w:rsidRPr="000951AF">
        <w:rPr>
          <w:rFonts w:cs="Arial"/>
          <w:sz w:val="20"/>
          <w:szCs w:val="20"/>
        </w:rPr>
        <w:t>HostName</w:t>
      </w:r>
      <w:proofErr w:type="spellEnd"/>
      <w:r w:rsidRPr="000951AF">
        <w:rPr>
          <w:rFonts w:cs="Arial"/>
          <w:sz w:val="20"/>
          <w:szCs w:val="20"/>
        </w:rPr>
        <w:t>}}/</w:t>
      </w:r>
      <w:r w:rsidR="00052F0D" w:rsidRPr="000951AF">
        <w:rPr>
          <w:rFonts w:cs="Arial"/>
          <w:sz w:val="20"/>
          <w:szCs w:val="20"/>
        </w:rPr>
        <w:t>project</w:t>
      </w:r>
      <w:r w:rsidRPr="000951AF">
        <w:rPr>
          <w:rFonts w:cs="Arial"/>
          <w:sz w:val="20"/>
          <w:szCs w:val="20"/>
        </w:rPr>
        <w:t>/</w:t>
      </w:r>
      <w:proofErr w:type="spellStart"/>
      <w:r w:rsidRPr="000951AF">
        <w:rPr>
          <w:rFonts w:cs="Arial"/>
          <w:sz w:val="20"/>
          <w:szCs w:val="20"/>
        </w:rPr>
        <w:t>api</w:t>
      </w:r>
      <w:proofErr w:type="spellEnd"/>
      <w:r w:rsidRPr="000951AF">
        <w:rPr>
          <w:rFonts w:cs="Arial"/>
          <w:sz w:val="20"/>
          <w:szCs w:val="20"/>
        </w:rPr>
        <w:t>/v1/</w:t>
      </w:r>
      <w:r w:rsidR="00052F0D" w:rsidRPr="000951AF">
        <w:rPr>
          <w:rFonts w:cs="Arial"/>
          <w:sz w:val="20"/>
          <w:szCs w:val="20"/>
        </w:rPr>
        <w:t>Project</w:t>
      </w:r>
      <w:r w:rsidRPr="000951AF">
        <w:rPr>
          <w:rFonts w:cs="Arial"/>
          <w:sz w:val="20"/>
          <w:szCs w:val="20"/>
        </w:rPr>
        <w:t>/</w:t>
      </w:r>
      <w:r w:rsidR="00D85DCC" w:rsidRPr="000951AF">
        <w:rPr>
          <w:rFonts w:cs="Arial"/>
          <w:sz w:val="20"/>
          <w:szCs w:val="20"/>
        </w:rPr>
        <w:t>Create</w:t>
      </w:r>
    </w:p>
    <w:p w14:paraId="79A97DCD" w14:textId="77777777" w:rsidR="00250075" w:rsidRPr="000951AF" w:rsidRDefault="00250075" w:rsidP="00674349">
      <w:pPr>
        <w:pStyle w:val="ListParagraph"/>
        <w:numPr>
          <w:ilvl w:val="0"/>
          <w:numId w:val="33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lastRenderedPageBreak/>
        <w:t xml:space="preserve">Inputs: </w:t>
      </w:r>
    </w:p>
    <w:tbl>
      <w:tblPr>
        <w:tblStyle w:val="TableGrid"/>
        <w:tblW w:w="0" w:type="auto"/>
        <w:tblInd w:w="420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250075" w:rsidRPr="000951AF" w14:paraId="420265C0" w14:textId="77777777" w:rsidTr="006C49FC">
        <w:tc>
          <w:tcPr>
            <w:tcW w:w="1838" w:type="dxa"/>
          </w:tcPr>
          <w:p w14:paraId="764C2A83" w14:textId="77777777" w:rsidR="00250075" w:rsidRPr="000951AF" w:rsidRDefault="00250075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6307EC55" w14:textId="77777777" w:rsidR="00250075" w:rsidRPr="000951AF" w:rsidRDefault="00250075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250075" w:rsidRPr="000951AF" w14:paraId="04382CC7" w14:textId="77777777" w:rsidTr="006C49FC">
        <w:trPr>
          <w:trHeight w:val="269"/>
        </w:trPr>
        <w:tc>
          <w:tcPr>
            <w:tcW w:w="1838" w:type="dxa"/>
          </w:tcPr>
          <w:p w14:paraId="71064DAA" w14:textId="34B2EB1D" w:rsidR="00250075" w:rsidRPr="000951AF" w:rsidRDefault="00D85DCC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0951AF">
              <w:rPr>
                <w:rFonts w:cs="Arial"/>
                <w:sz w:val="20"/>
                <w:szCs w:val="20"/>
              </w:rPr>
              <w:t>projectIn</w:t>
            </w:r>
            <w:proofErr w:type="spellEnd"/>
          </w:p>
        </w:tc>
        <w:tc>
          <w:tcPr>
            <w:tcW w:w="1276" w:type="dxa"/>
          </w:tcPr>
          <w:p w14:paraId="19DE6793" w14:textId="2EDCA90E" w:rsidR="00250075" w:rsidRPr="000951AF" w:rsidRDefault="00D85DCC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Project</w:t>
            </w:r>
          </w:p>
        </w:tc>
      </w:tr>
    </w:tbl>
    <w:p w14:paraId="18962184" w14:textId="0EE9BD49" w:rsidR="00674349" w:rsidRPr="000951AF" w:rsidRDefault="00674349" w:rsidP="00674349">
      <w:pPr>
        <w:pStyle w:val="ListParagraph"/>
        <w:ind w:left="3300"/>
        <w:rPr>
          <w:rFonts w:cs="Arial"/>
          <w:sz w:val="20"/>
          <w:szCs w:val="20"/>
        </w:rPr>
      </w:pPr>
    </w:p>
    <w:p w14:paraId="0FBBE5F0" w14:textId="658C109A" w:rsidR="00674349" w:rsidRPr="000951AF" w:rsidRDefault="00674349" w:rsidP="00674349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Project Manager API.</w:t>
      </w:r>
    </w:p>
    <w:p w14:paraId="0AF6DF5D" w14:textId="77777777" w:rsidR="00F73817" w:rsidRPr="000951AF" w:rsidRDefault="00F73817" w:rsidP="00F73817">
      <w:pPr>
        <w:pStyle w:val="ListParagraph"/>
        <w:numPr>
          <w:ilvl w:val="0"/>
          <w:numId w:val="33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MicroService: </w:t>
      </w:r>
      <w:r w:rsidRPr="000951AF">
        <w:rPr>
          <w:rFonts w:cs="Arial"/>
          <w:sz w:val="20"/>
          <w:szCs w:val="20"/>
        </w:rPr>
        <w:t>Project</w:t>
      </w:r>
    </w:p>
    <w:p w14:paraId="63A60DA3" w14:textId="6CF2B899" w:rsidR="00184AB9" w:rsidRPr="000951AF" w:rsidRDefault="00184AB9" w:rsidP="00184AB9">
      <w:pPr>
        <w:pStyle w:val="ListParagraph"/>
        <w:numPr>
          <w:ilvl w:val="0"/>
          <w:numId w:val="33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 w:rsidRPr="000951AF">
        <w:rPr>
          <w:rFonts w:cs="Arial"/>
          <w:sz w:val="20"/>
          <w:szCs w:val="20"/>
        </w:rPr>
        <w:t>ProjectManagerController.cs</w:t>
      </w:r>
      <w:proofErr w:type="spellEnd"/>
    </w:p>
    <w:p w14:paraId="7465FF9A" w14:textId="77777777" w:rsidR="00184AB9" w:rsidRPr="000951AF" w:rsidRDefault="00184AB9" w:rsidP="00184AB9">
      <w:pPr>
        <w:pStyle w:val="ListParagraph"/>
        <w:numPr>
          <w:ilvl w:val="0"/>
          <w:numId w:val="33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Method: </w:t>
      </w:r>
      <w:r w:rsidRPr="000951AF">
        <w:rPr>
          <w:rFonts w:cs="Arial"/>
          <w:sz w:val="20"/>
          <w:szCs w:val="20"/>
        </w:rPr>
        <w:t>Create</w:t>
      </w:r>
    </w:p>
    <w:p w14:paraId="3670D824" w14:textId="16A1014F" w:rsidR="00674349" w:rsidRPr="000951AF" w:rsidRDefault="00674349" w:rsidP="00674349">
      <w:pPr>
        <w:pStyle w:val="ListParagraph"/>
        <w:numPr>
          <w:ilvl w:val="0"/>
          <w:numId w:val="33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Path: </w:t>
      </w:r>
      <w:r w:rsidRPr="000951AF">
        <w:rPr>
          <w:rFonts w:cs="Arial"/>
          <w:sz w:val="20"/>
          <w:szCs w:val="20"/>
        </w:rPr>
        <w:t>{{</w:t>
      </w:r>
      <w:proofErr w:type="spellStart"/>
      <w:r w:rsidRPr="000951AF">
        <w:rPr>
          <w:rFonts w:cs="Arial"/>
          <w:sz w:val="20"/>
          <w:szCs w:val="20"/>
        </w:rPr>
        <w:t>HostName</w:t>
      </w:r>
      <w:proofErr w:type="spellEnd"/>
      <w:r w:rsidRPr="000951AF">
        <w:rPr>
          <w:rFonts w:cs="Arial"/>
          <w:sz w:val="20"/>
          <w:szCs w:val="20"/>
        </w:rPr>
        <w:t>}}/project/</w:t>
      </w:r>
      <w:proofErr w:type="spellStart"/>
      <w:r w:rsidRPr="000951AF">
        <w:rPr>
          <w:rFonts w:cs="Arial"/>
          <w:sz w:val="20"/>
          <w:szCs w:val="20"/>
        </w:rPr>
        <w:t>api</w:t>
      </w:r>
      <w:proofErr w:type="spellEnd"/>
      <w:r w:rsidRPr="000951AF">
        <w:rPr>
          <w:rFonts w:cs="Arial"/>
          <w:sz w:val="20"/>
          <w:szCs w:val="20"/>
        </w:rPr>
        <w:t>/v1/</w:t>
      </w:r>
      <w:proofErr w:type="spellStart"/>
      <w:r w:rsidRPr="000951AF">
        <w:rPr>
          <w:rFonts w:cs="Arial"/>
          <w:sz w:val="20"/>
          <w:szCs w:val="20"/>
        </w:rPr>
        <w:t>ProjectManager</w:t>
      </w:r>
      <w:proofErr w:type="spellEnd"/>
      <w:r w:rsidRPr="000951AF">
        <w:rPr>
          <w:rFonts w:cs="Arial"/>
          <w:sz w:val="20"/>
          <w:szCs w:val="20"/>
        </w:rPr>
        <w:t>/Create</w:t>
      </w:r>
    </w:p>
    <w:p w14:paraId="2220C083" w14:textId="77777777" w:rsidR="00674349" w:rsidRPr="000951AF" w:rsidRDefault="00674349" w:rsidP="00674349">
      <w:pPr>
        <w:pStyle w:val="ListParagraph"/>
        <w:numPr>
          <w:ilvl w:val="0"/>
          <w:numId w:val="33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Inputs: </w:t>
      </w:r>
    </w:p>
    <w:tbl>
      <w:tblPr>
        <w:tblStyle w:val="TableGrid"/>
        <w:tblW w:w="0" w:type="auto"/>
        <w:tblInd w:w="420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674349" w:rsidRPr="000951AF" w14:paraId="7D918024" w14:textId="77777777" w:rsidTr="006C49FC">
        <w:tc>
          <w:tcPr>
            <w:tcW w:w="1838" w:type="dxa"/>
          </w:tcPr>
          <w:p w14:paraId="5D86167D" w14:textId="77777777" w:rsidR="00674349" w:rsidRPr="000951AF" w:rsidRDefault="00674349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7C199C63" w14:textId="77777777" w:rsidR="00674349" w:rsidRPr="000951AF" w:rsidRDefault="00674349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674349" w:rsidRPr="000951AF" w14:paraId="6C1DC8D5" w14:textId="77777777" w:rsidTr="006C49FC">
        <w:trPr>
          <w:trHeight w:val="269"/>
        </w:trPr>
        <w:tc>
          <w:tcPr>
            <w:tcW w:w="1838" w:type="dxa"/>
          </w:tcPr>
          <w:p w14:paraId="51EDE0C9" w14:textId="77777777" w:rsidR="00674349" w:rsidRPr="000951AF" w:rsidRDefault="00674349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0951AF">
              <w:rPr>
                <w:rFonts w:cs="Arial"/>
                <w:sz w:val="20"/>
                <w:szCs w:val="20"/>
              </w:rPr>
              <w:t>projectIn</w:t>
            </w:r>
            <w:proofErr w:type="spellEnd"/>
          </w:p>
        </w:tc>
        <w:tc>
          <w:tcPr>
            <w:tcW w:w="1276" w:type="dxa"/>
          </w:tcPr>
          <w:p w14:paraId="2DD554AA" w14:textId="77777777" w:rsidR="00674349" w:rsidRPr="000951AF" w:rsidRDefault="00674349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Project</w:t>
            </w:r>
          </w:p>
        </w:tc>
      </w:tr>
    </w:tbl>
    <w:p w14:paraId="6AEF164D" w14:textId="77777777" w:rsidR="00CE6BC5" w:rsidRPr="000951AF" w:rsidRDefault="00CE6BC5" w:rsidP="00D53B88">
      <w:pPr>
        <w:pStyle w:val="Heading2"/>
        <w:numPr>
          <w:ilvl w:val="3"/>
          <w:numId w:val="22"/>
        </w:numPr>
        <w:spacing w:line="240" w:lineRule="auto"/>
        <w:jc w:val="left"/>
        <w:rPr>
          <w:rFonts w:cs="Arial"/>
          <w:caps w:val="0"/>
        </w:rPr>
      </w:pPr>
      <w:bookmarkStart w:id="37" w:name="_Toc48070278"/>
      <w:r w:rsidRPr="000951AF">
        <w:rPr>
          <w:rFonts w:cs="Arial"/>
          <w:caps w:val="0"/>
        </w:rPr>
        <w:t>Project/PutProject</w:t>
      </w:r>
      <w:bookmarkEnd w:id="37"/>
    </w:p>
    <w:p w14:paraId="5DF91E1D" w14:textId="77777777" w:rsidR="00F32A17" w:rsidRPr="000951AF" w:rsidRDefault="00F32A17" w:rsidP="00F32A17">
      <w:pPr>
        <w:pStyle w:val="ListParagraph"/>
        <w:numPr>
          <w:ilvl w:val="0"/>
          <w:numId w:val="35"/>
        </w:numPr>
        <w:rPr>
          <w:sz w:val="20"/>
          <w:szCs w:val="20"/>
        </w:rPr>
      </w:pPr>
      <w:r w:rsidRPr="000951AF">
        <w:rPr>
          <w:sz w:val="20"/>
          <w:szCs w:val="20"/>
        </w:rPr>
        <w:t>The above method is for Roles = "</w:t>
      </w:r>
      <w:r w:rsidRPr="000951AF">
        <w:rPr>
          <w:rFonts w:ascii="Courier New" w:hAnsi="Courier New" w:cs="Courier New"/>
          <w:sz w:val="20"/>
          <w:szCs w:val="20"/>
        </w:rPr>
        <w:t>Program Manager, Department Head, HRA, HRM</w:t>
      </w:r>
      <w:r w:rsidRPr="000951AF">
        <w:rPr>
          <w:sz w:val="20"/>
          <w:szCs w:val="20"/>
        </w:rPr>
        <w:t>".</w:t>
      </w:r>
    </w:p>
    <w:p w14:paraId="03E271BE" w14:textId="62DD6973" w:rsidR="00CE6BC5" w:rsidRPr="000951AF" w:rsidRDefault="00CE6BC5" w:rsidP="005A398F">
      <w:pPr>
        <w:ind w:left="1440" w:firstLine="720"/>
        <w:rPr>
          <w:rFonts w:cs="Arial"/>
          <w:b/>
          <w:bCs/>
          <w:sz w:val="24"/>
          <w:szCs w:val="24"/>
        </w:rPr>
      </w:pPr>
      <w:r w:rsidRPr="000951AF">
        <w:rPr>
          <w:rFonts w:cs="Arial"/>
          <w:b/>
          <w:bCs/>
          <w:sz w:val="24"/>
          <w:szCs w:val="24"/>
        </w:rPr>
        <w:t>Existing Implementation:</w:t>
      </w:r>
    </w:p>
    <w:p w14:paraId="21323D9F" w14:textId="77777777" w:rsidR="00CE6BC5" w:rsidRPr="000951AF" w:rsidRDefault="00CE6BC5" w:rsidP="00CE6BC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Input parameter for this method is as below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CE6BC5" w:rsidRPr="000951AF" w14:paraId="52F99640" w14:textId="77777777" w:rsidTr="00021EE1">
        <w:tc>
          <w:tcPr>
            <w:tcW w:w="1838" w:type="dxa"/>
          </w:tcPr>
          <w:p w14:paraId="1F72CE10" w14:textId="77777777" w:rsidR="00CE6BC5" w:rsidRPr="000951AF" w:rsidRDefault="00CE6BC5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1257F25D" w14:textId="77777777" w:rsidR="00CE6BC5" w:rsidRPr="000951AF" w:rsidRDefault="00CE6BC5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CE6BC5" w:rsidRPr="000951AF" w14:paraId="0967EE3F" w14:textId="77777777" w:rsidTr="00021EE1">
        <w:trPr>
          <w:trHeight w:val="269"/>
        </w:trPr>
        <w:tc>
          <w:tcPr>
            <w:tcW w:w="1838" w:type="dxa"/>
          </w:tcPr>
          <w:p w14:paraId="4C06057E" w14:textId="77777777" w:rsidR="00CE6BC5" w:rsidRPr="000951AF" w:rsidRDefault="00CE6BC5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project</w:t>
            </w:r>
          </w:p>
        </w:tc>
        <w:tc>
          <w:tcPr>
            <w:tcW w:w="1276" w:type="dxa"/>
          </w:tcPr>
          <w:p w14:paraId="1E0D905C" w14:textId="77777777" w:rsidR="00CE6BC5" w:rsidRPr="000951AF" w:rsidRDefault="00CE6BC5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0951AF">
              <w:rPr>
                <w:rFonts w:cs="Arial"/>
                <w:sz w:val="20"/>
                <w:szCs w:val="20"/>
              </w:rPr>
              <w:t>ProjectData</w:t>
            </w:r>
            <w:proofErr w:type="spellEnd"/>
          </w:p>
        </w:tc>
      </w:tr>
    </w:tbl>
    <w:p w14:paraId="732B8BAC" w14:textId="77777777" w:rsidR="00CE6BC5" w:rsidRPr="000951AF" w:rsidRDefault="00CE6BC5" w:rsidP="00CE6BC5">
      <w:pPr>
        <w:pStyle w:val="ListParagraph"/>
        <w:ind w:left="2580"/>
        <w:rPr>
          <w:rFonts w:cs="Arial"/>
          <w:sz w:val="20"/>
          <w:szCs w:val="20"/>
        </w:rPr>
      </w:pPr>
    </w:p>
    <w:p w14:paraId="6EEBDB0D" w14:textId="77777777" w:rsidR="004F2A78" w:rsidRPr="000951AF" w:rsidRDefault="004F2A78" w:rsidP="004F2A7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b/>
          <w:bCs/>
          <w:sz w:val="20"/>
          <w:szCs w:val="20"/>
        </w:rPr>
        <w:t>Controller</w:t>
      </w:r>
      <w:r w:rsidRPr="000951AF">
        <w:rPr>
          <w:rFonts w:cs="Arial"/>
          <w:sz w:val="20"/>
          <w:szCs w:val="20"/>
        </w:rPr>
        <w:t>: ProjectController.cs</w:t>
      </w:r>
    </w:p>
    <w:p w14:paraId="693F82BF" w14:textId="3517333E" w:rsidR="004F2A78" w:rsidRPr="000951AF" w:rsidRDefault="004F2A78" w:rsidP="004F2A7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b/>
          <w:bCs/>
          <w:sz w:val="20"/>
          <w:szCs w:val="20"/>
        </w:rPr>
        <w:t>Method:</w:t>
      </w:r>
      <w:r w:rsidRPr="000951AF">
        <w:rPr>
          <w:rFonts w:cs="Arial"/>
          <w:sz w:val="20"/>
          <w:szCs w:val="20"/>
        </w:rPr>
        <w:t xml:space="preserve"> PutProject</w:t>
      </w:r>
    </w:p>
    <w:p w14:paraId="689A4CCD" w14:textId="248E3F70" w:rsidR="00CE6BC5" w:rsidRPr="000951AF" w:rsidRDefault="00CE6BC5" w:rsidP="00CE6BC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This method used for </w:t>
      </w:r>
      <w:r w:rsidR="00473A03" w:rsidRPr="000951AF">
        <w:rPr>
          <w:rFonts w:cs="Arial"/>
          <w:sz w:val="20"/>
          <w:szCs w:val="20"/>
        </w:rPr>
        <w:t xml:space="preserve">updating existing </w:t>
      </w:r>
      <w:r w:rsidRPr="000951AF">
        <w:rPr>
          <w:rFonts w:cs="Arial"/>
          <w:sz w:val="20"/>
          <w:szCs w:val="20"/>
        </w:rPr>
        <w:t>project record.</w:t>
      </w:r>
    </w:p>
    <w:p w14:paraId="0E6FBBF9" w14:textId="692023B1" w:rsidR="0075342B" w:rsidRPr="000951AF" w:rsidRDefault="0075342B" w:rsidP="00CE6BC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If project</w:t>
      </w:r>
      <w:r w:rsidR="00473A03" w:rsidRPr="000951AF">
        <w:rPr>
          <w:rFonts w:cs="Arial"/>
          <w:sz w:val="20"/>
          <w:szCs w:val="20"/>
        </w:rPr>
        <w:t xml:space="preserve"> p</w:t>
      </w:r>
      <w:r w:rsidRPr="000951AF">
        <w:rPr>
          <w:rFonts w:cs="Arial"/>
          <w:sz w:val="20"/>
          <w:szCs w:val="20"/>
        </w:rPr>
        <w:t>arameter is null, then throw “Details must be provided.” error message.</w:t>
      </w:r>
    </w:p>
    <w:p w14:paraId="36DF3F6B" w14:textId="19AB6DED" w:rsidR="00CE6BC5" w:rsidRPr="000951AF" w:rsidRDefault="00CE6BC5" w:rsidP="00CE6BC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Call </w:t>
      </w:r>
      <w:proofErr w:type="spellStart"/>
      <w:r w:rsidR="00882E3A" w:rsidRPr="000951AF">
        <w:rPr>
          <w:rFonts w:ascii="Courier New" w:hAnsi="Courier New" w:cs="Courier New"/>
          <w:sz w:val="20"/>
          <w:szCs w:val="20"/>
        </w:rPr>
        <w:t>usp_UpdateProject</w:t>
      </w:r>
      <w:proofErr w:type="spellEnd"/>
      <w:r w:rsidR="00882E3A" w:rsidRPr="000951AF">
        <w:rPr>
          <w:rFonts w:ascii="Courier New" w:hAnsi="Courier New" w:cs="Courier New"/>
          <w:sz w:val="20"/>
          <w:szCs w:val="20"/>
        </w:rPr>
        <w:t xml:space="preserve"> </w:t>
      </w:r>
      <w:r w:rsidRPr="000951AF">
        <w:rPr>
          <w:rFonts w:cs="Arial"/>
          <w:sz w:val="20"/>
          <w:szCs w:val="20"/>
        </w:rPr>
        <w:t>by sending required parameters like project code and etc.</w:t>
      </w:r>
    </w:p>
    <w:p w14:paraId="2D90AF16" w14:textId="4B8A3658" w:rsidR="00CE6BC5" w:rsidRPr="000951AF" w:rsidRDefault="00882E3A" w:rsidP="00CE6BC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spellStart"/>
      <w:r w:rsidRPr="000951AF">
        <w:rPr>
          <w:rFonts w:cs="Arial"/>
          <w:sz w:val="20"/>
          <w:szCs w:val="20"/>
        </w:rPr>
        <w:t>usp_UpdateProject</w:t>
      </w:r>
      <w:proofErr w:type="spellEnd"/>
      <w:r w:rsidR="00CE6BC5" w:rsidRPr="000951AF">
        <w:rPr>
          <w:rFonts w:cs="Arial"/>
          <w:sz w:val="20"/>
          <w:szCs w:val="20"/>
        </w:rPr>
        <w:t xml:space="preserve">: </w:t>
      </w:r>
    </w:p>
    <w:p w14:paraId="2299A6DA" w14:textId="76CC552C" w:rsidR="00CE6BC5" w:rsidRPr="000951AF" w:rsidRDefault="00CE6BC5" w:rsidP="00CE6BC5">
      <w:pPr>
        <w:pStyle w:val="ListParagraph"/>
        <w:numPr>
          <w:ilvl w:val="0"/>
          <w:numId w:val="30"/>
        </w:numPr>
        <w:spacing w:after="0" w:line="259" w:lineRule="auto"/>
        <w:contextualSpacing w:val="0"/>
        <w:jc w:val="left"/>
        <w:rPr>
          <w:color w:val="000000" w:themeColor="text1"/>
        </w:rPr>
      </w:pPr>
      <w:r w:rsidRPr="000951AF">
        <w:rPr>
          <w:rFonts w:ascii="Courier New" w:hAnsi="Courier New" w:cs="Courier New"/>
          <w:sz w:val="20"/>
          <w:szCs w:val="20"/>
        </w:rPr>
        <w:t>Purpose:</w:t>
      </w:r>
      <w:r w:rsidRPr="000951AF">
        <w:rPr>
          <w:rFonts w:cs="Arial"/>
          <w:sz w:val="20"/>
          <w:szCs w:val="20"/>
        </w:rPr>
        <w:t xml:space="preserve"> This SP </w:t>
      </w:r>
      <w:r w:rsidR="00882E3A" w:rsidRPr="000951AF">
        <w:rPr>
          <w:rFonts w:cs="Arial"/>
          <w:sz w:val="20"/>
          <w:szCs w:val="20"/>
        </w:rPr>
        <w:t>updates existing</w:t>
      </w:r>
      <w:r w:rsidRPr="000951AF">
        <w:rPr>
          <w:rFonts w:cs="Arial"/>
          <w:sz w:val="20"/>
          <w:szCs w:val="20"/>
        </w:rPr>
        <w:t xml:space="preserve"> project table</w:t>
      </w:r>
      <w:r w:rsidR="00882E3A" w:rsidRPr="000951AF">
        <w:rPr>
          <w:rFonts w:cs="Arial"/>
          <w:sz w:val="20"/>
          <w:szCs w:val="20"/>
        </w:rPr>
        <w:t xml:space="preserve"> entries</w:t>
      </w:r>
      <w:r w:rsidRPr="000951AF">
        <w:rPr>
          <w:rFonts w:cs="Arial"/>
          <w:sz w:val="20"/>
          <w:szCs w:val="20"/>
        </w:rPr>
        <w:t>.</w:t>
      </w:r>
    </w:p>
    <w:p w14:paraId="060C75AB" w14:textId="1FD9EA57" w:rsidR="003A65A5" w:rsidRPr="000951AF" w:rsidRDefault="00CE6BC5" w:rsidP="00021EE1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Tables:</w:t>
      </w:r>
      <w:r w:rsidRPr="000951AF">
        <w:rPr>
          <w:rFonts w:cs="Arial"/>
          <w:sz w:val="20"/>
          <w:szCs w:val="20"/>
        </w:rPr>
        <w:t xml:space="preserve"> Project</w:t>
      </w:r>
      <w:r w:rsidR="009C5E5F" w:rsidRPr="000951AF">
        <w:rPr>
          <w:rFonts w:cs="Arial"/>
          <w:sz w:val="20"/>
          <w:szCs w:val="20"/>
        </w:rPr>
        <w:t>s</w:t>
      </w:r>
      <w:r w:rsidRPr="000951AF">
        <w:rPr>
          <w:rFonts w:cs="Arial"/>
          <w:sz w:val="20"/>
          <w:szCs w:val="20"/>
        </w:rPr>
        <w:t>,</w:t>
      </w:r>
      <w:r w:rsidR="00A420B2" w:rsidRPr="000951AF">
        <w:rPr>
          <w:rFonts w:cs="Arial"/>
          <w:sz w:val="20"/>
          <w:szCs w:val="20"/>
        </w:rPr>
        <w:t xml:space="preserve"> </w:t>
      </w:r>
      <w:proofErr w:type="spellStart"/>
      <w:r w:rsidR="00882E3A" w:rsidRPr="000951AF">
        <w:rPr>
          <w:rFonts w:cs="Arial"/>
          <w:sz w:val="20"/>
          <w:szCs w:val="20"/>
        </w:rPr>
        <w:t>AssociateAllocation</w:t>
      </w:r>
      <w:proofErr w:type="spellEnd"/>
      <w:r w:rsidR="009C5E5F" w:rsidRPr="000951AF">
        <w:rPr>
          <w:rFonts w:cs="Arial"/>
          <w:sz w:val="20"/>
          <w:szCs w:val="20"/>
        </w:rPr>
        <w:t>,</w:t>
      </w:r>
      <w:r w:rsidR="00A420B2" w:rsidRPr="000951AF">
        <w:rPr>
          <w:rFonts w:cs="Arial"/>
          <w:sz w:val="20"/>
          <w:szCs w:val="20"/>
        </w:rPr>
        <w:t xml:space="preserve"> </w:t>
      </w:r>
      <w:proofErr w:type="spellStart"/>
      <w:r w:rsidR="0075342B" w:rsidRPr="000951AF">
        <w:rPr>
          <w:rFonts w:cs="Arial"/>
          <w:sz w:val="20"/>
          <w:szCs w:val="20"/>
        </w:rPr>
        <w:t>Project</w:t>
      </w:r>
      <w:r w:rsidRPr="000951AF">
        <w:rPr>
          <w:rFonts w:cs="Arial"/>
          <w:sz w:val="20"/>
          <w:szCs w:val="20"/>
        </w:rPr>
        <w:t>Manager</w:t>
      </w:r>
      <w:r w:rsidR="009C5E5F" w:rsidRPr="000951AF">
        <w:rPr>
          <w:rFonts w:cs="Arial"/>
          <w:sz w:val="20"/>
          <w:szCs w:val="20"/>
        </w:rPr>
        <w:t>s</w:t>
      </w:r>
      <w:proofErr w:type="spellEnd"/>
      <w:r w:rsidR="009C5E5F" w:rsidRPr="000951AF">
        <w:rPr>
          <w:rFonts w:cs="Arial"/>
          <w:sz w:val="20"/>
          <w:szCs w:val="20"/>
        </w:rPr>
        <w:t>,</w:t>
      </w:r>
      <w:r w:rsidR="00A420B2" w:rsidRPr="000951AF">
        <w:rPr>
          <w:rFonts w:cs="Arial"/>
          <w:sz w:val="20"/>
          <w:szCs w:val="20"/>
        </w:rPr>
        <w:t xml:space="preserve"> </w:t>
      </w:r>
      <w:r w:rsidR="009C5E5F" w:rsidRPr="000951AF">
        <w:rPr>
          <w:rFonts w:cs="Arial"/>
          <w:sz w:val="20"/>
          <w:szCs w:val="20"/>
        </w:rPr>
        <w:t>Statu</w:t>
      </w:r>
      <w:r w:rsidR="00A420B2" w:rsidRPr="000951AF">
        <w:rPr>
          <w:rFonts w:cs="Arial"/>
          <w:sz w:val="20"/>
          <w:szCs w:val="20"/>
        </w:rPr>
        <w:t xml:space="preserve">s, and </w:t>
      </w:r>
      <w:proofErr w:type="spellStart"/>
      <w:r w:rsidR="009C5E5F" w:rsidRPr="000951AF">
        <w:rPr>
          <w:rFonts w:cs="Arial"/>
          <w:sz w:val="20"/>
          <w:szCs w:val="20"/>
        </w:rPr>
        <w:t>CategoryMaster</w:t>
      </w:r>
      <w:proofErr w:type="spellEnd"/>
    </w:p>
    <w:p w14:paraId="2BE3A75B" w14:textId="77777777" w:rsidR="00CE6BC5" w:rsidRPr="000951AF" w:rsidRDefault="00CE6BC5" w:rsidP="00CE6BC5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Decision:</w:t>
      </w:r>
      <w:r w:rsidRPr="000951AF">
        <w:rPr>
          <w:rFonts w:cs="Arial"/>
          <w:sz w:val="20"/>
          <w:szCs w:val="20"/>
        </w:rPr>
        <w:t xml:space="preserve"> Move the stored procedure to LINQ.</w:t>
      </w:r>
    </w:p>
    <w:p w14:paraId="57980F2C" w14:textId="77777777" w:rsidR="00CE6BC5" w:rsidRPr="000951AF" w:rsidRDefault="00CE6BC5" w:rsidP="00CE6BC5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Rules:</w:t>
      </w:r>
      <w:r w:rsidRPr="000951AF">
        <w:rPr>
          <w:rFonts w:cs="Arial"/>
          <w:sz w:val="20"/>
          <w:szCs w:val="20"/>
        </w:rPr>
        <w:t xml:space="preserve"> </w:t>
      </w:r>
    </w:p>
    <w:p w14:paraId="7F8ADEE7" w14:textId="48E1ED09" w:rsidR="00CE6BC5" w:rsidRPr="000951AF" w:rsidRDefault="00613AA0" w:rsidP="00CE6BC5">
      <w:pPr>
        <w:pStyle w:val="ListParagraph"/>
        <w:numPr>
          <w:ilvl w:val="0"/>
          <w:numId w:val="31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Project State is sent as a closed then verify </w:t>
      </w:r>
      <w:proofErr w:type="spellStart"/>
      <w:r w:rsidRPr="000951AF">
        <w:rPr>
          <w:rFonts w:cs="Arial"/>
          <w:sz w:val="20"/>
          <w:szCs w:val="20"/>
        </w:rPr>
        <w:t>AssociateAllocation</w:t>
      </w:r>
      <w:proofErr w:type="spellEnd"/>
      <w:r w:rsidRPr="000951AF">
        <w:rPr>
          <w:rFonts w:cs="Arial"/>
          <w:sz w:val="20"/>
          <w:szCs w:val="20"/>
        </w:rPr>
        <w:t xml:space="preserve"> exists for particular project. If exits, then don’t allow updating project record.</w:t>
      </w:r>
    </w:p>
    <w:p w14:paraId="1E4F3F26" w14:textId="78A08452" w:rsidR="00613AA0" w:rsidRPr="000951AF" w:rsidRDefault="00613AA0" w:rsidP="00CE6BC5">
      <w:pPr>
        <w:pStyle w:val="ListParagraph"/>
        <w:numPr>
          <w:ilvl w:val="0"/>
          <w:numId w:val="31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lastRenderedPageBreak/>
        <w:t>If allocation does not exist, then project status to closed and inactivate project manager record.</w:t>
      </w:r>
    </w:p>
    <w:p w14:paraId="0D962E8B" w14:textId="41012D0F" w:rsidR="00CE6BC5" w:rsidRPr="000951AF" w:rsidRDefault="00613AA0" w:rsidP="00CE6BC5">
      <w:pPr>
        <w:pStyle w:val="ListParagraph"/>
        <w:numPr>
          <w:ilvl w:val="0"/>
          <w:numId w:val="31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For project state other than closed, update project records as per the sent parameter.</w:t>
      </w:r>
    </w:p>
    <w:p w14:paraId="652A73C9" w14:textId="09F1792A" w:rsidR="00613AA0" w:rsidRPr="000951AF" w:rsidRDefault="00613AA0" w:rsidP="00CE6BC5">
      <w:pPr>
        <w:pStyle w:val="ListParagraph"/>
        <w:numPr>
          <w:ilvl w:val="0"/>
          <w:numId w:val="31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Project Manager record update are performed only for user with Department head.</w:t>
      </w:r>
    </w:p>
    <w:p w14:paraId="55845041" w14:textId="77777777" w:rsidR="00CE6BC5" w:rsidRPr="000951AF" w:rsidRDefault="00CE6BC5" w:rsidP="00CE6BC5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Return: </w:t>
      </w:r>
      <w:r w:rsidRPr="000951AF">
        <w:rPr>
          <w:rFonts w:cs="Arial"/>
          <w:sz w:val="20"/>
          <w:szCs w:val="20"/>
        </w:rPr>
        <w:t>true/false</w:t>
      </w:r>
    </w:p>
    <w:p w14:paraId="5007AB93" w14:textId="77777777" w:rsidR="00CE6BC5" w:rsidRPr="000951AF" w:rsidRDefault="00CE6BC5" w:rsidP="005A398F">
      <w:pPr>
        <w:ind w:left="1440" w:firstLine="720"/>
        <w:rPr>
          <w:rFonts w:cs="Arial"/>
          <w:b/>
          <w:bCs/>
          <w:sz w:val="24"/>
          <w:szCs w:val="24"/>
        </w:rPr>
      </w:pPr>
      <w:r w:rsidRPr="000951AF">
        <w:rPr>
          <w:rFonts w:cs="Arial"/>
          <w:b/>
          <w:bCs/>
          <w:sz w:val="24"/>
          <w:szCs w:val="24"/>
        </w:rPr>
        <w:t>New Implementation:</w:t>
      </w:r>
    </w:p>
    <w:p w14:paraId="514DF7B3" w14:textId="77777777" w:rsidR="00CE6BC5" w:rsidRPr="000951AF" w:rsidRDefault="00CE6BC5" w:rsidP="00CE6BC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Make sure all older Business Rules are applied.</w:t>
      </w:r>
    </w:p>
    <w:p w14:paraId="37246AF0" w14:textId="77777777" w:rsidR="00CE6BC5" w:rsidRPr="000951AF" w:rsidRDefault="00CE6BC5" w:rsidP="00CE6BC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convert the SP to LINQ</w:t>
      </w:r>
    </w:p>
    <w:p w14:paraId="0B275C05" w14:textId="77777777" w:rsidR="00CE6BC5" w:rsidRPr="000951AF" w:rsidRDefault="00CE6BC5" w:rsidP="00CE6BC5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Purpose: </w:t>
      </w:r>
    </w:p>
    <w:p w14:paraId="7C9A5420" w14:textId="77777777" w:rsidR="001E3B1B" w:rsidRPr="000951AF" w:rsidRDefault="001E3B1B" w:rsidP="001E3B1B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Database Tables: </w:t>
      </w:r>
    </w:p>
    <w:p w14:paraId="479A3FA5" w14:textId="77777777" w:rsidR="001E3B1B" w:rsidRPr="000951AF" w:rsidRDefault="001E3B1B" w:rsidP="001E3B1B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HRMSProjectDB</w:t>
      </w:r>
      <w:proofErr w:type="spellEnd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038865B3" w14:textId="77777777" w:rsidR="001E3B1B" w:rsidRPr="000951AF" w:rsidRDefault="001E3B1B" w:rsidP="001E3B1B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Projects </w:t>
      </w:r>
    </w:p>
    <w:p w14:paraId="22B245D1" w14:textId="77777777" w:rsidR="001E3B1B" w:rsidRPr="000951AF" w:rsidRDefault="001E3B1B" w:rsidP="001E3B1B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proofErr w:type="spellStart"/>
      <w:r w:rsidRPr="000951AF">
        <w:rPr>
          <w:rFonts w:ascii="Courier New" w:hAnsi="Courier New" w:cs="Courier New"/>
          <w:sz w:val="20"/>
          <w:szCs w:val="20"/>
        </w:rPr>
        <w:t>ProjectManagers</w:t>
      </w:r>
      <w:proofErr w:type="spellEnd"/>
    </w:p>
    <w:p w14:paraId="2C2D28D6" w14:textId="77777777" w:rsidR="001E3B1B" w:rsidRPr="000951AF" w:rsidRDefault="001E3B1B" w:rsidP="001E3B1B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proofErr w:type="spellStart"/>
      <w:r w:rsidRPr="000951AF">
        <w:rPr>
          <w:rFonts w:ascii="Courier New" w:hAnsi="Courier New" w:cs="Courier New"/>
          <w:sz w:val="20"/>
          <w:szCs w:val="20"/>
        </w:rPr>
        <w:t>AssociateAllocation</w:t>
      </w:r>
      <w:proofErr w:type="spellEnd"/>
    </w:p>
    <w:p w14:paraId="5B845F46" w14:textId="77777777" w:rsidR="001E3B1B" w:rsidRPr="000951AF" w:rsidRDefault="001E3B1B" w:rsidP="001E3B1B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HRMSOrganization</w:t>
      </w:r>
      <w:proofErr w:type="spellEnd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0047EFDA" w14:textId="77777777" w:rsidR="001E3B1B" w:rsidRPr="000951AF" w:rsidRDefault="001E3B1B" w:rsidP="001E3B1B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proofErr w:type="spellStart"/>
      <w:r w:rsidRPr="000951AF">
        <w:rPr>
          <w:rFonts w:ascii="Courier New" w:hAnsi="Courier New" w:cs="Courier New"/>
          <w:sz w:val="20"/>
          <w:szCs w:val="20"/>
        </w:rPr>
        <w:t>ProjectTypes</w:t>
      </w:r>
      <w:proofErr w:type="spellEnd"/>
    </w:p>
    <w:p w14:paraId="62C9357E" w14:textId="77777777" w:rsidR="001E3B1B" w:rsidRPr="000951AF" w:rsidRDefault="001E3B1B" w:rsidP="001E3B1B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Domain</w:t>
      </w:r>
    </w:p>
    <w:p w14:paraId="5C15FE90" w14:textId="77777777" w:rsidR="001E3B1B" w:rsidRPr="000951AF" w:rsidRDefault="001E3B1B" w:rsidP="001E3B1B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Clients</w:t>
      </w:r>
    </w:p>
    <w:p w14:paraId="52D3AFBB" w14:textId="77777777" w:rsidR="001E3B1B" w:rsidRPr="000951AF" w:rsidRDefault="001E3B1B" w:rsidP="001E3B1B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Departments</w:t>
      </w:r>
    </w:p>
    <w:p w14:paraId="1E097579" w14:textId="77777777" w:rsidR="001E3B1B" w:rsidRPr="000951AF" w:rsidRDefault="001E3B1B" w:rsidP="001E3B1B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proofErr w:type="spellStart"/>
      <w:r w:rsidRPr="000951AF">
        <w:rPr>
          <w:rFonts w:ascii="Courier New" w:hAnsi="Courier New" w:cs="Courier New"/>
          <w:sz w:val="20"/>
          <w:szCs w:val="20"/>
        </w:rPr>
        <w:t>PracticeArea</w:t>
      </w:r>
      <w:proofErr w:type="spellEnd"/>
    </w:p>
    <w:p w14:paraId="6BEC62F2" w14:textId="77777777" w:rsidR="001E3B1B" w:rsidRPr="000951AF" w:rsidRDefault="001E3B1B" w:rsidP="001E3B1B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Status</w:t>
      </w:r>
    </w:p>
    <w:p w14:paraId="663B8B3F" w14:textId="43AE5349" w:rsidR="00CE6BC5" w:rsidRPr="000951AF" w:rsidRDefault="00CE6BC5" w:rsidP="00CE6BC5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0951AF">
        <w:rPr>
          <w:rFonts w:ascii="Courier New" w:hAnsi="Courier New" w:cs="Courier New"/>
          <w:sz w:val="20"/>
          <w:szCs w:val="20"/>
        </w:rPr>
        <w:t>Cross communication:</w:t>
      </w:r>
      <w:r w:rsidRPr="000951AF">
        <w:rPr>
          <w:rFonts w:cs="Arial"/>
          <w:sz w:val="20"/>
          <w:szCs w:val="20"/>
        </w:rPr>
        <w:t xml:space="preserve"> Cross communication is required for </w:t>
      </w:r>
      <w:r w:rsidR="00613AA0" w:rsidRPr="000951AF">
        <w:rPr>
          <w:rFonts w:cs="Arial"/>
          <w:sz w:val="20"/>
          <w:szCs w:val="20"/>
        </w:rPr>
        <w:t xml:space="preserve">fetching </w:t>
      </w:r>
      <w:r w:rsidR="00E361F2" w:rsidRPr="000951AF">
        <w:rPr>
          <w:rFonts w:cs="Arial"/>
          <w:sz w:val="20"/>
          <w:szCs w:val="20"/>
        </w:rPr>
        <w:t>associate</w:t>
      </w:r>
      <w:r w:rsidR="00613AA0" w:rsidRPr="000951AF">
        <w:rPr>
          <w:rFonts w:cs="Arial"/>
          <w:sz w:val="20"/>
          <w:szCs w:val="20"/>
        </w:rPr>
        <w:t xml:space="preserve"> allocation and for verifying master data exists or not like client</w:t>
      </w:r>
      <w:r w:rsidR="009B46DE" w:rsidRPr="000951AF">
        <w:rPr>
          <w:rFonts w:cs="Arial"/>
          <w:sz w:val="20"/>
          <w:szCs w:val="20"/>
        </w:rPr>
        <w:t>.</w:t>
      </w:r>
    </w:p>
    <w:p w14:paraId="1559EB13" w14:textId="77777777" w:rsidR="00CE6BC5" w:rsidRPr="000951AF" w:rsidRDefault="00CE6BC5" w:rsidP="00CE6BC5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0951AF">
        <w:rPr>
          <w:rFonts w:ascii="Courier New" w:hAnsi="Courier New" w:cs="Courier New"/>
          <w:sz w:val="20"/>
          <w:szCs w:val="20"/>
        </w:rPr>
        <w:t>Return:</w:t>
      </w:r>
      <w:r w:rsidRPr="000951AF">
        <w:rPr>
          <w:rFonts w:cs="Arial"/>
          <w:sz w:val="20"/>
          <w:szCs w:val="20"/>
        </w:rPr>
        <w:t xml:space="preserve"> Project</w:t>
      </w:r>
    </w:p>
    <w:p w14:paraId="359BEA8E" w14:textId="3B9D3A77" w:rsidR="00CE6BC5" w:rsidRPr="000951AF" w:rsidRDefault="00CE6BC5" w:rsidP="00CE6BC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Write functionality of </w:t>
      </w:r>
      <w:r w:rsidR="009858F3" w:rsidRPr="000951AF">
        <w:rPr>
          <w:rFonts w:cs="Arial"/>
          <w:sz w:val="20"/>
          <w:szCs w:val="20"/>
        </w:rPr>
        <w:t>updating</w:t>
      </w:r>
      <w:r w:rsidRPr="000951AF">
        <w:rPr>
          <w:rFonts w:cs="Arial"/>
          <w:sz w:val="20"/>
          <w:szCs w:val="20"/>
        </w:rPr>
        <w:t xml:space="preserve"> project manager separately.</w:t>
      </w:r>
    </w:p>
    <w:p w14:paraId="39821B55" w14:textId="77777777" w:rsidR="00CE6BC5" w:rsidRPr="000951AF" w:rsidRDefault="00CE6BC5" w:rsidP="00CE6BC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API Details:</w:t>
      </w:r>
    </w:p>
    <w:p w14:paraId="4F5F6C3C" w14:textId="77777777" w:rsidR="00CE6BC5" w:rsidRPr="000951AF" w:rsidRDefault="00CE6BC5" w:rsidP="00CE6BC5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Project API.</w:t>
      </w:r>
    </w:p>
    <w:p w14:paraId="60395BBB" w14:textId="73AB317B" w:rsidR="0077184B" w:rsidRPr="000951AF" w:rsidRDefault="0077184B" w:rsidP="0077184B">
      <w:pPr>
        <w:pStyle w:val="ListParagraph"/>
        <w:numPr>
          <w:ilvl w:val="0"/>
          <w:numId w:val="33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MicroService: </w:t>
      </w:r>
      <w:r w:rsidRPr="000951AF">
        <w:rPr>
          <w:rFonts w:cs="Arial"/>
          <w:sz w:val="20"/>
          <w:szCs w:val="20"/>
        </w:rPr>
        <w:t>Project</w:t>
      </w:r>
    </w:p>
    <w:p w14:paraId="1B8E9313" w14:textId="17317A9B" w:rsidR="005660EF" w:rsidRPr="000951AF" w:rsidRDefault="005660EF" w:rsidP="005660EF">
      <w:pPr>
        <w:pStyle w:val="ListParagraph"/>
        <w:numPr>
          <w:ilvl w:val="0"/>
          <w:numId w:val="33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Controller: </w:t>
      </w:r>
      <w:r w:rsidRPr="000951AF">
        <w:rPr>
          <w:rFonts w:cs="Arial"/>
          <w:sz w:val="20"/>
          <w:szCs w:val="20"/>
        </w:rPr>
        <w:t>ProjectController.cs</w:t>
      </w:r>
    </w:p>
    <w:p w14:paraId="47ACFE3E" w14:textId="77777777" w:rsidR="005660EF" w:rsidRPr="000951AF" w:rsidRDefault="005660EF" w:rsidP="005660EF">
      <w:pPr>
        <w:pStyle w:val="ListParagraph"/>
        <w:numPr>
          <w:ilvl w:val="0"/>
          <w:numId w:val="33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Method: </w:t>
      </w:r>
      <w:r w:rsidRPr="000951AF">
        <w:rPr>
          <w:rFonts w:cs="Arial"/>
          <w:sz w:val="20"/>
          <w:szCs w:val="20"/>
        </w:rPr>
        <w:t>Update</w:t>
      </w:r>
    </w:p>
    <w:p w14:paraId="1AC82A44" w14:textId="34D59A80" w:rsidR="00CE6BC5" w:rsidRPr="000951AF" w:rsidRDefault="00CE6BC5" w:rsidP="00CE6BC5">
      <w:pPr>
        <w:pStyle w:val="ListParagraph"/>
        <w:numPr>
          <w:ilvl w:val="0"/>
          <w:numId w:val="33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Path: </w:t>
      </w:r>
      <w:r w:rsidRPr="000951AF">
        <w:rPr>
          <w:rFonts w:cs="Arial"/>
          <w:sz w:val="20"/>
          <w:szCs w:val="20"/>
        </w:rPr>
        <w:t>{{</w:t>
      </w:r>
      <w:proofErr w:type="spellStart"/>
      <w:r w:rsidRPr="000951AF">
        <w:rPr>
          <w:rFonts w:cs="Arial"/>
          <w:sz w:val="20"/>
          <w:szCs w:val="20"/>
        </w:rPr>
        <w:t>HostName</w:t>
      </w:r>
      <w:proofErr w:type="spellEnd"/>
      <w:r w:rsidRPr="000951AF">
        <w:rPr>
          <w:rFonts w:cs="Arial"/>
          <w:sz w:val="20"/>
          <w:szCs w:val="20"/>
        </w:rPr>
        <w:t>}}/project/</w:t>
      </w:r>
      <w:proofErr w:type="spellStart"/>
      <w:r w:rsidRPr="000951AF">
        <w:rPr>
          <w:rFonts w:cs="Arial"/>
          <w:sz w:val="20"/>
          <w:szCs w:val="20"/>
        </w:rPr>
        <w:t>api</w:t>
      </w:r>
      <w:proofErr w:type="spellEnd"/>
      <w:r w:rsidRPr="000951AF">
        <w:rPr>
          <w:rFonts w:cs="Arial"/>
          <w:sz w:val="20"/>
          <w:szCs w:val="20"/>
        </w:rPr>
        <w:t>/v1/Project/</w:t>
      </w:r>
      <w:r w:rsidR="00FC6B05" w:rsidRPr="000951AF">
        <w:rPr>
          <w:rFonts w:cs="Arial"/>
          <w:sz w:val="20"/>
          <w:szCs w:val="20"/>
        </w:rPr>
        <w:t>Update</w:t>
      </w:r>
    </w:p>
    <w:p w14:paraId="0C0A3ED5" w14:textId="77777777" w:rsidR="00CE6BC5" w:rsidRPr="000951AF" w:rsidRDefault="00CE6BC5" w:rsidP="00CE6BC5">
      <w:pPr>
        <w:pStyle w:val="ListParagraph"/>
        <w:numPr>
          <w:ilvl w:val="0"/>
          <w:numId w:val="33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Inputs: </w:t>
      </w:r>
    </w:p>
    <w:tbl>
      <w:tblPr>
        <w:tblStyle w:val="TableGrid"/>
        <w:tblW w:w="0" w:type="auto"/>
        <w:tblInd w:w="420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CE6BC5" w:rsidRPr="000951AF" w14:paraId="5D30FD35" w14:textId="77777777" w:rsidTr="00021EE1">
        <w:tc>
          <w:tcPr>
            <w:tcW w:w="1838" w:type="dxa"/>
          </w:tcPr>
          <w:p w14:paraId="001939D7" w14:textId="77777777" w:rsidR="00CE6BC5" w:rsidRPr="000951AF" w:rsidRDefault="00CE6BC5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62CC9304" w14:textId="77777777" w:rsidR="00CE6BC5" w:rsidRPr="000951AF" w:rsidRDefault="00CE6BC5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CE6BC5" w:rsidRPr="000951AF" w14:paraId="29765DA8" w14:textId="77777777" w:rsidTr="00021EE1">
        <w:trPr>
          <w:trHeight w:val="269"/>
        </w:trPr>
        <w:tc>
          <w:tcPr>
            <w:tcW w:w="1838" w:type="dxa"/>
          </w:tcPr>
          <w:p w14:paraId="3B6ED24A" w14:textId="77777777" w:rsidR="00CE6BC5" w:rsidRPr="000951AF" w:rsidRDefault="00CE6BC5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0951AF">
              <w:rPr>
                <w:rFonts w:cs="Arial"/>
                <w:sz w:val="20"/>
                <w:szCs w:val="20"/>
              </w:rPr>
              <w:t>projectIn</w:t>
            </w:r>
            <w:proofErr w:type="spellEnd"/>
          </w:p>
        </w:tc>
        <w:tc>
          <w:tcPr>
            <w:tcW w:w="1276" w:type="dxa"/>
          </w:tcPr>
          <w:p w14:paraId="25863A46" w14:textId="77777777" w:rsidR="00CE6BC5" w:rsidRPr="000951AF" w:rsidRDefault="00CE6BC5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Project</w:t>
            </w:r>
          </w:p>
        </w:tc>
      </w:tr>
    </w:tbl>
    <w:p w14:paraId="3CF3C1C9" w14:textId="77777777" w:rsidR="00CE6BC5" w:rsidRPr="000951AF" w:rsidRDefault="00CE6BC5" w:rsidP="00CE6BC5">
      <w:pPr>
        <w:pStyle w:val="ListParagraph"/>
        <w:ind w:left="3300"/>
        <w:rPr>
          <w:rFonts w:cs="Arial"/>
          <w:sz w:val="20"/>
          <w:szCs w:val="20"/>
        </w:rPr>
      </w:pPr>
    </w:p>
    <w:p w14:paraId="6E5E07FF" w14:textId="77777777" w:rsidR="00CE6BC5" w:rsidRPr="000951AF" w:rsidRDefault="00CE6BC5" w:rsidP="00CE6BC5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lastRenderedPageBreak/>
        <w:t>Project Manager API.</w:t>
      </w:r>
    </w:p>
    <w:p w14:paraId="64E1A0B0" w14:textId="77777777" w:rsidR="00AD0055" w:rsidRPr="000951AF" w:rsidRDefault="00AD0055" w:rsidP="00AD0055">
      <w:pPr>
        <w:pStyle w:val="ListParagraph"/>
        <w:numPr>
          <w:ilvl w:val="0"/>
          <w:numId w:val="33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MicroService: </w:t>
      </w:r>
      <w:r w:rsidRPr="000951AF">
        <w:rPr>
          <w:rFonts w:cs="Arial"/>
          <w:sz w:val="20"/>
          <w:szCs w:val="20"/>
        </w:rPr>
        <w:t>Project</w:t>
      </w:r>
    </w:p>
    <w:p w14:paraId="1431EC3D" w14:textId="77777777" w:rsidR="005660EF" w:rsidRPr="000951AF" w:rsidRDefault="005660EF" w:rsidP="005660EF">
      <w:pPr>
        <w:pStyle w:val="ListParagraph"/>
        <w:numPr>
          <w:ilvl w:val="0"/>
          <w:numId w:val="33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 w:rsidRPr="000951AF">
        <w:rPr>
          <w:rFonts w:cs="Arial"/>
          <w:sz w:val="20"/>
          <w:szCs w:val="20"/>
        </w:rPr>
        <w:t>ProjectManagerController.cs</w:t>
      </w:r>
      <w:proofErr w:type="spellEnd"/>
    </w:p>
    <w:p w14:paraId="5A409A87" w14:textId="0F8D4884" w:rsidR="005660EF" w:rsidRPr="000951AF" w:rsidRDefault="005660EF" w:rsidP="005660EF">
      <w:pPr>
        <w:pStyle w:val="ListParagraph"/>
        <w:numPr>
          <w:ilvl w:val="0"/>
          <w:numId w:val="33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Method: </w:t>
      </w:r>
      <w:r w:rsidRPr="000951AF">
        <w:rPr>
          <w:rFonts w:cs="Arial"/>
          <w:sz w:val="20"/>
          <w:szCs w:val="20"/>
        </w:rPr>
        <w:t>Update</w:t>
      </w:r>
    </w:p>
    <w:p w14:paraId="2865A285" w14:textId="289A09BD" w:rsidR="00CE6BC5" w:rsidRPr="000951AF" w:rsidRDefault="00CE6BC5" w:rsidP="00CE6BC5">
      <w:pPr>
        <w:pStyle w:val="ListParagraph"/>
        <w:numPr>
          <w:ilvl w:val="0"/>
          <w:numId w:val="33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Path: </w:t>
      </w:r>
      <w:r w:rsidRPr="000951AF">
        <w:rPr>
          <w:rFonts w:cs="Arial"/>
          <w:sz w:val="20"/>
          <w:szCs w:val="20"/>
        </w:rPr>
        <w:t>{{</w:t>
      </w:r>
      <w:proofErr w:type="spellStart"/>
      <w:r w:rsidRPr="000951AF">
        <w:rPr>
          <w:rFonts w:cs="Arial"/>
          <w:sz w:val="20"/>
          <w:szCs w:val="20"/>
        </w:rPr>
        <w:t>HostName</w:t>
      </w:r>
      <w:proofErr w:type="spellEnd"/>
      <w:r w:rsidRPr="000951AF">
        <w:rPr>
          <w:rFonts w:cs="Arial"/>
          <w:sz w:val="20"/>
          <w:szCs w:val="20"/>
        </w:rPr>
        <w:t>}}/project/</w:t>
      </w:r>
      <w:proofErr w:type="spellStart"/>
      <w:r w:rsidRPr="000951AF">
        <w:rPr>
          <w:rFonts w:cs="Arial"/>
          <w:sz w:val="20"/>
          <w:szCs w:val="20"/>
        </w:rPr>
        <w:t>api</w:t>
      </w:r>
      <w:proofErr w:type="spellEnd"/>
      <w:r w:rsidRPr="000951AF">
        <w:rPr>
          <w:rFonts w:cs="Arial"/>
          <w:sz w:val="20"/>
          <w:szCs w:val="20"/>
        </w:rPr>
        <w:t>/v1/</w:t>
      </w:r>
      <w:proofErr w:type="spellStart"/>
      <w:r w:rsidRPr="000951AF">
        <w:rPr>
          <w:rFonts w:cs="Arial"/>
          <w:sz w:val="20"/>
          <w:szCs w:val="20"/>
        </w:rPr>
        <w:t>ProjectManager</w:t>
      </w:r>
      <w:proofErr w:type="spellEnd"/>
      <w:r w:rsidRPr="000951AF">
        <w:rPr>
          <w:rFonts w:cs="Arial"/>
          <w:sz w:val="20"/>
          <w:szCs w:val="20"/>
        </w:rPr>
        <w:t>/</w:t>
      </w:r>
      <w:r w:rsidR="00232814" w:rsidRPr="000951AF">
        <w:rPr>
          <w:rFonts w:cs="Arial"/>
          <w:sz w:val="20"/>
          <w:szCs w:val="20"/>
        </w:rPr>
        <w:t>Update</w:t>
      </w:r>
    </w:p>
    <w:p w14:paraId="5E189CE9" w14:textId="77777777" w:rsidR="00CE6BC5" w:rsidRPr="000951AF" w:rsidRDefault="00CE6BC5" w:rsidP="00CE6BC5">
      <w:pPr>
        <w:pStyle w:val="ListParagraph"/>
        <w:numPr>
          <w:ilvl w:val="0"/>
          <w:numId w:val="33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Inputs: </w:t>
      </w:r>
    </w:p>
    <w:tbl>
      <w:tblPr>
        <w:tblStyle w:val="TableGrid"/>
        <w:tblW w:w="0" w:type="auto"/>
        <w:tblInd w:w="420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CE6BC5" w:rsidRPr="000951AF" w14:paraId="0B71B844" w14:textId="77777777" w:rsidTr="00021EE1">
        <w:tc>
          <w:tcPr>
            <w:tcW w:w="1838" w:type="dxa"/>
          </w:tcPr>
          <w:p w14:paraId="71487341" w14:textId="77777777" w:rsidR="00CE6BC5" w:rsidRPr="000951AF" w:rsidRDefault="00CE6BC5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037A71F0" w14:textId="77777777" w:rsidR="00CE6BC5" w:rsidRPr="000951AF" w:rsidRDefault="00CE6BC5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CE6BC5" w:rsidRPr="000951AF" w14:paraId="5A63238B" w14:textId="77777777" w:rsidTr="00021EE1">
        <w:trPr>
          <w:trHeight w:val="269"/>
        </w:trPr>
        <w:tc>
          <w:tcPr>
            <w:tcW w:w="1838" w:type="dxa"/>
          </w:tcPr>
          <w:p w14:paraId="24B6C566" w14:textId="77777777" w:rsidR="00CE6BC5" w:rsidRPr="000951AF" w:rsidRDefault="00CE6BC5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0951AF">
              <w:rPr>
                <w:rFonts w:cs="Arial"/>
                <w:sz w:val="20"/>
                <w:szCs w:val="20"/>
              </w:rPr>
              <w:t>projectIn</w:t>
            </w:r>
            <w:proofErr w:type="spellEnd"/>
          </w:p>
        </w:tc>
        <w:tc>
          <w:tcPr>
            <w:tcW w:w="1276" w:type="dxa"/>
          </w:tcPr>
          <w:p w14:paraId="12BF927B" w14:textId="77777777" w:rsidR="00CE6BC5" w:rsidRPr="000951AF" w:rsidRDefault="00CE6BC5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Project</w:t>
            </w:r>
          </w:p>
        </w:tc>
      </w:tr>
    </w:tbl>
    <w:p w14:paraId="63DD6938" w14:textId="3A6B9109" w:rsidR="00A46928" w:rsidRPr="000951AF" w:rsidRDefault="009F3DDE" w:rsidP="00A46928">
      <w:pPr>
        <w:pStyle w:val="Heading2"/>
        <w:numPr>
          <w:ilvl w:val="2"/>
          <w:numId w:val="22"/>
        </w:numPr>
        <w:spacing w:line="240" w:lineRule="auto"/>
        <w:jc w:val="left"/>
        <w:rPr>
          <w:rFonts w:cs="Arial"/>
          <w:caps w:val="0"/>
        </w:rPr>
      </w:pPr>
      <w:bookmarkStart w:id="38" w:name="_Toc48070279"/>
      <w:r w:rsidRPr="000951AF">
        <w:rPr>
          <w:rFonts w:cs="Arial"/>
          <w:caps w:val="0"/>
        </w:rPr>
        <w:t>SOW</w:t>
      </w:r>
      <w:r w:rsidR="00A46928" w:rsidRPr="000951AF">
        <w:rPr>
          <w:rFonts w:cs="Arial"/>
          <w:caps w:val="0"/>
        </w:rPr>
        <w:t xml:space="preserve"> Tab:</w:t>
      </w:r>
      <w:bookmarkEnd w:id="38"/>
    </w:p>
    <w:p w14:paraId="401A7D55" w14:textId="3D024214" w:rsidR="00A46928" w:rsidRPr="000951AF" w:rsidRDefault="00A46928" w:rsidP="00A46928">
      <w:pPr>
        <w:pStyle w:val="Heading2"/>
        <w:numPr>
          <w:ilvl w:val="3"/>
          <w:numId w:val="22"/>
        </w:numPr>
        <w:spacing w:line="240" w:lineRule="auto"/>
        <w:jc w:val="left"/>
        <w:rPr>
          <w:rFonts w:cs="Arial"/>
          <w:caps w:val="0"/>
        </w:rPr>
      </w:pPr>
      <w:bookmarkStart w:id="39" w:name="_Toc48070280"/>
      <w:r w:rsidRPr="000951AF">
        <w:rPr>
          <w:rFonts w:cs="Arial"/>
          <w:caps w:val="0"/>
        </w:rPr>
        <w:t>Project/</w:t>
      </w:r>
      <w:proofErr w:type="spellStart"/>
      <w:r w:rsidRPr="000951AF">
        <w:rPr>
          <w:rFonts w:cs="Arial"/>
          <w:caps w:val="0"/>
        </w:rPr>
        <w:t>GetProject</w:t>
      </w:r>
      <w:bookmarkEnd w:id="39"/>
      <w:proofErr w:type="spellEnd"/>
    </w:p>
    <w:p w14:paraId="5347069C" w14:textId="77777777" w:rsidR="00A46928" w:rsidRPr="000951AF" w:rsidRDefault="00A46928" w:rsidP="00A46928">
      <w:pPr>
        <w:pStyle w:val="ListParagraph"/>
        <w:numPr>
          <w:ilvl w:val="0"/>
          <w:numId w:val="3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The above method is for </w:t>
      </w:r>
      <w:r w:rsidRPr="000951AF">
        <w:rPr>
          <w:rFonts w:cs="Arial"/>
          <w:color w:val="000000" w:themeColor="text1"/>
          <w:sz w:val="20"/>
          <w:szCs w:val="20"/>
          <w:lang w:bidi="ar-SA"/>
        </w:rPr>
        <w:t>Roles = "</w:t>
      </w:r>
      <w:r w:rsidRPr="000951AF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Program Manager, Department Head, HRA, HRM</w:t>
      </w:r>
      <w:r w:rsidRPr="000951AF">
        <w:rPr>
          <w:rFonts w:cs="Arial"/>
          <w:color w:val="A31515"/>
          <w:sz w:val="20"/>
          <w:szCs w:val="20"/>
          <w:lang w:bidi="ar-SA"/>
        </w:rPr>
        <w:t>".</w:t>
      </w:r>
    </w:p>
    <w:p w14:paraId="66D57B9E" w14:textId="77777777" w:rsidR="00A46928" w:rsidRPr="000951AF" w:rsidRDefault="00A46928" w:rsidP="00A46928">
      <w:pPr>
        <w:ind w:left="1440" w:firstLine="720"/>
        <w:rPr>
          <w:rFonts w:cs="Arial"/>
          <w:b/>
          <w:bCs/>
          <w:sz w:val="24"/>
          <w:szCs w:val="24"/>
        </w:rPr>
      </w:pPr>
      <w:r w:rsidRPr="000951AF">
        <w:rPr>
          <w:rFonts w:cs="Arial"/>
          <w:b/>
          <w:bCs/>
          <w:sz w:val="24"/>
          <w:szCs w:val="24"/>
        </w:rPr>
        <w:t>Existing Implementation:</w:t>
      </w:r>
    </w:p>
    <w:p w14:paraId="26F43A49" w14:textId="77777777" w:rsidR="00A46928" w:rsidRPr="000951AF" w:rsidRDefault="00A46928" w:rsidP="00A4692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b/>
          <w:bCs/>
          <w:sz w:val="20"/>
          <w:szCs w:val="20"/>
        </w:rPr>
        <w:t>Controller</w:t>
      </w:r>
      <w:r w:rsidRPr="000951AF">
        <w:rPr>
          <w:rFonts w:cs="Arial"/>
          <w:sz w:val="20"/>
          <w:szCs w:val="20"/>
        </w:rPr>
        <w:t>: ProjectController.cs</w:t>
      </w:r>
    </w:p>
    <w:p w14:paraId="026CCCDA" w14:textId="5A610899" w:rsidR="00A46928" w:rsidRPr="000951AF" w:rsidRDefault="00A46928" w:rsidP="00A4692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b/>
          <w:bCs/>
          <w:sz w:val="20"/>
          <w:szCs w:val="20"/>
        </w:rPr>
        <w:t>Method:</w:t>
      </w:r>
      <w:r w:rsidRPr="000951AF">
        <w:rPr>
          <w:rFonts w:cs="Arial"/>
          <w:sz w:val="20"/>
          <w:szCs w:val="20"/>
        </w:rPr>
        <w:t xml:space="preserve"> </w:t>
      </w:r>
      <w:proofErr w:type="spellStart"/>
      <w:r w:rsidRPr="000951AF">
        <w:rPr>
          <w:rFonts w:ascii="Courier New" w:hAnsi="Courier New" w:cs="Courier New"/>
          <w:sz w:val="20"/>
          <w:szCs w:val="20"/>
        </w:rPr>
        <w:t>GetProject</w:t>
      </w:r>
      <w:proofErr w:type="spellEnd"/>
    </w:p>
    <w:p w14:paraId="6BFC6315" w14:textId="77777777" w:rsidR="00A46928" w:rsidRPr="000951AF" w:rsidRDefault="00A46928" w:rsidP="00A4692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This method has below input parameter.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A46928" w:rsidRPr="000951AF" w14:paraId="56762AA5" w14:textId="77777777" w:rsidTr="00021EE1">
        <w:tc>
          <w:tcPr>
            <w:tcW w:w="1838" w:type="dxa"/>
          </w:tcPr>
          <w:p w14:paraId="4C72060E" w14:textId="77777777" w:rsidR="00A46928" w:rsidRPr="000951AF" w:rsidRDefault="00A46928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4D5F275E" w14:textId="77777777" w:rsidR="00A46928" w:rsidRPr="000951AF" w:rsidRDefault="00A46928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A46928" w:rsidRPr="000951AF" w14:paraId="1765E4EC" w14:textId="77777777" w:rsidTr="00021EE1">
        <w:trPr>
          <w:trHeight w:val="269"/>
        </w:trPr>
        <w:tc>
          <w:tcPr>
            <w:tcW w:w="1838" w:type="dxa"/>
          </w:tcPr>
          <w:p w14:paraId="0E4EF28E" w14:textId="77777777" w:rsidR="00A46928" w:rsidRPr="000951AF" w:rsidRDefault="00A46928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0951AF">
              <w:rPr>
                <w:rFonts w:cs="Arial"/>
                <w:sz w:val="20"/>
                <w:szCs w:val="20"/>
              </w:rPr>
              <w:t>projectId</w:t>
            </w:r>
            <w:proofErr w:type="spellEnd"/>
          </w:p>
        </w:tc>
        <w:tc>
          <w:tcPr>
            <w:tcW w:w="1276" w:type="dxa"/>
          </w:tcPr>
          <w:p w14:paraId="05BBF9AC" w14:textId="77777777" w:rsidR="00A46928" w:rsidRPr="000951AF" w:rsidRDefault="00A46928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Int</w:t>
            </w:r>
          </w:p>
        </w:tc>
      </w:tr>
    </w:tbl>
    <w:p w14:paraId="2CCE0DA6" w14:textId="77777777" w:rsidR="004D39C8" w:rsidRPr="000951AF" w:rsidRDefault="004D39C8" w:rsidP="004D39C8">
      <w:pPr>
        <w:pStyle w:val="ListParagraph"/>
        <w:ind w:left="2580"/>
        <w:rPr>
          <w:rFonts w:cs="Arial"/>
          <w:sz w:val="20"/>
          <w:szCs w:val="20"/>
        </w:rPr>
      </w:pPr>
    </w:p>
    <w:p w14:paraId="54F75CAC" w14:textId="38519501" w:rsidR="00A46928" w:rsidRPr="000951AF" w:rsidRDefault="00A46928" w:rsidP="00A4692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This Method used for fetching project for dropdown.</w:t>
      </w:r>
    </w:p>
    <w:p w14:paraId="30AB1B3C" w14:textId="22152E65" w:rsidR="00A46928" w:rsidRPr="000951AF" w:rsidRDefault="00A46928" w:rsidP="00A4692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Call </w:t>
      </w:r>
      <w:proofErr w:type="spellStart"/>
      <w:r w:rsidRPr="000951AF">
        <w:rPr>
          <w:rFonts w:cs="Arial"/>
          <w:sz w:val="20"/>
          <w:szCs w:val="20"/>
        </w:rPr>
        <w:t>usp_GetProjectById</w:t>
      </w:r>
      <w:proofErr w:type="spellEnd"/>
      <w:r w:rsidRPr="000951AF">
        <w:rPr>
          <w:rFonts w:ascii="Consolas" w:hAnsi="Consolas" w:cs="Consolas"/>
          <w:color w:val="A31515"/>
          <w:sz w:val="19"/>
          <w:szCs w:val="19"/>
          <w:lang w:val="en-IN" w:bidi="ar-SA"/>
        </w:rPr>
        <w:t xml:space="preserve"> </w:t>
      </w:r>
      <w:r w:rsidRPr="000951AF">
        <w:rPr>
          <w:rFonts w:cs="Arial"/>
          <w:sz w:val="20"/>
          <w:szCs w:val="20"/>
        </w:rPr>
        <w:t xml:space="preserve">with </w:t>
      </w:r>
      <w:proofErr w:type="spellStart"/>
      <w:r w:rsidRPr="000951AF">
        <w:rPr>
          <w:rFonts w:cs="Arial"/>
          <w:sz w:val="20"/>
          <w:szCs w:val="20"/>
        </w:rPr>
        <w:t>projectId</w:t>
      </w:r>
      <w:proofErr w:type="spellEnd"/>
      <w:r w:rsidRPr="000951AF">
        <w:rPr>
          <w:rFonts w:cs="Arial"/>
          <w:sz w:val="20"/>
          <w:szCs w:val="20"/>
        </w:rPr>
        <w:t xml:space="preserve"> parameter.</w:t>
      </w:r>
    </w:p>
    <w:p w14:paraId="68C18CB8" w14:textId="43AB543A" w:rsidR="00A46928" w:rsidRPr="000951AF" w:rsidRDefault="00A46928" w:rsidP="00A4692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spellStart"/>
      <w:r w:rsidRPr="000951AF">
        <w:rPr>
          <w:rFonts w:cs="Arial"/>
          <w:sz w:val="20"/>
          <w:szCs w:val="20"/>
        </w:rPr>
        <w:t>usp_GetProjectById</w:t>
      </w:r>
      <w:proofErr w:type="spellEnd"/>
      <w:r w:rsidRPr="000951AF">
        <w:rPr>
          <w:rFonts w:cs="Arial"/>
          <w:sz w:val="20"/>
          <w:szCs w:val="20"/>
        </w:rPr>
        <w:t xml:space="preserve">: </w:t>
      </w:r>
    </w:p>
    <w:p w14:paraId="7E958BA7" w14:textId="77777777" w:rsidR="004D39C8" w:rsidRPr="000951AF" w:rsidRDefault="004D39C8" w:rsidP="004D39C8">
      <w:pPr>
        <w:pStyle w:val="ListParagraph"/>
        <w:numPr>
          <w:ilvl w:val="0"/>
          <w:numId w:val="30"/>
        </w:numPr>
        <w:spacing w:after="0" w:line="259" w:lineRule="auto"/>
        <w:contextualSpacing w:val="0"/>
        <w:jc w:val="left"/>
        <w:rPr>
          <w:color w:val="000000" w:themeColor="text1"/>
        </w:rPr>
      </w:pPr>
      <w:r w:rsidRPr="000951AF">
        <w:rPr>
          <w:rFonts w:ascii="Courier New" w:hAnsi="Courier New" w:cs="Courier New"/>
          <w:sz w:val="20"/>
          <w:szCs w:val="20"/>
        </w:rPr>
        <w:t>Purpose:</w:t>
      </w:r>
      <w:r w:rsidRPr="000951AF">
        <w:rPr>
          <w:rFonts w:cs="Arial"/>
          <w:sz w:val="20"/>
          <w:szCs w:val="20"/>
        </w:rPr>
        <w:t xml:space="preserve"> This SP fetches project record by using project Id.</w:t>
      </w:r>
    </w:p>
    <w:p w14:paraId="4A1B7B3B" w14:textId="77777777" w:rsidR="004D39C8" w:rsidRPr="000951AF" w:rsidRDefault="004D39C8" w:rsidP="004D39C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Tables:</w:t>
      </w:r>
      <w:r w:rsidRPr="000951AF">
        <w:rPr>
          <w:rFonts w:cs="Arial"/>
          <w:sz w:val="20"/>
          <w:szCs w:val="20"/>
        </w:rPr>
        <w:t xml:space="preserve"> Project, Project Managers, Status, Domain, Client, Project Type, Practice area, Departments, Employee</w:t>
      </w:r>
    </w:p>
    <w:p w14:paraId="1B536020" w14:textId="77777777" w:rsidR="004D39C8" w:rsidRPr="000951AF" w:rsidRDefault="004D39C8" w:rsidP="004D39C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Decision:</w:t>
      </w:r>
      <w:r w:rsidRPr="000951AF">
        <w:rPr>
          <w:rFonts w:cs="Arial"/>
          <w:sz w:val="20"/>
          <w:szCs w:val="20"/>
        </w:rPr>
        <w:t xml:space="preserve"> Move the stored procedure to LINQ.</w:t>
      </w:r>
    </w:p>
    <w:p w14:paraId="689B6F5C" w14:textId="77777777" w:rsidR="004D39C8" w:rsidRPr="000951AF" w:rsidRDefault="004D39C8" w:rsidP="004D39C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Rules:</w:t>
      </w:r>
      <w:r w:rsidRPr="000951AF">
        <w:rPr>
          <w:rFonts w:cs="Arial"/>
          <w:sz w:val="20"/>
          <w:szCs w:val="20"/>
        </w:rPr>
        <w:t xml:space="preserve"> </w:t>
      </w:r>
    </w:p>
    <w:p w14:paraId="2E0BFE0E" w14:textId="77777777" w:rsidR="004D39C8" w:rsidRPr="000951AF" w:rsidRDefault="004D39C8" w:rsidP="004D39C8">
      <w:pPr>
        <w:pStyle w:val="ListParagraph"/>
        <w:numPr>
          <w:ilvl w:val="0"/>
          <w:numId w:val="31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Fetch active project.</w:t>
      </w:r>
    </w:p>
    <w:p w14:paraId="1D1E2C90" w14:textId="77777777" w:rsidR="004D39C8" w:rsidRPr="000951AF" w:rsidRDefault="004D39C8" w:rsidP="004D39C8">
      <w:pPr>
        <w:pStyle w:val="ListParagraph"/>
        <w:numPr>
          <w:ilvl w:val="0"/>
          <w:numId w:val="31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Fetch not closed project.</w:t>
      </w:r>
    </w:p>
    <w:p w14:paraId="29A0631C" w14:textId="77777777" w:rsidR="004D39C8" w:rsidRPr="000951AF" w:rsidRDefault="004D39C8" w:rsidP="004D39C8">
      <w:pPr>
        <w:pStyle w:val="ListParagraph"/>
        <w:numPr>
          <w:ilvl w:val="0"/>
          <w:numId w:val="31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Fetch project by using </w:t>
      </w:r>
      <w:proofErr w:type="spellStart"/>
      <w:r w:rsidRPr="000951AF">
        <w:rPr>
          <w:rFonts w:cs="Arial"/>
          <w:sz w:val="20"/>
          <w:szCs w:val="20"/>
        </w:rPr>
        <w:t>ProjectId</w:t>
      </w:r>
      <w:proofErr w:type="spellEnd"/>
    </w:p>
    <w:p w14:paraId="0906F800" w14:textId="77777777" w:rsidR="004D39C8" w:rsidRPr="000951AF" w:rsidRDefault="004D39C8" w:rsidP="004D39C8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Return: </w:t>
      </w:r>
      <w:r w:rsidRPr="000951AF">
        <w:rPr>
          <w:rFonts w:cs="Arial"/>
          <w:sz w:val="20"/>
          <w:szCs w:val="20"/>
        </w:rPr>
        <w:t>project details</w:t>
      </w:r>
    </w:p>
    <w:p w14:paraId="2002D3E9" w14:textId="77777777" w:rsidR="00A46928" w:rsidRPr="000951AF" w:rsidRDefault="00A46928" w:rsidP="00A46928">
      <w:pPr>
        <w:ind w:left="1440" w:firstLine="720"/>
        <w:rPr>
          <w:rFonts w:cs="Arial"/>
          <w:b/>
          <w:bCs/>
          <w:sz w:val="24"/>
          <w:szCs w:val="24"/>
        </w:rPr>
      </w:pPr>
      <w:r w:rsidRPr="000951AF">
        <w:rPr>
          <w:rFonts w:cs="Arial"/>
          <w:b/>
          <w:bCs/>
          <w:sz w:val="24"/>
          <w:szCs w:val="24"/>
        </w:rPr>
        <w:t>New Implementation:</w:t>
      </w:r>
    </w:p>
    <w:p w14:paraId="2788469F" w14:textId="77777777" w:rsidR="00A46928" w:rsidRPr="000951AF" w:rsidRDefault="00A46928" w:rsidP="00A4692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Make sure all older Business Rules are applied.</w:t>
      </w:r>
    </w:p>
    <w:p w14:paraId="320A0559" w14:textId="77777777" w:rsidR="00A46928" w:rsidRPr="000951AF" w:rsidRDefault="00A46928" w:rsidP="00A4692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convert the SP to LINQ</w:t>
      </w:r>
    </w:p>
    <w:p w14:paraId="457BFB07" w14:textId="77777777" w:rsidR="00A46928" w:rsidRPr="000951AF" w:rsidRDefault="00A46928" w:rsidP="00A46928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lastRenderedPageBreak/>
        <w:t xml:space="preserve">Purpose: </w:t>
      </w:r>
    </w:p>
    <w:p w14:paraId="405A1143" w14:textId="77777777" w:rsidR="00A46928" w:rsidRPr="000951AF" w:rsidRDefault="00A46928" w:rsidP="00A4692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Database Tables: </w:t>
      </w:r>
    </w:p>
    <w:p w14:paraId="078AA9BB" w14:textId="77777777" w:rsidR="004D39C8" w:rsidRPr="000951AF" w:rsidRDefault="004D39C8" w:rsidP="004D39C8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HRMSProjectDB</w:t>
      </w:r>
      <w:proofErr w:type="spellEnd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6D9E1D82" w14:textId="77777777" w:rsidR="004D39C8" w:rsidRPr="000951AF" w:rsidRDefault="004D39C8" w:rsidP="004D39C8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Projects </w:t>
      </w:r>
    </w:p>
    <w:p w14:paraId="3577FBC7" w14:textId="5177F813" w:rsidR="004D39C8" w:rsidRPr="000951AF" w:rsidRDefault="004D39C8" w:rsidP="0002164B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proofErr w:type="spellStart"/>
      <w:r w:rsidRPr="000951AF">
        <w:rPr>
          <w:rFonts w:ascii="Courier New" w:hAnsi="Courier New" w:cs="Courier New"/>
          <w:sz w:val="20"/>
          <w:szCs w:val="20"/>
        </w:rPr>
        <w:t>ProjectManagers</w:t>
      </w:r>
      <w:proofErr w:type="spellEnd"/>
    </w:p>
    <w:p w14:paraId="5702D8F5" w14:textId="77777777" w:rsidR="004D39C8" w:rsidRPr="000951AF" w:rsidRDefault="004D39C8" w:rsidP="004D39C8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HRMSOrganization</w:t>
      </w:r>
      <w:proofErr w:type="spellEnd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234A1CC7" w14:textId="77777777" w:rsidR="004D39C8" w:rsidRPr="000951AF" w:rsidRDefault="004D39C8" w:rsidP="004D39C8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proofErr w:type="spellStart"/>
      <w:r w:rsidRPr="000951AF">
        <w:rPr>
          <w:rFonts w:ascii="Courier New" w:hAnsi="Courier New" w:cs="Courier New"/>
          <w:sz w:val="20"/>
          <w:szCs w:val="20"/>
        </w:rPr>
        <w:t>ProjectTypes</w:t>
      </w:r>
      <w:proofErr w:type="spellEnd"/>
    </w:p>
    <w:p w14:paraId="6D3EB5BD" w14:textId="77777777" w:rsidR="004D39C8" w:rsidRPr="000951AF" w:rsidRDefault="004D39C8" w:rsidP="004D39C8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Domain</w:t>
      </w:r>
    </w:p>
    <w:p w14:paraId="19CEFD63" w14:textId="77777777" w:rsidR="004D39C8" w:rsidRPr="000951AF" w:rsidRDefault="004D39C8" w:rsidP="004D39C8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Clients</w:t>
      </w:r>
    </w:p>
    <w:p w14:paraId="34DB7DD5" w14:textId="77777777" w:rsidR="004D39C8" w:rsidRPr="000951AF" w:rsidRDefault="004D39C8" w:rsidP="004D39C8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Departments</w:t>
      </w:r>
    </w:p>
    <w:p w14:paraId="63771710" w14:textId="77777777" w:rsidR="004D39C8" w:rsidRPr="000951AF" w:rsidRDefault="004D39C8" w:rsidP="004D39C8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proofErr w:type="spellStart"/>
      <w:r w:rsidRPr="000951AF">
        <w:rPr>
          <w:rFonts w:ascii="Courier New" w:hAnsi="Courier New" w:cs="Courier New"/>
          <w:sz w:val="20"/>
          <w:szCs w:val="20"/>
        </w:rPr>
        <w:t>PracticeArea</w:t>
      </w:r>
      <w:proofErr w:type="spellEnd"/>
    </w:p>
    <w:p w14:paraId="6ABCB3FA" w14:textId="77777777" w:rsidR="004D39C8" w:rsidRPr="000951AF" w:rsidRDefault="004D39C8" w:rsidP="004D39C8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Status</w:t>
      </w:r>
    </w:p>
    <w:p w14:paraId="38BD3ED8" w14:textId="014D84C7" w:rsidR="0002164B" w:rsidRPr="000951AF" w:rsidRDefault="00F958CA" w:rsidP="0002164B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HRMSEmployeeDB</w:t>
      </w:r>
      <w:proofErr w:type="spellEnd"/>
      <w:r w:rsidR="0002164B"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134635CD" w14:textId="5ED7959A" w:rsidR="004D39C8" w:rsidRPr="000951AF" w:rsidRDefault="0002164B" w:rsidP="0002164B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Employee</w:t>
      </w:r>
    </w:p>
    <w:p w14:paraId="7B04FB5C" w14:textId="2E57F0FF" w:rsidR="00A46928" w:rsidRPr="000951AF" w:rsidRDefault="00A46928" w:rsidP="00A46928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0951AF">
        <w:rPr>
          <w:rFonts w:ascii="Courier New" w:hAnsi="Courier New" w:cs="Courier New"/>
          <w:sz w:val="20"/>
          <w:szCs w:val="20"/>
        </w:rPr>
        <w:t>Cross communication:</w:t>
      </w:r>
      <w:r w:rsidRPr="000951AF">
        <w:rPr>
          <w:rFonts w:cs="Arial"/>
          <w:sz w:val="20"/>
          <w:szCs w:val="20"/>
        </w:rPr>
        <w:t xml:space="preserve"> </w:t>
      </w:r>
      <w:r w:rsidR="00F958CA" w:rsidRPr="000951AF">
        <w:rPr>
          <w:rFonts w:cs="Arial"/>
          <w:sz w:val="20"/>
          <w:szCs w:val="20"/>
        </w:rPr>
        <w:t>required for fetching project type and other data</w:t>
      </w:r>
      <w:r w:rsidRPr="000951AF">
        <w:rPr>
          <w:rFonts w:cs="Arial"/>
          <w:sz w:val="20"/>
          <w:szCs w:val="20"/>
        </w:rPr>
        <w:t>.</w:t>
      </w:r>
    </w:p>
    <w:p w14:paraId="092BEC6A" w14:textId="77777777" w:rsidR="00A46928" w:rsidRPr="000951AF" w:rsidRDefault="00A46928" w:rsidP="00A46928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0951AF">
        <w:rPr>
          <w:rFonts w:ascii="Courier New" w:hAnsi="Courier New" w:cs="Courier New"/>
          <w:sz w:val="20"/>
          <w:szCs w:val="20"/>
        </w:rPr>
        <w:t>Return:</w:t>
      </w:r>
      <w:r w:rsidRPr="000951AF">
        <w:rPr>
          <w:rFonts w:cs="Arial"/>
          <w:sz w:val="20"/>
          <w:szCs w:val="20"/>
        </w:rPr>
        <w:t xml:space="preserve"> The project related details.</w:t>
      </w:r>
    </w:p>
    <w:p w14:paraId="751958E0" w14:textId="77777777" w:rsidR="00A46928" w:rsidRPr="000951AF" w:rsidRDefault="00A46928" w:rsidP="00A4692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API Details:</w:t>
      </w:r>
    </w:p>
    <w:p w14:paraId="68737652" w14:textId="169AC62F" w:rsidR="00A46928" w:rsidRPr="000951AF" w:rsidRDefault="00A46928" w:rsidP="00A46928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MicroService: </w:t>
      </w:r>
      <w:r w:rsidR="00FD6233" w:rsidRPr="000951AF">
        <w:rPr>
          <w:rFonts w:cs="Arial"/>
          <w:sz w:val="20"/>
          <w:szCs w:val="20"/>
        </w:rPr>
        <w:t>Project</w:t>
      </w:r>
    </w:p>
    <w:p w14:paraId="308F05D3" w14:textId="28441E67" w:rsidR="00A46928" w:rsidRPr="000951AF" w:rsidRDefault="00A46928" w:rsidP="00A46928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Controller: </w:t>
      </w:r>
      <w:r w:rsidRPr="000951AF">
        <w:rPr>
          <w:rFonts w:cs="Arial"/>
          <w:sz w:val="20"/>
          <w:szCs w:val="20"/>
        </w:rPr>
        <w:t>ProjectController.cs</w:t>
      </w:r>
    </w:p>
    <w:p w14:paraId="79DF47EA" w14:textId="0BD83253" w:rsidR="00A46928" w:rsidRPr="000951AF" w:rsidRDefault="00A46928" w:rsidP="00A4692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Method</w:t>
      </w:r>
      <w:r w:rsidRPr="000951AF">
        <w:rPr>
          <w:rFonts w:cs="Arial"/>
          <w:sz w:val="20"/>
          <w:szCs w:val="20"/>
        </w:rPr>
        <w:t xml:space="preserve">: </w:t>
      </w:r>
      <w:proofErr w:type="spellStart"/>
      <w:r w:rsidRPr="000951AF">
        <w:rPr>
          <w:rFonts w:cs="Arial"/>
          <w:sz w:val="20"/>
          <w:szCs w:val="20"/>
        </w:rPr>
        <w:t>Get</w:t>
      </w:r>
      <w:r w:rsidR="00E269A0" w:rsidRPr="000951AF">
        <w:rPr>
          <w:rFonts w:cs="Arial"/>
          <w:sz w:val="20"/>
          <w:szCs w:val="20"/>
        </w:rPr>
        <w:t>ByProjectId</w:t>
      </w:r>
      <w:proofErr w:type="spellEnd"/>
    </w:p>
    <w:p w14:paraId="05D6DB2A" w14:textId="20B62227" w:rsidR="00A46928" w:rsidRPr="000951AF" w:rsidRDefault="00A46928" w:rsidP="00A4692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Path: </w:t>
      </w:r>
      <w:r w:rsidRPr="000951AF">
        <w:rPr>
          <w:rFonts w:cs="Arial"/>
          <w:sz w:val="20"/>
          <w:szCs w:val="20"/>
        </w:rPr>
        <w:t>{{</w:t>
      </w:r>
      <w:proofErr w:type="spellStart"/>
      <w:r w:rsidRPr="000951AF">
        <w:rPr>
          <w:rFonts w:cs="Arial"/>
          <w:sz w:val="20"/>
          <w:szCs w:val="20"/>
        </w:rPr>
        <w:t>HostName</w:t>
      </w:r>
      <w:proofErr w:type="spellEnd"/>
      <w:r w:rsidRPr="000951AF">
        <w:rPr>
          <w:rFonts w:cs="Arial"/>
          <w:sz w:val="20"/>
          <w:szCs w:val="20"/>
        </w:rPr>
        <w:t>}}/</w:t>
      </w:r>
      <w:r w:rsidR="00917DE6" w:rsidRPr="000951AF">
        <w:rPr>
          <w:rFonts w:cs="Arial"/>
          <w:sz w:val="20"/>
          <w:szCs w:val="20"/>
        </w:rPr>
        <w:t>project</w:t>
      </w:r>
      <w:r w:rsidRPr="000951AF">
        <w:rPr>
          <w:rFonts w:cs="Arial"/>
          <w:sz w:val="20"/>
          <w:szCs w:val="20"/>
        </w:rPr>
        <w:t>/</w:t>
      </w:r>
      <w:proofErr w:type="spellStart"/>
      <w:r w:rsidRPr="000951AF">
        <w:rPr>
          <w:rFonts w:cs="Arial"/>
          <w:sz w:val="20"/>
          <w:szCs w:val="20"/>
        </w:rPr>
        <w:t>api</w:t>
      </w:r>
      <w:proofErr w:type="spellEnd"/>
      <w:r w:rsidRPr="000951AF">
        <w:rPr>
          <w:rFonts w:cs="Arial"/>
          <w:sz w:val="20"/>
          <w:szCs w:val="20"/>
        </w:rPr>
        <w:t>/v1/Project/</w:t>
      </w:r>
      <w:proofErr w:type="spellStart"/>
      <w:r w:rsidR="00E269A0" w:rsidRPr="000951AF">
        <w:rPr>
          <w:rFonts w:cs="Arial"/>
          <w:sz w:val="20"/>
          <w:szCs w:val="20"/>
        </w:rPr>
        <w:t>GetByProjectId</w:t>
      </w:r>
      <w:proofErr w:type="spellEnd"/>
    </w:p>
    <w:p w14:paraId="4912B7C3" w14:textId="77777777" w:rsidR="00037A45" w:rsidRDefault="00357A09" w:rsidP="00357A09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Inputs:</w:t>
      </w:r>
      <w:r w:rsidRPr="000951AF">
        <w:rPr>
          <w:rFonts w:cs="Arial"/>
          <w:sz w:val="20"/>
          <w:szCs w:val="20"/>
        </w:rPr>
        <w:t xml:space="preserve"> </w:t>
      </w:r>
    </w:p>
    <w:tbl>
      <w:tblPr>
        <w:tblStyle w:val="TableGrid"/>
        <w:tblW w:w="0" w:type="auto"/>
        <w:tblInd w:w="420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037A45" w14:paraId="56556DD1" w14:textId="77777777" w:rsidTr="0095709D">
        <w:tc>
          <w:tcPr>
            <w:tcW w:w="1838" w:type="dxa"/>
          </w:tcPr>
          <w:p w14:paraId="3F412E97" w14:textId="77777777" w:rsidR="00037A45" w:rsidRPr="00EB0E0A" w:rsidRDefault="00037A45" w:rsidP="0095709D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42A530FF" w14:textId="77777777" w:rsidR="00037A45" w:rsidRPr="00EB0E0A" w:rsidRDefault="00037A45" w:rsidP="0095709D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037A45" w14:paraId="398C0B7F" w14:textId="77777777" w:rsidTr="0095709D">
        <w:tc>
          <w:tcPr>
            <w:tcW w:w="1838" w:type="dxa"/>
          </w:tcPr>
          <w:p w14:paraId="2662DA32" w14:textId="77777777" w:rsidR="00037A45" w:rsidRPr="00EB0E0A" w:rsidRDefault="00037A45" w:rsidP="0095709D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projectId</w:t>
            </w:r>
            <w:proofErr w:type="spellEnd"/>
          </w:p>
        </w:tc>
        <w:tc>
          <w:tcPr>
            <w:tcW w:w="1276" w:type="dxa"/>
          </w:tcPr>
          <w:p w14:paraId="39597FE3" w14:textId="77777777" w:rsidR="00037A45" w:rsidRPr="00EB0E0A" w:rsidRDefault="00037A45" w:rsidP="0095709D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EB0E0A">
              <w:rPr>
                <w:rFonts w:cs="Arial"/>
                <w:sz w:val="20"/>
                <w:szCs w:val="20"/>
              </w:rPr>
              <w:t>int</w:t>
            </w:r>
            <w:proofErr w:type="spellEnd"/>
          </w:p>
        </w:tc>
      </w:tr>
    </w:tbl>
    <w:p w14:paraId="064903D8" w14:textId="7258444D" w:rsidR="00357A09" w:rsidRPr="000951AF" w:rsidRDefault="00357A09" w:rsidP="00037A45">
      <w:pPr>
        <w:pStyle w:val="ListParagraph"/>
        <w:ind w:left="3300"/>
        <w:rPr>
          <w:rFonts w:cs="Arial"/>
          <w:sz w:val="20"/>
          <w:szCs w:val="20"/>
        </w:rPr>
      </w:pPr>
    </w:p>
    <w:p w14:paraId="1EA2972D" w14:textId="570F70AA" w:rsidR="00A46928" w:rsidRPr="000951AF" w:rsidRDefault="00A46928" w:rsidP="00A46928">
      <w:pPr>
        <w:pStyle w:val="Heading2"/>
        <w:numPr>
          <w:ilvl w:val="3"/>
          <w:numId w:val="22"/>
        </w:numPr>
        <w:spacing w:line="240" w:lineRule="auto"/>
        <w:jc w:val="left"/>
        <w:rPr>
          <w:rFonts w:cs="Arial"/>
          <w:caps w:val="0"/>
        </w:rPr>
      </w:pPr>
      <w:bookmarkStart w:id="40" w:name="_Toc48070281"/>
      <w:r w:rsidRPr="000951AF">
        <w:rPr>
          <w:rFonts w:cs="Arial"/>
          <w:caps w:val="0"/>
        </w:rPr>
        <w:t>Project/</w:t>
      </w:r>
      <w:proofErr w:type="spellStart"/>
      <w:r w:rsidR="002B1E28" w:rsidRPr="000951AF">
        <w:rPr>
          <w:rFonts w:cs="Arial"/>
          <w:caps w:val="0"/>
        </w:rPr>
        <w:t>GetSowsByProjectId</w:t>
      </w:r>
      <w:bookmarkEnd w:id="40"/>
      <w:proofErr w:type="spellEnd"/>
    </w:p>
    <w:p w14:paraId="5E8E66AC" w14:textId="126FBB41" w:rsidR="00A46928" w:rsidRPr="000951AF" w:rsidRDefault="00A46928" w:rsidP="00A46928">
      <w:pPr>
        <w:pStyle w:val="ListParagraph"/>
        <w:numPr>
          <w:ilvl w:val="0"/>
          <w:numId w:val="35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The above method is for </w:t>
      </w:r>
      <w:r w:rsidRPr="000951AF">
        <w:rPr>
          <w:rFonts w:cs="Arial"/>
          <w:color w:val="000000" w:themeColor="text1"/>
          <w:sz w:val="20"/>
          <w:szCs w:val="20"/>
          <w:lang w:bidi="ar-SA"/>
        </w:rPr>
        <w:t>Roles = "</w:t>
      </w:r>
      <w:r w:rsidRPr="000951AF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Program Manager, Department Head</w:t>
      </w:r>
      <w:r w:rsidR="004012BB" w:rsidRPr="000951AF">
        <w:rPr>
          <w:rFonts w:cs="Arial"/>
          <w:color w:val="A31515"/>
          <w:sz w:val="20"/>
          <w:szCs w:val="20"/>
          <w:lang w:bidi="ar-SA"/>
        </w:rPr>
        <w:t xml:space="preserve"> </w:t>
      </w:r>
      <w:r w:rsidRPr="000951AF">
        <w:rPr>
          <w:rFonts w:cs="Arial"/>
          <w:color w:val="A31515"/>
          <w:sz w:val="20"/>
          <w:szCs w:val="20"/>
          <w:lang w:bidi="ar-SA"/>
        </w:rPr>
        <w:t>".</w:t>
      </w:r>
    </w:p>
    <w:p w14:paraId="1805BFB6" w14:textId="77777777" w:rsidR="00A46928" w:rsidRPr="000951AF" w:rsidRDefault="00A46928" w:rsidP="00A46928">
      <w:pPr>
        <w:ind w:left="1440" w:firstLine="720"/>
        <w:rPr>
          <w:rFonts w:cs="Arial"/>
          <w:b/>
          <w:bCs/>
          <w:sz w:val="24"/>
          <w:szCs w:val="24"/>
        </w:rPr>
      </w:pPr>
      <w:r w:rsidRPr="000951AF">
        <w:rPr>
          <w:rFonts w:cs="Arial"/>
          <w:b/>
          <w:bCs/>
          <w:sz w:val="24"/>
          <w:szCs w:val="24"/>
        </w:rPr>
        <w:t>Existing Implementation:</w:t>
      </w:r>
    </w:p>
    <w:p w14:paraId="1FB25865" w14:textId="77777777" w:rsidR="00092164" w:rsidRPr="000951AF" w:rsidRDefault="00092164" w:rsidP="0009216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b/>
          <w:bCs/>
          <w:sz w:val="20"/>
          <w:szCs w:val="20"/>
        </w:rPr>
        <w:t>Controller</w:t>
      </w:r>
      <w:r w:rsidRPr="000951AF">
        <w:rPr>
          <w:rFonts w:cs="Arial"/>
          <w:sz w:val="20"/>
          <w:szCs w:val="20"/>
        </w:rPr>
        <w:t>: ProjectController.cs</w:t>
      </w:r>
    </w:p>
    <w:p w14:paraId="17F5CDCC" w14:textId="157348D3" w:rsidR="00092164" w:rsidRPr="000951AF" w:rsidRDefault="00092164" w:rsidP="0009216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b/>
          <w:bCs/>
          <w:sz w:val="20"/>
          <w:szCs w:val="20"/>
        </w:rPr>
        <w:t>Method:</w:t>
      </w:r>
      <w:r w:rsidRPr="000951AF">
        <w:rPr>
          <w:rFonts w:cs="Arial"/>
          <w:sz w:val="20"/>
          <w:szCs w:val="20"/>
        </w:rPr>
        <w:t xml:space="preserve"> </w:t>
      </w:r>
      <w:proofErr w:type="spellStart"/>
      <w:r w:rsidRPr="000951AF">
        <w:rPr>
          <w:rFonts w:ascii="Courier New" w:hAnsi="Courier New" w:cs="Courier New"/>
          <w:sz w:val="20"/>
          <w:szCs w:val="20"/>
        </w:rPr>
        <w:t>GetSowsByProjectId</w:t>
      </w:r>
      <w:proofErr w:type="spellEnd"/>
    </w:p>
    <w:p w14:paraId="4BE4B9F0" w14:textId="77777777" w:rsidR="00092164" w:rsidRPr="000951AF" w:rsidRDefault="00092164" w:rsidP="0009216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This method has below input parameter.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092164" w:rsidRPr="000951AF" w14:paraId="57B0B7F5" w14:textId="77777777" w:rsidTr="00021EE1">
        <w:tc>
          <w:tcPr>
            <w:tcW w:w="1838" w:type="dxa"/>
          </w:tcPr>
          <w:p w14:paraId="20BE1A2F" w14:textId="77777777" w:rsidR="00092164" w:rsidRPr="000951AF" w:rsidRDefault="00092164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37FF496D" w14:textId="77777777" w:rsidR="00092164" w:rsidRPr="000951AF" w:rsidRDefault="00092164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092164" w:rsidRPr="000951AF" w14:paraId="2CEAFB52" w14:textId="77777777" w:rsidTr="00021EE1">
        <w:trPr>
          <w:trHeight w:val="269"/>
        </w:trPr>
        <w:tc>
          <w:tcPr>
            <w:tcW w:w="1838" w:type="dxa"/>
          </w:tcPr>
          <w:p w14:paraId="318E1848" w14:textId="77777777" w:rsidR="00092164" w:rsidRPr="000951AF" w:rsidRDefault="00092164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0951AF">
              <w:rPr>
                <w:rFonts w:cs="Arial"/>
                <w:sz w:val="20"/>
                <w:szCs w:val="20"/>
              </w:rPr>
              <w:t>projectId</w:t>
            </w:r>
            <w:proofErr w:type="spellEnd"/>
          </w:p>
        </w:tc>
        <w:tc>
          <w:tcPr>
            <w:tcW w:w="1276" w:type="dxa"/>
          </w:tcPr>
          <w:p w14:paraId="334659AC" w14:textId="77777777" w:rsidR="00092164" w:rsidRPr="000951AF" w:rsidRDefault="00092164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Int</w:t>
            </w:r>
          </w:p>
        </w:tc>
      </w:tr>
    </w:tbl>
    <w:p w14:paraId="63238BE1" w14:textId="77777777" w:rsidR="00CB4FCF" w:rsidRPr="000951AF" w:rsidRDefault="00CB4FCF" w:rsidP="00CB4FCF">
      <w:pPr>
        <w:pStyle w:val="ListParagraph"/>
        <w:ind w:left="2580"/>
        <w:rPr>
          <w:rFonts w:cs="Arial"/>
          <w:sz w:val="20"/>
          <w:szCs w:val="20"/>
        </w:rPr>
      </w:pPr>
    </w:p>
    <w:p w14:paraId="43BE3312" w14:textId="21205F86" w:rsidR="00A46928" w:rsidRPr="000951AF" w:rsidRDefault="00A46928" w:rsidP="00A4692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This </w:t>
      </w:r>
      <w:r w:rsidR="005F0071" w:rsidRPr="000951AF">
        <w:rPr>
          <w:rFonts w:cs="Arial"/>
          <w:sz w:val="20"/>
          <w:szCs w:val="20"/>
        </w:rPr>
        <w:t xml:space="preserve">method </w:t>
      </w:r>
      <w:r w:rsidRPr="000951AF">
        <w:rPr>
          <w:rFonts w:cs="Arial"/>
          <w:sz w:val="20"/>
          <w:szCs w:val="20"/>
        </w:rPr>
        <w:t xml:space="preserve">used for fetching </w:t>
      </w:r>
      <w:r w:rsidR="00CB4FCF" w:rsidRPr="000951AF">
        <w:rPr>
          <w:rFonts w:cs="Arial"/>
          <w:sz w:val="20"/>
          <w:szCs w:val="20"/>
        </w:rPr>
        <w:t>SOW</w:t>
      </w:r>
      <w:r w:rsidRPr="000951AF">
        <w:rPr>
          <w:rFonts w:cs="Arial"/>
          <w:sz w:val="20"/>
          <w:szCs w:val="20"/>
        </w:rPr>
        <w:t xml:space="preserve"> list for dropdown.</w:t>
      </w:r>
    </w:p>
    <w:p w14:paraId="552C2457" w14:textId="24CCF2EA" w:rsidR="007715C9" w:rsidRPr="000951AF" w:rsidRDefault="007715C9" w:rsidP="00A4692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lastRenderedPageBreak/>
        <w:t xml:space="preserve">This method is also used for fetching SOW for </w:t>
      </w:r>
      <w:r w:rsidR="006A3897" w:rsidRPr="000951AF">
        <w:rPr>
          <w:rFonts w:cs="Arial"/>
          <w:sz w:val="20"/>
          <w:szCs w:val="20"/>
        </w:rPr>
        <w:t>grid.</w:t>
      </w:r>
    </w:p>
    <w:p w14:paraId="72BA0524" w14:textId="55FD778A" w:rsidR="00A46928" w:rsidRPr="000951AF" w:rsidRDefault="00A46928" w:rsidP="00A4692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Call </w:t>
      </w:r>
      <w:proofErr w:type="spellStart"/>
      <w:r w:rsidR="00B81223" w:rsidRPr="000951AF">
        <w:rPr>
          <w:rFonts w:ascii="Courier New" w:hAnsi="Courier New" w:cs="Courier New"/>
          <w:sz w:val="20"/>
          <w:szCs w:val="20"/>
        </w:rPr>
        <w:t>usp_GetSowsByProjectId</w:t>
      </w:r>
      <w:proofErr w:type="spellEnd"/>
      <w:r w:rsidR="00B81223" w:rsidRPr="000951AF">
        <w:rPr>
          <w:rFonts w:cs="Arial"/>
          <w:sz w:val="20"/>
          <w:szCs w:val="20"/>
        </w:rPr>
        <w:t xml:space="preserve"> </w:t>
      </w:r>
      <w:r w:rsidRPr="000951AF">
        <w:rPr>
          <w:rFonts w:cs="Arial"/>
          <w:sz w:val="20"/>
          <w:szCs w:val="20"/>
        </w:rPr>
        <w:t>with</w:t>
      </w:r>
      <w:r w:rsidR="00B81223" w:rsidRPr="000951AF">
        <w:rPr>
          <w:rFonts w:cs="Arial"/>
          <w:sz w:val="20"/>
          <w:szCs w:val="20"/>
        </w:rPr>
        <w:t xml:space="preserve"> </w:t>
      </w:r>
      <w:proofErr w:type="spellStart"/>
      <w:r w:rsidR="00B81223" w:rsidRPr="000951AF">
        <w:rPr>
          <w:rFonts w:cs="Arial"/>
          <w:sz w:val="20"/>
          <w:szCs w:val="20"/>
        </w:rPr>
        <w:t>projectId</w:t>
      </w:r>
      <w:proofErr w:type="spellEnd"/>
      <w:r w:rsidR="00B81223" w:rsidRPr="000951AF">
        <w:rPr>
          <w:rFonts w:cs="Arial"/>
          <w:sz w:val="20"/>
          <w:szCs w:val="20"/>
        </w:rPr>
        <w:t xml:space="preserve"> parameter</w:t>
      </w:r>
      <w:r w:rsidRPr="000951AF">
        <w:rPr>
          <w:rFonts w:cs="Arial"/>
          <w:sz w:val="20"/>
          <w:szCs w:val="20"/>
        </w:rPr>
        <w:t>.</w:t>
      </w:r>
    </w:p>
    <w:p w14:paraId="65641A7B" w14:textId="04E46253" w:rsidR="00A46928" w:rsidRPr="000951AF" w:rsidRDefault="00027A5B" w:rsidP="00A4692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spellStart"/>
      <w:r w:rsidRPr="000951AF">
        <w:rPr>
          <w:rFonts w:cs="Arial"/>
          <w:sz w:val="20"/>
          <w:szCs w:val="20"/>
        </w:rPr>
        <w:t>usp_GetSowsByProjectId</w:t>
      </w:r>
      <w:proofErr w:type="spellEnd"/>
      <w:r w:rsidR="00A46928" w:rsidRPr="000951AF">
        <w:rPr>
          <w:rFonts w:cs="Arial"/>
          <w:sz w:val="20"/>
          <w:szCs w:val="20"/>
        </w:rPr>
        <w:t xml:space="preserve">: </w:t>
      </w:r>
    </w:p>
    <w:p w14:paraId="4C58C9CF" w14:textId="4732EB94" w:rsidR="00A46928" w:rsidRPr="000951AF" w:rsidRDefault="00A46928" w:rsidP="00A46928">
      <w:pPr>
        <w:pStyle w:val="ListParagraph"/>
        <w:numPr>
          <w:ilvl w:val="0"/>
          <w:numId w:val="30"/>
        </w:numPr>
        <w:spacing w:after="0" w:line="259" w:lineRule="auto"/>
        <w:contextualSpacing w:val="0"/>
        <w:jc w:val="left"/>
        <w:rPr>
          <w:color w:val="000000" w:themeColor="text1"/>
        </w:rPr>
      </w:pPr>
      <w:r w:rsidRPr="000951AF">
        <w:rPr>
          <w:rFonts w:ascii="Courier New" w:hAnsi="Courier New" w:cs="Courier New"/>
          <w:sz w:val="20"/>
          <w:szCs w:val="20"/>
        </w:rPr>
        <w:t>Purpose:</w:t>
      </w:r>
      <w:r w:rsidRPr="000951AF">
        <w:rPr>
          <w:rFonts w:cs="Arial"/>
          <w:sz w:val="20"/>
          <w:szCs w:val="20"/>
        </w:rPr>
        <w:t xml:space="preserve"> This SP fetches </w:t>
      </w:r>
      <w:r w:rsidR="00027A5B" w:rsidRPr="000951AF">
        <w:rPr>
          <w:rFonts w:cs="Arial"/>
          <w:sz w:val="20"/>
          <w:szCs w:val="20"/>
        </w:rPr>
        <w:t>SOW</w:t>
      </w:r>
      <w:r w:rsidRPr="000951AF">
        <w:rPr>
          <w:rFonts w:cs="Arial"/>
          <w:sz w:val="20"/>
          <w:szCs w:val="20"/>
        </w:rPr>
        <w:t xml:space="preserve"> list.</w:t>
      </w:r>
    </w:p>
    <w:p w14:paraId="0542DDF9" w14:textId="7C412E94" w:rsidR="00A46928" w:rsidRPr="000951AF" w:rsidRDefault="00A46928" w:rsidP="00A4692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Tables:</w:t>
      </w:r>
      <w:r w:rsidRPr="000951AF">
        <w:rPr>
          <w:rFonts w:cs="Arial"/>
          <w:sz w:val="20"/>
          <w:szCs w:val="20"/>
        </w:rPr>
        <w:t xml:space="preserve"> </w:t>
      </w:r>
      <w:r w:rsidR="004047BF" w:rsidRPr="000951AF">
        <w:rPr>
          <w:rFonts w:cs="Arial"/>
          <w:sz w:val="20"/>
          <w:szCs w:val="20"/>
        </w:rPr>
        <w:t>SOW</w:t>
      </w:r>
    </w:p>
    <w:p w14:paraId="714A4FC7" w14:textId="77777777" w:rsidR="00A46928" w:rsidRPr="000951AF" w:rsidRDefault="00A46928" w:rsidP="00A4692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Decision:</w:t>
      </w:r>
      <w:r w:rsidRPr="000951AF">
        <w:rPr>
          <w:rFonts w:cs="Arial"/>
          <w:sz w:val="20"/>
          <w:szCs w:val="20"/>
        </w:rPr>
        <w:t xml:space="preserve"> Move the stored procedure to LINQ.</w:t>
      </w:r>
    </w:p>
    <w:p w14:paraId="4AE37995" w14:textId="26FA28CB" w:rsidR="00A46928" w:rsidRPr="000951AF" w:rsidRDefault="00A46928" w:rsidP="00A4692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Rules:</w:t>
      </w:r>
      <w:r w:rsidRPr="000951AF">
        <w:rPr>
          <w:rFonts w:cs="Arial"/>
          <w:sz w:val="20"/>
          <w:szCs w:val="20"/>
        </w:rPr>
        <w:t xml:space="preserve"> This method fetches </w:t>
      </w:r>
      <w:r w:rsidR="004047BF" w:rsidRPr="000951AF">
        <w:rPr>
          <w:rFonts w:cs="Arial"/>
          <w:sz w:val="20"/>
          <w:szCs w:val="20"/>
        </w:rPr>
        <w:t xml:space="preserve">SOW which belongs to </w:t>
      </w:r>
      <w:r w:rsidR="006B6A44" w:rsidRPr="000951AF">
        <w:rPr>
          <w:rFonts w:cs="Arial"/>
          <w:sz w:val="20"/>
          <w:szCs w:val="20"/>
        </w:rPr>
        <w:t>project</w:t>
      </w:r>
      <w:r w:rsidRPr="000951AF">
        <w:rPr>
          <w:rFonts w:cs="Arial"/>
          <w:sz w:val="20"/>
          <w:szCs w:val="20"/>
        </w:rPr>
        <w:t>.</w:t>
      </w:r>
    </w:p>
    <w:p w14:paraId="13BC1F60" w14:textId="48E2D61B" w:rsidR="00A46928" w:rsidRPr="000951AF" w:rsidRDefault="00A46928" w:rsidP="00A46928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Return: </w:t>
      </w:r>
      <w:r w:rsidR="00EB34C4" w:rsidRPr="000951AF">
        <w:rPr>
          <w:rFonts w:cs="Arial"/>
          <w:sz w:val="20"/>
          <w:szCs w:val="20"/>
        </w:rPr>
        <w:t>SOW</w:t>
      </w:r>
      <w:r w:rsidRPr="000951AF">
        <w:rPr>
          <w:rFonts w:cs="Arial"/>
          <w:sz w:val="20"/>
          <w:szCs w:val="20"/>
        </w:rPr>
        <w:t xml:space="preserve"> details</w:t>
      </w:r>
    </w:p>
    <w:p w14:paraId="330C5BF9" w14:textId="77777777" w:rsidR="00A46928" w:rsidRPr="000951AF" w:rsidRDefault="00A46928" w:rsidP="00A46928">
      <w:pPr>
        <w:ind w:left="1440" w:firstLine="720"/>
        <w:rPr>
          <w:rFonts w:cs="Arial"/>
          <w:b/>
          <w:bCs/>
          <w:sz w:val="24"/>
          <w:szCs w:val="24"/>
        </w:rPr>
      </w:pPr>
      <w:r w:rsidRPr="000951AF">
        <w:rPr>
          <w:rFonts w:cs="Arial"/>
          <w:b/>
          <w:bCs/>
          <w:sz w:val="24"/>
          <w:szCs w:val="24"/>
        </w:rPr>
        <w:t>New Implementation:</w:t>
      </w:r>
    </w:p>
    <w:p w14:paraId="7D3D9CC2" w14:textId="1CFA281B" w:rsidR="00E31021" w:rsidRPr="000951AF" w:rsidRDefault="00A46928" w:rsidP="00110BC2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Make sure all older Business Rules are applied.</w:t>
      </w:r>
    </w:p>
    <w:p w14:paraId="3FB3B131" w14:textId="77777777" w:rsidR="00E31021" w:rsidRPr="000951AF" w:rsidRDefault="00E31021" w:rsidP="00E31021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convert the SP to LINQ</w:t>
      </w:r>
    </w:p>
    <w:p w14:paraId="6BA1823C" w14:textId="77777777" w:rsidR="00E31021" w:rsidRPr="000951AF" w:rsidRDefault="00E31021" w:rsidP="00E31021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Purpose: </w:t>
      </w:r>
    </w:p>
    <w:p w14:paraId="2E0E250B" w14:textId="77777777" w:rsidR="00E31021" w:rsidRPr="000951AF" w:rsidRDefault="00E31021" w:rsidP="00E31021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Database Tables: </w:t>
      </w:r>
    </w:p>
    <w:p w14:paraId="6FAFEA8A" w14:textId="77777777" w:rsidR="00E31021" w:rsidRPr="000951AF" w:rsidRDefault="00E31021" w:rsidP="00E31021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HRMSProjectDB</w:t>
      </w:r>
      <w:proofErr w:type="spellEnd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4AC59E47" w14:textId="1E0E2EC7" w:rsidR="00E31021" w:rsidRPr="000951AF" w:rsidRDefault="004D00DA" w:rsidP="00E31021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SOW</w:t>
      </w:r>
    </w:p>
    <w:p w14:paraId="2BCAE341" w14:textId="009CD11D" w:rsidR="00E31021" w:rsidRPr="000951AF" w:rsidRDefault="00E31021" w:rsidP="00E31021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0951AF">
        <w:rPr>
          <w:rFonts w:ascii="Courier New" w:hAnsi="Courier New" w:cs="Courier New"/>
          <w:sz w:val="20"/>
          <w:szCs w:val="20"/>
        </w:rPr>
        <w:t>Cross communication:</w:t>
      </w:r>
      <w:r w:rsidRPr="000951AF">
        <w:rPr>
          <w:rFonts w:cs="Arial"/>
          <w:sz w:val="20"/>
          <w:szCs w:val="20"/>
        </w:rPr>
        <w:t xml:space="preserve"> </w:t>
      </w:r>
      <w:r w:rsidR="002323E2" w:rsidRPr="000951AF">
        <w:rPr>
          <w:rFonts w:cs="Arial"/>
          <w:sz w:val="20"/>
          <w:szCs w:val="20"/>
        </w:rPr>
        <w:t>N.A.</w:t>
      </w:r>
    </w:p>
    <w:p w14:paraId="25BA7595" w14:textId="3BC8E6A5" w:rsidR="00E31021" w:rsidRPr="000951AF" w:rsidRDefault="00E31021" w:rsidP="00E31021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0951AF">
        <w:rPr>
          <w:rFonts w:ascii="Courier New" w:hAnsi="Courier New" w:cs="Courier New"/>
          <w:sz w:val="20"/>
          <w:szCs w:val="20"/>
        </w:rPr>
        <w:t>Return:</w:t>
      </w:r>
      <w:r w:rsidRPr="000951AF">
        <w:rPr>
          <w:rFonts w:cs="Arial"/>
          <w:sz w:val="20"/>
          <w:szCs w:val="20"/>
        </w:rPr>
        <w:t xml:space="preserve"> The SOW details.</w:t>
      </w:r>
    </w:p>
    <w:p w14:paraId="4BD64174" w14:textId="77777777" w:rsidR="00A46928" w:rsidRPr="000951AF" w:rsidRDefault="00A46928" w:rsidP="00A4692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API Details:</w:t>
      </w:r>
    </w:p>
    <w:p w14:paraId="7599E916" w14:textId="4286C002" w:rsidR="00A46928" w:rsidRPr="000951AF" w:rsidRDefault="00A46928" w:rsidP="00A46928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MicroService: </w:t>
      </w:r>
      <w:r w:rsidR="006B6A44" w:rsidRPr="000951AF">
        <w:rPr>
          <w:rFonts w:cs="Arial"/>
          <w:sz w:val="20"/>
          <w:szCs w:val="20"/>
        </w:rPr>
        <w:t>Project</w:t>
      </w:r>
    </w:p>
    <w:p w14:paraId="2C8FEB0D" w14:textId="6814FF87" w:rsidR="00A46928" w:rsidRPr="000951AF" w:rsidRDefault="00A46928" w:rsidP="00A46928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 w:rsidR="006B6A44" w:rsidRPr="000951AF">
        <w:rPr>
          <w:rFonts w:cs="Arial"/>
          <w:sz w:val="20"/>
          <w:szCs w:val="20"/>
        </w:rPr>
        <w:t>SOW</w:t>
      </w:r>
      <w:r w:rsidRPr="000951AF">
        <w:rPr>
          <w:rFonts w:cs="Arial"/>
          <w:sz w:val="20"/>
          <w:szCs w:val="20"/>
        </w:rPr>
        <w:t>Controller.cs</w:t>
      </w:r>
      <w:proofErr w:type="spellEnd"/>
    </w:p>
    <w:p w14:paraId="28392784" w14:textId="1325F138" w:rsidR="00A46928" w:rsidRPr="000951AF" w:rsidRDefault="00A46928" w:rsidP="00A4692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Method</w:t>
      </w:r>
      <w:r w:rsidRPr="000951AF">
        <w:rPr>
          <w:rFonts w:cs="Arial"/>
          <w:sz w:val="20"/>
          <w:szCs w:val="20"/>
        </w:rPr>
        <w:t xml:space="preserve">: </w:t>
      </w:r>
      <w:proofErr w:type="spellStart"/>
      <w:r w:rsidRPr="000951AF">
        <w:rPr>
          <w:rFonts w:cs="Arial"/>
          <w:sz w:val="20"/>
          <w:szCs w:val="20"/>
        </w:rPr>
        <w:t>Get</w:t>
      </w:r>
      <w:r w:rsidR="00B175C5" w:rsidRPr="000951AF">
        <w:rPr>
          <w:rFonts w:cs="Arial"/>
          <w:sz w:val="20"/>
          <w:szCs w:val="20"/>
        </w:rPr>
        <w:t>ByProjectId</w:t>
      </w:r>
      <w:proofErr w:type="spellEnd"/>
    </w:p>
    <w:p w14:paraId="33ADCBF8" w14:textId="6B760051" w:rsidR="00A46928" w:rsidRPr="000951AF" w:rsidRDefault="00A46928" w:rsidP="00A4692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Path: </w:t>
      </w:r>
      <w:r w:rsidRPr="000951AF">
        <w:rPr>
          <w:rFonts w:cs="Arial"/>
          <w:sz w:val="20"/>
          <w:szCs w:val="20"/>
        </w:rPr>
        <w:t>{{</w:t>
      </w:r>
      <w:proofErr w:type="spellStart"/>
      <w:r w:rsidRPr="000951AF">
        <w:rPr>
          <w:rFonts w:cs="Arial"/>
          <w:sz w:val="20"/>
          <w:szCs w:val="20"/>
        </w:rPr>
        <w:t>HostName</w:t>
      </w:r>
      <w:proofErr w:type="spellEnd"/>
      <w:r w:rsidRPr="000951AF">
        <w:rPr>
          <w:rFonts w:cs="Arial"/>
          <w:sz w:val="20"/>
          <w:szCs w:val="20"/>
        </w:rPr>
        <w:t>}}/</w:t>
      </w:r>
      <w:r w:rsidR="003A0DC9" w:rsidRPr="000951AF">
        <w:rPr>
          <w:rFonts w:cs="Arial"/>
          <w:sz w:val="20"/>
          <w:szCs w:val="20"/>
        </w:rPr>
        <w:t>project</w:t>
      </w:r>
      <w:r w:rsidRPr="000951AF">
        <w:rPr>
          <w:rFonts w:cs="Arial"/>
          <w:sz w:val="20"/>
          <w:szCs w:val="20"/>
        </w:rPr>
        <w:t>/</w:t>
      </w:r>
      <w:proofErr w:type="spellStart"/>
      <w:r w:rsidRPr="000951AF">
        <w:rPr>
          <w:rFonts w:cs="Arial"/>
          <w:sz w:val="20"/>
          <w:szCs w:val="20"/>
        </w:rPr>
        <w:t>api</w:t>
      </w:r>
      <w:proofErr w:type="spellEnd"/>
      <w:r w:rsidRPr="000951AF">
        <w:rPr>
          <w:rFonts w:cs="Arial"/>
          <w:sz w:val="20"/>
          <w:szCs w:val="20"/>
        </w:rPr>
        <w:t>/v1/</w:t>
      </w:r>
      <w:r w:rsidR="00B175C5" w:rsidRPr="000951AF">
        <w:rPr>
          <w:rFonts w:cs="Arial"/>
          <w:sz w:val="20"/>
          <w:szCs w:val="20"/>
        </w:rPr>
        <w:t>SOW</w:t>
      </w:r>
      <w:r w:rsidRPr="000951AF">
        <w:rPr>
          <w:rFonts w:cs="Arial"/>
          <w:sz w:val="20"/>
          <w:szCs w:val="20"/>
        </w:rPr>
        <w:t>/</w:t>
      </w:r>
      <w:proofErr w:type="spellStart"/>
      <w:r w:rsidR="000B0201" w:rsidRPr="000951AF">
        <w:rPr>
          <w:rFonts w:cs="Arial"/>
          <w:sz w:val="20"/>
          <w:szCs w:val="20"/>
        </w:rPr>
        <w:t>GetAllByProjectId</w:t>
      </w:r>
      <w:proofErr w:type="spellEnd"/>
    </w:p>
    <w:p w14:paraId="2D76BAD8" w14:textId="254C9EDF" w:rsidR="00A46928" w:rsidRPr="000951AF" w:rsidRDefault="00A46928" w:rsidP="00A4692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Inputs:</w:t>
      </w:r>
      <w:r w:rsidRPr="000951AF">
        <w:rPr>
          <w:rFonts w:cs="Arial"/>
          <w:sz w:val="20"/>
          <w:szCs w:val="20"/>
        </w:rPr>
        <w:t xml:space="preserve"> </w:t>
      </w:r>
      <w:proofErr w:type="spellStart"/>
      <w:r w:rsidR="00A56945" w:rsidRPr="000951AF">
        <w:rPr>
          <w:rFonts w:cs="Arial"/>
          <w:sz w:val="20"/>
          <w:szCs w:val="20"/>
        </w:rPr>
        <w:t>projectId</w:t>
      </w:r>
      <w:proofErr w:type="spellEnd"/>
      <w:r w:rsidRPr="000951AF">
        <w:rPr>
          <w:rFonts w:cs="Arial"/>
          <w:sz w:val="20"/>
          <w:szCs w:val="20"/>
        </w:rPr>
        <w:t xml:space="preserve"> (</w:t>
      </w:r>
      <w:proofErr w:type="spellStart"/>
      <w:r w:rsidR="00A56945" w:rsidRPr="000951AF">
        <w:rPr>
          <w:rFonts w:cs="Arial"/>
          <w:sz w:val="20"/>
          <w:szCs w:val="20"/>
        </w:rPr>
        <w:t>int</w:t>
      </w:r>
      <w:proofErr w:type="spellEnd"/>
      <w:r w:rsidRPr="000951AF">
        <w:rPr>
          <w:rFonts w:cs="Arial"/>
          <w:sz w:val="20"/>
          <w:szCs w:val="20"/>
        </w:rPr>
        <w:t>)</w:t>
      </w:r>
    </w:p>
    <w:p w14:paraId="0867FCA2" w14:textId="50C99F8E" w:rsidR="00997134" w:rsidRPr="000951AF" w:rsidRDefault="00997134" w:rsidP="00997134">
      <w:pPr>
        <w:pStyle w:val="Heading2"/>
        <w:numPr>
          <w:ilvl w:val="3"/>
          <w:numId w:val="22"/>
        </w:numPr>
        <w:spacing w:line="240" w:lineRule="auto"/>
        <w:jc w:val="left"/>
        <w:rPr>
          <w:rFonts w:cs="Arial"/>
          <w:caps w:val="0"/>
        </w:rPr>
      </w:pPr>
      <w:bookmarkStart w:id="41" w:name="_Toc48070282"/>
      <w:r w:rsidRPr="000951AF">
        <w:rPr>
          <w:rFonts w:cs="Arial"/>
          <w:caps w:val="0"/>
        </w:rPr>
        <w:t>Project/</w:t>
      </w:r>
      <w:proofErr w:type="spellStart"/>
      <w:r w:rsidRPr="000951AF">
        <w:rPr>
          <w:rFonts w:cs="Arial"/>
          <w:caps w:val="0"/>
        </w:rPr>
        <w:t>GetSOWDetails</w:t>
      </w:r>
      <w:bookmarkEnd w:id="41"/>
      <w:proofErr w:type="spellEnd"/>
    </w:p>
    <w:p w14:paraId="18538761" w14:textId="77777777" w:rsidR="00997134" w:rsidRPr="000951AF" w:rsidRDefault="00997134" w:rsidP="00997134">
      <w:pPr>
        <w:pStyle w:val="ListParagraph"/>
        <w:numPr>
          <w:ilvl w:val="0"/>
          <w:numId w:val="35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The above method is for </w:t>
      </w:r>
      <w:r w:rsidRPr="000951AF">
        <w:rPr>
          <w:rFonts w:cs="Arial"/>
          <w:color w:val="000000" w:themeColor="text1"/>
          <w:sz w:val="20"/>
          <w:szCs w:val="20"/>
          <w:lang w:bidi="ar-SA"/>
        </w:rPr>
        <w:t>Roles = "</w:t>
      </w:r>
      <w:r w:rsidRPr="000951AF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Program Manager, Department Head</w:t>
      </w:r>
      <w:r w:rsidRPr="000951AF">
        <w:rPr>
          <w:rFonts w:cs="Arial"/>
          <w:color w:val="A31515"/>
          <w:sz w:val="20"/>
          <w:szCs w:val="20"/>
          <w:lang w:bidi="ar-SA"/>
        </w:rPr>
        <w:t xml:space="preserve"> ".</w:t>
      </w:r>
    </w:p>
    <w:p w14:paraId="577D5460" w14:textId="77777777" w:rsidR="00997134" w:rsidRPr="000951AF" w:rsidRDefault="00997134" w:rsidP="00997134">
      <w:pPr>
        <w:ind w:left="1440" w:firstLine="720"/>
        <w:rPr>
          <w:rFonts w:cs="Arial"/>
          <w:b/>
          <w:bCs/>
          <w:sz w:val="24"/>
          <w:szCs w:val="24"/>
        </w:rPr>
      </w:pPr>
      <w:r w:rsidRPr="000951AF">
        <w:rPr>
          <w:rFonts w:cs="Arial"/>
          <w:b/>
          <w:bCs/>
          <w:sz w:val="24"/>
          <w:szCs w:val="24"/>
        </w:rPr>
        <w:t>Existing Implementation:</w:t>
      </w:r>
    </w:p>
    <w:p w14:paraId="7E1AD34B" w14:textId="77777777" w:rsidR="00997134" w:rsidRPr="000951AF" w:rsidRDefault="00997134" w:rsidP="0099713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b/>
          <w:bCs/>
          <w:sz w:val="20"/>
          <w:szCs w:val="20"/>
        </w:rPr>
        <w:t>Controller</w:t>
      </w:r>
      <w:r w:rsidRPr="000951AF">
        <w:rPr>
          <w:rFonts w:cs="Arial"/>
          <w:sz w:val="20"/>
          <w:szCs w:val="20"/>
        </w:rPr>
        <w:t>: ProjectController.cs</w:t>
      </w:r>
    </w:p>
    <w:p w14:paraId="6628DE14" w14:textId="1970DE79" w:rsidR="00997134" w:rsidRPr="000951AF" w:rsidRDefault="00997134" w:rsidP="0099713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b/>
          <w:bCs/>
          <w:sz w:val="20"/>
          <w:szCs w:val="20"/>
        </w:rPr>
        <w:t>Method:</w:t>
      </w:r>
      <w:r w:rsidRPr="000951AF">
        <w:rPr>
          <w:rFonts w:cs="Arial"/>
          <w:sz w:val="20"/>
          <w:szCs w:val="20"/>
        </w:rPr>
        <w:t xml:space="preserve"> </w:t>
      </w:r>
      <w:proofErr w:type="spellStart"/>
      <w:r w:rsidRPr="000951AF">
        <w:rPr>
          <w:rFonts w:ascii="Courier New" w:hAnsi="Courier New" w:cs="Courier New"/>
          <w:sz w:val="20"/>
          <w:szCs w:val="20"/>
        </w:rPr>
        <w:t>GetSOWDetails</w:t>
      </w:r>
      <w:proofErr w:type="spellEnd"/>
    </w:p>
    <w:p w14:paraId="48DC8C97" w14:textId="77777777" w:rsidR="00997134" w:rsidRPr="000951AF" w:rsidRDefault="00997134" w:rsidP="0099713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This method has below input parameter.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997134" w:rsidRPr="000951AF" w14:paraId="5EB233A0" w14:textId="77777777" w:rsidTr="00021EE1">
        <w:tc>
          <w:tcPr>
            <w:tcW w:w="1838" w:type="dxa"/>
          </w:tcPr>
          <w:p w14:paraId="500A6933" w14:textId="77777777" w:rsidR="00997134" w:rsidRPr="000951AF" w:rsidRDefault="00997134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3A72BC65" w14:textId="77777777" w:rsidR="00997134" w:rsidRPr="000951AF" w:rsidRDefault="00997134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997134" w:rsidRPr="000951AF" w14:paraId="083F7DD7" w14:textId="77777777" w:rsidTr="00021EE1">
        <w:trPr>
          <w:trHeight w:val="269"/>
        </w:trPr>
        <w:tc>
          <w:tcPr>
            <w:tcW w:w="1838" w:type="dxa"/>
          </w:tcPr>
          <w:p w14:paraId="75735F28" w14:textId="593BA604" w:rsidR="00997134" w:rsidRPr="000951AF" w:rsidRDefault="00C83F70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id</w:t>
            </w:r>
          </w:p>
        </w:tc>
        <w:tc>
          <w:tcPr>
            <w:tcW w:w="1276" w:type="dxa"/>
          </w:tcPr>
          <w:p w14:paraId="66168028" w14:textId="77777777" w:rsidR="00997134" w:rsidRPr="000951AF" w:rsidRDefault="00997134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Int</w:t>
            </w:r>
          </w:p>
        </w:tc>
      </w:tr>
      <w:tr w:rsidR="00C83F70" w:rsidRPr="000951AF" w14:paraId="05F79FEE" w14:textId="77777777" w:rsidTr="00021EE1">
        <w:trPr>
          <w:trHeight w:val="269"/>
        </w:trPr>
        <w:tc>
          <w:tcPr>
            <w:tcW w:w="1838" w:type="dxa"/>
          </w:tcPr>
          <w:p w14:paraId="2E91B6EA" w14:textId="1CD7BC0D" w:rsidR="00C83F70" w:rsidRPr="000951AF" w:rsidRDefault="00C83F70" w:rsidP="00C83F70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0951AF">
              <w:rPr>
                <w:rFonts w:cs="Arial"/>
                <w:sz w:val="20"/>
                <w:szCs w:val="20"/>
              </w:rPr>
              <w:t>projectId</w:t>
            </w:r>
            <w:proofErr w:type="spellEnd"/>
          </w:p>
        </w:tc>
        <w:tc>
          <w:tcPr>
            <w:tcW w:w="1276" w:type="dxa"/>
          </w:tcPr>
          <w:p w14:paraId="27230806" w14:textId="1B55FFD7" w:rsidR="00C83F70" w:rsidRPr="000951AF" w:rsidRDefault="00C83F70" w:rsidP="00C83F70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Int</w:t>
            </w:r>
          </w:p>
        </w:tc>
      </w:tr>
      <w:tr w:rsidR="00C83F70" w:rsidRPr="000951AF" w14:paraId="3047F3BD" w14:textId="77777777" w:rsidTr="00021EE1">
        <w:trPr>
          <w:trHeight w:val="269"/>
        </w:trPr>
        <w:tc>
          <w:tcPr>
            <w:tcW w:w="1838" w:type="dxa"/>
          </w:tcPr>
          <w:p w14:paraId="433495CD" w14:textId="499351DF" w:rsidR="00C83F70" w:rsidRPr="000951AF" w:rsidRDefault="00C83F70" w:rsidP="00C83F70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roleName</w:t>
            </w:r>
          </w:p>
        </w:tc>
        <w:tc>
          <w:tcPr>
            <w:tcW w:w="1276" w:type="dxa"/>
          </w:tcPr>
          <w:p w14:paraId="5363A1ED" w14:textId="0B560DA8" w:rsidR="00C83F70" w:rsidRPr="000951AF" w:rsidRDefault="00C83F70" w:rsidP="00C83F70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string</w:t>
            </w:r>
          </w:p>
        </w:tc>
      </w:tr>
    </w:tbl>
    <w:p w14:paraId="06CB4586" w14:textId="77777777" w:rsidR="00997134" w:rsidRPr="000951AF" w:rsidRDefault="00997134" w:rsidP="00997134">
      <w:pPr>
        <w:pStyle w:val="ListParagraph"/>
        <w:ind w:left="2580"/>
        <w:rPr>
          <w:rFonts w:cs="Arial"/>
          <w:sz w:val="20"/>
          <w:szCs w:val="20"/>
        </w:rPr>
      </w:pPr>
    </w:p>
    <w:p w14:paraId="3F36E3CC" w14:textId="0BB1F757" w:rsidR="00997134" w:rsidRPr="000951AF" w:rsidRDefault="00997134" w:rsidP="0099713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This method used for fetching SOW </w:t>
      </w:r>
      <w:r w:rsidR="00374C83" w:rsidRPr="000951AF">
        <w:rPr>
          <w:rFonts w:cs="Arial"/>
          <w:sz w:val="20"/>
          <w:szCs w:val="20"/>
        </w:rPr>
        <w:t>for update</w:t>
      </w:r>
      <w:r w:rsidRPr="000951AF">
        <w:rPr>
          <w:rFonts w:cs="Arial"/>
          <w:sz w:val="20"/>
          <w:szCs w:val="20"/>
        </w:rPr>
        <w:t>.</w:t>
      </w:r>
    </w:p>
    <w:p w14:paraId="6E1E51C0" w14:textId="2402A10B" w:rsidR="00997134" w:rsidRPr="000951AF" w:rsidRDefault="00997134" w:rsidP="0099713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lastRenderedPageBreak/>
        <w:t xml:space="preserve">Call </w:t>
      </w:r>
      <w:proofErr w:type="spellStart"/>
      <w:r w:rsidR="00DD285D" w:rsidRPr="000951AF">
        <w:rPr>
          <w:rFonts w:ascii="Courier New" w:hAnsi="Courier New" w:cs="Courier New"/>
          <w:sz w:val="20"/>
          <w:szCs w:val="20"/>
        </w:rPr>
        <w:t>usp_GetSOWDetails</w:t>
      </w:r>
      <w:proofErr w:type="spellEnd"/>
      <w:r w:rsidR="00DD285D" w:rsidRPr="000951AF">
        <w:rPr>
          <w:rFonts w:ascii="Consolas" w:hAnsi="Consolas" w:cs="Consolas"/>
          <w:color w:val="A31515"/>
          <w:sz w:val="19"/>
          <w:szCs w:val="19"/>
          <w:lang w:val="en-IN" w:bidi="ar-SA"/>
        </w:rPr>
        <w:t xml:space="preserve"> </w:t>
      </w:r>
      <w:r w:rsidRPr="000951AF">
        <w:rPr>
          <w:rFonts w:cs="Arial"/>
          <w:sz w:val="20"/>
          <w:szCs w:val="20"/>
        </w:rPr>
        <w:t xml:space="preserve">with </w:t>
      </w:r>
      <w:r w:rsidR="002E5EC5" w:rsidRPr="000951AF">
        <w:rPr>
          <w:rFonts w:cs="Arial"/>
          <w:sz w:val="20"/>
          <w:szCs w:val="20"/>
        </w:rPr>
        <w:t xml:space="preserve">id, </w:t>
      </w:r>
      <w:proofErr w:type="spellStart"/>
      <w:r w:rsidRPr="000951AF">
        <w:rPr>
          <w:rFonts w:cs="Arial"/>
          <w:sz w:val="20"/>
          <w:szCs w:val="20"/>
        </w:rPr>
        <w:t>projectId</w:t>
      </w:r>
      <w:proofErr w:type="spellEnd"/>
      <w:r w:rsidR="002E5EC5" w:rsidRPr="000951AF">
        <w:rPr>
          <w:rFonts w:cs="Arial"/>
          <w:sz w:val="20"/>
          <w:szCs w:val="20"/>
        </w:rPr>
        <w:t>, and roleName</w:t>
      </w:r>
      <w:r w:rsidRPr="000951AF">
        <w:rPr>
          <w:rFonts w:cs="Arial"/>
          <w:sz w:val="20"/>
          <w:szCs w:val="20"/>
        </w:rPr>
        <w:t xml:space="preserve"> parameter.</w:t>
      </w:r>
    </w:p>
    <w:p w14:paraId="1C33362D" w14:textId="11011210" w:rsidR="00997134" w:rsidRPr="000951AF" w:rsidRDefault="003C45E3" w:rsidP="0099713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spellStart"/>
      <w:r w:rsidRPr="000951AF">
        <w:rPr>
          <w:rFonts w:cs="Arial"/>
          <w:sz w:val="20"/>
          <w:szCs w:val="20"/>
        </w:rPr>
        <w:t>usp_GetSOWDetails</w:t>
      </w:r>
      <w:proofErr w:type="spellEnd"/>
      <w:r w:rsidR="00997134" w:rsidRPr="000951AF">
        <w:rPr>
          <w:rFonts w:cs="Arial"/>
          <w:sz w:val="20"/>
          <w:szCs w:val="20"/>
        </w:rPr>
        <w:t xml:space="preserve">: </w:t>
      </w:r>
    </w:p>
    <w:p w14:paraId="73B226E6" w14:textId="4A9E46A4" w:rsidR="00997134" w:rsidRPr="000951AF" w:rsidRDefault="00997134" w:rsidP="00997134">
      <w:pPr>
        <w:pStyle w:val="ListParagraph"/>
        <w:numPr>
          <w:ilvl w:val="0"/>
          <w:numId w:val="30"/>
        </w:numPr>
        <w:spacing w:after="0" w:line="259" w:lineRule="auto"/>
        <w:contextualSpacing w:val="0"/>
        <w:jc w:val="left"/>
        <w:rPr>
          <w:color w:val="000000" w:themeColor="text1"/>
        </w:rPr>
      </w:pPr>
      <w:r w:rsidRPr="000951AF">
        <w:rPr>
          <w:rFonts w:ascii="Courier New" w:hAnsi="Courier New" w:cs="Courier New"/>
          <w:sz w:val="20"/>
          <w:szCs w:val="20"/>
        </w:rPr>
        <w:t>Purpose:</w:t>
      </w:r>
      <w:r w:rsidRPr="000951AF">
        <w:rPr>
          <w:rFonts w:cs="Arial"/>
          <w:sz w:val="20"/>
          <w:szCs w:val="20"/>
        </w:rPr>
        <w:t xml:space="preserve"> This SP fetches SOW.</w:t>
      </w:r>
    </w:p>
    <w:p w14:paraId="148B3B7F" w14:textId="77777777" w:rsidR="00997134" w:rsidRPr="000951AF" w:rsidRDefault="00997134" w:rsidP="0099713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Tables:</w:t>
      </w:r>
      <w:r w:rsidRPr="000951AF">
        <w:rPr>
          <w:rFonts w:cs="Arial"/>
          <w:sz w:val="20"/>
          <w:szCs w:val="20"/>
        </w:rPr>
        <w:t xml:space="preserve"> SOW</w:t>
      </w:r>
    </w:p>
    <w:p w14:paraId="3C762704" w14:textId="77777777" w:rsidR="00997134" w:rsidRPr="000951AF" w:rsidRDefault="00997134" w:rsidP="0099713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Decision:</w:t>
      </w:r>
      <w:r w:rsidRPr="000951AF">
        <w:rPr>
          <w:rFonts w:cs="Arial"/>
          <w:sz w:val="20"/>
          <w:szCs w:val="20"/>
        </w:rPr>
        <w:t xml:space="preserve"> Move the stored procedure to LINQ.</w:t>
      </w:r>
    </w:p>
    <w:p w14:paraId="25476E39" w14:textId="48DF0F3A" w:rsidR="003E2786" w:rsidRPr="000951AF" w:rsidRDefault="00997134" w:rsidP="00021EE1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Rules:</w:t>
      </w:r>
      <w:r w:rsidRPr="000951AF">
        <w:rPr>
          <w:rFonts w:cs="Arial"/>
          <w:sz w:val="20"/>
          <w:szCs w:val="20"/>
        </w:rPr>
        <w:t xml:space="preserve"> </w:t>
      </w:r>
    </w:p>
    <w:p w14:paraId="3CBA0E0A" w14:textId="7AB9883F" w:rsidR="003E2786" w:rsidRPr="000951AF" w:rsidRDefault="003E2786" w:rsidP="003E2786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Fetch</w:t>
      </w:r>
      <w:r w:rsidR="00A276F4" w:rsidRPr="000951AF">
        <w:rPr>
          <w:rFonts w:cs="Arial"/>
          <w:sz w:val="20"/>
          <w:szCs w:val="20"/>
        </w:rPr>
        <w:t xml:space="preserve"> SOW only if user role is Program Manager or Department head</w:t>
      </w:r>
      <w:r w:rsidRPr="000951AF">
        <w:rPr>
          <w:rFonts w:cs="Arial"/>
          <w:sz w:val="20"/>
          <w:szCs w:val="20"/>
        </w:rPr>
        <w:t>.</w:t>
      </w:r>
    </w:p>
    <w:p w14:paraId="3AACDB30" w14:textId="641F7A96" w:rsidR="00526AFA" w:rsidRPr="000951AF" w:rsidRDefault="00526AFA" w:rsidP="003E2786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Fetch SOW based on Id and </w:t>
      </w:r>
      <w:proofErr w:type="spellStart"/>
      <w:r w:rsidRPr="000951AF">
        <w:rPr>
          <w:rFonts w:cs="Arial"/>
          <w:sz w:val="20"/>
          <w:szCs w:val="20"/>
        </w:rPr>
        <w:t>projectId</w:t>
      </w:r>
      <w:proofErr w:type="spellEnd"/>
      <w:r w:rsidRPr="000951AF">
        <w:rPr>
          <w:rFonts w:cs="Arial"/>
          <w:sz w:val="20"/>
          <w:szCs w:val="20"/>
        </w:rPr>
        <w:t>.</w:t>
      </w:r>
    </w:p>
    <w:p w14:paraId="3B011064" w14:textId="139DBC24" w:rsidR="00997134" w:rsidRPr="000951AF" w:rsidRDefault="00997134" w:rsidP="00021EE1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Return: </w:t>
      </w:r>
      <w:r w:rsidRPr="000951AF">
        <w:rPr>
          <w:rFonts w:cs="Arial"/>
          <w:sz w:val="20"/>
          <w:szCs w:val="20"/>
        </w:rPr>
        <w:t>SOW details</w:t>
      </w:r>
    </w:p>
    <w:p w14:paraId="32DEAEEF" w14:textId="77777777" w:rsidR="00997134" w:rsidRPr="000951AF" w:rsidRDefault="00997134" w:rsidP="00997134">
      <w:pPr>
        <w:ind w:left="1440" w:firstLine="720"/>
        <w:rPr>
          <w:rFonts w:cs="Arial"/>
          <w:b/>
          <w:bCs/>
          <w:sz w:val="24"/>
          <w:szCs w:val="24"/>
        </w:rPr>
      </w:pPr>
      <w:r w:rsidRPr="000951AF">
        <w:rPr>
          <w:rFonts w:cs="Arial"/>
          <w:b/>
          <w:bCs/>
          <w:sz w:val="24"/>
          <w:szCs w:val="24"/>
        </w:rPr>
        <w:t>New Implementation:</w:t>
      </w:r>
    </w:p>
    <w:p w14:paraId="23E9E22A" w14:textId="77777777" w:rsidR="00997134" w:rsidRPr="000951AF" w:rsidRDefault="00997134" w:rsidP="0099713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Make sure all older Business Rules are applied.</w:t>
      </w:r>
    </w:p>
    <w:p w14:paraId="5E9628D7" w14:textId="77777777" w:rsidR="00997134" w:rsidRPr="000951AF" w:rsidRDefault="00997134" w:rsidP="0099713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convert the SP to LINQ</w:t>
      </w:r>
    </w:p>
    <w:p w14:paraId="41A9BA2A" w14:textId="77777777" w:rsidR="00997134" w:rsidRPr="000951AF" w:rsidRDefault="00997134" w:rsidP="00997134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Purpose: </w:t>
      </w:r>
    </w:p>
    <w:p w14:paraId="2757B2FA" w14:textId="77777777" w:rsidR="00997134" w:rsidRPr="000951AF" w:rsidRDefault="00997134" w:rsidP="0099713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Database Tables: </w:t>
      </w:r>
    </w:p>
    <w:p w14:paraId="6A79F2DD" w14:textId="77777777" w:rsidR="00997134" w:rsidRPr="000951AF" w:rsidRDefault="00997134" w:rsidP="00997134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HRMSProjectDB</w:t>
      </w:r>
      <w:proofErr w:type="spellEnd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63670484" w14:textId="77777777" w:rsidR="00997134" w:rsidRPr="000951AF" w:rsidRDefault="00997134" w:rsidP="00997134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SOW</w:t>
      </w:r>
    </w:p>
    <w:p w14:paraId="02251BF1" w14:textId="77777777" w:rsidR="00997134" w:rsidRPr="000951AF" w:rsidRDefault="00997134" w:rsidP="00997134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0951AF">
        <w:rPr>
          <w:rFonts w:ascii="Courier New" w:hAnsi="Courier New" w:cs="Courier New"/>
          <w:sz w:val="20"/>
          <w:szCs w:val="20"/>
        </w:rPr>
        <w:t>Cross communication:</w:t>
      </w:r>
      <w:r w:rsidRPr="000951AF">
        <w:rPr>
          <w:rFonts w:cs="Arial"/>
          <w:sz w:val="20"/>
          <w:szCs w:val="20"/>
        </w:rPr>
        <w:t xml:space="preserve"> N.A.</w:t>
      </w:r>
    </w:p>
    <w:p w14:paraId="64AD93D0" w14:textId="77777777" w:rsidR="00997134" w:rsidRPr="000951AF" w:rsidRDefault="00997134" w:rsidP="00997134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0951AF">
        <w:rPr>
          <w:rFonts w:ascii="Courier New" w:hAnsi="Courier New" w:cs="Courier New"/>
          <w:sz w:val="20"/>
          <w:szCs w:val="20"/>
        </w:rPr>
        <w:t>Return:</w:t>
      </w:r>
      <w:r w:rsidRPr="000951AF">
        <w:rPr>
          <w:rFonts w:cs="Arial"/>
          <w:sz w:val="20"/>
          <w:szCs w:val="20"/>
        </w:rPr>
        <w:t xml:space="preserve"> The SOW details.</w:t>
      </w:r>
    </w:p>
    <w:p w14:paraId="720C734B" w14:textId="77777777" w:rsidR="00997134" w:rsidRPr="000951AF" w:rsidRDefault="00997134" w:rsidP="0099713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API Details:</w:t>
      </w:r>
    </w:p>
    <w:p w14:paraId="62B00831" w14:textId="77777777" w:rsidR="00997134" w:rsidRPr="000951AF" w:rsidRDefault="00997134" w:rsidP="00997134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MicroService: </w:t>
      </w:r>
      <w:r w:rsidRPr="000951AF">
        <w:rPr>
          <w:rFonts w:cs="Arial"/>
          <w:sz w:val="20"/>
          <w:szCs w:val="20"/>
        </w:rPr>
        <w:t>Project</w:t>
      </w:r>
    </w:p>
    <w:p w14:paraId="16373B10" w14:textId="77777777" w:rsidR="00997134" w:rsidRPr="000951AF" w:rsidRDefault="00997134" w:rsidP="00997134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 w:rsidRPr="000951AF">
        <w:rPr>
          <w:rFonts w:cs="Arial"/>
          <w:sz w:val="20"/>
          <w:szCs w:val="20"/>
        </w:rPr>
        <w:t>SOWController.cs</w:t>
      </w:r>
      <w:proofErr w:type="spellEnd"/>
    </w:p>
    <w:p w14:paraId="5FE18092" w14:textId="74CCBC40" w:rsidR="00997134" w:rsidRPr="000951AF" w:rsidRDefault="00997134" w:rsidP="0099713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Method</w:t>
      </w:r>
      <w:r w:rsidRPr="000951AF">
        <w:rPr>
          <w:rFonts w:cs="Arial"/>
          <w:sz w:val="20"/>
          <w:szCs w:val="20"/>
        </w:rPr>
        <w:t xml:space="preserve">: </w:t>
      </w:r>
      <w:proofErr w:type="spellStart"/>
      <w:r w:rsidRPr="000951AF">
        <w:rPr>
          <w:rFonts w:cs="Arial"/>
          <w:sz w:val="20"/>
          <w:szCs w:val="20"/>
        </w:rPr>
        <w:t>GetBy</w:t>
      </w:r>
      <w:r w:rsidR="00526AFA" w:rsidRPr="000951AF">
        <w:rPr>
          <w:rFonts w:cs="Arial"/>
          <w:sz w:val="20"/>
          <w:szCs w:val="20"/>
        </w:rPr>
        <w:t>IdAnd</w:t>
      </w:r>
      <w:r w:rsidRPr="000951AF">
        <w:rPr>
          <w:rFonts w:cs="Arial"/>
          <w:sz w:val="20"/>
          <w:szCs w:val="20"/>
        </w:rPr>
        <w:t>ProjectId</w:t>
      </w:r>
      <w:proofErr w:type="spellEnd"/>
    </w:p>
    <w:p w14:paraId="690E3DDF" w14:textId="18832CE9" w:rsidR="00997134" w:rsidRPr="000951AF" w:rsidRDefault="00997134" w:rsidP="0099713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Path: </w:t>
      </w:r>
      <w:r w:rsidRPr="000951AF">
        <w:rPr>
          <w:rFonts w:cs="Arial"/>
          <w:sz w:val="20"/>
          <w:szCs w:val="20"/>
        </w:rPr>
        <w:t>{{</w:t>
      </w:r>
      <w:proofErr w:type="spellStart"/>
      <w:r w:rsidRPr="000951AF">
        <w:rPr>
          <w:rFonts w:cs="Arial"/>
          <w:sz w:val="20"/>
          <w:szCs w:val="20"/>
        </w:rPr>
        <w:t>HostName</w:t>
      </w:r>
      <w:proofErr w:type="spellEnd"/>
      <w:r w:rsidRPr="000951AF">
        <w:rPr>
          <w:rFonts w:cs="Arial"/>
          <w:sz w:val="20"/>
          <w:szCs w:val="20"/>
        </w:rPr>
        <w:t>}}/project/</w:t>
      </w:r>
      <w:proofErr w:type="spellStart"/>
      <w:r w:rsidRPr="000951AF">
        <w:rPr>
          <w:rFonts w:cs="Arial"/>
          <w:sz w:val="20"/>
          <w:szCs w:val="20"/>
        </w:rPr>
        <w:t>api</w:t>
      </w:r>
      <w:proofErr w:type="spellEnd"/>
      <w:r w:rsidRPr="000951AF">
        <w:rPr>
          <w:rFonts w:cs="Arial"/>
          <w:sz w:val="20"/>
          <w:szCs w:val="20"/>
        </w:rPr>
        <w:t>/v1/SOW/</w:t>
      </w:r>
      <w:r w:rsidR="00AF1B96" w:rsidRPr="000951AF">
        <w:rPr>
          <w:rFonts w:cs="Arial"/>
          <w:sz w:val="20"/>
          <w:szCs w:val="20"/>
        </w:rPr>
        <w:t xml:space="preserve"> </w:t>
      </w:r>
      <w:proofErr w:type="spellStart"/>
      <w:r w:rsidR="00AF1B96" w:rsidRPr="000951AF">
        <w:rPr>
          <w:rFonts w:cs="Arial"/>
          <w:sz w:val="20"/>
          <w:szCs w:val="20"/>
        </w:rPr>
        <w:t>GetByIdAndProjectId</w:t>
      </w:r>
      <w:proofErr w:type="spellEnd"/>
    </w:p>
    <w:p w14:paraId="6268963C" w14:textId="05748FAB" w:rsidR="00997134" w:rsidRPr="000951AF" w:rsidRDefault="00997134" w:rsidP="0099713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Inputs:</w:t>
      </w:r>
      <w:r w:rsidRPr="000951AF">
        <w:rPr>
          <w:rFonts w:cs="Arial"/>
          <w:sz w:val="20"/>
          <w:szCs w:val="20"/>
        </w:rPr>
        <w:t xml:space="preserve"> </w:t>
      </w:r>
    </w:p>
    <w:tbl>
      <w:tblPr>
        <w:tblStyle w:val="TableGrid"/>
        <w:tblW w:w="0" w:type="auto"/>
        <w:tblInd w:w="348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1D727B" w:rsidRPr="000951AF" w14:paraId="396ADF39" w14:textId="77777777" w:rsidTr="001D727B">
        <w:tc>
          <w:tcPr>
            <w:tcW w:w="1838" w:type="dxa"/>
          </w:tcPr>
          <w:p w14:paraId="3A390FD8" w14:textId="77777777" w:rsidR="001D727B" w:rsidRPr="000951AF" w:rsidRDefault="001D727B" w:rsidP="001D727B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3A21B007" w14:textId="77777777" w:rsidR="001D727B" w:rsidRPr="000951AF" w:rsidRDefault="001D727B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1D727B" w:rsidRPr="000951AF" w14:paraId="3CB2F371" w14:textId="77777777" w:rsidTr="001D727B">
        <w:trPr>
          <w:trHeight w:val="269"/>
        </w:trPr>
        <w:tc>
          <w:tcPr>
            <w:tcW w:w="1838" w:type="dxa"/>
          </w:tcPr>
          <w:p w14:paraId="54027003" w14:textId="77777777" w:rsidR="001D727B" w:rsidRPr="000951AF" w:rsidRDefault="001D727B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id</w:t>
            </w:r>
          </w:p>
        </w:tc>
        <w:tc>
          <w:tcPr>
            <w:tcW w:w="1276" w:type="dxa"/>
          </w:tcPr>
          <w:p w14:paraId="7C9008EA" w14:textId="77777777" w:rsidR="001D727B" w:rsidRPr="000951AF" w:rsidRDefault="001D727B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Int</w:t>
            </w:r>
          </w:p>
        </w:tc>
      </w:tr>
      <w:tr w:rsidR="001D727B" w:rsidRPr="000951AF" w14:paraId="2678FDD3" w14:textId="77777777" w:rsidTr="001D727B">
        <w:trPr>
          <w:trHeight w:val="269"/>
        </w:trPr>
        <w:tc>
          <w:tcPr>
            <w:tcW w:w="1838" w:type="dxa"/>
          </w:tcPr>
          <w:p w14:paraId="38320866" w14:textId="77777777" w:rsidR="001D727B" w:rsidRPr="000951AF" w:rsidRDefault="001D727B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0951AF">
              <w:rPr>
                <w:rFonts w:cs="Arial"/>
                <w:sz w:val="20"/>
                <w:szCs w:val="20"/>
              </w:rPr>
              <w:t>projectId</w:t>
            </w:r>
            <w:proofErr w:type="spellEnd"/>
          </w:p>
        </w:tc>
        <w:tc>
          <w:tcPr>
            <w:tcW w:w="1276" w:type="dxa"/>
          </w:tcPr>
          <w:p w14:paraId="7278FC6E" w14:textId="77777777" w:rsidR="001D727B" w:rsidRPr="000951AF" w:rsidRDefault="001D727B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Int</w:t>
            </w:r>
          </w:p>
        </w:tc>
      </w:tr>
      <w:tr w:rsidR="001D727B" w:rsidRPr="000951AF" w14:paraId="7EAC6253" w14:textId="77777777" w:rsidTr="001D727B">
        <w:trPr>
          <w:trHeight w:val="269"/>
        </w:trPr>
        <w:tc>
          <w:tcPr>
            <w:tcW w:w="1838" w:type="dxa"/>
          </w:tcPr>
          <w:p w14:paraId="0AAE56DB" w14:textId="77777777" w:rsidR="001D727B" w:rsidRPr="000951AF" w:rsidRDefault="001D727B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roleName</w:t>
            </w:r>
          </w:p>
        </w:tc>
        <w:tc>
          <w:tcPr>
            <w:tcW w:w="1276" w:type="dxa"/>
          </w:tcPr>
          <w:p w14:paraId="5D46C2CF" w14:textId="77777777" w:rsidR="001D727B" w:rsidRPr="000951AF" w:rsidRDefault="001D727B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string</w:t>
            </w:r>
          </w:p>
        </w:tc>
      </w:tr>
    </w:tbl>
    <w:p w14:paraId="558676EE" w14:textId="536A5551" w:rsidR="00DE293E" w:rsidRPr="000951AF" w:rsidRDefault="00DE293E" w:rsidP="00021EE1">
      <w:pPr>
        <w:pStyle w:val="Heading2"/>
        <w:numPr>
          <w:ilvl w:val="3"/>
          <w:numId w:val="22"/>
        </w:numPr>
        <w:spacing w:line="240" w:lineRule="auto"/>
        <w:jc w:val="left"/>
      </w:pPr>
      <w:bookmarkStart w:id="42" w:name="_Toc48070283"/>
      <w:r w:rsidRPr="000951AF">
        <w:rPr>
          <w:rFonts w:cs="Arial"/>
          <w:caps w:val="0"/>
        </w:rPr>
        <w:t>Project/</w:t>
      </w:r>
      <w:proofErr w:type="spellStart"/>
      <w:r w:rsidRPr="000951AF">
        <w:rPr>
          <w:rFonts w:cs="Arial"/>
          <w:caps w:val="0"/>
        </w:rPr>
        <w:t>DeleteSOW</w:t>
      </w:r>
      <w:bookmarkEnd w:id="42"/>
      <w:proofErr w:type="spellEnd"/>
    </w:p>
    <w:p w14:paraId="5CD140EE" w14:textId="77777777" w:rsidR="00DE293E" w:rsidRPr="000951AF" w:rsidRDefault="00DE293E" w:rsidP="00DE293E">
      <w:pPr>
        <w:pStyle w:val="ListParagraph"/>
        <w:numPr>
          <w:ilvl w:val="0"/>
          <w:numId w:val="35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The above method is for </w:t>
      </w:r>
      <w:r w:rsidRPr="000951AF">
        <w:rPr>
          <w:rFonts w:cs="Arial"/>
          <w:color w:val="000000" w:themeColor="text1"/>
          <w:sz w:val="20"/>
          <w:szCs w:val="20"/>
          <w:lang w:bidi="ar-SA"/>
        </w:rPr>
        <w:t>Roles = "</w:t>
      </w:r>
      <w:r w:rsidRPr="000951AF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Program Manager, Department Head</w:t>
      </w:r>
      <w:r w:rsidRPr="000951AF">
        <w:rPr>
          <w:rFonts w:cs="Arial"/>
          <w:color w:val="A31515"/>
          <w:sz w:val="20"/>
          <w:szCs w:val="20"/>
          <w:lang w:bidi="ar-SA"/>
        </w:rPr>
        <w:t xml:space="preserve"> ".</w:t>
      </w:r>
    </w:p>
    <w:p w14:paraId="62B4D83B" w14:textId="77777777" w:rsidR="00DE293E" w:rsidRPr="000951AF" w:rsidRDefault="00DE293E" w:rsidP="00DE293E">
      <w:pPr>
        <w:ind w:left="1440" w:firstLine="720"/>
        <w:rPr>
          <w:rFonts w:cs="Arial"/>
          <w:b/>
          <w:bCs/>
          <w:sz w:val="24"/>
          <w:szCs w:val="24"/>
        </w:rPr>
      </w:pPr>
      <w:r w:rsidRPr="000951AF">
        <w:rPr>
          <w:rFonts w:cs="Arial"/>
          <w:b/>
          <w:bCs/>
          <w:sz w:val="24"/>
          <w:szCs w:val="24"/>
        </w:rPr>
        <w:t>Existing Implementation:</w:t>
      </w:r>
    </w:p>
    <w:p w14:paraId="4ED82D3E" w14:textId="77777777" w:rsidR="00DE293E" w:rsidRPr="000951AF" w:rsidRDefault="00DE293E" w:rsidP="00DE293E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b/>
          <w:bCs/>
          <w:sz w:val="20"/>
          <w:szCs w:val="20"/>
        </w:rPr>
        <w:t>Controller</w:t>
      </w:r>
      <w:r w:rsidRPr="000951AF">
        <w:rPr>
          <w:rFonts w:cs="Arial"/>
          <w:sz w:val="20"/>
          <w:szCs w:val="20"/>
        </w:rPr>
        <w:t>: ProjectController.cs</w:t>
      </w:r>
    </w:p>
    <w:p w14:paraId="564C8D3F" w14:textId="3FB8DA27" w:rsidR="00DE293E" w:rsidRPr="000951AF" w:rsidRDefault="00DE293E" w:rsidP="00DE293E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b/>
          <w:bCs/>
          <w:sz w:val="20"/>
          <w:szCs w:val="20"/>
        </w:rPr>
        <w:t>Method:</w:t>
      </w:r>
      <w:r w:rsidRPr="000951AF">
        <w:rPr>
          <w:rFonts w:cs="Arial"/>
          <w:sz w:val="20"/>
          <w:szCs w:val="20"/>
        </w:rPr>
        <w:t xml:space="preserve"> </w:t>
      </w:r>
      <w:proofErr w:type="spellStart"/>
      <w:r w:rsidR="003F7265" w:rsidRPr="000951AF">
        <w:rPr>
          <w:rFonts w:ascii="Courier New" w:hAnsi="Courier New" w:cs="Courier New"/>
          <w:sz w:val="20"/>
          <w:szCs w:val="20"/>
        </w:rPr>
        <w:t>DeleteSOW</w:t>
      </w:r>
      <w:proofErr w:type="spellEnd"/>
    </w:p>
    <w:p w14:paraId="51D38F0A" w14:textId="77777777" w:rsidR="00DE293E" w:rsidRPr="000951AF" w:rsidRDefault="00DE293E" w:rsidP="00DE293E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This method has below input parameter.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DE293E" w:rsidRPr="000951AF" w14:paraId="6A896CD9" w14:textId="77777777" w:rsidTr="00021EE1">
        <w:tc>
          <w:tcPr>
            <w:tcW w:w="1838" w:type="dxa"/>
          </w:tcPr>
          <w:p w14:paraId="3C2354B7" w14:textId="77777777" w:rsidR="00DE293E" w:rsidRPr="000951AF" w:rsidRDefault="00DE293E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lastRenderedPageBreak/>
              <w:t>Parameter Name</w:t>
            </w:r>
          </w:p>
        </w:tc>
        <w:tc>
          <w:tcPr>
            <w:tcW w:w="1276" w:type="dxa"/>
          </w:tcPr>
          <w:p w14:paraId="3275C167" w14:textId="77777777" w:rsidR="00DE293E" w:rsidRPr="000951AF" w:rsidRDefault="00DE293E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DE293E" w:rsidRPr="000951AF" w14:paraId="45615CBC" w14:textId="77777777" w:rsidTr="00021EE1">
        <w:trPr>
          <w:trHeight w:val="269"/>
        </w:trPr>
        <w:tc>
          <w:tcPr>
            <w:tcW w:w="1838" w:type="dxa"/>
          </w:tcPr>
          <w:p w14:paraId="3521B845" w14:textId="77777777" w:rsidR="00DE293E" w:rsidRPr="000951AF" w:rsidRDefault="00DE293E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id</w:t>
            </w:r>
          </w:p>
        </w:tc>
        <w:tc>
          <w:tcPr>
            <w:tcW w:w="1276" w:type="dxa"/>
          </w:tcPr>
          <w:p w14:paraId="69A6F712" w14:textId="77777777" w:rsidR="00DE293E" w:rsidRPr="000951AF" w:rsidRDefault="00DE293E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Int</w:t>
            </w:r>
          </w:p>
        </w:tc>
      </w:tr>
    </w:tbl>
    <w:p w14:paraId="59E85A51" w14:textId="77777777" w:rsidR="00DE293E" w:rsidRPr="000951AF" w:rsidRDefault="00DE293E" w:rsidP="00DE293E">
      <w:pPr>
        <w:pStyle w:val="ListParagraph"/>
        <w:ind w:left="2580"/>
        <w:rPr>
          <w:rFonts w:cs="Arial"/>
          <w:sz w:val="20"/>
          <w:szCs w:val="20"/>
        </w:rPr>
      </w:pPr>
    </w:p>
    <w:p w14:paraId="41DDBEB3" w14:textId="3840BE17" w:rsidR="00DE293E" w:rsidRPr="000951AF" w:rsidRDefault="00DE293E" w:rsidP="00DE293E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This method used for </w:t>
      </w:r>
      <w:r w:rsidR="00C72647" w:rsidRPr="000951AF">
        <w:rPr>
          <w:rFonts w:cs="Arial"/>
          <w:sz w:val="20"/>
          <w:szCs w:val="20"/>
        </w:rPr>
        <w:t>deleting</w:t>
      </w:r>
      <w:r w:rsidRPr="000951AF">
        <w:rPr>
          <w:rFonts w:cs="Arial"/>
          <w:sz w:val="20"/>
          <w:szCs w:val="20"/>
        </w:rPr>
        <w:t xml:space="preserve"> SOW.</w:t>
      </w:r>
    </w:p>
    <w:p w14:paraId="72E9BABB" w14:textId="03CA8C73" w:rsidR="00DE293E" w:rsidRPr="000951AF" w:rsidRDefault="00DE293E" w:rsidP="00DE293E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Call </w:t>
      </w:r>
      <w:proofErr w:type="spellStart"/>
      <w:r w:rsidR="00C72647" w:rsidRPr="000951AF">
        <w:rPr>
          <w:rFonts w:ascii="Courier New" w:hAnsi="Courier New" w:cs="Courier New"/>
          <w:sz w:val="20"/>
          <w:szCs w:val="20"/>
        </w:rPr>
        <w:t>usp_DeleteSOW</w:t>
      </w:r>
      <w:proofErr w:type="spellEnd"/>
      <w:r w:rsidRPr="000951AF">
        <w:rPr>
          <w:rFonts w:ascii="Consolas" w:hAnsi="Consolas" w:cs="Consolas"/>
          <w:color w:val="A31515"/>
          <w:sz w:val="19"/>
          <w:szCs w:val="19"/>
          <w:lang w:val="en-IN" w:bidi="ar-SA"/>
        </w:rPr>
        <w:t xml:space="preserve"> </w:t>
      </w:r>
      <w:r w:rsidRPr="000951AF">
        <w:rPr>
          <w:rFonts w:cs="Arial"/>
          <w:sz w:val="20"/>
          <w:szCs w:val="20"/>
        </w:rPr>
        <w:t>with id</w:t>
      </w:r>
      <w:r w:rsidR="00C72647" w:rsidRPr="000951AF">
        <w:rPr>
          <w:rFonts w:cs="Arial"/>
          <w:sz w:val="20"/>
          <w:szCs w:val="20"/>
        </w:rPr>
        <w:t>.</w:t>
      </w:r>
    </w:p>
    <w:p w14:paraId="0BAD92BF" w14:textId="77777777" w:rsidR="00DE293E" w:rsidRPr="000951AF" w:rsidRDefault="00DE293E" w:rsidP="00DE293E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spellStart"/>
      <w:r w:rsidRPr="000951AF">
        <w:rPr>
          <w:rFonts w:cs="Arial"/>
          <w:sz w:val="20"/>
          <w:szCs w:val="20"/>
        </w:rPr>
        <w:t>usp_GetSOWDetails</w:t>
      </w:r>
      <w:proofErr w:type="spellEnd"/>
      <w:r w:rsidRPr="000951AF">
        <w:rPr>
          <w:rFonts w:cs="Arial"/>
          <w:sz w:val="20"/>
          <w:szCs w:val="20"/>
        </w:rPr>
        <w:t xml:space="preserve">: </w:t>
      </w:r>
    </w:p>
    <w:p w14:paraId="1CE351C7" w14:textId="25B9FC4C" w:rsidR="00DE293E" w:rsidRPr="000951AF" w:rsidRDefault="00DE293E" w:rsidP="00DE293E">
      <w:pPr>
        <w:pStyle w:val="ListParagraph"/>
        <w:numPr>
          <w:ilvl w:val="0"/>
          <w:numId w:val="30"/>
        </w:numPr>
        <w:spacing w:after="0" w:line="259" w:lineRule="auto"/>
        <w:contextualSpacing w:val="0"/>
        <w:jc w:val="left"/>
        <w:rPr>
          <w:color w:val="000000" w:themeColor="text1"/>
        </w:rPr>
      </w:pPr>
      <w:r w:rsidRPr="000951AF">
        <w:rPr>
          <w:rFonts w:ascii="Courier New" w:hAnsi="Courier New" w:cs="Courier New"/>
          <w:sz w:val="20"/>
          <w:szCs w:val="20"/>
        </w:rPr>
        <w:t>Purpose:</w:t>
      </w:r>
      <w:r w:rsidRPr="000951AF">
        <w:rPr>
          <w:rFonts w:cs="Arial"/>
          <w:sz w:val="20"/>
          <w:szCs w:val="20"/>
        </w:rPr>
        <w:t xml:space="preserve"> This SP </w:t>
      </w:r>
      <w:r w:rsidR="00C72647" w:rsidRPr="000951AF">
        <w:rPr>
          <w:rFonts w:cs="Arial"/>
          <w:sz w:val="20"/>
          <w:szCs w:val="20"/>
        </w:rPr>
        <w:t>deletes</w:t>
      </w:r>
      <w:r w:rsidRPr="000951AF">
        <w:rPr>
          <w:rFonts w:cs="Arial"/>
          <w:sz w:val="20"/>
          <w:szCs w:val="20"/>
        </w:rPr>
        <w:t xml:space="preserve"> SOW.</w:t>
      </w:r>
    </w:p>
    <w:p w14:paraId="57C4EF19" w14:textId="77777777" w:rsidR="00DE293E" w:rsidRPr="000951AF" w:rsidRDefault="00DE293E" w:rsidP="00DE293E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Tables:</w:t>
      </w:r>
      <w:r w:rsidRPr="000951AF">
        <w:rPr>
          <w:rFonts w:cs="Arial"/>
          <w:sz w:val="20"/>
          <w:szCs w:val="20"/>
        </w:rPr>
        <w:t xml:space="preserve"> SOW</w:t>
      </w:r>
    </w:p>
    <w:p w14:paraId="39156793" w14:textId="77777777" w:rsidR="00DE293E" w:rsidRPr="000951AF" w:rsidRDefault="00DE293E" w:rsidP="00DE293E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Decision:</w:t>
      </w:r>
      <w:r w:rsidRPr="000951AF">
        <w:rPr>
          <w:rFonts w:cs="Arial"/>
          <w:sz w:val="20"/>
          <w:szCs w:val="20"/>
        </w:rPr>
        <w:t xml:space="preserve"> Move the stored procedure to LINQ.</w:t>
      </w:r>
    </w:p>
    <w:p w14:paraId="053355E9" w14:textId="77777777" w:rsidR="00DE293E" w:rsidRPr="000951AF" w:rsidRDefault="00DE293E" w:rsidP="00DE293E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Rules:</w:t>
      </w:r>
      <w:r w:rsidRPr="000951AF">
        <w:rPr>
          <w:rFonts w:cs="Arial"/>
          <w:sz w:val="20"/>
          <w:szCs w:val="20"/>
        </w:rPr>
        <w:t xml:space="preserve"> </w:t>
      </w:r>
    </w:p>
    <w:p w14:paraId="74228B72" w14:textId="5DA37FE9" w:rsidR="00DE293E" w:rsidRPr="000951AF" w:rsidRDefault="00C72647" w:rsidP="00DE293E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Deletes SOW based on Id</w:t>
      </w:r>
    </w:p>
    <w:p w14:paraId="6C4C92F7" w14:textId="4F36A089" w:rsidR="00DE293E" w:rsidRPr="000951AF" w:rsidRDefault="00DE293E" w:rsidP="00DE293E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Return: </w:t>
      </w:r>
      <w:r w:rsidR="00C72647" w:rsidRPr="000951AF">
        <w:rPr>
          <w:rFonts w:cs="Arial"/>
          <w:sz w:val="20"/>
          <w:szCs w:val="20"/>
        </w:rPr>
        <w:t>true/false</w:t>
      </w:r>
    </w:p>
    <w:p w14:paraId="50AF05FD" w14:textId="77777777" w:rsidR="00DE293E" w:rsidRPr="000951AF" w:rsidRDefault="00DE293E" w:rsidP="00DE293E">
      <w:pPr>
        <w:ind w:left="1440" w:firstLine="720"/>
        <w:rPr>
          <w:rFonts w:cs="Arial"/>
          <w:b/>
          <w:bCs/>
          <w:sz w:val="24"/>
          <w:szCs w:val="24"/>
        </w:rPr>
      </w:pPr>
      <w:r w:rsidRPr="000951AF">
        <w:rPr>
          <w:rFonts w:cs="Arial"/>
          <w:b/>
          <w:bCs/>
          <w:sz w:val="24"/>
          <w:szCs w:val="24"/>
        </w:rPr>
        <w:t>New Implementation:</w:t>
      </w:r>
    </w:p>
    <w:p w14:paraId="6585A947" w14:textId="77777777" w:rsidR="00DE293E" w:rsidRPr="000951AF" w:rsidRDefault="00DE293E" w:rsidP="00DE293E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Make sure all older Business Rules are applied.</w:t>
      </w:r>
    </w:p>
    <w:p w14:paraId="53BBF7FC" w14:textId="77777777" w:rsidR="00DE293E" w:rsidRPr="000951AF" w:rsidRDefault="00DE293E" w:rsidP="00DE293E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convert the SP to LINQ</w:t>
      </w:r>
    </w:p>
    <w:p w14:paraId="6D256DAA" w14:textId="77777777" w:rsidR="00DE293E" w:rsidRPr="000951AF" w:rsidRDefault="00DE293E" w:rsidP="00DE293E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Purpose: </w:t>
      </w:r>
    </w:p>
    <w:p w14:paraId="4FECFAE8" w14:textId="77777777" w:rsidR="00DE293E" w:rsidRPr="000951AF" w:rsidRDefault="00DE293E" w:rsidP="00DE293E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Database Tables: </w:t>
      </w:r>
    </w:p>
    <w:p w14:paraId="516282B4" w14:textId="77777777" w:rsidR="00DE293E" w:rsidRPr="000951AF" w:rsidRDefault="00DE293E" w:rsidP="00DE293E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HRMSProjectDB</w:t>
      </w:r>
      <w:proofErr w:type="spellEnd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4B3D06DC" w14:textId="77777777" w:rsidR="00DE293E" w:rsidRPr="000951AF" w:rsidRDefault="00DE293E" w:rsidP="00DE293E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SOW</w:t>
      </w:r>
    </w:p>
    <w:p w14:paraId="7F3D0D18" w14:textId="77777777" w:rsidR="00DE293E" w:rsidRPr="000951AF" w:rsidRDefault="00DE293E" w:rsidP="00DE293E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0951AF">
        <w:rPr>
          <w:rFonts w:ascii="Courier New" w:hAnsi="Courier New" w:cs="Courier New"/>
          <w:sz w:val="20"/>
          <w:szCs w:val="20"/>
        </w:rPr>
        <w:t>Cross communication:</w:t>
      </w:r>
      <w:r w:rsidRPr="000951AF">
        <w:rPr>
          <w:rFonts w:cs="Arial"/>
          <w:sz w:val="20"/>
          <w:szCs w:val="20"/>
        </w:rPr>
        <w:t xml:space="preserve"> N.A.</w:t>
      </w:r>
    </w:p>
    <w:p w14:paraId="642C567D" w14:textId="2FC51146" w:rsidR="00DE293E" w:rsidRPr="000951AF" w:rsidRDefault="00DE293E" w:rsidP="00DE293E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0951AF">
        <w:rPr>
          <w:rFonts w:ascii="Courier New" w:hAnsi="Courier New" w:cs="Courier New"/>
          <w:sz w:val="20"/>
          <w:szCs w:val="20"/>
        </w:rPr>
        <w:t>Return:</w:t>
      </w:r>
      <w:r w:rsidRPr="000951AF">
        <w:rPr>
          <w:rFonts w:cs="Arial"/>
          <w:sz w:val="20"/>
          <w:szCs w:val="20"/>
        </w:rPr>
        <w:t xml:space="preserve"> </w:t>
      </w:r>
      <w:r w:rsidR="00857ABF" w:rsidRPr="000951AF">
        <w:rPr>
          <w:rFonts w:cs="Arial"/>
          <w:sz w:val="20"/>
          <w:szCs w:val="20"/>
        </w:rPr>
        <w:t>true/false</w:t>
      </w:r>
    </w:p>
    <w:p w14:paraId="13FEF485" w14:textId="77777777" w:rsidR="00DE293E" w:rsidRPr="000951AF" w:rsidRDefault="00DE293E" w:rsidP="00DE293E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API Details:</w:t>
      </w:r>
    </w:p>
    <w:p w14:paraId="36F75681" w14:textId="77777777" w:rsidR="00DE293E" w:rsidRPr="000951AF" w:rsidRDefault="00DE293E" w:rsidP="00DE293E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MicroService: </w:t>
      </w:r>
      <w:r w:rsidRPr="000951AF">
        <w:rPr>
          <w:rFonts w:cs="Arial"/>
          <w:sz w:val="20"/>
          <w:szCs w:val="20"/>
        </w:rPr>
        <w:t>Project</w:t>
      </w:r>
    </w:p>
    <w:p w14:paraId="49BE5194" w14:textId="77777777" w:rsidR="00DE293E" w:rsidRPr="000951AF" w:rsidRDefault="00DE293E" w:rsidP="00DE293E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 w:rsidRPr="000951AF">
        <w:rPr>
          <w:rFonts w:cs="Arial"/>
          <w:sz w:val="20"/>
          <w:szCs w:val="20"/>
        </w:rPr>
        <w:t>SOWController.cs</w:t>
      </w:r>
      <w:proofErr w:type="spellEnd"/>
    </w:p>
    <w:p w14:paraId="254C75E1" w14:textId="15045E41" w:rsidR="00DE293E" w:rsidRPr="000951AF" w:rsidRDefault="00DE293E" w:rsidP="00DE293E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Method</w:t>
      </w:r>
      <w:r w:rsidRPr="000951AF">
        <w:rPr>
          <w:rFonts w:cs="Arial"/>
          <w:sz w:val="20"/>
          <w:szCs w:val="20"/>
        </w:rPr>
        <w:t xml:space="preserve">: </w:t>
      </w:r>
      <w:r w:rsidR="00A318B9" w:rsidRPr="000951AF">
        <w:rPr>
          <w:rFonts w:cs="Arial"/>
          <w:sz w:val="20"/>
          <w:szCs w:val="20"/>
        </w:rPr>
        <w:t>Delete</w:t>
      </w:r>
    </w:p>
    <w:p w14:paraId="01530DC9" w14:textId="646C4974" w:rsidR="00DE293E" w:rsidRPr="000951AF" w:rsidRDefault="00DE293E" w:rsidP="00DE293E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Path: </w:t>
      </w:r>
      <w:r w:rsidRPr="000951AF">
        <w:rPr>
          <w:rFonts w:cs="Arial"/>
          <w:sz w:val="20"/>
          <w:szCs w:val="20"/>
        </w:rPr>
        <w:t>{{</w:t>
      </w:r>
      <w:proofErr w:type="spellStart"/>
      <w:r w:rsidRPr="000951AF">
        <w:rPr>
          <w:rFonts w:cs="Arial"/>
          <w:sz w:val="20"/>
          <w:szCs w:val="20"/>
        </w:rPr>
        <w:t>HostName</w:t>
      </w:r>
      <w:proofErr w:type="spellEnd"/>
      <w:r w:rsidRPr="000951AF">
        <w:rPr>
          <w:rFonts w:cs="Arial"/>
          <w:sz w:val="20"/>
          <w:szCs w:val="20"/>
        </w:rPr>
        <w:t>}}/project/</w:t>
      </w:r>
      <w:proofErr w:type="spellStart"/>
      <w:r w:rsidRPr="000951AF">
        <w:rPr>
          <w:rFonts w:cs="Arial"/>
          <w:sz w:val="20"/>
          <w:szCs w:val="20"/>
        </w:rPr>
        <w:t>api</w:t>
      </w:r>
      <w:proofErr w:type="spellEnd"/>
      <w:r w:rsidRPr="000951AF">
        <w:rPr>
          <w:rFonts w:cs="Arial"/>
          <w:sz w:val="20"/>
          <w:szCs w:val="20"/>
        </w:rPr>
        <w:t>/v1/SOW/</w:t>
      </w:r>
      <w:r w:rsidR="00A318B9" w:rsidRPr="000951AF">
        <w:rPr>
          <w:rFonts w:cs="Arial"/>
          <w:sz w:val="20"/>
          <w:szCs w:val="20"/>
        </w:rPr>
        <w:t>Delete</w:t>
      </w:r>
    </w:p>
    <w:p w14:paraId="6A4491B6" w14:textId="77777777" w:rsidR="00DE293E" w:rsidRPr="000951AF" w:rsidRDefault="00DE293E" w:rsidP="00DE293E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Inputs:</w:t>
      </w:r>
      <w:r w:rsidRPr="000951AF">
        <w:rPr>
          <w:rFonts w:cs="Arial"/>
          <w:sz w:val="20"/>
          <w:szCs w:val="20"/>
        </w:rPr>
        <w:t xml:space="preserve"> </w:t>
      </w:r>
    </w:p>
    <w:tbl>
      <w:tblPr>
        <w:tblStyle w:val="TableGrid"/>
        <w:tblW w:w="0" w:type="auto"/>
        <w:tblInd w:w="348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DE293E" w:rsidRPr="000951AF" w14:paraId="77A1FA1F" w14:textId="77777777" w:rsidTr="00021EE1">
        <w:tc>
          <w:tcPr>
            <w:tcW w:w="1838" w:type="dxa"/>
          </w:tcPr>
          <w:p w14:paraId="6396EE13" w14:textId="77777777" w:rsidR="00DE293E" w:rsidRPr="000951AF" w:rsidRDefault="00DE293E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303836FB" w14:textId="77777777" w:rsidR="00DE293E" w:rsidRPr="000951AF" w:rsidRDefault="00DE293E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DE293E" w:rsidRPr="000951AF" w14:paraId="48B4BBCB" w14:textId="77777777" w:rsidTr="00021EE1">
        <w:trPr>
          <w:trHeight w:val="269"/>
        </w:trPr>
        <w:tc>
          <w:tcPr>
            <w:tcW w:w="1838" w:type="dxa"/>
          </w:tcPr>
          <w:p w14:paraId="1C056748" w14:textId="77777777" w:rsidR="00DE293E" w:rsidRPr="000951AF" w:rsidRDefault="00DE293E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id</w:t>
            </w:r>
          </w:p>
        </w:tc>
        <w:tc>
          <w:tcPr>
            <w:tcW w:w="1276" w:type="dxa"/>
          </w:tcPr>
          <w:p w14:paraId="1657FDEA" w14:textId="77777777" w:rsidR="00DE293E" w:rsidRPr="000951AF" w:rsidRDefault="00DE293E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Int</w:t>
            </w:r>
          </w:p>
        </w:tc>
      </w:tr>
    </w:tbl>
    <w:p w14:paraId="76D822BF" w14:textId="2CFE22C9" w:rsidR="00021EE1" w:rsidRPr="000951AF" w:rsidRDefault="00021EE1" w:rsidP="00021EE1">
      <w:pPr>
        <w:pStyle w:val="Heading2"/>
        <w:numPr>
          <w:ilvl w:val="3"/>
          <w:numId w:val="22"/>
        </w:numPr>
        <w:spacing w:line="240" w:lineRule="auto"/>
        <w:jc w:val="left"/>
      </w:pPr>
      <w:bookmarkStart w:id="43" w:name="_Toc48070284"/>
      <w:r w:rsidRPr="000951AF">
        <w:rPr>
          <w:rFonts w:cs="Arial"/>
          <w:caps w:val="0"/>
        </w:rPr>
        <w:t>Project/</w:t>
      </w:r>
      <w:proofErr w:type="spellStart"/>
      <w:r w:rsidR="00AF784B" w:rsidRPr="000951AF">
        <w:rPr>
          <w:rFonts w:cs="Arial"/>
          <w:caps w:val="0"/>
        </w:rPr>
        <w:t>PostSOW</w:t>
      </w:r>
      <w:bookmarkEnd w:id="43"/>
      <w:proofErr w:type="spellEnd"/>
    </w:p>
    <w:p w14:paraId="5CB9E6B5" w14:textId="77777777" w:rsidR="00021EE1" w:rsidRPr="000951AF" w:rsidRDefault="00021EE1" w:rsidP="00021EE1">
      <w:pPr>
        <w:pStyle w:val="ListParagraph"/>
        <w:numPr>
          <w:ilvl w:val="0"/>
          <w:numId w:val="35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The above method is for </w:t>
      </w:r>
      <w:r w:rsidRPr="000951AF">
        <w:rPr>
          <w:rFonts w:cs="Arial"/>
          <w:color w:val="000000" w:themeColor="text1"/>
          <w:sz w:val="20"/>
          <w:szCs w:val="20"/>
          <w:lang w:bidi="ar-SA"/>
        </w:rPr>
        <w:t>Roles = "</w:t>
      </w:r>
      <w:r w:rsidRPr="000951AF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Program Manager, Department Head</w:t>
      </w:r>
      <w:r w:rsidRPr="000951AF">
        <w:rPr>
          <w:rFonts w:cs="Arial"/>
          <w:color w:val="A31515"/>
          <w:sz w:val="20"/>
          <w:szCs w:val="20"/>
          <w:lang w:bidi="ar-SA"/>
        </w:rPr>
        <w:t xml:space="preserve"> ".</w:t>
      </w:r>
    </w:p>
    <w:p w14:paraId="62D48831" w14:textId="77777777" w:rsidR="00021EE1" w:rsidRPr="000951AF" w:rsidRDefault="00021EE1" w:rsidP="00021EE1">
      <w:pPr>
        <w:ind w:left="1440" w:firstLine="720"/>
        <w:rPr>
          <w:rFonts w:cs="Arial"/>
          <w:b/>
          <w:bCs/>
          <w:sz w:val="24"/>
          <w:szCs w:val="24"/>
        </w:rPr>
      </w:pPr>
      <w:r w:rsidRPr="000951AF">
        <w:rPr>
          <w:rFonts w:cs="Arial"/>
          <w:b/>
          <w:bCs/>
          <w:sz w:val="24"/>
          <w:szCs w:val="24"/>
        </w:rPr>
        <w:t>Existing Implementation:</w:t>
      </w:r>
    </w:p>
    <w:p w14:paraId="0E79A2DC" w14:textId="77777777" w:rsidR="00021EE1" w:rsidRPr="000951AF" w:rsidRDefault="00021EE1" w:rsidP="00021EE1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b/>
          <w:bCs/>
          <w:sz w:val="20"/>
          <w:szCs w:val="20"/>
        </w:rPr>
        <w:t>Controller</w:t>
      </w:r>
      <w:r w:rsidRPr="000951AF">
        <w:rPr>
          <w:rFonts w:cs="Arial"/>
          <w:sz w:val="20"/>
          <w:szCs w:val="20"/>
        </w:rPr>
        <w:t>: ProjectController.cs</w:t>
      </w:r>
    </w:p>
    <w:p w14:paraId="6B698A57" w14:textId="22C404AD" w:rsidR="00021EE1" w:rsidRPr="000951AF" w:rsidRDefault="00021EE1" w:rsidP="00021EE1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b/>
          <w:bCs/>
          <w:sz w:val="20"/>
          <w:szCs w:val="20"/>
        </w:rPr>
        <w:t>Method:</w:t>
      </w:r>
      <w:r w:rsidRPr="000951AF">
        <w:rPr>
          <w:rFonts w:cs="Arial"/>
          <w:sz w:val="20"/>
          <w:szCs w:val="20"/>
        </w:rPr>
        <w:t xml:space="preserve"> </w:t>
      </w:r>
      <w:proofErr w:type="spellStart"/>
      <w:r w:rsidR="00AF784B" w:rsidRPr="000951AF">
        <w:rPr>
          <w:rFonts w:ascii="Courier New" w:hAnsi="Courier New" w:cs="Courier New"/>
          <w:sz w:val="20"/>
          <w:szCs w:val="20"/>
        </w:rPr>
        <w:t>PostSOW</w:t>
      </w:r>
      <w:proofErr w:type="spellEnd"/>
    </w:p>
    <w:p w14:paraId="4AED2331" w14:textId="77777777" w:rsidR="00021EE1" w:rsidRPr="000951AF" w:rsidRDefault="00021EE1" w:rsidP="00021EE1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This method has below input parameter.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1838"/>
        <w:gridCol w:w="1517"/>
      </w:tblGrid>
      <w:tr w:rsidR="00021EE1" w:rsidRPr="000951AF" w14:paraId="6B5DC753" w14:textId="77777777" w:rsidTr="00021EE1">
        <w:tc>
          <w:tcPr>
            <w:tcW w:w="1838" w:type="dxa"/>
          </w:tcPr>
          <w:p w14:paraId="066BE4BF" w14:textId="77777777" w:rsidR="00021EE1" w:rsidRPr="000951AF" w:rsidRDefault="00021EE1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lastRenderedPageBreak/>
              <w:t>Parameter Name</w:t>
            </w:r>
          </w:p>
        </w:tc>
        <w:tc>
          <w:tcPr>
            <w:tcW w:w="1276" w:type="dxa"/>
          </w:tcPr>
          <w:p w14:paraId="743333F9" w14:textId="77777777" w:rsidR="00021EE1" w:rsidRPr="000951AF" w:rsidRDefault="00021EE1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021EE1" w:rsidRPr="000951AF" w14:paraId="0B167776" w14:textId="77777777" w:rsidTr="00021EE1">
        <w:trPr>
          <w:trHeight w:val="269"/>
        </w:trPr>
        <w:tc>
          <w:tcPr>
            <w:tcW w:w="1838" w:type="dxa"/>
          </w:tcPr>
          <w:p w14:paraId="07B49C57" w14:textId="1998E07F" w:rsidR="00021EE1" w:rsidRPr="000951AF" w:rsidRDefault="005C5D4F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0951AF">
              <w:rPr>
                <w:rFonts w:cs="Arial"/>
                <w:sz w:val="20"/>
                <w:szCs w:val="20"/>
              </w:rPr>
              <w:t>sowSign</w:t>
            </w:r>
            <w:proofErr w:type="spellEnd"/>
          </w:p>
        </w:tc>
        <w:tc>
          <w:tcPr>
            <w:tcW w:w="1276" w:type="dxa"/>
          </w:tcPr>
          <w:p w14:paraId="36DE5959" w14:textId="6C0EFCBE" w:rsidR="00021EE1" w:rsidRPr="000951AF" w:rsidRDefault="005C5D4F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0951AF">
              <w:rPr>
                <w:rFonts w:cs="Arial"/>
                <w:sz w:val="20"/>
                <w:szCs w:val="20"/>
              </w:rPr>
              <w:t>SOWSignData</w:t>
            </w:r>
            <w:proofErr w:type="spellEnd"/>
            <w:r w:rsidRPr="000951AF">
              <w:rPr>
                <w:rFonts w:ascii="Consolas" w:hAnsi="Consolas" w:cs="Consolas"/>
                <w:color w:val="000000"/>
                <w:sz w:val="19"/>
                <w:szCs w:val="19"/>
                <w:lang w:val="en-IN" w:bidi="ar-SA"/>
              </w:rPr>
              <w:t xml:space="preserve"> </w:t>
            </w:r>
          </w:p>
        </w:tc>
      </w:tr>
    </w:tbl>
    <w:p w14:paraId="77F1B252" w14:textId="77777777" w:rsidR="00021EE1" w:rsidRPr="000951AF" w:rsidRDefault="00021EE1" w:rsidP="00021EE1">
      <w:pPr>
        <w:pStyle w:val="ListParagraph"/>
        <w:ind w:left="2580"/>
        <w:rPr>
          <w:rFonts w:cs="Arial"/>
          <w:sz w:val="20"/>
          <w:szCs w:val="20"/>
        </w:rPr>
      </w:pPr>
    </w:p>
    <w:p w14:paraId="0E52E66F" w14:textId="30940865" w:rsidR="00021EE1" w:rsidRPr="000951AF" w:rsidRDefault="00021EE1" w:rsidP="00021EE1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This method used for </w:t>
      </w:r>
      <w:r w:rsidR="007038AB" w:rsidRPr="000951AF">
        <w:rPr>
          <w:rFonts w:cs="Arial"/>
          <w:sz w:val="20"/>
          <w:szCs w:val="20"/>
        </w:rPr>
        <w:t xml:space="preserve">creating </w:t>
      </w:r>
      <w:r w:rsidRPr="000951AF">
        <w:rPr>
          <w:rFonts w:cs="Arial"/>
          <w:sz w:val="20"/>
          <w:szCs w:val="20"/>
        </w:rPr>
        <w:t>SOW</w:t>
      </w:r>
      <w:r w:rsidR="007038AB" w:rsidRPr="000951AF">
        <w:rPr>
          <w:rFonts w:cs="Arial"/>
          <w:sz w:val="20"/>
          <w:szCs w:val="20"/>
        </w:rPr>
        <w:t xml:space="preserve"> and Addendum</w:t>
      </w:r>
      <w:r w:rsidRPr="000951AF">
        <w:rPr>
          <w:rFonts w:cs="Arial"/>
          <w:sz w:val="20"/>
          <w:szCs w:val="20"/>
        </w:rPr>
        <w:t>.</w:t>
      </w:r>
    </w:p>
    <w:p w14:paraId="1D5EE081" w14:textId="4E869EF6" w:rsidR="00021EE1" w:rsidRPr="000951AF" w:rsidRDefault="007038AB" w:rsidP="00021EE1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If SOW information is </w:t>
      </w:r>
      <w:r w:rsidR="00C65367" w:rsidRPr="000951AF">
        <w:rPr>
          <w:rFonts w:cs="Arial"/>
          <w:sz w:val="20"/>
          <w:szCs w:val="20"/>
        </w:rPr>
        <w:t>sent,</w:t>
      </w:r>
      <w:r w:rsidRPr="000951AF">
        <w:rPr>
          <w:rFonts w:cs="Arial"/>
          <w:sz w:val="20"/>
          <w:szCs w:val="20"/>
        </w:rPr>
        <w:t xml:space="preserve"> then c</w:t>
      </w:r>
      <w:r w:rsidR="00021EE1" w:rsidRPr="000951AF">
        <w:rPr>
          <w:rFonts w:cs="Arial"/>
          <w:sz w:val="20"/>
          <w:szCs w:val="20"/>
        </w:rPr>
        <w:t xml:space="preserve">all </w:t>
      </w:r>
      <w:proofErr w:type="spellStart"/>
      <w:r w:rsidRPr="000951AF">
        <w:rPr>
          <w:rFonts w:ascii="Courier New" w:hAnsi="Courier New" w:cs="Courier New"/>
          <w:sz w:val="20"/>
          <w:szCs w:val="20"/>
        </w:rPr>
        <w:t>usp_CreateSOW</w:t>
      </w:r>
      <w:proofErr w:type="spellEnd"/>
      <w:r w:rsidRPr="000951AF">
        <w:rPr>
          <w:rFonts w:ascii="Courier New" w:hAnsi="Courier New" w:cs="Courier New"/>
          <w:sz w:val="20"/>
          <w:szCs w:val="20"/>
        </w:rPr>
        <w:t xml:space="preserve"> </w:t>
      </w:r>
      <w:r w:rsidR="00021EE1" w:rsidRPr="000951AF">
        <w:rPr>
          <w:rFonts w:cs="Arial"/>
          <w:sz w:val="20"/>
          <w:szCs w:val="20"/>
        </w:rPr>
        <w:t xml:space="preserve">with </w:t>
      </w:r>
      <w:r w:rsidRPr="000951AF">
        <w:rPr>
          <w:rFonts w:cs="Arial"/>
          <w:sz w:val="20"/>
          <w:szCs w:val="20"/>
        </w:rPr>
        <w:t>SOW related data</w:t>
      </w:r>
      <w:r w:rsidR="00021EE1" w:rsidRPr="000951AF">
        <w:rPr>
          <w:rFonts w:cs="Arial"/>
          <w:sz w:val="20"/>
          <w:szCs w:val="20"/>
        </w:rPr>
        <w:t>.</w:t>
      </w:r>
    </w:p>
    <w:p w14:paraId="5BD786D5" w14:textId="4FE6927E" w:rsidR="00021EE1" w:rsidRPr="000951AF" w:rsidRDefault="0056756B" w:rsidP="00021EE1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spellStart"/>
      <w:r w:rsidRPr="000951AF">
        <w:rPr>
          <w:rFonts w:cs="Arial"/>
          <w:sz w:val="20"/>
          <w:szCs w:val="20"/>
        </w:rPr>
        <w:t>usp_CreateSOW</w:t>
      </w:r>
      <w:proofErr w:type="spellEnd"/>
      <w:r w:rsidR="00021EE1" w:rsidRPr="000951AF">
        <w:rPr>
          <w:rFonts w:cs="Arial"/>
          <w:sz w:val="20"/>
          <w:szCs w:val="20"/>
        </w:rPr>
        <w:t xml:space="preserve">: </w:t>
      </w:r>
    </w:p>
    <w:p w14:paraId="765C8EA4" w14:textId="1A51D8A2" w:rsidR="00021EE1" w:rsidRPr="000951AF" w:rsidRDefault="00021EE1" w:rsidP="00021EE1">
      <w:pPr>
        <w:pStyle w:val="ListParagraph"/>
        <w:numPr>
          <w:ilvl w:val="0"/>
          <w:numId w:val="30"/>
        </w:numPr>
        <w:spacing w:after="0" w:line="259" w:lineRule="auto"/>
        <w:contextualSpacing w:val="0"/>
        <w:jc w:val="left"/>
        <w:rPr>
          <w:color w:val="000000" w:themeColor="text1"/>
        </w:rPr>
      </w:pPr>
      <w:r w:rsidRPr="000951AF">
        <w:rPr>
          <w:rFonts w:ascii="Courier New" w:hAnsi="Courier New" w:cs="Courier New"/>
          <w:sz w:val="20"/>
          <w:szCs w:val="20"/>
        </w:rPr>
        <w:t>Purpose:</w:t>
      </w:r>
      <w:r w:rsidRPr="000951AF">
        <w:rPr>
          <w:rFonts w:cs="Arial"/>
          <w:sz w:val="20"/>
          <w:szCs w:val="20"/>
        </w:rPr>
        <w:t xml:space="preserve"> This SP </w:t>
      </w:r>
      <w:r w:rsidR="00B42033" w:rsidRPr="000951AF">
        <w:rPr>
          <w:rFonts w:cs="Arial"/>
          <w:sz w:val="20"/>
          <w:szCs w:val="20"/>
        </w:rPr>
        <w:t>creates</w:t>
      </w:r>
      <w:r w:rsidRPr="000951AF">
        <w:rPr>
          <w:rFonts w:cs="Arial"/>
          <w:sz w:val="20"/>
          <w:szCs w:val="20"/>
        </w:rPr>
        <w:t xml:space="preserve"> SOW.</w:t>
      </w:r>
    </w:p>
    <w:p w14:paraId="57D90DAE" w14:textId="77777777" w:rsidR="00021EE1" w:rsidRPr="000951AF" w:rsidRDefault="00021EE1" w:rsidP="00021EE1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Tables:</w:t>
      </w:r>
      <w:r w:rsidRPr="000951AF">
        <w:rPr>
          <w:rFonts w:cs="Arial"/>
          <w:sz w:val="20"/>
          <w:szCs w:val="20"/>
        </w:rPr>
        <w:t xml:space="preserve"> SOW</w:t>
      </w:r>
    </w:p>
    <w:p w14:paraId="3CEEBFD3" w14:textId="77777777" w:rsidR="00021EE1" w:rsidRPr="000951AF" w:rsidRDefault="00021EE1" w:rsidP="00021EE1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Decision:</w:t>
      </w:r>
      <w:r w:rsidRPr="000951AF">
        <w:rPr>
          <w:rFonts w:cs="Arial"/>
          <w:sz w:val="20"/>
          <w:szCs w:val="20"/>
        </w:rPr>
        <w:t xml:space="preserve"> Move the stored procedure to LINQ.</w:t>
      </w:r>
    </w:p>
    <w:p w14:paraId="2E41E5E8" w14:textId="77777777" w:rsidR="00021EE1" w:rsidRPr="000951AF" w:rsidRDefault="00021EE1" w:rsidP="00021EE1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Rules:</w:t>
      </w:r>
      <w:r w:rsidRPr="000951AF">
        <w:rPr>
          <w:rFonts w:cs="Arial"/>
          <w:sz w:val="20"/>
          <w:szCs w:val="20"/>
        </w:rPr>
        <w:t xml:space="preserve"> </w:t>
      </w:r>
    </w:p>
    <w:p w14:paraId="311DD078" w14:textId="4CC1B57F" w:rsidR="00021EE1" w:rsidRPr="000951AF" w:rsidRDefault="00125115" w:rsidP="00021EE1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Create new </w:t>
      </w:r>
      <w:r w:rsidR="00021EE1" w:rsidRPr="000951AF">
        <w:rPr>
          <w:rFonts w:cs="Arial"/>
          <w:sz w:val="20"/>
          <w:szCs w:val="20"/>
        </w:rPr>
        <w:t xml:space="preserve">SOW based </w:t>
      </w:r>
      <w:r w:rsidRPr="000951AF">
        <w:rPr>
          <w:rFonts w:cs="Arial"/>
          <w:sz w:val="20"/>
          <w:szCs w:val="20"/>
        </w:rPr>
        <w:t>sent information.</w:t>
      </w:r>
    </w:p>
    <w:p w14:paraId="5FD3679B" w14:textId="77777777" w:rsidR="00021EE1" w:rsidRPr="000951AF" w:rsidRDefault="00021EE1" w:rsidP="00021EE1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Return: </w:t>
      </w:r>
      <w:r w:rsidRPr="000951AF">
        <w:rPr>
          <w:rFonts w:cs="Arial"/>
          <w:sz w:val="20"/>
          <w:szCs w:val="20"/>
        </w:rPr>
        <w:t>true/false</w:t>
      </w:r>
    </w:p>
    <w:p w14:paraId="4C3A813F" w14:textId="77777777" w:rsidR="00021EE1" w:rsidRPr="000951AF" w:rsidRDefault="00021EE1" w:rsidP="00021EE1">
      <w:pPr>
        <w:ind w:left="1440" w:firstLine="720"/>
        <w:rPr>
          <w:rFonts w:cs="Arial"/>
          <w:b/>
          <w:bCs/>
          <w:sz w:val="24"/>
          <w:szCs w:val="24"/>
        </w:rPr>
      </w:pPr>
      <w:r w:rsidRPr="000951AF">
        <w:rPr>
          <w:rFonts w:cs="Arial"/>
          <w:b/>
          <w:bCs/>
          <w:sz w:val="24"/>
          <w:szCs w:val="24"/>
        </w:rPr>
        <w:t>New Implementation:</w:t>
      </w:r>
    </w:p>
    <w:p w14:paraId="7B7D22DA" w14:textId="77777777" w:rsidR="00021EE1" w:rsidRPr="000951AF" w:rsidRDefault="00021EE1" w:rsidP="00021EE1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Make sure all older Business Rules are applied.</w:t>
      </w:r>
    </w:p>
    <w:p w14:paraId="0AAF04A7" w14:textId="77777777" w:rsidR="00021EE1" w:rsidRPr="000951AF" w:rsidRDefault="00021EE1" w:rsidP="00021EE1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convert the SP to LINQ</w:t>
      </w:r>
    </w:p>
    <w:p w14:paraId="77522D17" w14:textId="77777777" w:rsidR="00021EE1" w:rsidRPr="000951AF" w:rsidRDefault="00021EE1" w:rsidP="00021EE1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Purpose: </w:t>
      </w:r>
    </w:p>
    <w:p w14:paraId="2698D4ED" w14:textId="77777777" w:rsidR="00021EE1" w:rsidRPr="000951AF" w:rsidRDefault="00021EE1" w:rsidP="00021EE1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Database Tables: </w:t>
      </w:r>
    </w:p>
    <w:p w14:paraId="502D4E74" w14:textId="77777777" w:rsidR="00021EE1" w:rsidRPr="000951AF" w:rsidRDefault="00021EE1" w:rsidP="00021EE1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HRMSProjectDB</w:t>
      </w:r>
      <w:proofErr w:type="spellEnd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7527A77B" w14:textId="77777777" w:rsidR="00021EE1" w:rsidRPr="000951AF" w:rsidRDefault="00021EE1" w:rsidP="00021EE1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SOW</w:t>
      </w:r>
    </w:p>
    <w:p w14:paraId="0D5116BE" w14:textId="77777777" w:rsidR="00021EE1" w:rsidRPr="000951AF" w:rsidRDefault="00021EE1" w:rsidP="00021EE1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0951AF">
        <w:rPr>
          <w:rFonts w:ascii="Courier New" w:hAnsi="Courier New" w:cs="Courier New"/>
          <w:sz w:val="20"/>
          <w:szCs w:val="20"/>
        </w:rPr>
        <w:t>Cross communication:</w:t>
      </w:r>
      <w:r w:rsidRPr="000951AF">
        <w:rPr>
          <w:rFonts w:cs="Arial"/>
          <w:sz w:val="20"/>
          <w:szCs w:val="20"/>
        </w:rPr>
        <w:t xml:space="preserve"> N.A.</w:t>
      </w:r>
    </w:p>
    <w:p w14:paraId="7AE230A4" w14:textId="77777777" w:rsidR="00021EE1" w:rsidRPr="000951AF" w:rsidRDefault="00021EE1" w:rsidP="00021EE1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0951AF">
        <w:rPr>
          <w:rFonts w:ascii="Courier New" w:hAnsi="Courier New" w:cs="Courier New"/>
          <w:sz w:val="20"/>
          <w:szCs w:val="20"/>
        </w:rPr>
        <w:t>Return:</w:t>
      </w:r>
      <w:r w:rsidRPr="000951AF">
        <w:rPr>
          <w:rFonts w:cs="Arial"/>
          <w:sz w:val="20"/>
          <w:szCs w:val="20"/>
        </w:rPr>
        <w:t xml:space="preserve"> true/false</w:t>
      </w:r>
    </w:p>
    <w:p w14:paraId="5270F791" w14:textId="77777777" w:rsidR="00021EE1" w:rsidRPr="000951AF" w:rsidRDefault="00021EE1" w:rsidP="00021EE1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API Details:</w:t>
      </w:r>
    </w:p>
    <w:p w14:paraId="52D65668" w14:textId="77777777" w:rsidR="00021EE1" w:rsidRPr="000951AF" w:rsidRDefault="00021EE1" w:rsidP="00021EE1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MicroService: </w:t>
      </w:r>
      <w:r w:rsidRPr="000951AF">
        <w:rPr>
          <w:rFonts w:cs="Arial"/>
          <w:sz w:val="20"/>
          <w:szCs w:val="20"/>
        </w:rPr>
        <w:t>Project</w:t>
      </w:r>
    </w:p>
    <w:p w14:paraId="03BDC0BB" w14:textId="77777777" w:rsidR="00021EE1" w:rsidRPr="000951AF" w:rsidRDefault="00021EE1" w:rsidP="00021EE1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 w:rsidRPr="000951AF">
        <w:rPr>
          <w:rFonts w:cs="Arial"/>
          <w:sz w:val="20"/>
          <w:szCs w:val="20"/>
        </w:rPr>
        <w:t>SOWController.cs</w:t>
      </w:r>
      <w:proofErr w:type="spellEnd"/>
    </w:p>
    <w:p w14:paraId="21977D75" w14:textId="14D63EAF" w:rsidR="00021EE1" w:rsidRPr="000951AF" w:rsidRDefault="00021EE1" w:rsidP="00021EE1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Method</w:t>
      </w:r>
      <w:r w:rsidRPr="000951AF">
        <w:rPr>
          <w:rFonts w:cs="Arial"/>
          <w:sz w:val="20"/>
          <w:szCs w:val="20"/>
        </w:rPr>
        <w:t xml:space="preserve">: </w:t>
      </w:r>
      <w:r w:rsidR="00291F0C" w:rsidRPr="000951AF">
        <w:rPr>
          <w:rFonts w:cs="Arial"/>
          <w:sz w:val="20"/>
          <w:szCs w:val="20"/>
        </w:rPr>
        <w:t>Create</w:t>
      </w:r>
    </w:p>
    <w:p w14:paraId="4BB4BBD5" w14:textId="7DE11AAE" w:rsidR="00021EE1" w:rsidRPr="000951AF" w:rsidRDefault="00021EE1" w:rsidP="00021EE1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Path: </w:t>
      </w:r>
      <w:r w:rsidRPr="000951AF">
        <w:rPr>
          <w:rFonts w:cs="Arial"/>
          <w:sz w:val="20"/>
          <w:szCs w:val="20"/>
        </w:rPr>
        <w:t>{{</w:t>
      </w:r>
      <w:proofErr w:type="spellStart"/>
      <w:r w:rsidRPr="000951AF">
        <w:rPr>
          <w:rFonts w:cs="Arial"/>
          <w:sz w:val="20"/>
          <w:szCs w:val="20"/>
        </w:rPr>
        <w:t>HostName</w:t>
      </w:r>
      <w:proofErr w:type="spellEnd"/>
      <w:r w:rsidRPr="000951AF">
        <w:rPr>
          <w:rFonts w:cs="Arial"/>
          <w:sz w:val="20"/>
          <w:szCs w:val="20"/>
        </w:rPr>
        <w:t>}}/project/</w:t>
      </w:r>
      <w:proofErr w:type="spellStart"/>
      <w:r w:rsidRPr="000951AF">
        <w:rPr>
          <w:rFonts w:cs="Arial"/>
          <w:sz w:val="20"/>
          <w:szCs w:val="20"/>
        </w:rPr>
        <w:t>api</w:t>
      </w:r>
      <w:proofErr w:type="spellEnd"/>
      <w:r w:rsidRPr="000951AF">
        <w:rPr>
          <w:rFonts w:cs="Arial"/>
          <w:sz w:val="20"/>
          <w:szCs w:val="20"/>
        </w:rPr>
        <w:t>/v1/SOW/</w:t>
      </w:r>
      <w:r w:rsidR="00291F0C" w:rsidRPr="000951AF">
        <w:rPr>
          <w:rFonts w:cs="Arial"/>
          <w:sz w:val="20"/>
          <w:szCs w:val="20"/>
        </w:rPr>
        <w:t>Create</w:t>
      </w:r>
    </w:p>
    <w:p w14:paraId="6F96BB69" w14:textId="77777777" w:rsidR="00021EE1" w:rsidRPr="000951AF" w:rsidRDefault="00021EE1" w:rsidP="00021EE1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Inputs:</w:t>
      </w:r>
      <w:r w:rsidRPr="000951AF">
        <w:rPr>
          <w:rFonts w:cs="Arial"/>
          <w:sz w:val="20"/>
          <w:szCs w:val="20"/>
        </w:rPr>
        <w:t xml:space="preserve"> </w:t>
      </w:r>
    </w:p>
    <w:tbl>
      <w:tblPr>
        <w:tblStyle w:val="TableGrid"/>
        <w:tblW w:w="0" w:type="auto"/>
        <w:tblInd w:w="348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021EE1" w:rsidRPr="000951AF" w14:paraId="27B653E7" w14:textId="77777777" w:rsidTr="00021EE1">
        <w:tc>
          <w:tcPr>
            <w:tcW w:w="1838" w:type="dxa"/>
          </w:tcPr>
          <w:p w14:paraId="04A08D9B" w14:textId="77777777" w:rsidR="00021EE1" w:rsidRPr="000951AF" w:rsidRDefault="00021EE1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1E651A80" w14:textId="77777777" w:rsidR="00021EE1" w:rsidRPr="000951AF" w:rsidRDefault="00021EE1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021EE1" w:rsidRPr="000951AF" w14:paraId="7A19DF47" w14:textId="77777777" w:rsidTr="00021EE1">
        <w:trPr>
          <w:trHeight w:val="269"/>
        </w:trPr>
        <w:tc>
          <w:tcPr>
            <w:tcW w:w="1838" w:type="dxa"/>
          </w:tcPr>
          <w:p w14:paraId="18BD8FA0" w14:textId="5BF9E178" w:rsidR="00021EE1" w:rsidRPr="000951AF" w:rsidRDefault="00AD7390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sowIn</w:t>
            </w:r>
          </w:p>
        </w:tc>
        <w:tc>
          <w:tcPr>
            <w:tcW w:w="1276" w:type="dxa"/>
          </w:tcPr>
          <w:p w14:paraId="3B3BA446" w14:textId="5912EBE0" w:rsidR="00021EE1" w:rsidRPr="000951AF" w:rsidRDefault="00FD2F22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SOW</w:t>
            </w:r>
          </w:p>
        </w:tc>
      </w:tr>
    </w:tbl>
    <w:p w14:paraId="3E3B3C74" w14:textId="77777777" w:rsidR="006F486A" w:rsidRPr="000951AF" w:rsidRDefault="006F486A" w:rsidP="006F486A">
      <w:pPr>
        <w:pStyle w:val="ListParagraph"/>
        <w:ind w:left="2580"/>
        <w:rPr>
          <w:rFonts w:cs="Arial"/>
          <w:sz w:val="20"/>
          <w:szCs w:val="20"/>
        </w:rPr>
      </w:pPr>
    </w:p>
    <w:p w14:paraId="018B07C2" w14:textId="2DA94F74" w:rsidR="006F486A" w:rsidRPr="000951AF" w:rsidRDefault="006F486A" w:rsidP="006F486A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If </w:t>
      </w:r>
      <w:proofErr w:type="spellStart"/>
      <w:r w:rsidRPr="000951AF">
        <w:rPr>
          <w:rFonts w:cs="Arial"/>
          <w:sz w:val="20"/>
          <w:szCs w:val="20"/>
        </w:rPr>
        <w:t>Addenduminformation</w:t>
      </w:r>
      <w:proofErr w:type="spellEnd"/>
      <w:r w:rsidRPr="000951AF">
        <w:rPr>
          <w:rFonts w:cs="Arial"/>
          <w:sz w:val="20"/>
          <w:szCs w:val="20"/>
        </w:rPr>
        <w:t xml:space="preserve"> is sent, then call </w:t>
      </w:r>
      <w:proofErr w:type="spellStart"/>
      <w:r w:rsidRPr="000951AF">
        <w:rPr>
          <w:rFonts w:ascii="Courier New" w:hAnsi="Courier New" w:cs="Courier New"/>
          <w:sz w:val="20"/>
          <w:szCs w:val="20"/>
        </w:rPr>
        <w:t>usp_CreateAddendum</w:t>
      </w:r>
      <w:proofErr w:type="spellEnd"/>
      <w:r w:rsidRPr="000951AF">
        <w:rPr>
          <w:rFonts w:cs="Arial"/>
          <w:sz w:val="20"/>
          <w:szCs w:val="20"/>
        </w:rPr>
        <w:t xml:space="preserve"> with Addendum related data.</w:t>
      </w:r>
    </w:p>
    <w:p w14:paraId="4DB55A3E" w14:textId="3B307FC3" w:rsidR="006F486A" w:rsidRPr="000951AF" w:rsidRDefault="002C129A" w:rsidP="006F486A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spellStart"/>
      <w:r w:rsidRPr="000951AF">
        <w:rPr>
          <w:rFonts w:cs="Arial"/>
          <w:sz w:val="20"/>
          <w:szCs w:val="20"/>
        </w:rPr>
        <w:t>usp_CreateAddendum</w:t>
      </w:r>
      <w:proofErr w:type="spellEnd"/>
      <w:r w:rsidRPr="000951AF">
        <w:rPr>
          <w:rFonts w:cs="Arial"/>
          <w:sz w:val="20"/>
          <w:szCs w:val="20"/>
        </w:rPr>
        <w:t xml:space="preserve"> </w:t>
      </w:r>
    </w:p>
    <w:p w14:paraId="4153E247" w14:textId="62002095" w:rsidR="006F486A" w:rsidRPr="000951AF" w:rsidRDefault="006F486A" w:rsidP="006F486A">
      <w:pPr>
        <w:pStyle w:val="ListParagraph"/>
        <w:numPr>
          <w:ilvl w:val="0"/>
          <w:numId w:val="30"/>
        </w:numPr>
        <w:spacing w:after="0" w:line="259" w:lineRule="auto"/>
        <w:contextualSpacing w:val="0"/>
        <w:jc w:val="left"/>
        <w:rPr>
          <w:color w:val="000000" w:themeColor="text1"/>
        </w:rPr>
      </w:pPr>
      <w:r w:rsidRPr="000951AF">
        <w:rPr>
          <w:rFonts w:ascii="Courier New" w:hAnsi="Courier New" w:cs="Courier New"/>
          <w:sz w:val="20"/>
          <w:szCs w:val="20"/>
        </w:rPr>
        <w:t>Purpose:</w:t>
      </w:r>
      <w:r w:rsidRPr="000951AF">
        <w:rPr>
          <w:rFonts w:cs="Arial"/>
          <w:sz w:val="20"/>
          <w:szCs w:val="20"/>
        </w:rPr>
        <w:t xml:space="preserve"> This SP </w:t>
      </w:r>
      <w:r w:rsidR="008B1186" w:rsidRPr="000951AF">
        <w:rPr>
          <w:rFonts w:cs="Arial"/>
          <w:sz w:val="20"/>
          <w:szCs w:val="20"/>
        </w:rPr>
        <w:t>create new addendum</w:t>
      </w:r>
      <w:r w:rsidRPr="000951AF">
        <w:rPr>
          <w:rFonts w:cs="Arial"/>
          <w:sz w:val="20"/>
          <w:szCs w:val="20"/>
        </w:rPr>
        <w:t>.</w:t>
      </w:r>
    </w:p>
    <w:p w14:paraId="4A1C965C" w14:textId="4DA5028D" w:rsidR="006F486A" w:rsidRPr="000951AF" w:rsidRDefault="006F486A" w:rsidP="006F486A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Tables:</w:t>
      </w:r>
      <w:r w:rsidRPr="000951AF">
        <w:rPr>
          <w:rFonts w:cs="Arial"/>
          <w:sz w:val="20"/>
          <w:szCs w:val="20"/>
        </w:rPr>
        <w:t xml:space="preserve"> </w:t>
      </w:r>
      <w:r w:rsidR="002C129A" w:rsidRPr="000951AF">
        <w:rPr>
          <w:rFonts w:cs="Arial"/>
          <w:sz w:val="20"/>
          <w:szCs w:val="20"/>
        </w:rPr>
        <w:t>Addendum</w:t>
      </w:r>
    </w:p>
    <w:p w14:paraId="45C115B9" w14:textId="77777777" w:rsidR="006F486A" w:rsidRPr="000951AF" w:rsidRDefault="006F486A" w:rsidP="006F486A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Decision:</w:t>
      </w:r>
      <w:r w:rsidRPr="000951AF">
        <w:rPr>
          <w:rFonts w:cs="Arial"/>
          <w:sz w:val="20"/>
          <w:szCs w:val="20"/>
        </w:rPr>
        <w:t xml:space="preserve"> Move the stored procedure to LINQ.</w:t>
      </w:r>
    </w:p>
    <w:p w14:paraId="1B6B2CEE" w14:textId="77777777" w:rsidR="006F486A" w:rsidRPr="000951AF" w:rsidRDefault="006F486A" w:rsidP="006F486A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lastRenderedPageBreak/>
        <w:t>Rules:</w:t>
      </w:r>
      <w:r w:rsidRPr="000951AF">
        <w:rPr>
          <w:rFonts w:cs="Arial"/>
          <w:sz w:val="20"/>
          <w:szCs w:val="20"/>
        </w:rPr>
        <w:t xml:space="preserve"> </w:t>
      </w:r>
    </w:p>
    <w:p w14:paraId="79A76E50" w14:textId="59C5A3E4" w:rsidR="006F486A" w:rsidRPr="000951AF" w:rsidRDefault="006F486A" w:rsidP="006F486A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Create new </w:t>
      </w:r>
      <w:r w:rsidR="00E525A0" w:rsidRPr="000951AF">
        <w:rPr>
          <w:rFonts w:cs="Arial"/>
          <w:sz w:val="20"/>
          <w:szCs w:val="20"/>
        </w:rPr>
        <w:t>Addendum</w:t>
      </w:r>
      <w:r w:rsidRPr="000951AF">
        <w:rPr>
          <w:rFonts w:cs="Arial"/>
          <w:sz w:val="20"/>
          <w:szCs w:val="20"/>
        </w:rPr>
        <w:t xml:space="preserve"> based sent information.</w:t>
      </w:r>
    </w:p>
    <w:p w14:paraId="273FFAAF" w14:textId="0DDFAFF5" w:rsidR="006F486A" w:rsidRPr="000951AF" w:rsidRDefault="006F486A" w:rsidP="006F486A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Return: </w:t>
      </w:r>
      <w:r w:rsidRPr="000951AF">
        <w:rPr>
          <w:rFonts w:cs="Arial"/>
          <w:sz w:val="20"/>
          <w:szCs w:val="20"/>
        </w:rPr>
        <w:t>true/false</w:t>
      </w:r>
    </w:p>
    <w:p w14:paraId="6C5A2114" w14:textId="77777777" w:rsidR="002C129A" w:rsidRPr="000951AF" w:rsidRDefault="002C129A" w:rsidP="002C129A">
      <w:pPr>
        <w:ind w:left="1440" w:firstLine="720"/>
        <w:rPr>
          <w:rFonts w:cs="Arial"/>
          <w:b/>
          <w:bCs/>
          <w:sz w:val="24"/>
          <w:szCs w:val="24"/>
        </w:rPr>
      </w:pPr>
      <w:r w:rsidRPr="000951AF">
        <w:rPr>
          <w:rFonts w:cs="Arial"/>
          <w:b/>
          <w:bCs/>
          <w:sz w:val="24"/>
          <w:szCs w:val="24"/>
        </w:rPr>
        <w:t>New Implementation:</w:t>
      </w:r>
    </w:p>
    <w:p w14:paraId="58B3DA73" w14:textId="77777777" w:rsidR="002C129A" w:rsidRPr="000951AF" w:rsidRDefault="002C129A" w:rsidP="002C129A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Make sure all older Business Rules are applied.</w:t>
      </w:r>
    </w:p>
    <w:p w14:paraId="06D0540F" w14:textId="77777777" w:rsidR="002C129A" w:rsidRPr="000951AF" w:rsidRDefault="002C129A" w:rsidP="002C129A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convert the SP to LINQ</w:t>
      </w:r>
    </w:p>
    <w:p w14:paraId="0135749B" w14:textId="77777777" w:rsidR="002C129A" w:rsidRPr="000951AF" w:rsidRDefault="002C129A" w:rsidP="002C129A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Purpose: </w:t>
      </w:r>
    </w:p>
    <w:p w14:paraId="7AC717C6" w14:textId="77777777" w:rsidR="002C129A" w:rsidRPr="000951AF" w:rsidRDefault="002C129A" w:rsidP="002C129A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Database Tables: </w:t>
      </w:r>
    </w:p>
    <w:p w14:paraId="42E81359" w14:textId="77777777" w:rsidR="002C129A" w:rsidRPr="000951AF" w:rsidRDefault="002C129A" w:rsidP="002C129A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HRMSProjectDB</w:t>
      </w:r>
      <w:proofErr w:type="spellEnd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5C3B0B7B" w14:textId="2CC1296D" w:rsidR="002C129A" w:rsidRPr="000951AF" w:rsidRDefault="00DB0093" w:rsidP="002C129A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Addendum</w:t>
      </w:r>
    </w:p>
    <w:p w14:paraId="603458D4" w14:textId="77777777" w:rsidR="002C129A" w:rsidRPr="000951AF" w:rsidRDefault="002C129A" w:rsidP="002C129A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0951AF">
        <w:rPr>
          <w:rFonts w:ascii="Courier New" w:hAnsi="Courier New" w:cs="Courier New"/>
          <w:sz w:val="20"/>
          <w:szCs w:val="20"/>
        </w:rPr>
        <w:t>Cross communication:</w:t>
      </w:r>
      <w:r w:rsidRPr="000951AF">
        <w:rPr>
          <w:rFonts w:cs="Arial"/>
          <w:sz w:val="20"/>
          <w:szCs w:val="20"/>
        </w:rPr>
        <w:t xml:space="preserve"> N.A.</w:t>
      </w:r>
    </w:p>
    <w:p w14:paraId="5340B37A" w14:textId="77777777" w:rsidR="002C129A" w:rsidRPr="000951AF" w:rsidRDefault="002C129A" w:rsidP="002C129A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0951AF">
        <w:rPr>
          <w:rFonts w:ascii="Courier New" w:hAnsi="Courier New" w:cs="Courier New"/>
          <w:sz w:val="20"/>
          <w:szCs w:val="20"/>
        </w:rPr>
        <w:t>Return:</w:t>
      </w:r>
      <w:r w:rsidRPr="000951AF">
        <w:rPr>
          <w:rFonts w:cs="Arial"/>
          <w:sz w:val="20"/>
          <w:szCs w:val="20"/>
        </w:rPr>
        <w:t xml:space="preserve"> true/false</w:t>
      </w:r>
    </w:p>
    <w:p w14:paraId="74322FD3" w14:textId="77777777" w:rsidR="002C129A" w:rsidRPr="000951AF" w:rsidRDefault="002C129A" w:rsidP="002C129A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API Details:</w:t>
      </w:r>
    </w:p>
    <w:p w14:paraId="4461B00E" w14:textId="77777777" w:rsidR="002C129A" w:rsidRPr="000951AF" w:rsidRDefault="002C129A" w:rsidP="002C129A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MicroService: </w:t>
      </w:r>
      <w:r w:rsidRPr="000951AF">
        <w:rPr>
          <w:rFonts w:cs="Arial"/>
          <w:sz w:val="20"/>
          <w:szCs w:val="20"/>
        </w:rPr>
        <w:t>Project</w:t>
      </w:r>
    </w:p>
    <w:p w14:paraId="32DB85B5" w14:textId="21CB8EA0" w:rsidR="00411C02" w:rsidRPr="000951AF" w:rsidRDefault="002C129A" w:rsidP="00DC5338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 w:rsidR="00411C02" w:rsidRPr="000951AF">
        <w:rPr>
          <w:rFonts w:cs="Arial"/>
          <w:sz w:val="20"/>
          <w:szCs w:val="20"/>
        </w:rPr>
        <w:t>Addendum</w:t>
      </w:r>
      <w:r w:rsidRPr="000951AF">
        <w:rPr>
          <w:rFonts w:cs="Arial"/>
          <w:sz w:val="20"/>
          <w:szCs w:val="20"/>
        </w:rPr>
        <w:t>Controller.cs</w:t>
      </w:r>
      <w:proofErr w:type="spellEnd"/>
    </w:p>
    <w:p w14:paraId="49A5D351" w14:textId="77777777" w:rsidR="002C129A" w:rsidRPr="000951AF" w:rsidRDefault="002C129A" w:rsidP="002C129A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Method</w:t>
      </w:r>
      <w:r w:rsidRPr="000951AF">
        <w:rPr>
          <w:rFonts w:cs="Arial"/>
          <w:sz w:val="20"/>
          <w:szCs w:val="20"/>
        </w:rPr>
        <w:t>: Create</w:t>
      </w:r>
    </w:p>
    <w:p w14:paraId="79A8B20C" w14:textId="4308A21C" w:rsidR="002C129A" w:rsidRPr="000951AF" w:rsidRDefault="002C129A" w:rsidP="002C129A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Path: </w:t>
      </w:r>
      <w:r w:rsidRPr="000951AF">
        <w:rPr>
          <w:rFonts w:cs="Arial"/>
          <w:sz w:val="20"/>
          <w:szCs w:val="20"/>
        </w:rPr>
        <w:t>{{</w:t>
      </w:r>
      <w:proofErr w:type="spellStart"/>
      <w:r w:rsidRPr="000951AF">
        <w:rPr>
          <w:rFonts w:cs="Arial"/>
          <w:sz w:val="20"/>
          <w:szCs w:val="20"/>
        </w:rPr>
        <w:t>HostName</w:t>
      </w:r>
      <w:proofErr w:type="spellEnd"/>
      <w:r w:rsidRPr="000951AF">
        <w:rPr>
          <w:rFonts w:cs="Arial"/>
          <w:sz w:val="20"/>
          <w:szCs w:val="20"/>
        </w:rPr>
        <w:t>}}/project/</w:t>
      </w:r>
      <w:proofErr w:type="spellStart"/>
      <w:r w:rsidRPr="000951AF">
        <w:rPr>
          <w:rFonts w:cs="Arial"/>
          <w:sz w:val="20"/>
          <w:szCs w:val="20"/>
        </w:rPr>
        <w:t>api</w:t>
      </w:r>
      <w:proofErr w:type="spellEnd"/>
      <w:r w:rsidRPr="000951AF">
        <w:rPr>
          <w:rFonts w:cs="Arial"/>
          <w:sz w:val="20"/>
          <w:szCs w:val="20"/>
        </w:rPr>
        <w:t>/v1/</w:t>
      </w:r>
      <w:r w:rsidR="00411C02" w:rsidRPr="000951AF">
        <w:rPr>
          <w:rFonts w:cs="Arial"/>
          <w:sz w:val="20"/>
          <w:szCs w:val="20"/>
        </w:rPr>
        <w:t>Addendum</w:t>
      </w:r>
      <w:r w:rsidRPr="000951AF">
        <w:rPr>
          <w:rFonts w:cs="Arial"/>
          <w:sz w:val="20"/>
          <w:szCs w:val="20"/>
        </w:rPr>
        <w:t>/Create</w:t>
      </w:r>
    </w:p>
    <w:p w14:paraId="57C37E94" w14:textId="77777777" w:rsidR="002C129A" w:rsidRPr="000951AF" w:rsidRDefault="002C129A" w:rsidP="002C129A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Inputs:</w:t>
      </w:r>
      <w:r w:rsidRPr="000951AF">
        <w:rPr>
          <w:rFonts w:cs="Arial"/>
          <w:sz w:val="20"/>
          <w:szCs w:val="20"/>
        </w:rPr>
        <w:t xml:space="preserve"> </w:t>
      </w:r>
    </w:p>
    <w:tbl>
      <w:tblPr>
        <w:tblStyle w:val="TableGrid"/>
        <w:tblW w:w="0" w:type="auto"/>
        <w:tblInd w:w="348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2C129A" w:rsidRPr="000951AF" w14:paraId="77C165E4" w14:textId="77777777" w:rsidTr="00DC5338">
        <w:tc>
          <w:tcPr>
            <w:tcW w:w="1838" w:type="dxa"/>
          </w:tcPr>
          <w:p w14:paraId="01DBD64D" w14:textId="77777777" w:rsidR="002C129A" w:rsidRPr="000951AF" w:rsidRDefault="002C129A" w:rsidP="00DC533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69B8F5FA" w14:textId="77777777" w:rsidR="002C129A" w:rsidRPr="000951AF" w:rsidRDefault="002C129A" w:rsidP="00DC533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2C129A" w:rsidRPr="000951AF" w14:paraId="27FB4EF4" w14:textId="77777777" w:rsidTr="00DC5338">
        <w:trPr>
          <w:trHeight w:val="269"/>
        </w:trPr>
        <w:tc>
          <w:tcPr>
            <w:tcW w:w="1838" w:type="dxa"/>
          </w:tcPr>
          <w:p w14:paraId="516EC627" w14:textId="436E405C" w:rsidR="002C129A" w:rsidRPr="000951AF" w:rsidRDefault="005902D9" w:rsidP="00DC5338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0951AF">
              <w:rPr>
                <w:rFonts w:cs="Arial"/>
                <w:sz w:val="20"/>
                <w:szCs w:val="20"/>
              </w:rPr>
              <w:t>addendumIn</w:t>
            </w:r>
            <w:proofErr w:type="spellEnd"/>
          </w:p>
        </w:tc>
        <w:tc>
          <w:tcPr>
            <w:tcW w:w="1276" w:type="dxa"/>
          </w:tcPr>
          <w:p w14:paraId="21B4966B" w14:textId="3BCF4857" w:rsidR="002C129A" w:rsidRPr="000951AF" w:rsidRDefault="005902D9" w:rsidP="00DC5338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Addendum</w:t>
            </w:r>
          </w:p>
        </w:tc>
      </w:tr>
    </w:tbl>
    <w:p w14:paraId="7AB419B1" w14:textId="51A80042" w:rsidR="00064C3F" w:rsidRPr="000951AF" w:rsidRDefault="00064C3F" w:rsidP="00064C3F">
      <w:pPr>
        <w:pStyle w:val="Heading2"/>
        <w:numPr>
          <w:ilvl w:val="3"/>
          <w:numId w:val="22"/>
        </w:numPr>
        <w:spacing w:line="240" w:lineRule="auto"/>
        <w:jc w:val="left"/>
      </w:pPr>
      <w:bookmarkStart w:id="44" w:name="_Toc48070285"/>
      <w:r w:rsidRPr="000951AF">
        <w:rPr>
          <w:rFonts w:cs="Arial"/>
          <w:caps w:val="0"/>
        </w:rPr>
        <w:t>Project/</w:t>
      </w:r>
      <w:proofErr w:type="spellStart"/>
      <w:r w:rsidR="00A77539" w:rsidRPr="000951AF">
        <w:rPr>
          <w:rFonts w:cs="Arial"/>
          <w:caps w:val="0"/>
        </w:rPr>
        <w:t>UpdateSOWAndAddendumDetails</w:t>
      </w:r>
      <w:bookmarkEnd w:id="44"/>
      <w:proofErr w:type="spellEnd"/>
    </w:p>
    <w:p w14:paraId="6A4A8AF1" w14:textId="59859A3B" w:rsidR="00064C3F" w:rsidRPr="000951AF" w:rsidRDefault="00064C3F" w:rsidP="00064C3F">
      <w:pPr>
        <w:pStyle w:val="ListParagraph"/>
        <w:numPr>
          <w:ilvl w:val="0"/>
          <w:numId w:val="35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The above method is for </w:t>
      </w:r>
      <w:r w:rsidRPr="000951AF">
        <w:rPr>
          <w:rFonts w:cs="Arial"/>
          <w:color w:val="000000" w:themeColor="text1"/>
          <w:sz w:val="20"/>
          <w:szCs w:val="20"/>
          <w:lang w:bidi="ar-SA"/>
        </w:rPr>
        <w:t xml:space="preserve">Roles = </w:t>
      </w:r>
      <w:r w:rsidRPr="000951AF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"</w:t>
      </w:r>
      <w:r w:rsidR="00BB7AC0" w:rsidRPr="000951AF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Program Manager, Department Head, HRA, HRM</w:t>
      </w:r>
      <w:r w:rsidRPr="000951AF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".</w:t>
      </w:r>
    </w:p>
    <w:p w14:paraId="48C13244" w14:textId="77777777" w:rsidR="00064C3F" w:rsidRPr="000951AF" w:rsidRDefault="00064C3F" w:rsidP="00064C3F">
      <w:pPr>
        <w:ind w:left="1440" w:firstLine="720"/>
        <w:rPr>
          <w:rFonts w:cs="Arial"/>
          <w:b/>
          <w:bCs/>
          <w:sz w:val="24"/>
          <w:szCs w:val="24"/>
        </w:rPr>
      </w:pPr>
      <w:r w:rsidRPr="000951AF">
        <w:rPr>
          <w:rFonts w:cs="Arial"/>
          <w:b/>
          <w:bCs/>
          <w:sz w:val="24"/>
          <w:szCs w:val="24"/>
        </w:rPr>
        <w:t>Existing Implementation:</w:t>
      </w:r>
    </w:p>
    <w:p w14:paraId="36B23811" w14:textId="77777777" w:rsidR="00064C3F" w:rsidRPr="000951AF" w:rsidRDefault="00064C3F" w:rsidP="00064C3F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b/>
          <w:bCs/>
          <w:sz w:val="20"/>
          <w:szCs w:val="20"/>
        </w:rPr>
        <w:t>Controller</w:t>
      </w:r>
      <w:r w:rsidRPr="000951AF">
        <w:rPr>
          <w:rFonts w:cs="Arial"/>
          <w:sz w:val="20"/>
          <w:szCs w:val="20"/>
        </w:rPr>
        <w:t>: ProjectController.cs</w:t>
      </w:r>
    </w:p>
    <w:p w14:paraId="6E1DA416" w14:textId="580A7D20" w:rsidR="00064C3F" w:rsidRPr="000951AF" w:rsidRDefault="00064C3F" w:rsidP="00064C3F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b/>
          <w:bCs/>
          <w:sz w:val="20"/>
          <w:szCs w:val="20"/>
        </w:rPr>
        <w:t>Method:</w:t>
      </w:r>
      <w:r w:rsidRPr="000951AF">
        <w:rPr>
          <w:rFonts w:cs="Arial"/>
          <w:sz w:val="20"/>
          <w:szCs w:val="20"/>
        </w:rPr>
        <w:t xml:space="preserve"> </w:t>
      </w:r>
      <w:proofErr w:type="spellStart"/>
      <w:r w:rsidR="00AE4972" w:rsidRPr="000951AF">
        <w:rPr>
          <w:rFonts w:ascii="Courier New" w:hAnsi="Courier New" w:cs="Courier New"/>
          <w:sz w:val="20"/>
          <w:szCs w:val="20"/>
        </w:rPr>
        <w:t>UpdateSOWAndAddendumDetails</w:t>
      </w:r>
      <w:proofErr w:type="spellEnd"/>
    </w:p>
    <w:p w14:paraId="022CDDE0" w14:textId="77777777" w:rsidR="00064C3F" w:rsidRPr="000951AF" w:rsidRDefault="00064C3F" w:rsidP="00064C3F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This method has below input parameter.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2318"/>
        <w:gridCol w:w="1517"/>
      </w:tblGrid>
      <w:tr w:rsidR="00064C3F" w:rsidRPr="000951AF" w14:paraId="2B2D0D4C" w14:textId="77777777" w:rsidTr="00DC5338">
        <w:tc>
          <w:tcPr>
            <w:tcW w:w="1838" w:type="dxa"/>
          </w:tcPr>
          <w:p w14:paraId="0E4893D9" w14:textId="77777777" w:rsidR="00064C3F" w:rsidRPr="000951AF" w:rsidRDefault="00064C3F" w:rsidP="00DC533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115CAB87" w14:textId="77777777" w:rsidR="00064C3F" w:rsidRPr="000951AF" w:rsidRDefault="00064C3F" w:rsidP="00DC533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064C3F" w:rsidRPr="000951AF" w14:paraId="375876BD" w14:textId="77777777" w:rsidTr="00DC5338">
        <w:trPr>
          <w:trHeight w:val="269"/>
        </w:trPr>
        <w:tc>
          <w:tcPr>
            <w:tcW w:w="1838" w:type="dxa"/>
          </w:tcPr>
          <w:p w14:paraId="7A63D95F" w14:textId="6F3CD75E" w:rsidR="00064C3F" w:rsidRPr="000951AF" w:rsidRDefault="002459F7" w:rsidP="00DC5338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0951AF">
              <w:rPr>
                <w:rFonts w:cs="Arial"/>
                <w:sz w:val="20"/>
                <w:szCs w:val="20"/>
              </w:rPr>
              <w:t>sowAndAddendumData</w:t>
            </w:r>
            <w:proofErr w:type="spellEnd"/>
          </w:p>
        </w:tc>
        <w:tc>
          <w:tcPr>
            <w:tcW w:w="1276" w:type="dxa"/>
          </w:tcPr>
          <w:p w14:paraId="63971DA0" w14:textId="77777777" w:rsidR="00064C3F" w:rsidRPr="000951AF" w:rsidRDefault="00064C3F" w:rsidP="00DC5338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0951AF">
              <w:rPr>
                <w:rFonts w:cs="Arial"/>
                <w:sz w:val="20"/>
                <w:szCs w:val="20"/>
              </w:rPr>
              <w:t>SOWSignData</w:t>
            </w:r>
            <w:proofErr w:type="spellEnd"/>
            <w:r w:rsidRPr="000951AF">
              <w:rPr>
                <w:rFonts w:ascii="Consolas" w:hAnsi="Consolas" w:cs="Consolas"/>
                <w:color w:val="000000"/>
                <w:sz w:val="19"/>
                <w:szCs w:val="19"/>
                <w:lang w:val="en-IN" w:bidi="ar-SA"/>
              </w:rPr>
              <w:t xml:space="preserve"> </w:t>
            </w:r>
          </w:p>
        </w:tc>
      </w:tr>
    </w:tbl>
    <w:p w14:paraId="57D014EA" w14:textId="77777777" w:rsidR="00064C3F" w:rsidRPr="000951AF" w:rsidRDefault="00064C3F" w:rsidP="00064C3F">
      <w:pPr>
        <w:pStyle w:val="ListParagraph"/>
        <w:ind w:left="2580"/>
        <w:rPr>
          <w:rFonts w:cs="Arial"/>
          <w:sz w:val="20"/>
          <w:szCs w:val="20"/>
        </w:rPr>
      </w:pPr>
    </w:p>
    <w:p w14:paraId="64BF3032" w14:textId="1D32AAFB" w:rsidR="00064C3F" w:rsidRPr="000951AF" w:rsidRDefault="00064C3F" w:rsidP="00064C3F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This method used for </w:t>
      </w:r>
      <w:r w:rsidR="00AF6B6D" w:rsidRPr="000951AF">
        <w:rPr>
          <w:rFonts w:cs="Arial"/>
          <w:sz w:val="20"/>
          <w:szCs w:val="20"/>
        </w:rPr>
        <w:t>updating</w:t>
      </w:r>
      <w:r w:rsidRPr="000951AF">
        <w:rPr>
          <w:rFonts w:cs="Arial"/>
          <w:sz w:val="20"/>
          <w:szCs w:val="20"/>
        </w:rPr>
        <w:t xml:space="preserve"> SOW and Addendum.</w:t>
      </w:r>
    </w:p>
    <w:p w14:paraId="15A8CA2E" w14:textId="4D6590B4" w:rsidR="00064C3F" w:rsidRPr="000951AF" w:rsidRDefault="00064C3F" w:rsidP="00064C3F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If SOW information is sent, then call </w:t>
      </w:r>
      <w:proofErr w:type="spellStart"/>
      <w:r w:rsidR="00F106DB" w:rsidRPr="000951AF">
        <w:rPr>
          <w:rFonts w:ascii="Courier New" w:hAnsi="Courier New" w:cs="Courier New"/>
          <w:sz w:val="20"/>
          <w:szCs w:val="20"/>
        </w:rPr>
        <w:t>usp_UpdateSOWDetails</w:t>
      </w:r>
      <w:proofErr w:type="spellEnd"/>
      <w:r w:rsidR="00F106DB" w:rsidRPr="000951AF">
        <w:rPr>
          <w:rFonts w:cs="Arial"/>
          <w:sz w:val="20"/>
          <w:szCs w:val="20"/>
        </w:rPr>
        <w:t xml:space="preserve"> </w:t>
      </w:r>
      <w:r w:rsidRPr="000951AF">
        <w:rPr>
          <w:rFonts w:cs="Arial"/>
          <w:sz w:val="20"/>
          <w:szCs w:val="20"/>
        </w:rPr>
        <w:t>with SOW related data.</w:t>
      </w:r>
    </w:p>
    <w:p w14:paraId="0760FC4A" w14:textId="4DCD0935" w:rsidR="00064C3F" w:rsidRPr="000951AF" w:rsidRDefault="00F106DB" w:rsidP="00064C3F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spellStart"/>
      <w:r w:rsidRPr="000951AF">
        <w:rPr>
          <w:rFonts w:cs="Arial"/>
          <w:sz w:val="20"/>
          <w:szCs w:val="20"/>
        </w:rPr>
        <w:t>usp_UpdateSOWDetails</w:t>
      </w:r>
      <w:proofErr w:type="spellEnd"/>
      <w:r w:rsidR="00064C3F" w:rsidRPr="000951AF">
        <w:rPr>
          <w:rFonts w:cs="Arial"/>
          <w:sz w:val="20"/>
          <w:szCs w:val="20"/>
        </w:rPr>
        <w:t xml:space="preserve">: </w:t>
      </w:r>
    </w:p>
    <w:p w14:paraId="2EBB517D" w14:textId="22817223" w:rsidR="00064C3F" w:rsidRPr="000951AF" w:rsidRDefault="00064C3F" w:rsidP="00064C3F">
      <w:pPr>
        <w:pStyle w:val="ListParagraph"/>
        <w:numPr>
          <w:ilvl w:val="0"/>
          <w:numId w:val="30"/>
        </w:numPr>
        <w:spacing w:after="0" w:line="259" w:lineRule="auto"/>
        <w:contextualSpacing w:val="0"/>
        <w:jc w:val="left"/>
        <w:rPr>
          <w:color w:val="000000" w:themeColor="text1"/>
        </w:rPr>
      </w:pPr>
      <w:r w:rsidRPr="000951AF">
        <w:rPr>
          <w:rFonts w:ascii="Courier New" w:hAnsi="Courier New" w:cs="Courier New"/>
          <w:sz w:val="20"/>
          <w:szCs w:val="20"/>
        </w:rPr>
        <w:lastRenderedPageBreak/>
        <w:t>Purpose:</w:t>
      </w:r>
      <w:r w:rsidRPr="000951AF">
        <w:rPr>
          <w:rFonts w:cs="Arial"/>
          <w:sz w:val="20"/>
          <w:szCs w:val="20"/>
        </w:rPr>
        <w:t xml:space="preserve"> This SP </w:t>
      </w:r>
      <w:r w:rsidR="0056392B" w:rsidRPr="000951AF">
        <w:rPr>
          <w:rFonts w:cs="Arial"/>
          <w:sz w:val="20"/>
          <w:szCs w:val="20"/>
        </w:rPr>
        <w:t>updates</w:t>
      </w:r>
      <w:r w:rsidRPr="000951AF">
        <w:rPr>
          <w:rFonts w:cs="Arial"/>
          <w:sz w:val="20"/>
          <w:szCs w:val="20"/>
        </w:rPr>
        <w:t xml:space="preserve"> SOW.</w:t>
      </w:r>
    </w:p>
    <w:p w14:paraId="63320180" w14:textId="5B97FC25" w:rsidR="00064C3F" w:rsidRPr="000951AF" w:rsidRDefault="00064C3F" w:rsidP="00064C3F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Tables:</w:t>
      </w:r>
      <w:r w:rsidRPr="000951AF">
        <w:rPr>
          <w:rFonts w:cs="Arial"/>
          <w:sz w:val="20"/>
          <w:szCs w:val="20"/>
        </w:rPr>
        <w:t xml:space="preserve"> SOW</w:t>
      </w:r>
      <w:r w:rsidR="00FD1778" w:rsidRPr="000951AF">
        <w:rPr>
          <w:rFonts w:cs="Arial"/>
          <w:sz w:val="20"/>
          <w:szCs w:val="20"/>
        </w:rPr>
        <w:t>, Roles</w:t>
      </w:r>
    </w:p>
    <w:p w14:paraId="10706438" w14:textId="77777777" w:rsidR="00064C3F" w:rsidRPr="000951AF" w:rsidRDefault="00064C3F" w:rsidP="00064C3F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Decision:</w:t>
      </w:r>
      <w:r w:rsidRPr="000951AF">
        <w:rPr>
          <w:rFonts w:cs="Arial"/>
          <w:sz w:val="20"/>
          <w:szCs w:val="20"/>
        </w:rPr>
        <w:t xml:space="preserve"> Move the stored procedure to LINQ.</w:t>
      </w:r>
    </w:p>
    <w:p w14:paraId="42C16E38" w14:textId="77777777" w:rsidR="00064C3F" w:rsidRPr="000951AF" w:rsidRDefault="00064C3F" w:rsidP="00064C3F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Rules:</w:t>
      </w:r>
      <w:r w:rsidRPr="000951AF">
        <w:rPr>
          <w:rFonts w:cs="Arial"/>
          <w:sz w:val="20"/>
          <w:szCs w:val="20"/>
        </w:rPr>
        <w:t xml:space="preserve"> </w:t>
      </w:r>
    </w:p>
    <w:p w14:paraId="11AE24D3" w14:textId="0CC892C5" w:rsidR="00064C3F" w:rsidRPr="000951AF" w:rsidRDefault="00FD1778" w:rsidP="00064C3F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Updates </w:t>
      </w:r>
      <w:r w:rsidR="00064C3F" w:rsidRPr="000951AF">
        <w:rPr>
          <w:rFonts w:cs="Arial"/>
          <w:sz w:val="20"/>
          <w:szCs w:val="20"/>
        </w:rPr>
        <w:t>SOW based sent information.</w:t>
      </w:r>
    </w:p>
    <w:p w14:paraId="05B33A81" w14:textId="01B0D302" w:rsidR="00FD1778" w:rsidRPr="000951AF" w:rsidRDefault="00FD1778" w:rsidP="00064C3F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Update is allowed only Program Manager and Department Head user.</w:t>
      </w:r>
    </w:p>
    <w:p w14:paraId="60C77B42" w14:textId="77777777" w:rsidR="00064C3F" w:rsidRPr="000951AF" w:rsidRDefault="00064C3F" w:rsidP="00064C3F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Return: </w:t>
      </w:r>
      <w:r w:rsidRPr="000951AF">
        <w:rPr>
          <w:rFonts w:cs="Arial"/>
          <w:sz w:val="20"/>
          <w:szCs w:val="20"/>
        </w:rPr>
        <w:t>true/false</w:t>
      </w:r>
    </w:p>
    <w:p w14:paraId="5FD06D30" w14:textId="77777777" w:rsidR="00064C3F" w:rsidRPr="000951AF" w:rsidRDefault="00064C3F" w:rsidP="00064C3F">
      <w:pPr>
        <w:ind w:left="1440" w:firstLine="720"/>
        <w:rPr>
          <w:rFonts w:cs="Arial"/>
          <w:b/>
          <w:bCs/>
          <w:sz w:val="24"/>
          <w:szCs w:val="24"/>
        </w:rPr>
      </w:pPr>
      <w:r w:rsidRPr="000951AF">
        <w:rPr>
          <w:rFonts w:cs="Arial"/>
          <w:b/>
          <w:bCs/>
          <w:sz w:val="24"/>
          <w:szCs w:val="24"/>
        </w:rPr>
        <w:t>New Implementation:</w:t>
      </w:r>
    </w:p>
    <w:p w14:paraId="59F9BEF3" w14:textId="77777777" w:rsidR="00064C3F" w:rsidRPr="000951AF" w:rsidRDefault="00064C3F" w:rsidP="00064C3F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Make sure all older Business Rules are applied.</w:t>
      </w:r>
    </w:p>
    <w:p w14:paraId="5D1F5B6C" w14:textId="77777777" w:rsidR="00064C3F" w:rsidRPr="000951AF" w:rsidRDefault="00064C3F" w:rsidP="00064C3F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convert the SP to LINQ</w:t>
      </w:r>
    </w:p>
    <w:p w14:paraId="170334B3" w14:textId="77777777" w:rsidR="00064C3F" w:rsidRPr="000951AF" w:rsidRDefault="00064C3F" w:rsidP="00064C3F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Purpose: </w:t>
      </w:r>
    </w:p>
    <w:p w14:paraId="7109712B" w14:textId="77777777" w:rsidR="00064C3F" w:rsidRPr="000951AF" w:rsidRDefault="00064C3F" w:rsidP="00064C3F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Database Tables: </w:t>
      </w:r>
    </w:p>
    <w:p w14:paraId="12477D07" w14:textId="77777777" w:rsidR="00064C3F" w:rsidRPr="000951AF" w:rsidRDefault="00064C3F" w:rsidP="00064C3F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HRMSProjectDB</w:t>
      </w:r>
      <w:proofErr w:type="spellEnd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5B943980" w14:textId="25275008" w:rsidR="00064C3F" w:rsidRPr="000951AF" w:rsidRDefault="00064C3F" w:rsidP="00064C3F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SOW</w:t>
      </w:r>
      <w:r w:rsidR="003445B7" w:rsidRPr="000951AF">
        <w:rPr>
          <w:rFonts w:ascii="Courier New" w:hAnsi="Courier New" w:cs="Courier New"/>
          <w:sz w:val="20"/>
          <w:szCs w:val="20"/>
        </w:rPr>
        <w:t>, Roles</w:t>
      </w:r>
    </w:p>
    <w:p w14:paraId="606EDA09" w14:textId="77777777" w:rsidR="00064C3F" w:rsidRPr="000951AF" w:rsidRDefault="00064C3F" w:rsidP="00064C3F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0951AF">
        <w:rPr>
          <w:rFonts w:ascii="Courier New" w:hAnsi="Courier New" w:cs="Courier New"/>
          <w:sz w:val="20"/>
          <w:szCs w:val="20"/>
        </w:rPr>
        <w:t>Cross communication:</w:t>
      </w:r>
      <w:r w:rsidRPr="000951AF">
        <w:rPr>
          <w:rFonts w:cs="Arial"/>
          <w:sz w:val="20"/>
          <w:szCs w:val="20"/>
        </w:rPr>
        <w:t xml:space="preserve"> N.A.</w:t>
      </w:r>
    </w:p>
    <w:p w14:paraId="17AF72C0" w14:textId="77777777" w:rsidR="00064C3F" w:rsidRPr="000951AF" w:rsidRDefault="00064C3F" w:rsidP="00064C3F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0951AF">
        <w:rPr>
          <w:rFonts w:ascii="Courier New" w:hAnsi="Courier New" w:cs="Courier New"/>
          <w:sz w:val="20"/>
          <w:szCs w:val="20"/>
        </w:rPr>
        <w:t>Return:</w:t>
      </w:r>
      <w:r w:rsidRPr="000951AF">
        <w:rPr>
          <w:rFonts w:cs="Arial"/>
          <w:sz w:val="20"/>
          <w:szCs w:val="20"/>
        </w:rPr>
        <w:t xml:space="preserve"> true/false</w:t>
      </w:r>
    </w:p>
    <w:p w14:paraId="40D1DD4F" w14:textId="77777777" w:rsidR="00064C3F" w:rsidRPr="000951AF" w:rsidRDefault="00064C3F" w:rsidP="00064C3F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API Details:</w:t>
      </w:r>
    </w:p>
    <w:p w14:paraId="4E23E3F5" w14:textId="77777777" w:rsidR="00064C3F" w:rsidRPr="000951AF" w:rsidRDefault="00064C3F" w:rsidP="00064C3F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MicroService: </w:t>
      </w:r>
      <w:r w:rsidRPr="000951AF">
        <w:rPr>
          <w:rFonts w:cs="Arial"/>
          <w:sz w:val="20"/>
          <w:szCs w:val="20"/>
        </w:rPr>
        <w:t>Project</w:t>
      </w:r>
    </w:p>
    <w:p w14:paraId="51ED1A0D" w14:textId="77777777" w:rsidR="00064C3F" w:rsidRPr="000951AF" w:rsidRDefault="00064C3F" w:rsidP="00064C3F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 w:rsidRPr="000951AF">
        <w:rPr>
          <w:rFonts w:cs="Arial"/>
          <w:sz w:val="20"/>
          <w:szCs w:val="20"/>
        </w:rPr>
        <w:t>SOWController.cs</w:t>
      </w:r>
      <w:proofErr w:type="spellEnd"/>
    </w:p>
    <w:p w14:paraId="100D3BB8" w14:textId="227C0BC0" w:rsidR="00064C3F" w:rsidRPr="000951AF" w:rsidRDefault="00064C3F" w:rsidP="00064C3F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Method</w:t>
      </w:r>
      <w:r w:rsidRPr="000951AF">
        <w:rPr>
          <w:rFonts w:cs="Arial"/>
          <w:sz w:val="20"/>
          <w:szCs w:val="20"/>
        </w:rPr>
        <w:t xml:space="preserve">: </w:t>
      </w:r>
      <w:r w:rsidR="003445B7" w:rsidRPr="000951AF">
        <w:rPr>
          <w:rFonts w:cs="Arial"/>
          <w:sz w:val="20"/>
          <w:szCs w:val="20"/>
        </w:rPr>
        <w:t>Update</w:t>
      </w:r>
    </w:p>
    <w:p w14:paraId="66B8B0E6" w14:textId="1787013E" w:rsidR="00064C3F" w:rsidRPr="000951AF" w:rsidRDefault="00064C3F" w:rsidP="00064C3F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Path: </w:t>
      </w:r>
      <w:r w:rsidRPr="000951AF">
        <w:rPr>
          <w:rFonts w:cs="Arial"/>
          <w:sz w:val="20"/>
          <w:szCs w:val="20"/>
        </w:rPr>
        <w:t>{{</w:t>
      </w:r>
      <w:proofErr w:type="spellStart"/>
      <w:r w:rsidRPr="000951AF">
        <w:rPr>
          <w:rFonts w:cs="Arial"/>
          <w:sz w:val="20"/>
          <w:szCs w:val="20"/>
        </w:rPr>
        <w:t>HostName</w:t>
      </w:r>
      <w:proofErr w:type="spellEnd"/>
      <w:r w:rsidRPr="000951AF">
        <w:rPr>
          <w:rFonts w:cs="Arial"/>
          <w:sz w:val="20"/>
          <w:szCs w:val="20"/>
        </w:rPr>
        <w:t>}}/project/</w:t>
      </w:r>
      <w:proofErr w:type="spellStart"/>
      <w:r w:rsidRPr="000951AF">
        <w:rPr>
          <w:rFonts w:cs="Arial"/>
          <w:sz w:val="20"/>
          <w:szCs w:val="20"/>
        </w:rPr>
        <w:t>api</w:t>
      </w:r>
      <w:proofErr w:type="spellEnd"/>
      <w:r w:rsidRPr="000951AF">
        <w:rPr>
          <w:rFonts w:cs="Arial"/>
          <w:sz w:val="20"/>
          <w:szCs w:val="20"/>
        </w:rPr>
        <w:t>/v1/SOW/</w:t>
      </w:r>
      <w:r w:rsidR="00E019A4" w:rsidRPr="000951AF">
        <w:rPr>
          <w:rFonts w:cs="Arial"/>
          <w:sz w:val="20"/>
          <w:szCs w:val="20"/>
        </w:rPr>
        <w:t>Update</w:t>
      </w:r>
    </w:p>
    <w:p w14:paraId="56674417" w14:textId="77777777" w:rsidR="00064C3F" w:rsidRPr="000951AF" w:rsidRDefault="00064C3F" w:rsidP="00064C3F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Inputs:</w:t>
      </w:r>
      <w:r w:rsidRPr="000951AF">
        <w:rPr>
          <w:rFonts w:cs="Arial"/>
          <w:sz w:val="20"/>
          <w:szCs w:val="20"/>
        </w:rPr>
        <w:t xml:space="preserve"> </w:t>
      </w:r>
    </w:p>
    <w:tbl>
      <w:tblPr>
        <w:tblStyle w:val="TableGrid"/>
        <w:tblW w:w="0" w:type="auto"/>
        <w:tblInd w:w="348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064C3F" w:rsidRPr="000951AF" w14:paraId="4A42B1DF" w14:textId="77777777" w:rsidTr="00DC5338">
        <w:tc>
          <w:tcPr>
            <w:tcW w:w="1838" w:type="dxa"/>
          </w:tcPr>
          <w:p w14:paraId="52AC0CB5" w14:textId="77777777" w:rsidR="00064C3F" w:rsidRPr="000951AF" w:rsidRDefault="00064C3F" w:rsidP="00DC533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2D705A3D" w14:textId="77777777" w:rsidR="00064C3F" w:rsidRPr="000951AF" w:rsidRDefault="00064C3F" w:rsidP="00DC533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064C3F" w:rsidRPr="000951AF" w14:paraId="456E80D2" w14:textId="77777777" w:rsidTr="00DC5338">
        <w:trPr>
          <w:trHeight w:val="269"/>
        </w:trPr>
        <w:tc>
          <w:tcPr>
            <w:tcW w:w="1838" w:type="dxa"/>
          </w:tcPr>
          <w:p w14:paraId="7BAE9E6F" w14:textId="77777777" w:rsidR="00064C3F" w:rsidRPr="000951AF" w:rsidRDefault="00064C3F" w:rsidP="00DC5338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sowIn</w:t>
            </w:r>
          </w:p>
        </w:tc>
        <w:tc>
          <w:tcPr>
            <w:tcW w:w="1276" w:type="dxa"/>
          </w:tcPr>
          <w:p w14:paraId="75011423" w14:textId="77777777" w:rsidR="00064C3F" w:rsidRPr="000951AF" w:rsidRDefault="00064C3F" w:rsidP="00DC5338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SOW</w:t>
            </w:r>
          </w:p>
        </w:tc>
      </w:tr>
    </w:tbl>
    <w:p w14:paraId="3B50C6BD" w14:textId="77777777" w:rsidR="00064C3F" w:rsidRPr="000951AF" w:rsidRDefault="00064C3F" w:rsidP="00064C3F">
      <w:pPr>
        <w:pStyle w:val="ListParagraph"/>
        <w:ind w:left="2580"/>
        <w:rPr>
          <w:rFonts w:cs="Arial"/>
          <w:sz w:val="20"/>
          <w:szCs w:val="20"/>
        </w:rPr>
      </w:pPr>
    </w:p>
    <w:p w14:paraId="24E52152" w14:textId="65CC2739" w:rsidR="00064C3F" w:rsidRPr="000951AF" w:rsidRDefault="00064C3F" w:rsidP="00064C3F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If </w:t>
      </w:r>
      <w:proofErr w:type="spellStart"/>
      <w:r w:rsidRPr="000951AF">
        <w:rPr>
          <w:rFonts w:cs="Arial"/>
          <w:sz w:val="20"/>
          <w:szCs w:val="20"/>
        </w:rPr>
        <w:t>Addenduminformation</w:t>
      </w:r>
      <w:proofErr w:type="spellEnd"/>
      <w:r w:rsidRPr="000951AF">
        <w:rPr>
          <w:rFonts w:cs="Arial"/>
          <w:sz w:val="20"/>
          <w:szCs w:val="20"/>
        </w:rPr>
        <w:t xml:space="preserve"> is sent, then call </w:t>
      </w:r>
      <w:proofErr w:type="spellStart"/>
      <w:r w:rsidR="00083403" w:rsidRPr="000951AF">
        <w:rPr>
          <w:rFonts w:ascii="Courier New" w:hAnsi="Courier New" w:cs="Courier New"/>
          <w:sz w:val="20"/>
          <w:szCs w:val="20"/>
        </w:rPr>
        <w:t>usp_UpdateAddendumDetails</w:t>
      </w:r>
      <w:proofErr w:type="spellEnd"/>
      <w:r w:rsidRPr="000951AF">
        <w:rPr>
          <w:rFonts w:cs="Arial"/>
          <w:sz w:val="20"/>
          <w:szCs w:val="20"/>
        </w:rPr>
        <w:t xml:space="preserve"> with Addendum related data.</w:t>
      </w:r>
    </w:p>
    <w:p w14:paraId="053C0668" w14:textId="436B2542" w:rsidR="00064C3F" w:rsidRPr="000951AF" w:rsidRDefault="00083403" w:rsidP="00064C3F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spellStart"/>
      <w:r w:rsidRPr="000951AF">
        <w:rPr>
          <w:rFonts w:cs="Arial"/>
          <w:sz w:val="20"/>
          <w:szCs w:val="20"/>
        </w:rPr>
        <w:t>usp_UpdateAddendumDetails</w:t>
      </w:r>
      <w:proofErr w:type="spellEnd"/>
      <w:r w:rsidRPr="000951AF">
        <w:rPr>
          <w:rFonts w:cs="Arial"/>
          <w:sz w:val="20"/>
          <w:szCs w:val="20"/>
        </w:rPr>
        <w:t>:</w:t>
      </w:r>
    </w:p>
    <w:p w14:paraId="6ACE7F6C" w14:textId="0211AE68" w:rsidR="00064C3F" w:rsidRPr="000951AF" w:rsidRDefault="00064C3F" w:rsidP="00064C3F">
      <w:pPr>
        <w:pStyle w:val="ListParagraph"/>
        <w:numPr>
          <w:ilvl w:val="0"/>
          <w:numId w:val="30"/>
        </w:numPr>
        <w:spacing w:after="0" w:line="259" w:lineRule="auto"/>
        <w:contextualSpacing w:val="0"/>
        <w:jc w:val="left"/>
        <w:rPr>
          <w:color w:val="000000" w:themeColor="text1"/>
        </w:rPr>
      </w:pPr>
      <w:r w:rsidRPr="000951AF">
        <w:rPr>
          <w:rFonts w:ascii="Courier New" w:hAnsi="Courier New" w:cs="Courier New"/>
          <w:sz w:val="20"/>
          <w:szCs w:val="20"/>
        </w:rPr>
        <w:t>Purpose:</w:t>
      </w:r>
      <w:r w:rsidRPr="000951AF">
        <w:rPr>
          <w:rFonts w:cs="Arial"/>
          <w:sz w:val="20"/>
          <w:szCs w:val="20"/>
        </w:rPr>
        <w:t xml:space="preserve"> This SP </w:t>
      </w:r>
      <w:r w:rsidR="00083403" w:rsidRPr="000951AF">
        <w:rPr>
          <w:rFonts w:cs="Arial"/>
          <w:sz w:val="20"/>
          <w:szCs w:val="20"/>
        </w:rPr>
        <w:t xml:space="preserve">updates existing </w:t>
      </w:r>
      <w:r w:rsidRPr="000951AF">
        <w:rPr>
          <w:rFonts w:cs="Arial"/>
          <w:sz w:val="20"/>
          <w:szCs w:val="20"/>
        </w:rPr>
        <w:t>addendum.</w:t>
      </w:r>
    </w:p>
    <w:p w14:paraId="0EFB428E" w14:textId="77777777" w:rsidR="00064C3F" w:rsidRPr="000951AF" w:rsidRDefault="00064C3F" w:rsidP="00064C3F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Tables:</w:t>
      </w:r>
      <w:r w:rsidRPr="000951AF">
        <w:rPr>
          <w:rFonts w:cs="Arial"/>
          <w:sz w:val="20"/>
          <w:szCs w:val="20"/>
        </w:rPr>
        <w:t xml:space="preserve"> Addendum</w:t>
      </w:r>
    </w:p>
    <w:p w14:paraId="5834FFDA" w14:textId="77777777" w:rsidR="00064C3F" w:rsidRPr="000951AF" w:rsidRDefault="00064C3F" w:rsidP="00064C3F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Decision:</w:t>
      </w:r>
      <w:r w:rsidRPr="000951AF">
        <w:rPr>
          <w:rFonts w:cs="Arial"/>
          <w:sz w:val="20"/>
          <w:szCs w:val="20"/>
        </w:rPr>
        <w:t xml:space="preserve"> Move the stored procedure to LINQ.</w:t>
      </w:r>
    </w:p>
    <w:p w14:paraId="044825DE" w14:textId="77777777" w:rsidR="00064C3F" w:rsidRPr="000951AF" w:rsidRDefault="00064C3F" w:rsidP="00064C3F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Rules:</w:t>
      </w:r>
      <w:r w:rsidRPr="000951AF">
        <w:rPr>
          <w:rFonts w:cs="Arial"/>
          <w:sz w:val="20"/>
          <w:szCs w:val="20"/>
        </w:rPr>
        <w:t xml:space="preserve"> </w:t>
      </w:r>
    </w:p>
    <w:p w14:paraId="5EE156B1" w14:textId="2BF96221" w:rsidR="00064C3F" w:rsidRPr="000951AF" w:rsidRDefault="00083403" w:rsidP="00064C3F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Update</w:t>
      </w:r>
      <w:r w:rsidR="00064C3F" w:rsidRPr="000951AF">
        <w:rPr>
          <w:rFonts w:cs="Arial"/>
          <w:sz w:val="20"/>
          <w:szCs w:val="20"/>
        </w:rPr>
        <w:t xml:space="preserve"> Addendum based sent information.</w:t>
      </w:r>
    </w:p>
    <w:p w14:paraId="193653B3" w14:textId="6BF070A2" w:rsidR="00083403" w:rsidRPr="000951AF" w:rsidRDefault="00083403" w:rsidP="00064C3F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Only Program Managers </w:t>
      </w:r>
      <w:r w:rsidR="007A3C73" w:rsidRPr="000951AF">
        <w:rPr>
          <w:rFonts w:cs="Arial"/>
          <w:sz w:val="20"/>
          <w:szCs w:val="20"/>
        </w:rPr>
        <w:t>can</w:t>
      </w:r>
      <w:r w:rsidRPr="000951AF">
        <w:rPr>
          <w:rFonts w:cs="Arial"/>
          <w:sz w:val="20"/>
          <w:szCs w:val="20"/>
        </w:rPr>
        <w:t xml:space="preserve"> update Addendum.</w:t>
      </w:r>
    </w:p>
    <w:p w14:paraId="05C7A21D" w14:textId="77777777" w:rsidR="00064C3F" w:rsidRPr="000951AF" w:rsidRDefault="00064C3F" w:rsidP="00064C3F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Return: </w:t>
      </w:r>
      <w:r w:rsidRPr="000951AF">
        <w:rPr>
          <w:rFonts w:cs="Arial"/>
          <w:sz w:val="20"/>
          <w:szCs w:val="20"/>
        </w:rPr>
        <w:t>true/false</w:t>
      </w:r>
    </w:p>
    <w:p w14:paraId="56A2F5E5" w14:textId="77777777" w:rsidR="00064C3F" w:rsidRPr="000951AF" w:rsidRDefault="00064C3F" w:rsidP="00064C3F">
      <w:pPr>
        <w:ind w:left="1440" w:firstLine="720"/>
        <w:rPr>
          <w:rFonts w:cs="Arial"/>
          <w:b/>
          <w:bCs/>
          <w:sz w:val="24"/>
          <w:szCs w:val="24"/>
        </w:rPr>
      </w:pPr>
      <w:r w:rsidRPr="000951AF">
        <w:rPr>
          <w:rFonts w:cs="Arial"/>
          <w:b/>
          <w:bCs/>
          <w:sz w:val="24"/>
          <w:szCs w:val="24"/>
        </w:rPr>
        <w:lastRenderedPageBreak/>
        <w:t>New Implementation:</w:t>
      </w:r>
    </w:p>
    <w:p w14:paraId="44C03758" w14:textId="77777777" w:rsidR="00064C3F" w:rsidRPr="000951AF" w:rsidRDefault="00064C3F" w:rsidP="00064C3F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Make sure all older Business Rules are applied.</w:t>
      </w:r>
    </w:p>
    <w:p w14:paraId="1D180D0D" w14:textId="77777777" w:rsidR="00064C3F" w:rsidRPr="000951AF" w:rsidRDefault="00064C3F" w:rsidP="00064C3F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convert the SP to LINQ</w:t>
      </w:r>
    </w:p>
    <w:p w14:paraId="3EB97CA5" w14:textId="77777777" w:rsidR="00064C3F" w:rsidRPr="000951AF" w:rsidRDefault="00064C3F" w:rsidP="00064C3F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Purpose: </w:t>
      </w:r>
    </w:p>
    <w:p w14:paraId="6CEFA65F" w14:textId="77777777" w:rsidR="00064C3F" w:rsidRPr="000951AF" w:rsidRDefault="00064C3F" w:rsidP="00064C3F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Database Tables: </w:t>
      </w:r>
    </w:p>
    <w:p w14:paraId="40CE81F3" w14:textId="77777777" w:rsidR="00064C3F" w:rsidRPr="000951AF" w:rsidRDefault="00064C3F" w:rsidP="00064C3F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HRMSProjectDB</w:t>
      </w:r>
      <w:proofErr w:type="spellEnd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4D5C0F6F" w14:textId="77777777" w:rsidR="00064C3F" w:rsidRPr="000951AF" w:rsidRDefault="00064C3F" w:rsidP="00064C3F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Addendum</w:t>
      </w:r>
    </w:p>
    <w:p w14:paraId="5FC8EC17" w14:textId="77777777" w:rsidR="00064C3F" w:rsidRPr="000951AF" w:rsidRDefault="00064C3F" w:rsidP="00064C3F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0951AF">
        <w:rPr>
          <w:rFonts w:ascii="Courier New" w:hAnsi="Courier New" w:cs="Courier New"/>
          <w:sz w:val="20"/>
          <w:szCs w:val="20"/>
        </w:rPr>
        <w:t>Cross communication:</w:t>
      </w:r>
      <w:r w:rsidRPr="000951AF">
        <w:rPr>
          <w:rFonts w:cs="Arial"/>
          <w:sz w:val="20"/>
          <w:szCs w:val="20"/>
        </w:rPr>
        <w:t xml:space="preserve"> N.A.</w:t>
      </w:r>
    </w:p>
    <w:p w14:paraId="3A16153C" w14:textId="77777777" w:rsidR="00064C3F" w:rsidRPr="000951AF" w:rsidRDefault="00064C3F" w:rsidP="00064C3F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0951AF">
        <w:rPr>
          <w:rFonts w:ascii="Courier New" w:hAnsi="Courier New" w:cs="Courier New"/>
          <w:sz w:val="20"/>
          <w:szCs w:val="20"/>
        </w:rPr>
        <w:t>Return:</w:t>
      </w:r>
      <w:r w:rsidRPr="000951AF">
        <w:rPr>
          <w:rFonts w:cs="Arial"/>
          <w:sz w:val="20"/>
          <w:szCs w:val="20"/>
        </w:rPr>
        <w:t xml:space="preserve"> true/false</w:t>
      </w:r>
    </w:p>
    <w:p w14:paraId="7C396154" w14:textId="77777777" w:rsidR="00064C3F" w:rsidRPr="000951AF" w:rsidRDefault="00064C3F" w:rsidP="00064C3F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API Details:</w:t>
      </w:r>
    </w:p>
    <w:p w14:paraId="4057DF1B" w14:textId="77777777" w:rsidR="00064C3F" w:rsidRPr="000951AF" w:rsidRDefault="00064C3F" w:rsidP="00064C3F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MicroService: </w:t>
      </w:r>
      <w:r w:rsidRPr="000951AF">
        <w:rPr>
          <w:rFonts w:cs="Arial"/>
          <w:sz w:val="20"/>
          <w:szCs w:val="20"/>
        </w:rPr>
        <w:t>Project</w:t>
      </w:r>
    </w:p>
    <w:p w14:paraId="0616F7F0" w14:textId="77777777" w:rsidR="00064C3F" w:rsidRPr="000951AF" w:rsidRDefault="00064C3F" w:rsidP="00064C3F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 w:rsidRPr="000951AF">
        <w:rPr>
          <w:rFonts w:cs="Arial"/>
          <w:sz w:val="20"/>
          <w:szCs w:val="20"/>
        </w:rPr>
        <w:t>AddendumController.cs</w:t>
      </w:r>
      <w:proofErr w:type="spellEnd"/>
    </w:p>
    <w:p w14:paraId="3A325F98" w14:textId="31A1B68B" w:rsidR="00064C3F" w:rsidRPr="000951AF" w:rsidRDefault="00064C3F" w:rsidP="00064C3F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Method</w:t>
      </w:r>
      <w:r w:rsidRPr="000951AF">
        <w:rPr>
          <w:rFonts w:cs="Arial"/>
          <w:sz w:val="20"/>
          <w:szCs w:val="20"/>
        </w:rPr>
        <w:t xml:space="preserve">: </w:t>
      </w:r>
      <w:r w:rsidR="00F3320C" w:rsidRPr="000951AF">
        <w:rPr>
          <w:rFonts w:cs="Arial"/>
          <w:sz w:val="20"/>
          <w:szCs w:val="20"/>
        </w:rPr>
        <w:t>Update</w:t>
      </w:r>
    </w:p>
    <w:p w14:paraId="398A26E8" w14:textId="749E4941" w:rsidR="00064C3F" w:rsidRPr="000951AF" w:rsidRDefault="00064C3F" w:rsidP="00064C3F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Path: </w:t>
      </w:r>
      <w:r w:rsidRPr="000951AF">
        <w:rPr>
          <w:rFonts w:cs="Arial"/>
          <w:sz w:val="20"/>
          <w:szCs w:val="20"/>
        </w:rPr>
        <w:t>{{</w:t>
      </w:r>
      <w:proofErr w:type="spellStart"/>
      <w:r w:rsidRPr="000951AF">
        <w:rPr>
          <w:rFonts w:cs="Arial"/>
          <w:sz w:val="20"/>
          <w:szCs w:val="20"/>
        </w:rPr>
        <w:t>HostName</w:t>
      </w:r>
      <w:proofErr w:type="spellEnd"/>
      <w:r w:rsidRPr="000951AF">
        <w:rPr>
          <w:rFonts w:cs="Arial"/>
          <w:sz w:val="20"/>
          <w:szCs w:val="20"/>
        </w:rPr>
        <w:t>}}/project/</w:t>
      </w:r>
      <w:proofErr w:type="spellStart"/>
      <w:r w:rsidRPr="000951AF">
        <w:rPr>
          <w:rFonts w:cs="Arial"/>
          <w:sz w:val="20"/>
          <w:szCs w:val="20"/>
        </w:rPr>
        <w:t>api</w:t>
      </w:r>
      <w:proofErr w:type="spellEnd"/>
      <w:r w:rsidRPr="000951AF">
        <w:rPr>
          <w:rFonts w:cs="Arial"/>
          <w:sz w:val="20"/>
          <w:szCs w:val="20"/>
        </w:rPr>
        <w:t>/v1/Addendum/</w:t>
      </w:r>
      <w:r w:rsidR="004F7218" w:rsidRPr="000951AF">
        <w:rPr>
          <w:rFonts w:cs="Arial"/>
          <w:sz w:val="20"/>
          <w:szCs w:val="20"/>
        </w:rPr>
        <w:t>Update</w:t>
      </w:r>
    </w:p>
    <w:p w14:paraId="04036036" w14:textId="77777777" w:rsidR="00064C3F" w:rsidRPr="000951AF" w:rsidRDefault="00064C3F" w:rsidP="00064C3F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Inputs:</w:t>
      </w:r>
      <w:r w:rsidRPr="000951AF">
        <w:rPr>
          <w:rFonts w:cs="Arial"/>
          <w:sz w:val="20"/>
          <w:szCs w:val="20"/>
        </w:rPr>
        <w:t xml:space="preserve"> </w:t>
      </w:r>
    </w:p>
    <w:tbl>
      <w:tblPr>
        <w:tblStyle w:val="TableGrid"/>
        <w:tblW w:w="0" w:type="auto"/>
        <w:tblInd w:w="348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064C3F" w:rsidRPr="000951AF" w14:paraId="1BDDBFF8" w14:textId="77777777" w:rsidTr="00DC5338">
        <w:tc>
          <w:tcPr>
            <w:tcW w:w="1838" w:type="dxa"/>
          </w:tcPr>
          <w:p w14:paraId="108EA780" w14:textId="77777777" w:rsidR="00064C3F" w:rsidRPr="000951AF" w:rsidRDefault="00064C3F" w:rsidP="00DC533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4BBC8F99" w14:textId="77777777" w:rsidR="00064C3F" w:rsidRPr="000951AF" w:rsidRDefault="00064C3F" w:rsidP="00DC533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064C3F" w:rsidRPr="000951AF" w14:paraId="46396EB7" w14:textId="77777777" w:rsidTr="00DC5338">
        <w:trPr>
          <w:trHeight w:val="269"/>
        </w:trPr>
        <w:tc>
          <w:tcPr>
            <w:tcW w:w="1838" w:type="dxa"/>
          </w:tcPr>
          <w:p w14:paraId="251A4957" w14:textId="77777777" w:rsidR="00064C3F" w:rsidRPr="000951AF" w:rsidRDefault="00064C3F" w:rsidP="00DC5338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0951AF">
              <w:rPr>
                <w:rFonts w:cs="Arial"/>
                <w:sz w:val="20"/>
                <w:szCs w:val="20"/>
              </w:rPr>
              <w:t>addendumIn</w:t>
            </w:r>
            <w:proofErr w:type="spellEnd"/>
          </w:p>
        </w:tc>
        <w:tc>
          <w:tcPr>
            <w:tcW w:w="1276" w:type="dxa"/>
          </w:tcPr>
          <w:p w14:paraId="7C7C4394" w14:textId="77777777" w:rsidR="00064C3F" w:rsidRPr="000951AF" w:rsidRDefault="00064C3F" w:rsidP="00DC5338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Addendum</w:t>
            </w:r>
          </w:p>
        </w:tc>
      </w:tr>
    </w:tbl>
    <w:p w14:paraId="3ABC1571" w14:textId="34B77E04" w:rsidR="008F7E54" w:rsidRPr="000951AF" w:rsidRDefault="008F7E54" w:rsidP="008F7E54">
      <w:pPr>
        <w:pStyle w:val="Heading2"/>
        <w:numPr>
          <w:ilvl w:val="3"/>
          <w:numId w:val="22"/>
        </w:numPr>
        <w:spacing w:line="240" w:lineRule="auto"/>
        <w:jc w:val="left"/>
      </w:pPr>
      <w:bookmarkStart w:id="45" w:name="_Toc48070286"/>
      <w:r w:rsidRPr="000951AF">
        <w:rPr>
          <w:rFonts w:cs="Arial"/>
          <w:caps w:val="0"/>
        </w:rPr>
        <w:t>Project/</w:t>
      </w:r>
      <w:proofErr w:type="spellStart"/>
      <w:r w:rsidRPr="000951AF">
        <w:rPr>
          <w:rFonts w:cs="Arial"/>
          <w:caps w:val="0"/>
        </w:rPr>
        <w:t>GetAddendums</w:t>
      </w:r>
      <w:bookmarkEnd w:id="45"/>
      <w:proofErr w:type="spellEnd"/>
    </w:p>
    <w:p w14:paraId="5C8F7175" w14:textId="115C000D" w:rsidR="008F7E54" w:rsidRPr="000951AF" w:rsidRDefault="008F7E54" w:rsidP="008F7E54">
      <w:pPr>
        <w:pStyle w:val="ListParagraph"/>
        <w:numPr>
          <w:ilvl w:val="0"/>
          <w:numId w:val="35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The above method is for </w:t>
      </w:r>
      <w:r w:rsidRPr="000951AF">
        <w:rPr>
          <w:rFonts w:cs="Arial"/>
          <w:color w:val="000000" w:themeColor="text1"/>
          <w:sz w:val="20"/>
          <w:szCs w:val="20"/>
          <w:lang w:bidi="ar-SA"/>
        </w:rPr>
        <w:t xml:space="preserve">Roles = </w:t>
      </w:r>
      <w:r w:rsidRPr="000951AF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"Program Manager, Department Head".</w:t>
      </w:r>
    </w:p>
    <w:p w14:paraId="06007471" w14:textId="77777777" w:rsidR="008F7E54" w:rsidRPr="000951AF" w:rsidRDefault="008F7E54" w:rsidP="008F7E54">
      <w:pPr>
        <w:ind w:left="1440" w:firstLine="720"/>
        <w:rPr>
          <w:rFonts w:cs="Arial"/>
          <w:b/>
          <w:bCs/>
          <w:sz w:val="24"/>
          <w:szCs w:val="24"/>
        </w:rPr>
      </w:pPr>
      <w:r w:rsidRPr="000951AF">
        <w:rPr>
          <w:rFonts w:cs="Arial"/>
          <w:b/>
          <w:bCs/>
          <w:sz w:val="24"/>
          <w:szCs w:val="24"/>
        </w:rPr>
        <w:t>Existing Implementation:</w:t>
      </w:r>
    </w:p>
    <w:p w14:paraId="5A7FCBD8" w14:textId="77777777" w:rsidR="008F7E54" w:rsidRPr="000951AF" w:rsidRDefault="008F7E54" w:rsidP="008F7E5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b/>
          <w:bCs/>
          <w:sz w:val="20"/>
          <w:szCs w:val="20"/>
        </w:rPr>
        <w:t>Controller</w:t>
      </w:r>
      <w:r w:rsidRPr="000951AF">
        <w:rPr>
          <w:rFonts w:cs="Arial"/>
          <w:sz w:val="20"/>
          <w:szCs w:val="20"/>
        </w:rPr>
        <w:t>: ProjectController.cs</w:t>
      </w:r>
    </w:p>
    <w:p w14:paraId="73BC1188" w14:textId="455E9039" w:rsidR="008F7E54" w:rsidRPr="000951AF" w:rsidRDefault="008F7E54" w:rsidP="008F7E5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b/>
          <w:bCs/>
          <w:sz w:val="20"/>
          <w:szCs w:val="20"/>
        </w:rPr>
        <w:t>Method:</w:t>
      </w:r>
      <w:r w:rsidRPr="000951AF">
        <w:rPr>
          <w:rFonts w:cs="Arial"/>
          <w:sz w:val="20"/>
          <w:szCs w:val="20"/>
        </w:rPr>
        <w:t xml:space="preserve"> </w:t>
      </w:r>
      <w:proofErr w:type="spellStart"/>
      <w:r w:rsidR="00784DCA" w:rsidRPr="000951AF">
        <w:rPr>
          <w:rFonts w:ascii="Courier New" w:hAnsi="Courier New" w:cs="Courier New"/>
          <w:sz w:val="20"/>
          <w:szCs w:val="20"/>
        </w:rPr>
        <w:t>GetAddendums</w:t>
      </w:r>
      <w:proofErr w:type="spellEnd"/>
    </w:p>
    <w:p w14:paraId="10F9761C" w14:textId="77777777" w:rsidR="008F7E54" w:rsidRPr="000951AF" w:rsidRDefault="008F7E54" w:rsidP="008F7E5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This method has below input parameter.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8F7E54" w:rsidRPr="000951AF" w14:paraId="46907258" w14:textId="77777777" w:rsidTr="00DC5338">
        <w:tc>
          <w:tcPr>
            <w:tcW w:w="1838" w:type="dxa"/>
          </w:tcPr>
          <w:p w14:paraId="4D34D2A2" w14:textId="77777777" w:rsidR="008F7E54" w:rsidRPr="000951AF" w:rsidRDefault="008F7E54" w:rsidP="00DC533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7E816F1C" w14:textId="77777777" w:rsidR="008F7E54" w:rsidRPr="000951AF" w:rsidRDefault="008F7E54" w:rsidP="00DC533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8F7E54" w:rsidRPr="000951AF" w14:paraId="35E1ACDD" w14:textId="77777777" w:rsidTr="00DC5338">
        <w:trPr>
          <w:trHeight w:val="269"/>
        </w:trPr>
        <w:tc>
          <w:tcPr>
            <w:tcW w:w="1838" w:type="dxa"/>
          </w:tcPr>
          <w:p w14:paraId="2E7F6679" w14:textId="551BEDA8" w:rsidR="008F7E54" w:rsidRPr="000951AF" w:rsidRDefault="00837573" w:rsidP="00DC5338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Id (</w:t>
            </w:r>
            <w:proofErr w:type="spellStart"/>
            <w:r w:rsidR="00FF6CDA" w:rsidRPr="000951AF">
              <w:rPr>
                <w:rFonts w:cs="Arial"/>
                <w:sz w:val="20"/>
                <w:szCs w:val="20"/>
              </w:rPr>
              <w:t>SOWId</w:t>
            </w:r>
            <w:proofErr w:type="spellEnd"/>
            <w:r w:rsidR="00FF6CDA" w:rsidRPr="000951AF">
              <w:rPr>
                <w:rFonts w:cs="Arial"/>
                <w:sz w:val="20"/>
                <w:szCs w:val="20"/>
              </w:rPr>
              <w:t>)</w:t>
            </w:r>
          </w:p>
        </w:tc>
        <w:tc>
          <w:tcPr>
            <w:tcW w:w="1276" w:type="dxa"/>
          </w:tcPr>
          <w:p w14:paraId="688AF4E4" w14:textId="265D0331" w:rsidR="008F7E54" w:rsidRPr="000951AF" w:rsidRDefault="00EB2D12" w:rsidP="00DC5338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int</w:t>
            </w:r>
            <w:r w:rsidR="008F7E54" w:rsidRPr="000951AF">
              <w:rPr>
                <w:rFonts w:ascii="Consolas" w:hAnsi="Consolas" w:cs="Consolas"/>
                <w:color w:val="000000"/>
                <w:sz w:val="19"/>
                <w:szCs w:val="19"/>
                <w:lang w:val="en-IN" w:bidi="ar-SA"/>
              </w:rPr>
              <w:t xml:space="preserve"> </w:t>
            </w:r>
          </w:p>
        </w:tc>
      </w:tr>
      <w:tr w:rsidR="00EB2D12" w:rsidRPr="000951AF" w14:paraId="73C1DC6E" w14:textId="77777777" w:rsidTr="00DC5338">
        <w:trPr>
          <w:trHeight w:val="269"/>
        </w:trPr>
        <w:tc>
          <w:tcPr>
            <w:tcW w:w="1838" w:type="dxa"/>
          </w:tcPr>
          <w:p w14:paraId="28883EB0" w14:textId="1FF33E8C" w:rsidR="00EB2D12" w:rsidRPr="000951AF" w:rsidRDefault="00EB2D12" w:rsidP="00EB2D12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0951AF">
              <w:rPr>
                <w:rFonts w:cs="Arial"/>
                <w:sz w:val="20"/>
                <w:szCs w:val="20"/>
              </w:rPr>
              <w:t>projectId</w:t>
            </w:r>
            <w:proofErr w:type="spellEnd"/>
          </w:p>
        </w:tc>
        <w:tc>
          <w:tcPr>
            <w:tcW w:w="1276" w:type="dxa"/>
          </w:tcPr>
          <w:p w14:paraId="0DD9B358" w14:textId="63A7A70F" w:rsidR="00EB2D12" w:rsidRPr="000951AF" w:rsidRDefault="00EB2D12" w:rsidP="00EB2D12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int</w:t>
            </w:r>
            <w:r w:rsidRPr="000951AF">
              <w:rPr>
                <w:rFonts w:ascii="Consolas" w:hAnsi="Consolas" w:cs="Consolas"/>
                <w:color w:val="000000"/>
                <w:sz w:val="19"/>
                <w:szCs w:val="19"/>
                <w:lang w:val="en-IN" w:bidi="ar-SA"/>
              </w:rPr>
              <w:t xml:space="preserve"> </w:t>
            </w:r>
          </w:p>
        </w:tc>
      </w:tr>
    </w:tbl>
    <w:p w14:paraId="2DB1728D" w14:textId="77777777" w:rsidR="008F7E54" w:rsidRPr="000951AF" w:rsidRDefault="008F7E54" w:rsidP="008F7E54">
      <w:pPr>
        <w:pStyle w:val="ListParagraph"/>
        <w:ind w:left="2580"/>
        <w:rPr>
          <w:rFonts w:cs="Arial"/>
          <w:sz w:val="20"/>
          <w:szCs w:val="20"/>
        </w:rPr>
      </w:pPr>
    </w:p>
    <w:p w14:paraId="0B846404" w14:textId="506C7475" w:rsidR="008F7E54" w:rsidRPr="000951AF" w:rsidRDefault="008F7E54" w:rsidP="008F7E5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This method used for </w:t>
      </w:r>
      <w:r w:rsidR="00B444D2" w:rsidRPr="000951AF">
        <w:rPr>
          <w:rFonts w:cs="Arial"/>
          <w:sz w:val="20"/>
          <w:szCs w:val="20"/>
        </w:rPr>
        <w:t>fetching list addendums.</w:t>
      </w:r>
    </w:p>
    <w:p w14:paraId="70FDAA4B" w14:textId="2B3593F8" w:rsidR="008F7E54" w:rsidRPr="000951AF" w:rsidRDefault="00C717A4" w:rsidP="008F7E5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C</w:t>
      </w:r>
      <w:r w:rsidR="008F7E54" w:rsidRPr="000951AF">
        <w:rPr>
          <w:rFonts w:cs="Arial"/>
          <w:sz w:val="20"/>
          <w:szCs w:val="20"/>
        </w:rPr>
        <w:t xml:space="preserve">all </w:t>
      </w:r>
      <w:proofErr w:type="spellStart"/>
      <w:r w:rsidR="00D7778F" w:rsidRPr="000951AF">
        <w:rPr>
          <w:rFonts w:ascii="Courier New" w:hAnsi="Courier New" w:cs="Courier New"/>
          <w:sz w:val="20"/>
          <w:szCs w:val="20"/>
        </w:rPr>
        <w:t>usp_GetAddendums</w:t>
      </w:r>
      <w:proofErr w:type="spellEnd"/>
      <w:r w:rsidR="008F7E54" w:rsidRPr="000951AF">
        <w:rPr>
          <w:rFonts w:cs="Arial"/>
          <w:sz w:val="20"/>
          <w:szCs w:val="20"/>
        </w:rPr>
        <w:t xml:space="preserve"> with </w:t>
      </w:r>
      <w:r w:rsidR="00D7778F" w:rsidRPr="000951AF">
        <w:rPr>
          <w:rFonts w:cs="Arial"/>
          <w:sz w:val="20"/>
          <w:szCs w:val="20"/>
        </w:rPr>
        <w:t xml:space="preserve">id and </w:t>
      </w:r>
      <w:proofErr w:type="spellStart"/>
      <w:r w:rsidR="00D7778F" w:rsidRPr="000951AF">
        <w:rPr>
          <w:rFonts w:cs="Arial"/>
          <w:sz w:val="20"/>
          <w:szCs w:val="20"/>
        </w:rPr>
        <w:t>projectId</w:t>
      </w:r>
      <w:proofErr w:type="spellEnd"/>
    </w:p>
    <w:p w14:paraId="4E7AEBF7" w14:textId="77777777" w:rsidR="008F7E54" w:rsidRPr="000951AF" w:rsidRDefault="008F7E54" w:rsidP="008F7E5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spellStart"/>
      <w:r w:rsidRPr="000951AF">
        <w:rPr>
          <w:rFonts w:cs="Arial"/>
          <w:sz w:val="20"/>
          <w:szCs w:val="20"/>
        </w:rPr>
        <w:t>usp_UpdateSOWDetails</w:t>
      </w:r>
      <w:proofErr w:type="spellEnd"/>
      <w:r w:rsidRPr="000951AF">
        <w:rPr>
          <w:rFonts w:cs="Arial"/>
          <w:sz w:val="20"/>
          <w:szCs w:val="20"/>
        </w:rPr>
        <w:t xml:space="preserve">: </w:t>
      </w:r>
    </w:p>
    <w:p w14:paraId="5CBB5226" w14:textId="0B25EE19" w:rsidR="008F7E54" w:rsidRPr="000951AF" w:rsidRDefault="008F7E54" w:rsidP="008F7E54">
      <w:pPr>
        <w:pStyle w:val="ListParagraph"/>
        <w:numPr>
          <w:ilvl w:val="0"/>
          <w:numId w:val="30"/>
        </w:numPr>
        <w:spacing w:after="0" w:line="259" w:lineRule="auto"/>
        <w:contextualSpacing w:val="0"/>
        <w:jc w:val="left"/>
        <w:rPr>
          <w:color w:val="000000" w:themeColor="text1"/>
        </w:rPr>
      </w:pPr>
      <w:r w:rsidRPr="000951AF">
        <w:rPr>
          <w:rFonts w:ascii="Courier New" w:hAnsi="Courier New" w:cs="Courier New"/>
          <w:sz w:val="20"/>
          <w:szCs w:val="20"/>
        </w:rPr>
        <w:t>Purpose:</w:t>
      </w:r>
      <w:r w:rsidRPr="000951AF">
        <w:rPr>
          <w:rFonts w:cs="Arial"/>
          <w:sz w:val="20"/>
          <w:szCs w:val="20"/>
        </w:rPr>
        <w:t xml:space="preserve"> This SP </w:t>
      </w:r>
      <w:r w:rsidR="005F6DB5" w:rsidRPr="000951AF">
        <w:rPr>
          <w:rFonts w:cs="Arial"/>
          <w:sz w:val="20"/>
          <w:szCs w:val="20"/>
        </w:rPr>
        <w:t>fetches list of addendums.</w:t>
      </w:r>
    </w:p>
    <w:p w14:paraId="194B5978" w14:textId="11830E24" w:rsidR="008F7E54" w:rsidRPr="000951AF" w:rsidRDefault="008F7E54" w:rsidP="008F7E5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Tables:</w:t>
      </w:r>
      <w:r w:rsidRPr="000951AF">
        <w:rPr>
          <w:rFonts w:cs="Arial"/>
          <w:sz w:val="20"/>
          <w:szCs w:val="20"/>
        </w:rPr>
        <w:t xml:space="preserve"> </w:t>
      </w:r>
      <w:r w:rsidR="00A26E9C" w:rsidRPr="000951AF">
        <w:rPr>
          <w:rFonts w:cs="Arial"/>
          <w:sz w:val="20"/>
          <w:szCs w:val="20"/>
        </w:rPr>
        <w:t>Addendum</w:t>
      </w:r>
    </w:p>
    <w:p w14:paraId="7AB40604" w14:textId="77777777" w:rsidR="008F7E54" w:rsidRPr="000951AF" w:rsidRDefault="008F7E54" w:rsidP="008F7E5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Decision:</w:t>
      </w:r>
      <w:r w:rsidRPr="000951AF">
        <w:rPr>
          <w:rFonts w:cs="Arial"/>
          <w:sz w:val="20"/>
          <w:szCs w:val="20"/>
        </w:rPr>
        <w:t xml:space="preserve"> Move the stored procedure to LINQ.</w:t>
      </w:r>
    </w:p>
    <w:p w14:paraId="6757B4D9" w14:textId="77777777" w:rsidR="008F7E54" w:rsidRPr="000951AF" w:rsidRDefault="008F7E54" w:rsidP="008F7E54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Rules:</w:t>
      </w:r>
      <w:r w:rsidRPr="000951AF">
        <w:rPr>
          <w:rFonts w:cs="Arial"/>
          <w:sz w:val="20"/>
          <w:szCs w:val="20"/>
        </w:rPr>
        <w:t xml:space="preserve"> </w:t>
      </w:r>
    </w:p>
    <w:p w14:paraId="67758539" w14:textId="3383D13C" w:rsidR="008F7E54" w:rsidRPr="000951AF" w:rsidRDefault="00D27686" w:rsidP="008F7E54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Fetch list of addendums-based</w:t>
      </w:r>
      <w:r w:rsidR="00983E8A" w:rsidRPr="000951AF">
        <w:rPr>
          <w:rFonts w:cs="Arial"/>
          <w:sz w:val="20"/>
          <w:szCs w:val="20"/>
        </w:rPr>
        <w:t xml:space="preserve"> SOW and product</w:t>
      </w:r>
      <w:r w:rsidR="008F7E54" w:rsidRPr="000951AF">
        <w:rPr>
          <w:rFonts w:cs="Arial"/>
          <w:sz w:val="20"/>
          <w:szCs w:val="20"/>
        </w:rPr>
        <w:t>.</w:t>
      </w:r>
    </w:p>
    <w:p w14:paraId="2284BEFD" w14:textId="073A2741" w:rsidR="008F7E54" w:rsidRPr="000951AF" w:rsidRDefault="008F7E54" w:rsidP="008F7E54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lastRenderedPageBreak/>
        <w:t xml:space="preserve">Return: </w:t>
      </w:r>
      <w:r w:rsidR="00D27686" w:rsidRPr="000951AF">
        <w:rPr>
          <w:rFonts w:cs="Arial"/>
          <w:sz w:val="20"/>
          <w:szCs w:val="20"/>
        </w:rPr>
        <w:t>List of Addendums</w:t>
      </w:r>
    </w:p>
    <w:p w14:paraId="599FBD3C" w14:textId="77777777" w:rsidR="008F7E54" w:rsidRPr="000951AF" w:rsidRDefault="008F7E54" w:rsidP="008F7E54">
      <w:pPr>
        <w:ind w:left="1440" w:firstLine="720"/>
        <w:rPr>
          <w:rFonts w:cs="Arial"/>
          <w:b/>
          <w:bCs/>
          <w:sz w:val="24"/>
          <w:szCs w:val="24"/>
        </w:rPr>
      </w:pPr>
      <w:r w:rsidRPr="000951AF">
        <w:rPr>
          <w:rFonts w:cs="Arial"/>
          <w:b/>
          <w:bCs/>
          <w:sz w:val="24"/>
          <w:szCs w:val="24"/>
        </w:rPr>
        <w:t>New Implementation:</w:t>
      </w:r>
    </w:p>
    <w:p w14:paraId="602B9205" w14:textId="77777777" w:rsidR="008F7E54" w:rsidRPr="000951AF" w:rsidRDefault="008F7E54" w:rsidP="008F7E5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Make sure all older Business Rules are applied.</w:t>
      </w:r>
    </w:p>
    <w:p w14:paraId="028DA0E3" w14:textId="77777777" w:rsidR="008F7E54" w:rsidRPr="000951AF" w:rsidRDefault="008F7E54" w:rsidP="008F7E5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convert the SP to LINQ</w:t>
      </w:r>
    </w:p>
    <w:p w14:paraId="0E61DA7E" w14:textId="77777777" w:rsidR="008F7E54" w:rsidRPr="000951AF" w:rsidRDefault="008F7E54" w:rsidP="008F7E54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Purpose: </w:t>
      </w:r>
    </w:p>
    <w:p w14:paraId="5B07C5D4" w14:textId="77777777" w:rsidR="008F7E54" w:rsidRPr="000951AF" w:rsidRDefault="008F7E54" w:rsidP="008F7E5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Database Tables: </w:t>
      </w:r>
    </w:p>
    <w:p w14:paraId="543D2D62" w14:textId="77777777" w:rsidR="008F7E54" w:rsidRPr="000951AF" w:rsidRDefault="008F7E54" w:rsidP="008F7E54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HRMSProjectDB</w:t>
      </w:r>
      <w:proofErr w:type="spellEnd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4A02DA7F" w14:textId="60EEDE4B" w:rsidR="008F7E54" w:rsidRPr="000951AF" w:rsidRDefault="001D2F31" w:rsidP="008F7E54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Addendum</w:t>
      </w:r>
    </w:p>
    <w:p w14:paraId="6A85286E" w14:textId="77777777" w:rsidR="008F7E54" w:rsidRPr="000951AF" w:rsidRDefault="008F7E54" w:rsidP="008F7E54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0951AF">
        <w:rPr>
          <w:rFonts w:ascii="Courier New" w:hAnsi="Courier New" w:cs="Courier New"/>
          <w:sz w:val="20"/>
          <w:szCs w:val="20"/>
        </w:rPr>
        <w:t>Cross communication:</w:t>
      </w:r>
      <w:r w:rsidRPr="000951AF">
        <w:rPr>
          <w:rFonts w:cs="Arial"/>
          <w:sz w:val="20"/>
          <w:szCs w:val="20"/>
        </w:rPr>
        <w:t xml:space="preserve"> N.A.</w:t>
      </w:r>
    </w:p>
    <w:p w14:paraId="4DA8B4FC" w14:textId="77777777" w:rsidR="00006635" w:rsidRPr="000951AF" w:rsidRDefault="008F7E54" w:rsidP="00006635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Return:</w:t>
      </w:r>
      <w:r w:rsidRPr="000951AF">
        <w:rPr>
          <w:rFonts w:cs="Arial"/>
          <w:sz w:val="20"/>
          <w:szCs w:val="20"/>
        </w:rPr>
        <w:t xml:space="preserve"> </w:t>
      </w:r>
      <w:r w:rsidR="00006635" w:rsidRPr="000951AF">
        <w:rPr>
          <w:rFonts w:cs="Arial"/>
          <w:sz w:val="20"/>
          <w:szCs w:val="20"/>
        </w:rPr>
        <w:t>List of Addendums</w:t>
      </w:r>
    </w:p>
    <w:p w14:paraId="1AADBA51" w14:textId="5C33F3D3" w:rsidR="008F7E54" w:rsidRPr="000951AF" w:rsidRDefault="008F7E54" w:rsidP="00DC533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API Details:</w:t>
      </w:r>
    </w:p>
    <w:p w14:paraId="15D176D7" w14:textId="77777777" w:rsidR="008F7E54" w:rsidRPr="000951AF" w:rsidRDefault="008F7E54" w:rsidP="008F7E54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MicroService: </w:t>
      </w:r>
      <w:r w:rsidRPr="000951AF">
        <w:rPr>
          <w:rFonts w:cs="Arial"/>
          <w:sz w:val="20"/>
          <w:szCs w:val="20"/>
        </w:rPr>
        <w:t>Project</w:t>
      </w:r>
    </w:p>
    <w:p w14:paraId="1FC8DF8A" w14:textId="49FB37B2" w:rsidR="008F7E54" w:rsidRPr="000951AF" w:rsidRDefault="008F7E54" w:rsidP="008F7E54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 w:rsidR="002C3162" w:rsidRPr="000951AF">
        <w:rPr>
          <w:rFonts w:cs="Arial"/>
          <w:sz w:val="20"/>
          <w:szCs w:val="20"/>
        </w:rPr>
        <w:t>Addendum</w:t>
      </w:r>
      <w:r w:rsidRPr="000951AF">
        <w:rPr>
          <w:rFonts w:cs="Arial"/>
          <w:sz w:val="20"/>
          <w:szCs w:val="20"/>
        </w:rPr>
        <w:t>Controller.cs</w:t>
      </w:r>
      <w:proofErr w:type="spellEnd"/>
    </w:p>
    <w:p w14:paraId="783464E8" w14:textId="32499470" w:rsidR="008F7E54" w:rsidRPr="000951AF" w:rsidRDefault="008F7E54" w:rsidP="008F7E5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Method</w:t>
      </w:r>
      <w:r w:rsidRPr="000951AF">
        <w:rPr>
          <w:rFonts w:cs="Arial"/>
          <w:sz w:val="20"/>
          <w:szCs w:val="20"/>
        </w:rPr>
        <w:t xml:space="preserve">: </w:t>
      </w:r>
      <w:proofErr w:type="spellStart"/>
      <w:r w:rsidR="0092207C" w:rsidRPr="000951AF">
        <w:rPr>
          <w:rFonts w:cs="Arial"/>
          <w:sz w:val="20"/>
          <w:szCs w:val="20"/>
        </w:rPr>
        <w:t>GetBySOWId</w:t>
      </w:r>
      <w:r w:rsidR="00CB6025" w:rsidRPr="000951AF">
        <w:rPr>
          <w:rFonts w:cs="Arial"/>
          <w:sz w:val="20"/>
          <w:szCs w:val="20"/>
        </w:rPr>
        <w:t>A</w:t>
      </w:r>
      <w:r w:rsidR="0092207C" w:rsidRPr="000951AF">
        <w:rPr>
          <w:rFonts w:cs="Arial"/>
          <w:sz w:val="20"/>
          <w:szCs w:val="20"/>
        </w:rPr>
        <w:t>ndProjectI</w:t>
      </w:r>
      <w:r w:rsidR="007B1874" w:rsidRPr="000951AF">
        <w:rPr>
          <w:rFonts w:cs="Arial"/>
          <w:sz w:val="20"/>
          <w:szCs w:val="20"/>
        </w:rPr>
        <w:t>d</w:t>
      </w:r>
      <w:proofErr w:type="spellEnd"/>
    </w:p>
    <w:p w14:paraId="0D1005D4" w14:textId="095172D1" w:rsidR="008F7E54" w:rsidRPr="000951AF" w:rsidRDefault="008F7E54" w:rsidP="008F7E5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Path: </w:t>
      </w:r>
      <w:r w:rsidRPr="000951AF">
        <w:rPr>
          <w:rFonts w:cs="Arial"/>
          <w:sz w:val="20"/>
          <w:szCs w:val="20"/>
        </w:rPr>
        <w:t>{{</w:t>
      </w:r>
      <w:proofErr w:type="spellStart"/>
      <w:r w:rsidRPr="000951AF">
        <w:rPr>
          <w:rFonts w:cs="Arial"/>
          <w:sz w:val="20"/>
          <w:szCs w:val="20"/>
        </w:rPr>
        <w:t>HostName</w:t>
      </w:r>
      <w:proofErr w:type="spellEnd"/>
      <w:r w:rsidRPr="000951AF">
        <w:rPr>
          <w:rFonts w:cs="Arial"/>
          <w:sz w:val="20"/>
          <w:szCs w:val="20"/>
        </w:rPr>
        <w:t>}}/project/</w:t>
      </w:r>
      <w:proofErr w:type="spellStart"/>
      <w:r w:rsidRPr="000951AF">
        <w:rPr>
          <w:rFonts w:cs="Arial"/>
          <w:sz w:val="20"/>
          <w:szCs w:val="20"/>
        </w:rPr>
        <w:t>api</w:t>
      </w:r>
      <w:proofErr w:type="spellEnd"/>
      <w:r w:rsidRPr="000951AF">
        <w:rPr>
          <w:rFonts w:cs="Arial"/>
          <w:sz w:val="20"/>
          <w:szCs w:val="20"/>
        </w:rPr>
        <w:t>/v1/</w:t>
      </w:r>
      <w:r w:rsidR="008E19BD" w:rsidRPr="000951AF">
        <w:rPr>
          <w:rFonts w:cs="Arial"/>
          <w:sz w:val="20"/>
          <w:szCs w:val="20"/>
        </w:rPr>
        <w:t>Addendum</w:t>
      </w:r>
      <w:r w:rsidRPr="000951AF">
        <w:rPr>
          <w:rFonts w:cs="Arial"/>
          <w:sz w:val="20"/>
          <w:szCs w:val="20"/>
        </w:rPr>
        <w:t>/</w:t>
      </w:r>
      <w:proofErr w:type="spellStart"/>
      <w:r w:rsidR="006D399B" w:rsidRPr="000951AF">
        <w:rPr>
          <w:rFonts w:cs="Arial"/>
          <w:sz w:val="20"/>
          <w:szCs w:val="20"/>
        </w:rPr>
        <w:t>GetAllBySOWIdAndProjectId</w:t>
      </w:r>
      <w:proofErr w:type="spellEnd"/>
    </w:p>
    <w:p w14:paraId="3ABC5F12" w14:textId="77777777" w:rsidR="008F7E54" w:rsidRPr="000951AF" w:rsidRDefault="008F7E54" w:rsidP="008F7E5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Inputs:</w:t>
      </w:r>
      <w:r w:rsidRPr="000951AF">
        <w:rPr>
          <w:rFonts w:cs="Arial"/>
          <w:sz w:val="20"/>
          <w:szCs w:val="20"/>
        </w:rPr>
        <w:t xml:space="preserve"> </w:t>
      </w:r>
    </w:p>
    <w:tbl>
      <w:tblPr>
        <w:tblStyle w:val="TableGrid"/>
        <w:tblW w:w="0" w:type="auto"/>
        <w:tblInd w:w="348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8F7E54" w:rsidRPr="000951AF" w14:paraId="45F95575" w14:textId="77777777" w:rsidTr="00DC5338">
        <w:tc>
          <w:tcPr>
            <w:tcW w:w="1838" w:type="dxa"/>
          </w:tcPr>
          <w:p w14:paraId="67981333" w14:textId="77777777" w:rsidR="008F7E54" w:rsidRPr="000951AF" w:rsidRDefault="008F7E54" w:rsidP="00DC533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50256750" w14:textId="77777777" w:rsidR="008F7E54" w:rsidRPr="000951AF" w:rsidRDefault="008F7E54" w:rsidP="00DC533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E8107D" w:rsidRPr="000951AF" w14:paraId="71BAC208" w14:textId="77777777" w:rsidTr="00DC5338">
        <w:trPr>
          <w:trHeight w:val="269"/>
        </w:trPr>
        <w:tc>
          <w:tcPr>
            <w:tcW w:w="1838" w:type="dxa"/>
          </w:tcPr>
          <w:p w14:paraId="09504AD7" w14:textId="1E22BB83" w:rsidR="00E8107D" w:rsidRPr="000951AF" w:rsidRDefault="00837573" w:rsidP="00E8107D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Id (</w:t>
            </w:r>
            <w:proofErr w:type="spellStart"/>
            <w:r w:rsidR="00E8107D" w:rsidRPr="000951AF">
              <w:rPr>
                <w:rFonts w:cs="Arial"/>
                <w:sz w:val="20"/>
                <w:szCs w:val="20"/>
              </w:rPr>
              <w:t>SOWId</w:t>
            </w:r>
            <w:proofErr w:type="spellEnd"/>
            <w:r w:rsidR="00E8107D" w:rsidRPr="000951AF">
              <w:rPr>
                <w:rFonts w:cs="Arial"/>
                <w:sz w:val="20"/>
                <w:szCs w:val="20"/>
              </w:rPr>
              <w:t>)</w:t>
            </w:r>
          </w:p>
        </w:tc>
        <w:tc>
          <w:tcPr>
            <w:tcW w:w="1276" w:type="dxa"/>
          </w:tcPr>
          <w:p w14:paraId="6853CBB5" w14:textId="39474359" w:rsidR="00E8107D" w:rsidRPr="000951AF" w:rsidRDefault="00E8107D" w:rsidP="00E8107D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int</w:t>
            </w:r>
            <w:r w:rsidRPr="000951AF">
              <w:rPr>
                <w:rFonts w:ascii="Consolas" w:hAnsi="Consolas" w:cs="Consolas"/>
                <w:color w:val="000000"/>
                <w:sz w:val="19"/>
                <w:szCs w:val="19"/>
                <w:lang w:val="en-IN" w:bidi="ar-SA"/>
              </w:rPr>
              <w:t xml:space="preserve"> </w:t>
            </w:r>
          </w:p>
        </w:tc>
      </w:tr>
      <w:tr w:rsidR="00E8107D" w:rsidRPr="000951AF" w14:paraId="29E2924A" w14:textId="77777777" w:rsidTr="00DC5338">
        <w:trPr>
          <w:trHeight w:val="269"/>
        </w:trPr>
        <w:tc>
          <w:tcPr>
            <w:tcW w:w="1838" w:type="dxa"/>
          </w:tcPr>
          <w:p w14:paraId="4A29C1D4" w14:textId="7DEF8811" w:rsidR="00E8107D" w:rsidRPr="000951AF" w:rsidRDefault="00E8107D" w:rsidP="00E8107D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0951AF">
              <w:rPr>
                <w:rFonts w:cs="Arial"/>
                <w:sz w:val="20"/>
                <w:szCs w:val="20"/>
              </w:rPr>
              <w:t>projectId</w:t>
            </w:r>
            <w:proofErr w:type="spellEnd"/>
          </w:p>
        </w:tc>
        <w:tc>
          <w:tcPr>
            <w:tcW w:w="1276" w:type="dxa"/>
          </w:tcPr>
          <w:p w14:paraId="3EFDCE5D" w14:textId="6943F31A" w:rsidR="00E8107D" w:rsidRPr="000951AF" w:rsidRDefault="00E8107D" w:rsidP="00E8107D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int</w:t>
            </w:r>
            <w:r w:rsidRPr="000951AF">
              <w:rPr>
                <w:rFonts w:ascii="Consolas" w:hAnsi="Consolas" w:cs="Consolas"/>
                <w:color w:val="000000"/>
                <w:sz w:val="19"/>
                <w:szCs w:val="19"/>
                <w:lang w:val="en-IN" w:bidi="ar-SA"/>
              </w:rPr>
              <w:t xml:space="preserve"> </w:t>
            </w:r>
          </w:p>
        </w:tc>
      </w:tr>
    </w:tbl>
    <w:p w14:paraId="511DB81E" w14:textId="559CDF0E" w:rsidR="005A265A" w:rsidRPr="000951AF" w:rsidRDefault="005A265A" w:rsidP="005A265A">
      <w:pPr>
        <w:pStyle w:val="Heading2"/>
        <w:numPr>
          <w:ilvl w:val="3"/>
          <w:numId w:val="22"/>
        </w:numPr>
        <w:spacing w:line="240" w:lineRule="auto"/>
        <w:jc w:val="left"/>
      </w:pPr>
      <w:bookmarkStart w:id="46" w:name="_Toc48070287"/>
      <w:r w:rsidRPr="000951AF">
        <w:rPr>
          <w:rFonts w:cs="Arial"/>
          <w:caps w:val="0"/>
        </w:rPr>
        <w:t>Project/</w:t>
      </w:r>
      <w:proofErr w:type="spellStart"/>
      <w:r w:rsidR="00D91EC2" w:rsidRPr="000951AF">
        <w:rPr>
          <w:rFonts w:cs="Arial"/>
          <w:caps w:val="0"/>
        </w:rPr>
        <w:t>GetAddendumDetailsById</w:t>
      </w:r>
      <w:bookmarkEnd w:id="46"/>
      <w:proofErr w:type="spellEnd"/>
    </w:p>
    <w:p w14:paraId="7C2D2F9C" w14:textId="77777777" w:rsidR="005A265A" w:rsidRPr="000951AF" w:rsidRDefault="005A265A" w:rsidP="005A265A">
      <w:pPr>
        <w:pStyle w:val="ListParagraph"/>
        <w:numPr>
          <w:ilvl w:val="0"/>
          <w:numId w:val="35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The above method is for </w:t>
      </w:r>
      <w:r w:rsidRPr="000951AF">
        <w:rPr>
          <w:rFonts w:cs="Arial"/>
          <w:color w:val="000000" w:themeColor="text1"/>
          <w:sz w:val="20"/>
          <w:szCs w:val="20"/>
          <w:lang w:bidi="ar-SA"/>
        </w:rPr>
        <w:t xml:space="preserve">Roles = </w:t>
      </w:r>
      <w:r w:rsidRPr="000951AF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"Program Manager, Department Head".</w:t>
      </w:r>
    </w:p>
    <w:p w14:paraId="6C887645" w14:textId="77777777" w:rsidR="005A265A" w:rsidRPr="000951AF" w:rsidRDefault="005A265A" w:rsidP="005A265A">
      <w:pPr>
        <w:ind w:left="1440" w:firstLine="720"/>
        <w:rPr>
          <w:rFonts w:cs="Arial"/>
          <w:b/>
          <w:bCs/>
          <w:sz w:val="24"/>
          <w:szCs w:val="24"/>
        </w:rPr>
      </w:pPr>
      <w:r w:rsidRPr="000951AF">
        <w:rPr>
          <w:rFonts w:cs="Arial"/>
          <w:b/>
          <w:bCs/>
          <w:sz w:val="24"/>
          <w:szCs w:val="24"/>
        </w:rPr>
        <w:t>Existing Implementation:</w:t>
      </w:r>
    </w:p>
    <w:p w14:paraId="4A2E25FC" w14:textId="77777777" w:rsidR="005A265A" w:rsidRPr="000951AF" w:rsidRDefault="005A265A" w:rsidP="005A265A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b/>
          <w:bCs/>
          <w:sz w:val="20"/>
          <w:szCs w:val="20"/>
        </w:rPr>
        <w:t>Controller</w:t>
      </w:r>
      <w:r w:rsidRPr="000951AF">
        <w:rPr>
          <w:rFonts w:cs="Arial"/>
          <w:sz w:val="20"/>
          <w:szCs w:val="20"/>
        </w:rPr>
        <w:t>: ProjectController.cs</w:t>
      </w:r>
    </w:p>
    <w:p w14:paraId="67740432" w14:textId="5F672BE8" w:rsidR="005A265A" w:rsidRPr="000951AF" w:rsidRDefault="005A265A" w:rsidP="005A265A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b/>
          <w:bCs/>
          <w:sz w:val="20"/>
          <w:szCs w:val="20"/>
        </w:rPr>
        <w:t>Method:</w:t>
      </w:r>
      <w:r w:rsidRPr="000951AF">
        <w:rPr>
          <w:rFonts w:cs="Arial"/>
          <w:sz w:val="20"/>
          <w:szCs w:val="20"/>
        </w:rPr>
        <w:t xml:space="preserve"> </w:t>
      </w:r>
      <w:proofErr w:type="spellStart"/>
      <w:r w:rsidR="00806452" w:rsidRPr="000951AF">
        <w:rPr>
          <w:rFonts w:ascii="Courier New" w:hAnsi="Courier New" w:cs="Courier New"/>
          <w:sz w:val="20"/>
          <w:szCs w:val="20"/>
        </w:rPr>
        <w:t>GetAddendumDetailsById</w:t>
      </w:r>
      <w:proofErr w:type="spellEnd"/>
    </w:p>
    <w:p w14:paraId="68D1CF39" w14:textId="77777777" w:rsidR="005A265A" w:rsidRPr="000951AF" w:rsidRDefault="005A265A" w:rsidP="005A265A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This method has below input parameter.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5A265A" w:rsidRPr="000951AF" w14:paraId="084B7858" w14:textId="77777777" w:rsidTr="00DC5338">
        <w:tc>
          <w:tcPr>
            <w:tcW w:w="1838" w:type="dxa"/>
          </w:tcPr>
          <w:p w14:paraId="5407AE79" w14:textId="77777777" w:rsidR="005A265A" w:rsidRPr="000951AF" w:rsidRDefault="005A265A" w:rsidP="00DC533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45BD3FF5" w14:textId="77777777" w:rsidR="005A265A" w:rsidRPr="000951AF" w:rsidRDefault="005A265A" w:rsidP="00DC533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5A265A" w:rsidRPr="000951AF" w14:paraId="53120AFC" w14:textId="77777777" w:rsidTr="00DC5338">
        <w:trPr>
          <w:trHeight w:val="269"/>
        </w:trPr>
        <w:tc>
          <w:tcPr>
            <w:tcW w:w="1838" w:type="dxa"/>
          </w:tcPr>
          <w:p w14:paraId="52546F61" w14:textId="77777777" w:rsidR="005A265A" w:rsidRPr="000951AF" w:rsidRDefault="005A265A" w:rsidP="00DC5338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Id (</w:t>
            </w:r>
            <w:proofErr w:type="spellStart"/>
            <w:r w:rsidRPr="000951AF">
              <w:rPr>
                <w:rFonts w:cs="Arial"/>
                <w:sz w:val="20"/>
                <w:szCs w:val="20"/>
              </w:rPr>
              <w:t>SOWId</w:t>
            </w:r>
            <w:proofErr w:type="spellEnd"/>
            <w:r w:rsidRPr="000951AF">
              <w:rPr>
                <w:rFonts w:cs="Arial"/>
                <w:sz w:val="20"/>
                <w:szCs w:val="20"/>
              </w:rPr>
              <w:t>)</w:t>
            </w:r>
          </w:p>
        </w:tc>
        <w:tc>
          <w:tcPr>
            <w:tcW w:w="1276" w:type="dxa"/>
          </w:tcPr>
          <w:p w14:paraId="0C41CAE9" w14:textId="77777777" w:rsidR="005A265A" w:rsidRPr="000951AF" w:rsidRDefault="005A265A" w:rsidP="00DC5338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int</w:t>
            </w:r>
            <w:r w:rsidRPr="000951AF">
              <w:rPr>
                <w:rFonts w:ascii="Consolas" w:hAnsi="Consolas" w:cs="Consolas"/>
                <w:color w:val="000000"/>
                <w:sz w:val="19"/>
                <w:szCs w:val="19"/>
                <w:lang w:val="en-IN" w:bidi="ar-SA"/>
              </w:rPr>
              <w:t xml:space="preserve"> </w:t>
            </w:r>
          </w:p>
        </w:tc>
      </w:tr>
      <w:tr w:rsidR="005A265A" w:rsidRPr="000951AF" w14:paraId="7165E1C1" w14:textId="77777777" w:rsidTr="00DC5338">
        <w:trPr>
          <w:trHeight w:val="269"/>
        </w:trPr>
        <w:tc>
          <w:tcPr>
            <w:tcW w:w="1838" w:type="dxa"/>
          </w:tcPr>
          <w:p w14:paraId="763C442E" w14:textId="77777777" w:rsidR="005A265A" w:rsidRPr="000951AF" w:rsidRDefault="005A265A" w:rsidP="00DC5338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0951AF">
              <w:rPr>
                <w:rFonts w:cs="Arial"/>
                <w:sz w:val="20"/>
                <w:szCs w:val="20"/>
              </w:rPr>
              <w:t>projectId</w:t>
            </w:r>
            <w:proofErr w:type="spellEnd"/>
          </w:p>
        </w:tc>
        <w:tc>
          <w:tcPr>
            <w:tcW w:w="1276" w:type="dxa"/>
          </w:tcPr>
          <w:p w14:paraId="0110825D" w14:textId="77777777" w:rsidR="005A265A" w:rsidRPr="000951AF" w:rsidRDefault="005A265A" w:rsidP="00DC5338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int</w:t>
            </w:r>
            <w:r w:rsidRPr="000951AF">
              <w:rPr>
                <w:rFonts w:ascii="Consolas" w:hAnsi="Consolas" w:cs="Consolas"/>
                <w:color w:val="000000"/>
                <w:sz w:val="19"/>
                <w:szCs w:val="19"/>
                <w:lang w:val="en-IN" w:bidi="ar-SA"/>
              </w:rPr>
              <w:t xml:space="preserve"> </w:t>
            </w:r>
          </w:p>
        </w:tc>
      </w:tr>
      <w:tr w:rsidR="002659F4" w:rsidRPr="000951AF" w14:paraId="51F57268" w14:textId="77777777" w:rsidTr="00DC5338">
        <w:trPr>
          <w:trHeight w:val="269"/>
        </w:trPr>
        <w:tc>
          <w:tcPr>
            <w:tcW w:w="1838" w:type="dxa"/>
          </w:tcPr>
          <w:p w14:paraId="26E717BA" w14:textId="319A5C25" w:rsidR="002659F4" w:rsidRPr="000951AF" w:rsidRDefault="002659F4" w:rsidP="00DC5338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roleName</w:t>
            </w:r>
          </w:p>
        </w:tc>
        <w:tc>
          <w:tcPr>
            <w:tcW w:w="1276" w:type="dxa"/>
          </w:tcPr>
          <w:p w14:paraId="0A860188" w14:textId="3CC3BA1C" w:rsidR="002659F4" w:rsidRPr="000951AF" w:rsidRDefault="002659F4" w:rsidP="00DC5338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string</w:t>
            </w:r>
          </w:p>
        </w:tc>
      </w:tr>
    </w:tbl>
    <w:p w14:paraId="6C929D40" w14:textId="77777777" w:rsidR="005A265A" w:rsidRPr="000951AF" w:rsidRDefault="005A265A" w:rsidP="005A265A">
      <w:pPr>
        <w:pStyle w:val="ListParagraph"/>
        <w:ind w:left="2580"/>
        <w:rPr>
          <w:rFonts w:cs="Arial"/>
          <w:sz w:val="20"/>
          <w:szCs w:val="20"/>
        </w:rPr>
      </w:pPr>
    </w:p>
    <w:p w14:paraId="4FA79A75" w14:textId="477A5D4D" w:rsidR="005A265A" w:rsidRPr="000951AF" w:rsidRDefault="005A265A" w:rsidP="005A265A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This method used </w:t>
      </w:r>
      <w:r w:rsidR="009D48E2" w:rsidRPr="000951AF">
        <w:rPr>
          <w:rFonts w:cs="Arial"/>
          <w:sz w:val="20"/>
          <w:szCs w:val="20"/>
        </w:rPr>
        <w:t>to fetch addendum for update</w:t>
      </w:r>
      <w:r w:rsidRPr="000951AF">
        <w:rPr>
          <w:rFonts w:cs="Arial"/>
          <w:sz w:val="20"/>
          <w:szCs w:val="20"/>
        </w:rPr>
        <w:t>.</w:t>
      </w:r>
    </w:p>
    <w:p w14:paraId="6BDD5E3B" w14:textId="1610B42F" w:rsidR="005A265A" w:rsidRPr="000951AF" w:rsidRDefault="00001DF6" w:rsidP="005A265A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C</w:t>
      </w:r>
      <w:r w:rsidR="005A265A" w:rsidRPr="000951AF">
        <w:rPr>
          <w:rFonts w:cs="Arial"/>
          <w:sz w:val="20"/>
          <w:szCs w:val="20"/>
        </w:rPr>
        <w:t>all</w:t>
      </w:r>
      <w:r w:rsidR="005A265A" w:rsidRPr="000951A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1C7703" w:rsidRPr="000951AF">
        <w:rPr>
          <w:rFonts w:ascii="Courier New" w:hAnsi="Courier New" w:cs="Courier New"/>
          <w:sz w:val="20"/>
          <w:szCs w:val="20"/>
        </w:rPr>
        <w:t>usp_GetAddendumsBySOWId</w:t>
      </w:r>
      <w:proofErr w:type="spellEnd"/>
      <w:r w:rsidR="005A265A" w:rsidRPr="000951AF">
        <w:rPr>
          <w:rFonts w:cs="Arial"/>
          <w:sz w:val="20"/>
          <w:szCs w:val="20"/>
        </w:rPr>
        <w:t xml:space="preserve"> with id</w:t>
      </w:r>
      <w:r w:rsidR="001C7703" w:rsidRPr="000951AF">
        <w:rPr>
          <w:rFonts w:cs="Arial"/>
          <w:sz w:val="20"/>
          <w:szCs w:val="20"/>
        </w:rPr>
        <w:t xml:space="preserve">, </w:t>
      </w:r>
      <w:proofErr w:type="spellStart"/>
      <w:r w:rsidR="005A265A" w:rsidRPr="000951AF">
        <w:rPr>
          <w:rFonts w:cs="Arial"/>
          <w:sz w:val="20"/>
          <w:szCs w:val="20"/>
        </w:rPr>
        <w:t>projectId</w:t>
      </w:r>
      <w:proofErr w:type="spellEnd"/>
      <w:r w:rsidR="001C7703" w:rsidRPr="000951AF">
        <w:rPr>
          <w:rFonts w:cs="Arial"/>
          <w:sz w:val="20"/>
          <w:szCs w:val="20"/>
        </w:rPr>
        <w:t>, and roleName.</w:t>
      </w:r>
    </w:p>
    <w:p w14:paraId="2674F492" w14:textId="3FCC361B" w:rsidR="005A265A" w:rsidRPr="000951AF" w:rsidRDefault="005A265A" w:rsidP="005A265A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spellStart"/>
      <w:r w:rsidRPr="000951AF">
        <w:rPr>
          <w:rFonts w:cs="Arial"/>
          <w:sz w:val="20"/>
          <w:szCs w:val="20"/>
        </w:rPr>
        <w:t>usp_UpdateSOWDetails</w:t>
      </w:r>
      <w:proofErr w:type="spellEnd"/>
      <w:r w:rsidR="00926F99" w:rsidRPr="000951AF">
        <w:rPr>
          <w:rFonts w:cs="Arial"/>
          <w:sz w:val="20"/>
          <w:szCs w:val="20"/>
        </w:rPr>
        <w:t xml:space="preserve"> </w:t>
      </w:r>
      <w:proofErr w:type="spellStart"/>
      <w:r w:rsidR="00926F99" w:rsidRPr="000951AF">
        <w:rPr>
          <w:rFonts w:cs="Arial"/>
          <w:sz w:val="20"/>
          <w:szCs w:val="20"/>
        </w:rPr>
        <w:t>usp_GetAddendumsBySOWId</w:t>
      </w:r>
      <w:proofErr w:type="spellEnd"/>
      <w:r w:rsidRPr="000951AF">
        <w:rPr>
          <w:rFonts w:cs="Arial"/>
          <w:sz w:val="20"/>
          <w:szCs w:val="20"/>
        </w:rPr>
        <w:t xml:space="preserve">: </w:t>
      </w:r>
    </w:p>
    <w:p w14:paraId="6FD757AF" w14:textId="6ED731C5" w:rsidR="005A265A" w:rsidRPr="000951AF" w:rsidRDefault="005A265A" w:rsidP="005A265A">
      <w:pPr>
        <w:pStyle w:val="ListParagraph"/>
        <w:numPr>
          <w:ilvl w:val="0"/>
          <w:numId w:val="30"/>
        </w:numPr>
        <w:spacing w:after="0" w:line="259" w:lineRule="auto"/>
        <w:contextualSpacing w:val="0"/>
        <w:jc w:val="left"/>
        <w:rPr>
          <w:color w:val="000000" w:themeColor="text1"/>
        </w:rPr>
      </w:pPr>
      <w:r w:rsidRPr="000951AF">
        <w:rPr>
          <w:rFonts w:ascii="Courier New" w:hAnsi="Courier New" w:cs="Courier New"/>
          <w:sz w:val="20"/>
          <w:szCs w:val="20"/>
        </w:rPr>
        <w:lastRenderedPageBreak/>
        <w:t>Purpose:</w:t>
      </w:r>
      <w:r w:rsidRPr="000951AF">
        <w:rPr>
          <w:rFonts w:cs="Arial"/>
          <w:sz w:val="20"/>
          <w:szCs w:val="20"/>
        </w:rPr>
        <w:t xml:space="preserve"> This SP fetches addendum.</w:t>
      </w:r>
    </w:p>
    <w:p w14:paraId="334BBBD4" w14:textId="2640AC87" w:rsidR="005A265A" w:rsidRPr="000951AF" w:rsidRDefault="005A265A" w:rsidP="005A265A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Tables:</w:t>
      </w:r>
      <w:r w:rsidRPr="000951AF">
        <w:rPr>
          <w:rFonts w:cs="Arial"/>
          <w:sz w:val="20"/>
          <w:szCs w:val="20"/>
        </w:rPr>
        <w:t xml:space="preserve"> Addendum</w:t>
      </w:r>
      <w:r w:rsidR="00D0068F" w:rsidRPr="000951AF">
        <w:rPr>
          <w:rFonts w:cs="Arial"/>
          <w:sz w:val="20"/>
          <w:szCs w:val="20"/>
        </w:rPr>
        <w:t>,</w:t>
      </w:r>
      <w:r w:rsidR="004C0D8E" w:rsidRPr="000951AF">
        <w:rPr>
          <w:rFonts w:cs="Arial"/>
          <w:sz w:val="20"/>
          <w:szCs w:val="20"/>
        </w:rPr>
        <w:t xml:space="preserve"> </w:t>
      </w:r>
      <w:r w:rsidR="00D0068F" w:rsidRPr="000951AF">
        <w:rPr>
          <w:rFonts w:cs="Arial"/>
          <w:sz w:val="20"/>
          <w:szCs w:val="20"/>
        </w:rPr>
        <w:t>Roles</w:t>
      </w:r>
    </w:p>
    <w:p w14:paraId="7B71732D" w14:textId="77777777" w:rsidR="005A265A" w:rsidRPr="000951AF" w:rsidRDefault="005A265A" w:rsidP="005A265A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Decision:</w:t>
      </w:r>
      <w:r w:rsidRPr="000951AF">
        <w:rPr>
          <w:rFonts w:cs="Arial"/>
          <w:sz w:val="20"/>
          <w:szCs w:val="20"/>
        </w:rPr>
        <w:t xml:space="preserve"> Move the stored procedure to LINQ.</w:t>
      </w:r>
    </w:p>
    <w:p w14:paraId="4A5C8A45" w14:textId="77777777" w:rsidR="005A265A" w:rsidRPr="000951AF" w:rsidRDefault="005A265A" w:rsidP="005A265A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Rules:</w:t>
      </w:r>
      <w:r w:rsidRPr="000951AF">
        <w:rPr>
          <w:rFonts w:cs="Arial"/>
          <w:sz w:val="20"/>
          <w:szCs w:val="20"/>
        </w:rPr>
        <w:t xml:space="preserve"> </w:t>
      </w:r>
    </w:p>
    <w:p w14:paraId="5B315BE5" w14:textId="463B4028" w:rsidR="005A265A" w:rsidRPr="000951AF" w:rsidRDefault="005A265A" w:rsidP="005A265A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Fetch addendums-based </w:t>
      </w:r>
      <w:r w:rsidR="001512ED" w:rsidRPr="000951AF">
        <w:rPr>
          <w:rFonts w:cs="Arial"/>
          <w:sz w:val="20"/>
          <w:szCs w:val="20"/>
        </w:rPr>
        <w:t xml:space="preserve">addendum id </w:t>
      </w:r>
      <w:r w:rsidRPr="000951AF">
        <w:rPr>
          <w:rFonts w:cs="Arial"/>
          <w:sz w:val="20"/>
          <w:szCs w:val="20"/>
        </w:rPr>
        <w:t>and product.</w:t>
      </w:r>
    </w:p>
    <w:p w14:paraId="6A19112D" w14:textId="2D8CDA22" w:rsidR="00125B0D" w:rsidRPr="000951AF" w:rsidRDefault="00125B0D" w:rsidP="005A265A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User with role Program Manager and Department head are allowed to fetch the record.</w:t>
      </w:r>
    </w:p>
    <w:p w14:paraId="0F9F5070" w14:textId="76C795F5" w:rsidR="005A265A" w:rsidRPr="000951AF" w:rsidRDefault="005A265A" w:rsidP="005A265A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Return: </w:t>
      </w:r>
      <w:r w:rsidRPr="000951AF">
        <w:rPr>
          <w:rFonts w:cs="Arial"/>
          <w:sz w:val="20"/>
          <w:szCs w:val="20"/>
        </w:rPr>
        <w:t>Addendum</w:t>
      </w:r>
    </w:p>
    <w:p w14:paraId="6DDD8FE8" w14:textId="77777777" w:rsidR="005A265A" w:rsidRPr="000951AF" w:rsidRDefault="005A265A" w:rsidP="005A265A">
      <w:pPr>
        <w:ind w:left="1440" w:firstLine="720"/>
        <w:rPr>
          <w:rFonts w:cs="Arial"/>
          <w:b/>
          <w:bCs/>
          <w:sz w:val="24"/>
          <w:szCs w:val="24"/>
        </w:rPr>
      </w:pPr>
      <w:r w:rsidRPr="000951AF">
        <w:rPr>
          <w:rFonts w:cs="Arial"/>
          <w:b/>
          <w:bCs/>
          <w:sz w:val="24"/>
          <w:szCs w:val="24"/>
        </w:rPr>
        <w:t>New Implementation:</w:t>
      </w:r>
    </w:p>
    <w:p w14:paraId="67E6B276" w14:textId="77777777" w:rsidR="005A265A" w:rsidRPr="000951AF" w:rsidRDefault="005A265A" w:rsidP="005A265A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Make sure all older Business Rules are applied.</w:t>
      </w:r>
    </w:p>
    <w:p w14:paraId="18594A63" w14:textId="77777777" w:rsidR="005A265A" w:rsidRPr="000951AF" w:rsidRDefault="005A265A" w:rsidP="005A265A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convert the SP to LINQ</w:t>
      </w:r>
    </w:p>
    <w:p w14:paraId="3487728F" w14:textId="77777777" w:rsidR="005A265A" w:rsidRPr="000951AF" w:rsidRDefault="005A265A" w:rsidP="005A265A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Purpose: </w:t>
      </w:r>
    </w:p>
    <w:p w14:paraId="4B42B370" w14:textId="77777777" w:rsidR="005A265A" w:rsidRPr="000951AF" w:rsidRDefault="005A265A" w:rsidP="005A265A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Database Tables: </w:t>
      </w:r>
    </w:p>
    <w:p w14:paraId="58EAA135" w14:textId="77777777" w:rsidR="005A265A" w:rsidRPr="000951AF" w:rsidRDefault="005A265A" w:rsidP="005A265A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HRMSProjectDB</w:t>
      </w:r>
      <w:proofErr w:type="spellEnd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3C376012" w14:textId="260EAC79" w:rsidR="005A265A" w:rsidRPr="000951AF" w:rsidRDefault="005A265A" w:rsidP="005A265A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Addendum</w:t>
      </w:r>
      <w:r w:rsidR="00107124" w:rsidRPr="000951AF">
        <w:rPr>
          <w:rFonts w:ascii="Courier New" w:hAnsi="Courier New" w:cs="Courier New"/>
          <w:sz w:val="20"/>
          <w:szCs w:val="20"/>
        </w:rPr>
        <w:t xml:space="preserve"> </w:t>
      </w:r>
    </w:p>
    <w:p w14:paraId="1BFB6CA2" w14:textId="49B6D644" w:rsidR="00107124" w:rsidRPr="000951AF" w:rsidRDefault="00107124" w:rsidP="005A265A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Role</w:t>
      </w:r>
    </w:p>
    <w:p w14:paraId="336D6902" w14:textId="77777777" w:rsidR="005A265A" w:rsidRPr="000951AF" w:rsidRDefault="005A265A" w:rsidP="005A265A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0951AF">
        <w:rPr>
          <w:rFonts w:ascii="Courier New" w:hAnsi="Courier New" w:cs="Courier New"/>
          <w:sz w:val="20"/>
          <w:szCs w:val="20"/>
        </w:rPr>
        <w:t>Cross communication:</w:t>
      </w:r>
      <w:r w:rsidRPr="000951AF">
        <w:rPr>
          <w:rFonts w:cs="Arial"/>
          <w:sz w:val="20"/>
          <w:szCs w:val="20"/>
        </w:rPr>
        <w:t xml:space="preserve"> N.A.</w:t>
      </w:r>
    </w:p>
    <w:p w14:paraId="07623CBC" w14:textId="18DE9759" w:rsidR="005A265A" w:rsidRPr="000951AF" w:rsidRDefault="005A265A" w:rsidP="005A265A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Return:</w:t>
      </w:r>
      <w:r w:rsidRPr="000951AF">
        <w:rPr>
          <w:rFonts w:cs="Arial"/>
          <w:sz w:val="20"/>
          <w:szCs w:val="20"/>
        </w:rPr>
        <w:t xml:space="preserve"> Addendum</w:t>
      </w:r>
    </w:p>
    <w:p w14:paraId="5EC0A4F4" w14:textId="77777777" w:rsidR="005A265A" w:rsidRPr="000951AF" w:rsidRDefault="005A265A" w:rsidP="005A265A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API Details:</w:t>
      </w:r>
    </w:p>
    <w:p w14:paraId="1F85085F" w14:textId="77777777" w:rsidR="005A265A" w:rsidRPr="000951AF" w:rsidRDefault="005A265A" w:rsidP="005A265A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MicroService: </w:t>
      </w:r>
      <w:r w:rsidRPr="000951AF">
        <w:rPr>
          <w:rFonts w:cs="Arial"/>
          <w:sz w:val="20"/>
          <w:szCs w:val="20"/>
        </w:rPr>
        <w:t>Project</w:t>
      </w:r>
    </w:p>
    <w:p w14:paraId="4D9EF549" w14:textId="77777777" w:rsidR="005A265A" w:rsidRPr="000951AF" w:rsidRDefault="005A265A" w:rsidP="005A265A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 w:rsidRPr="000951AF">
        <w:rPr>
          <w:rFonts w:cs="Arial"/>
          <w:sz w:val="20"/>
          <w:szCs w:val="20"/>
        </w:rPr>
        <w:t>AddendumController.cs</w:t>
      </w:r>
      <w:proofErr w:type="spellEnd"/>
    </w:p>
    <w:p w14:paraId="6634C403" w14:textId="45FB1863" w:rsidR="005A265A" w:rsidRPr="000951AF" w:rsidRDefault="005A265A" w:rsidP="005A265A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Method</w:t>
      </w:r>
      <w:r w:rsidRPr="000951AF">
        <w:rPr>
          <w:rFonts w:cs="Arial"/>
          <w:sz w:val="20"/>
          <w:szCs w:val="20"/>
        </w:rPr>
        <w:t xml:space="preserve">: </w:t>
      </w:r>
      <w:proofErr w:type="spellStart"/>
      <w:r w:rsidR="00957F1C" w:rsidRPr="000951AF">
        <w:rPr>
          <w:rFonts w:cs="Arial"/>
          <w:sz w:val="20"/>
          <w:szCs w:val="20"/>
        </w:rPr>
        <w:t>GetByIdandProjectId</w:t>
      </w:r>
      <w:proofErr w:type="spellEnd"/>
    </w:p>
    <w:p w14:paraId="1150A6C5" w14:textId="43C7E0C2" w:rsidR="005A265A" w:rsidRPr="000951AF" w:rsidRDefault="005A265A" w:rsidP="005A265A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Path: </w:t>
      </w:r>
      <w:r w:rsidRPr="000951AF">
        <w:rPr>
          <w:rFonts w:cs="Arial"/>
          <w:sz w:val="20"/>
          <w:szCs w:val="20"/>
        </w:rPr>
        <w:t>{{</w:t>
      </w:r>
      <w:proofErr w:type="spellStart"/>
      <w:r w:rsidRPr="000951AF">
        <w:rPr>
          <w:rFonts w:cs="Arial"/>
          <w:sz w:val="20"/>
          <w:szCs w:val="20"/>
        </w:rPr>
        <w:t>HostName</w:t>
      </w:r>
      <w:proofErr w:type="spellEnd"/>
      <w:r w:rsidRPr="000951AF">
        <w:rPr>
          <w:rFonts w:cs="Arial"/>
          <w:sz w:val="20"/>
          <w:szCs w:val="20"/>
        </w:rPr>
        <w:t>}}/project/</w:t>
      </w:r>
      <w:proofErr w:type="spellStart"/>
      <w:r w:rsidRPr="000951AF">
        <w:rPr>
          <w:rFonts w:cs="Arial"/>
          <w:sz w:val="20"/>
          <w:szCs w:val="20"/>
        </w:rPr>
        <w:t>api</w:t>
      </w:r>
      <w:proofErr w:type="spellEnd"/>
      <w:r w:rsidRPr="000951AF">
        <w:rPr>
          <w:rFonts w:cs="Arial"/>
          <w:sz w:val="20"/>
          <w:szCs w:val="20"/>
        </w:rPr>
        <w:t>/v1/Addendum/</w:t>
      </w:r>
      <w:proofErr w:type="spellStart"/>
      <w:r w:rsidRPr="000951AF">
        <w:rPr>
          <w:rFonts w:cs="Arial"/>
          <w:sz w:val="20"/>
          <w:szCs w:val="20"/>
        </w:rPr>
        <w:t>GetByIdandProjectId</w:t>
      </w:r>
      <w:proofErr w:type="spellEnd"/>
    </w:p>
    <w:p w14:paraId="5E1A9AD2" w14:textId="77777777" w:rsidR="005A265A" w:rsidRPr="000951AF" w:rsidRDefault="005A265A" w:rsidP="005A265A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Inputs:</w:t>
      </w:r>
      <w:r w:rsidRPr="000951AF">
        <w:rPr>
          <w:rFonts w:cs="Arial"/>
          <w:sz w:val="20"/>
          <w:szCs w:val="20"/>
        </w:rPr>
        <w:t xml:space="preserve"> </w:t>
      </w:r>
    </w:p>
    <w:tbl>
      <w:tblPr>
        <w:tblStyle w:val="TableGrid"/>
        <w:tblW w:w="0" w:type="auto"/>
        <w:tblInd w:w="348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5A265A" w:rsidRPr="000951AF" w14:paraId="1EF62C59" w14:textId="77777777" w:rsidTr="00DC5338">
        <w:tc>
          <w:tcPr>
            <w:tcW w:w="1838" w:type="dxa"/>
          </w:tcPr>
          <w:p w14:paraId="3DB26087" w14:textId="77777777" w:rsidR="005A265A" w:rsidRPr="000951AF" w:rsidRDefault="005A265A" w:rsidP="00DC533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7F2DE6A4" w14:textId="77777777" w:rsidR="005A265A" w:rsidRPr="000951AF" w:rsidRDefault="005A265A" w:rsidP="00DC533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5A265A" w:rsidRPr="000951AF" w14:paraId="44405119" w14:textId="77777777" w:rsidTr="00DC5338">
        <w:trPr>
          <w:trHeight w:val="269"/>
        </w:trPr>
        <w:tc>
          <w:tcPr>
            <w:tcW w:w="1838" w:type="dxa"/>
          </w:tcPr>
          <w:p w14:paraId="65101517" w14:textId="77777777" w:rsidR="005A265A" w:rsidRPr="000951AF" w:rsidRDefault="005A265A" w:rsidP="00DC5338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Id (</w:t>
            </w:r>
            <w:proofErr w:type="spellStart"/>
            <w:r w:rsidRPr="000951AF">
              <w:rPr>
                <w:rFonts w:cs="Arial"/>
                <w:sz w:val="20"/>
                <w:szCs w:val="20"/>
              </w:rPr>
              <w:t>SOWId</w:t>
            </w:r>
            <w:proofErr w:type="spellEnd"/>
            <w:r w:rsidRPr="000951AF">
              <w:rPr>
                <w:rFonts w:cs="Arial"/>
                <w:sz w:val="20"/>
                <w:szCs w:val="20"/>
              </w:rPr>
              <w:t>)</w:t>
            </w:r>
          </w:p>
        </w:tc>
        <w:tc>
          <w:tcPr>
            <w:tcW w:w="1276" w:type="dxa"/>
          </w:tcPr>
          <w:p w14:paraId="35060D7D" w14:textId="77777777" w:rsidR="005A265A" w:rsidRPr="000951AF" w:rsidRDefault="005A265A" w:rsidP="00DC5338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int</w:t>
            </w:r>
            <w:r w:rsidRPr="000951AF">
              <w:rPr>
                <w:rFonts w:ascii="Consolas" w:hAnsi="Consolas" w:cs="Consolas"/>
                <w:color w:val="000000"/>
                <w:sz w:val="19"/>
                <w:szCs w:val="19"/>
                <w:lang w:val="en-IN" w:bidi="ar-SA"/>
              </w:rPr>
              <w:t xml:space="preserve"> </w:t>
            </w:r>
          </w:p>
        </w:tc>
      </w:tr>
      <w:tr w:rsidR="005A265A" w:rsidRPr="000951AF" w14:paraId="64A4AAA1" w14:textId="77777777" w:rsidTr="00DC5338">
        <w:trPr>
          <w:trHeight w:val="269"/>
        </w:trPr>
        <w:tc>
          <w:tcPr>
            <w:tcW w:w="1838" w:type="dxa"/>
          </w:tcPr>
          <w:p w14:paraId="7273FA01" w14:textId="77777777" w:rsidR="005A265A" w:rsidRPr="000951AF" w:rsidRDefault="005A265A" w:rsidP="00DC5338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0951AF">
              <w:rPr>
                <w:rFonts w:cs="Arial"/>
                <w:sz w:val="20"/>
                <w:szCs w:val="20"/>
              </w:rPr>
              <w:t>projectId</w:t>
            </w:r>
            <w:proofErr w:type="spellEnd"/>
          </w:p>
        </w:tc>
        <w:tc>
          <w:tcPr>
            <w:tcW w:w="1276" w:type="dxa"/>
          </w:tcPr>
          <w:p w14:paraId="664AF4F8" w14:textId="77777777" w:rsidR="005A265A" w:rsidRPr="000951AF" w:rsidRDefault="005A265A" w:rsidP="00DC5338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int</w:t>
            </w:r>
            <w:r w:rsidRPr="000951AF">
              <w:rPr>
                <w:rFonts w:ascii="Consolas" w:hAnsi="Consolas" w:cs="Consolas"/>
                <w:color w:val="000000"/>
                <w:sz w:val="19"/>
                <w:szCs w:val="19"/>
                <w:lang w:val="en-IN" w:bidi="ar-SA"/>
              </w:rPr>
              <w:t xml:space="preserve"> </w:t>
            </w:r>
          </w:p>
        </w:tc>
      </w:tr>
      <w:tr w:rsidR="00957F1C" w:rsidRPr="000951AF" w14:paraId="6D61C612" w14:textId="77777777" w:rsidTr="00DC5338">
        <w:trPr>
          <w:trHeight w:val="269"/>
        </w:trPr>
        <w:tc>
          <w:tcPr>
            <w:tcW w:w="1838" w:type="dxa"/>
          </w:tcPr>
          <w:p w14:paraId="53455695" w14:textId="13F27C62" w:rsidR="00957F1C" w:rsidRPr="000951AF" w:rsidRDefault="00957F1C" w:rsidP="00957F1C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roleName</w:t>
            </w:r>
          </w:p>
        </w:tc>
        <w:tc>
          <w:tcPr>
            <w:tcW w:w="1276" w:type="dxa"/>
          </w:tcPr>
          <w:p w14:paraId="261777F5" w14:textId="589A7BD0" w:rsidR="00957F1C" w:rsidRPr="000951AF" w:rsidRDefault="00957F1C" w:rsidP="00957F1C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string</w:t>
            </w:r>
          </w:p>
        </w:tc>
      </w:tr>
    </w:tbl>
    <w:p w14:paraId="5E7F79A0" w14:textId="75F6E8FE" w:rsidR="00642E80" w:rsidRPr="000951AF" w:rsidRDefault="00642E80" w:rsidP="00642E80">
      <w:pPr>
        <w:pStyle w:val="Heading2"/>
        <w:numPr>
          <w:ilvl w:val="2"/>
          <w:numId w:val="22"/>
        </w:numPr>
        <w:spacing w:line="240" w:lineRule="auto"/>
        <w:jc w:val="left"/>
        <w:rPr>
          <w:rFonts w:cs="Arial"/>
          <w:caps w:val="0"/>
        </w:rPr>
      </w:pPr>
      <w:bookmarkStart w:id="47" w:name="_Toc48070288"/>
      <w:r w:rsidRPr="000951AF">
        <w:rPr>
          <w:rFonts w:cs="Arial"/>
          <w:caps w:val="0"/>
        </w:rPr>
        <w:t>Client Billing Roles Tab:</w:t>
      </w:r>
      <w:bookmarkEnd w:id="47"/>
    </w:p>
    <w:p w14:paraId="6A4ED910" w14:textId="77777777" w:rsidR="009022AE" w:rsidRPr="000951AF" w:rsidRDefault="009022AE" w:rsidP="009022AE">
      <w:pPr>
        <w:pStyle w:val="Heading2"/>
        <w:numPr>
          <w:ilvl w:val="3"/>
          <w:numId w:val="22"/>
        </w:numPr>
        <w:spacing w:line="240" w:lineRule="auto"/>
        <w:jc w:val="left"/>
        <w:rPr>
          <w:rFonts w:cs="Arial"/>
          <w:caps w:val="0"/>
        </w:rPr>
      </w:pPr>
      <w:bookmarkStart w:id="48" w:name="_Toc48070289"/>
      <w:r w:rsidRPr="000951AF">
        <w:rPr>
          <w:rFonts w:cs="Arial"/>
          <w:caps w:val="0"/>
        </w:rPr>
        <w:t>Common/</w:t>
      </w:r>
      <w:proofErr w:type="spellStart"/>
      <w:r w:rsidRPr="000951AF">
        <w:rPr>
          <w:rFonts w:cs="Arial"/>
          <w:caps w:val="0"/>
        </w:rPr>
        <w:t>GetAllocationPercentages</w:t>
      </w:r>
      <w:bookmarkEnd w:id="48"/>
      <w:proofErr w:type="spellEnd"/>
    </w:p>
    <w:p w14:paraId="067A4472" w14:textId="3287279F" w:rsidR="00642E80" w:rsidRPr="000951AF" w:rsidRDefault="00642E80" w:rsidP="00642E80">
      <w:pPr>
        <w:pStyle w:val="ListParagraph"/>
        <w:numPr>
          <w:ilvl w:val="0"/>
          <w:numId w:val="3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The above method is for </w:t>
      </w:r>
      <w:r w:rsidRPr="000951AF">
        <w:rPr>
          <w:rFonts w:cs="Arial"/>
          <w:color w:val="000000" w:themeColor="text1"/>
          <w:sz w:val="20"/>
          <w:szCs w:val="20"/>
          <w:lang w:bidi="ar-SA"/>
        </w:rPr>
        <w:t>Roles = "</w:t>
      </w:r>
      <w:r w:rsidRPr="000951AF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Program Manager, Department Head, HRA, HRM</w:t>
      </w:r>
      <w:r w:rsidRPr="000951AF">
        <w:rPr>
          <w:rFonts w:cs="Arial"/>
          <w:color w:val="A31515"/>
          <w:sz w:val="20"/>
          <w:szCs w:val="20"/>
          <w:lang w:bidi="ar-SA"/>
        </w:rPr>
        <w:t>".</w:t>
      </w:r>
    </w:p>
    <w:p w14:paraId="74D6EB95" w14:textId="77777777" w:rsidR="00DC5338" w:rsidRPr="000951AF" w:rsidRDefault="00DC5338" w:rsidP="00DC5338">
      <w:pPr>
        <w:ind w:left="1440" w:firstLine="720"/>
        <w:rPr>
          <w:rFonts w:cs="Arial"/>
          <w:b/>
          <w:bCs/>
          <w:sz w:val="24"/>
          <w:szCs w:val="24"/>
        </w:rPr>
      </w:pPr>
      <w:r w:rsidRPr="000951AF">
        <w:rPr>
          <w:rFonts w:cs="Arial"/>
          <w:b/>
          <w:bCs/>
          <w:sz w:val="24"/>
          <w:szCs w:val="24"/>
        </w:rPr>
        <w:t>Existing Implementation:</w:t>
      </w:r>
    </w:p>
    <w:p w14:paraId="7418A398" w14:textId="0EEB5FEF" w:rsidR="00DC5338" w:rsidRPr="000951AF" w:rsidRDefault="00DC5338" w:rsidP="00DC533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b/>
          <w:bCs/>
          <w:sz w:val="20"/>
          <w:szCs w:val="20"/>
        </w:rPr>
        <w:t>Controller</w:t>
      </w:r>
      <w:r w:rsidRPr="000951AF">
        <w:rPr>
          <w:rFonts w:cs="Arial"/>
          <w:sz w:val="20"/>
          <w:szCs w:val="20"/>
        </w:rPr>
        <w:t xml:space="preserve">: </w:t>
      </w:r>
      <w:proofErr w:type="spellStart"/>
      <w:r w:rsidRPr="000951AF">
        <w:rPr>
          <w:rFonts w:cs="Arial"/>
          <w:sz w:val="20"/>
          <w:szCs w:val="20"/>
        </w:rPr>
        <w:t>CommonController.cs</w:t>
      </w:r>
      <w:proofErr w:type="spellEnd"/>
    </w:p>
    <w:p w14:paraId="7048F0C8" w14:textId="77777777" w:rsidR="00DC5338" w:rsidRPr="000951AF" w:rsidRDefault="00DC5338" w:rsidP="00DC533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b/>
          <w:bCs/>
          <w:sz w:val="20"/>
          <w:szCs w:val="20"/>
        </w:rPr>
        <w:lastRenderedPageBreak/>
        <w:t>Method:</w:t>
      </w:r>
      <w:r w:rsidRPr="000951AF">
        <w:rPr>
          <w:rFonts w:cs="Arial"/>
          <w:sz w:val="20"/>
          <w:szCs w:val="20"/>
        </w:rPr>
        <w:t xml:space="preserve"> </w:t>
      </w:r>
      <w:proofErr w:type="spellStart"/>
      <w:r w:rsidRPr="000951AF">
        <w:rPr>
          <w:rFonts w:ascii="Courier New" w:hAnsi="Courier New" w:cs="Courier New"/>
          <w:sz w:val="20"/>
          <w:szCs w:val="20"/>
        </w:rPr>
        <w:t>GetAddendumDetailsById</w:t>
      </w:r>
      <w:proofErr w:type="spellEnd"/>
    </w:p>
    <w:p w14:paraId="036A18A6" w14:textId="085E37A5" w:rsidR="00DC5338" w:rsidRPr="000951AF" w:rsidRDefault="00DC5338" w:rsidP="00D64F91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This method </w:t>
      </w:r>
      <w:r w:rsidR="00183A60" w:rsidRPr="000951AF">
        <w:rPr>
          <w:rFonts w:cs="Arial"/>
          <w:sz w:val="20"/>
          <w:szCs w:val="20"/>
        </w:rPr>
        <w:t>does not have any parameters input</w:t>
      </w:r>
      <w:r w:rsidRPr="000951AF">
        <w:rPr>
          <w:rFonts w:cs="Arial"/>
          <w:sz w:val="20"/>
          <w:szCs w:val="20"/>
        </w:rPr>
        <w:t xml:space="preserve"> parameter.</w:t>
      </w:r>
    </w:p>
    <w:p w14:paraId="6EECA735" w14:textId="51110EFE" w:rsidR="00DC5338" w:rsidRPr="000951AF" w:rsidRDefault="00DC5338" w:rsidP="00BA1926">
      <w:pPr>
        <w:pStyle w:val="ListParagraph"/>
        <w:numPr>
          <w:ilvl w:val="2"/>
          <w:numId w:val="24"/>
        </w:numPr>
        <w:rPr>
          <w:color w:val="000000" w:themeColor="text1"/>
        </w:rPr>
      </w:pPr>
      <w:r w:rsidRPr="000951AF">
        <w:rPr>
          <w:rFonts w:cs="Arial"/>
          <w:sz w:val="20"/>
          <w:szCs w:val="20"/>
        </w:rPr>
        <w:t xml:space="preserve">This method used to fetch </w:t>
      </w:r>
      <w:r w:rsidR="00183A60" w:rsidRPr="000951AF">
        <w:rPr>
          <w:rFonts w:cs="Arial"/>
          <w:sz w:val="20"/>
          <w:szCs w:val="20"/>
        </w:rPr>
        <w:t>allocation percentage in dropdown list.</w:t>
      </w:r>
    </w:p>
    <w:p w14:paraId="16790BCE" w14:textId="05834E3F" w:rsidR="00BA1926" w:rsidRPr="000951AF" w:rsidRDefault="00BA1926" w:rsidP="00BA1926">
      <w:pPr>
        <w:pStyle w:val="ListParagraph"/>
        <w:numPr>
          <w:ilvl w:val="2"/>
          <w:numId w:val="24"/>
        </w:numPr>
        <w:rPr>
          <w:color w:val="000000" w:themeColor="text1"/>
        </w:rPr>
      </w:pPr>
      <w:r w:rsidRPr="000951AF">
        <w:rPr>
          <w:rFonts w:cs="Arial"/>
          <w:sz w:val="20"/>
          <w:szCs w:val="20"/>
        </w:rPr>
        <w:t>There is LINQ query used to fetch the required data</w:t>
      </w:r>
    </w:p>
    <w:p w14:paraId="7180D587" w14:textId="02619C52" w:rsidR="00DC5338" w:rsidRPr="000951AF" w:rsidRDefault="00DC5338" w:rsidP="00BA1926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Tables:</w:t>
      </w:r>
      <w:r w:rsidRPr="000951AF">
        <w:rPr>
          <w:rFonts w:cs="Arial"/>
          <w:sz w:val="20"/>
          <w:szCs w:val="20"/>
        </w:rPr>
        <w:t xml:space="preserve"> </w:t>
      </w:r>
      <w:proofErr w:type="spellStart"/>
      <w:r w:rsidR="00BA1926" w:rsidRPr="000951AF">
        <w:rPr>
          <w:rFonts w:cs="Arial"/>
          <w:sz w:val="20"/>
          <w:szCs w:val="20"/>
        </w:rPr>
        <w:t>AllocationPercentage</w:t>
      </w:r>
      <w:proofErr w:type="spellEnd"/>
    </w:p>
    <w:p w14:paraId="3367B6DC" w14:textId="13E86974" w:rsidR="00DC5338" w:rsidRPr="000951AF" w:rsidRDefault="00DC5338" w:rsidP="00DC5338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Return: </w:t>
      </w:r>
      <w:r w:rsidR="000F62EF" w:rsidRPr="000951AF">
        <w:rPr>
          <w:rFonts w:cs="Arial"/>
          <w:sz w:val="20"/>
          <w:szCs w:val="20"/>
        </w:rPr>
        <w:t xml:space="preserve">List of </w:t>
      </w:r>
      <w:r w:rsidR="00460443" w:rsidRPr="000951AF">
        <w:rPr>
          <w:rFonts w:cs="Arial"/>
          <w:sz w:val="20"/>
          <w:szCs w:val="20"/>
        </w:rPr>
        <w:t>allocation percentage details</w:t>
      </w:r>
    </w:p>
    <w:p w14:paraId="30C095BB" w14:textId="7DC6E668" w:rsidR="000F62EF" w:rsidRPr="000951AF" w:rsidRDefault="000F62EF" w:rsidP="000F62EF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Fetch all allocation percentage records.</w:t>
      </w:r>
    </w:p>
    <w:p w14:paraId="2CDEF768" w14:textId="77777777" w:rsidR="00DC5338" w:rsidRPr="000951AF" w:rsidRDefault="00DC5338" w:rsidP="00DC5338">
      <w:pPr>
        <w:ind w:left="1440" w:firstLine="720"/>
        <w:rPr>
          <w:rFonts w:cs="Arial"/>
          <w:b/>
          <w:bCs/>
          <w:sz w:val="24"/>
          <w:szCs w:val="24"/>
        </w:rPr>
      </w:pPr>
      <w:r w:rsidRPr="000951AF">
        <w:rPr>
          <w:rFonts w:cs="Arial"/>
          <w:b/>
          <w:bCs/>
          <w:sz w:val="24"/>
          <w:szCs w:val="24"/>
        </w:rPr>
        <w:t>New Implementation:</w:t>
      </w:r>
    </w:p>
    <w:p w14:paraId="00C61053" w14:textId="77777777" w:rsidR="00DC5338" w:rsidRPr="000951AF" w:rsidRDefault="00DC5338" w:rsidP="00DC533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Make sure all older Business Rules are applied.</w:t>
      </w:r>
    </w:p>
    <w:p w14:paraId="496CF4D4" w14:textId="63E8A21A" w:rsidR="00DC5338" w:rsidRPr="000951AF" w:rsidRDefault="00B641D7" w:rsidP="00DC533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Continue with LINQ query</w:t>
      </w:r>
    </w:p>
    <w:p w14:paraId="3AC35D00" w14:textId="77777777" w:rsidR="00DC5338" w:rsidRPr="000951AF" w:rsidRDefault="00DC5338" w:rsidP="00DC533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Database Tables: </w:t>
      </w:r>
    </w:p>
    <w:p w14:paraId="73D39559" w14:textId="77777777" w:rsidR="00DC5338" w:rsidRPr="000951AF" w:rsidRDefault="00DC5338" w:rsidP="00DC5338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HRMSProjectDB</w:t>
      </w:r>
      <w:proofErr w:type="spellEnd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17157B0F" w14:textId="28384780" w:rsidR="00DC5338" w:rsidRPr="000951AF" w:rsidRDefault="004B7DD2" w:rsidP="00DC5338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proofErr w:type="spellStart"/>
      <w:r w:rsidRPr="000951AF">
        <w:rPr>
          <w:rFonts w:ascii="Courier New" w:hAnsi="Courier New" w:cs="Courier New"/>
          <w:sz w:val="20"/>
          <w:szCs w:val="20"/>
        </w:rPr>
        <w:t>AllocationPercentage</w:t>
      </w:r>
      <w:proofErr w:type="spellEnd"/>
    </w:p>
    <w:p w14:paraId="6A19BD0A" w14:textId="77777777" w:rsidR="00DC5338" w:rsidRPr="000951AF" w:rsidRDefault="00DC5338" w:rsidP="00DC5338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0951AF">
        <w:rPr>
          <w:rFonts w:ascii="Courier New" w:hAnsi="Courier New" w:cs="Courier New"/>
          <w:sz w:val="20"/>
          <w:szCs w:val="20"/>
        </w:rPr>
        <w:t>Cross communication:</w:t>
      </w:r>
      <w:r w:rsidRPr="000951AF">
        <w:rPr>
          <w:rFonts w:cs="Arial"/>
          <w:sz w:val="20"/>
          <w:szCs w:val="20"/>
        </w:rPr>
        <w:t xml:space="preserve"> N.A.</w:t>
      </w:r>
    </w:p>
    <w:p w14:paraId="78762696" w14:textId="72FEAB47" w:rsidR="00DC5338" w:rsidRPr="000951AF" w:rsidRDefault="00DC5338" w:rsidP="00DC5338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Return:</w:t>
      </w:r>
      <w:r w:rsidRPr="000951AF">
        <w:rPr>
          <w:rFonts w:cs="Arial"/>
          <w:sz w:val="20"/>
          <w:szCs w:val="20"/>
        </w:rPr>
        <w:t xml:space="preserve"> </w:t>
      </w:r>
      <w:r w:rsidR="00054C95" w:rsidRPr="000951AF">
        <w:rPr>
          <w:rFonts w:cs="Arial"/>
          <w:sz w:val="20"/>
          <w:szCs w:val="20"/>
        </w:rPr>
        <w:t>List of allocation percentage details</w:t>
      </w:r>
    </w:p>
    <w:p w14:paraId="67B32F4B" w14:textId="77777777" w:rsidR="00DC5338" w:rsidRPr="000951AF" w:rsidRDefault="00DC5338" w:rsidP="00DC533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API Details:</w:t>
      </w:r>
    </w:p>
    <w:p w14:paraId="602A322D" w14:textId="77777777" w:rsidR="00DC5338" w:rsidRPr="000951AF" w:rsidRDefault="00DC5338" w:rsidP="00DC5338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MicroService: </w:t>
      </w:r>
      <w:r w:rsidRPr="000951AF">
        <w:rPr>
          <w:rFonts w:cs="Arial"/>
          <w:sz w:val="20"/>
          <w:szCs w:val="20"/>
        </w:rPr>
        <w:t>Project</w:t>
      </w:r>
    </w:p>
    <w:p w14:paraId="4DD3D1B2" w14:textId="1FC7BB96" w:rsidR="00DC5338" w:rsidRPr="000951AF" w:rsidRDefault="00DC5338" w:rsidP="00DC5338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 w:rsidR="00425CA5" w:rsidRPr="000951AF">
        <w:rPr>
          <w:rFonts w:cs="Arial"/>
          <w:sz w:val="20"/>
          <w:szCs w:val="20"/>
        </w:rPr>
        <w:t>AllocationPercentage</w:t>
      </w:r>
      <w:r w:rsidRPr="000951AF">
        <w:rPr>
          <w:rFonts w:cs="Arial"/>
          <w:sz w:val="20"/>
          <w:szCs w:val="20"/>
        </w:rPr>
        <w:t>Controller.cs</w:t>
      </w:r>
      <w:proofErr w:type="spellEnd"/>
    </w:p>
    <w:p w14:paraId="52208257" w14:textId="13611E47" w:rsidR="00DC5338" w:rsidRPr="000951AF" w:rsidRDefault="00DC5338" w:rsidP="00DC533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Method</w:t>
      </w:r>
      <w:r w:rsidRPr="000951AF">
        <w:rPr>
          <w:rFonts w:cs="Arial"/>
          <w:sz w:val="20"/>
          <w:szCs w:val="20"/>
        </w:rPr>
        <w:t xml:space="preserve">: </w:t>
      </w:r>
      <w:r w:rsidR="00DA73E3" w:rsidRPr="000951AF">
        <w:rPr>
          <w:rFonts w:cs="Arial"/>
          <w:sz w:val="20"/>
          <w:szCs w:val="20"/>
        </w:rPr>
        <w:t>GetAll</w:t>
      </w:r>
    </w:p>
    <w:p w14:paraId="443513EE" w14:textId="3FA92B2D" w:rsidR="00DC5338" w:rsidRPr="000951AF" w:rsidRDefault="00DC5338" w:rsidP="00DC533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Path: </w:t>
      </w:r>
      <w:r w:rsidRPr="000951AF">
        <w:rPr>
          <w:rFonts w:cs="Arial"/>
          <w:sz w:val="20"/>
          <w:szCs w:val="20"/>
        </w:rPr>
        <w:t>{{</w:t>
      </w:r>
      <w:proofErr w:type="spellStart"/>
      <w:r w:rsidRPr="000951AF">
        <w:rPr>
          <w:rFonts w:cs="Arial"/>
          <w:sz w:val="20"/>
          <w:szCs w:val="20"/>
        </w:rPr>
        <w:t>HostName</w:t>
      </w:r>
      <w:proofErr w:type="spellEnd"/>
      <w:r w:rsidRPr="000951AF">
        <w:rPr>
          <w:rFonts w:cs="Arial"/>
          <w:sz w:val="20"/>
          <w:szCs w:val="20"/>
        </w:rPr>
        <w:t>}}/project/</w:t>
      </w:r>
      <w:proofErr w:type="spellStart"/>
      <w:r w:rsidRPr="000951AF">
        <w:rPr>
          <w:rFonts w:cs="Arial"/>
          <w:sz w:val="20"/>
          <w:szCs w:val="20"/>
        </w:rPr>
        <w:t>api</w:t>
      </w:r>
      <w:proofErr w:type="spellEnd"/>
      <w:r w:rsidRPr="000951AF">
        <w:rPr>
          <w:rFonts w:cs="Arial"/>
          <w:sz w:val="20"/>
          <w:szCs w:val="20"/>
        </w:rPr>
        <w:t>/v1/</w:t>
      </w:r>
      <w:proofErr w:type="spellStart"/>
      <w:r w:rsidR="00B52A43" w:rsidRPr="000951AF">
        <w:rPr>
          <w:rFonts w:cs="Arial"/>
          <w:sz w:val="20"/>
          <w:szCs w:val="20"/>
        </w:rPr>
        <w:t>AllocationPercentage</w:t>
      </w:r>
      <w:proofErr w:type="spellEnd"/>
      <w:r w:rsidRPr="000951AF">
        <w:rPr>
          <w:rFonts w:cs="Arial"/>
          <w:sz w:val="20"/>
          <w:szCs w:val="20"/>
        </w:rPr>
        <w:t>/</w:t>
      </w:r>
      <w:proofErr w:type="spellStart"/>
      <w:r w:rsidR="00B52A43" w:rsidRPr="000951AF">
        <w:rPr>
          <w:rFonts w:cs="Arial"/>
          <w:sz w:val="20"/>
          <w:szCs w:val="20"/>
        </w:rPr>
        <w:t>GetAll</w:t>
      </w:r>
      <w:proofErr w:type="spellEnd"/>
    </w:p>
    <w:p w14:paraId="434A6083" w14:textId="04B7E830" w:rsidR="00DC5338" w:rsidRPr="000951AF" w:rsidRDefault="00DC5338" w:rsidP="00DC533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Inputs:</w:t>
      </w:r>
      <w:r w:rsidRPr="000951AF">
        <w:rPr>
          <w:rFonts w:cs="Arial"/>
          <w:sz w:val="20"/>
          <w:szCs w:val="20"/>
        </w:rPr>
        <w:t xml:space="preserve"> </w:t>
      </w:r>
      <w:r w:rsidR="00981A03" w:rsidRPr="000951AF">
        <w:rPr>
          <w:rFonts w:cs="Arial"/>
          <w:sz w:val="20"/>
          <w:szCs w:val="20"/>
        </w:rPr>
        <w:t>N.A.</w:t>
      </w:r>
    </w:p>
    <w:p w14:paraId="5E05BBCB" w14:textId="77777777" w:rsidR="00DE040C" w:rsidRPr="000951AF" w:rsidRDefault="00DE040C" w:rsidP="00DE040C">
      <w:pPr>
        <w:pStyle w:val="Heading2"/>
        <w:numPr>
          <w:ilvl w:val="3"/>
          <w:numId w:val="22"/>
        </w:numPr>
        <w:spacing w:line="240" w:lineRule="auto"/>
        <w:jc w:val="left"/>
        <w:rPr>
          <w:rFonts w:cs="Arial"/>
          <w:caps w:val="0"/>
        </w:rPr>
      </w:pPr>
      <w:bookmarkStart w:id="49" w:name="_Toc48070290"/>
      <w:r w:rsidRPr="000951AF">
        <w:rPr>
          <w:rFonts w:cs="Arial"/>
          <w:caps w:val="0"/>
        </w:rPr>
        <w:t>Reports/</w:t>
      </w:r>
      <w:proofErr w:type="spellStart"/>
      <w:r w:rsidRPr="000951AF">
        <w:rPr>
          <w:rFonts w:cs="Arial"/>
          <w:caps w:val="0"/>
        </w:rPr>
        <w:t>GetResourceByProject</w:t>
      </w:r>
      <w:bookmarkEnd w:id="49"/>
      <w:proofErr w:type="spellEnd"/>
    </w:p>
    <w:p w14:paraId="1D025435" w14:textId="77777777" w:rsidR="00DE040C" w:rsidRPr="000951AF" w:rsidRDefault="00DE040C" w:rsidP="00DE040C">
      <w:pPr>
        <w:pStyle w:val="ListParagraph"/>
        <w:numPr>
          <w:ilvl w:val="0"/>
          <w:numId w:val="35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The above method is for </w:t>
      </w:r>
      <w:r w:rsidRPr="000951AF">
        <w:rPr>
          <w:rFonts w:cs="Arial"/>
          <w:color w:val="000000" w:themeColor="text1"/>
          <w:sz w:val="20"/>
          <w:szCs w:val="20"/>
          <w:lang w:bidi="ar-SA"/>
        </w:rPr>
        <w:t xml:space="preserve">Roles = </w:t>
      </w:r>
      <w:r w:rsidRPr="000951AF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"Program Manager, Department Head, HRA, HRM".</w:t>
      </w:r>
    </w:p>
    <w:p w14:paraId="7D653996" w14:textId="77777777" w:rsidR="00DE040C" w:rsidRPr="000951AF" w:rsidRDefault="00DE040C" w:rsidP="00DE040C">
      <w:pPr>
        <w:ind w:left="1440" w:firstLine="720"/>
        <w:rPr>
          <w:rFonts w:cs="Arial"/>
          <w:b/>
          <w:bCs/>
          <w:sz w:val="24"/>
          <w:szCs w:val="24"/>
        </w:rPr>
      </w:pPr>
      <w:r w:rsidRPr="000951AF">
        <w:rPr>
          <w:rFonts w:cs="Arial"/>
          <w:b/>
          <w:bCs/>
          <w:sz w:val="24"/>
          <w:szCs w:val="24"/>
        </w:rPr>
        <w:t>Existing Implementation:</w:t>
      </w:r>
    </w:p>
    <w:p w14:paraId="2F5F2282" w14:textId="55F5ADCA" w:rsidR="00DE040C" w:rsidRPr="000951AF" w:rsidRDefault="00DE040C" w:rsidP="00DE040C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b/>
          <w:bCs/>
          <w:sz w:val="20"/>
          <w:szCs w:val="20"/>
        </w:rPr>
        <w:t>Controller</w:t>
      </w:r>
      <w:r w:rsidRPr="000951AF">
        <w:rPr>
          <w:rFonts w:cs="Arial"/>
          <w:sz w:val="20"/>
          <w:szCs w:val="20"/>
        </w:rPr>
        <w:t xml:space="preserve">: </w:t>
      </w:r>
      <w:proofErr w:type="spellStart"/>
      <w:r w:rsidR="005A686B" w:rsidRPr="000951AF">
        <w:rPr>
          <w:rFonts w:cs="Arial"/>
          <w:sz w:val="20"/>
          <w:szCs w:val="20"/>
        </w:rPr>
        <w:t>ReportsController.cs</w:t>
      </w:r>
      <w:proofErr w:type="spellEnd"/>
    </w:p>
    <w:p w14:paraId="6FBBA82B" w14:textId="77777777" w:rsidR="00DE040C" w:rsidRPr="000951AF" w:rsidRDefault="00DE040C" w:rsidP="00DE040C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b/>
          <w:bCs/>
          <w:sz w:val="20"/>
          <w:szCs w:val="20"/>
        </w:rPr>
        <w:t>Method:</w:t>
      </w:r>
      <w:r w:rsidRPr="000951AF">
        <w:rPr>
          <w:rFonts w:cs="Arial"/>
          <w:sz w:val="20"/>
          <w:szCs w:val="20"/>
        </w:rPr>
        <w:t xml:space="preserve"> </w:t>
      </w:r>
      <w:proofErr w:type="spellStart"/>
      <w:r w:rsidRPr="000951AF">
        <w:rPr>
          <w:rFonts w:ascii="Courier New" w:hAnsi="Courier New" w:cs="Courier New"/>
          <w:sz w:val="20"/>
          <w:szCs w:val="20"/>
        </w:rPr>
        <w:t>GetResourceByProject</w:t>
      </w:r>
      <w:proofErr w:type="spellEnd"/>
    </w:p>
    <w:p w14:paraId="4CCE3842" w14:textId="77777777" w:rsidR="00B76AF8" w:rsidRPr="000951AF" w:rsidRDefault="00B76AF8" w:rsidP="00B76AF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This method has below input parameter.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B76AF8" w:rsidRPr="000951AF" w14:paraId="38F6B1A6" w14:textId="77777777" w:rsidTr="00D64F91">
        <w:tc>
          <w:tcPr>
            <w:tcW w:w="1838" w:type="dxa"/>
          </w:tcPr>
          <w:p w14:paraId="1E511AD7" w14:textId="77777777" w:rsidR="00B76AF8" w:rsidRPr="000951AF" w:rsidRDefault="00B76AF8" w:rsidP="00D64F9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287F5BEF" w14:textId="77777777" w:rsidR="00B76AF8" w:rsidRPr="000951AF" w:rsidRDefault="00B76AF8" w:rsidP="00D64F9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B76AF8" w:rsidRPr="000951AF" w14:paraId="234A039E" w14:textId="77777777" w:rsidTr="00D64F91">
        <w:trPr>
          <w:trHeight w:val="269"/>
        </w:trPr>
        <w:tc>
          <w:tcPr>
            <w:tcW w:w="1838" w:type="dxa"/>
          </w:tcPr>
          <w:p w14:paraId="1B8103D3" w14:textId="77777777" w:rsidR="00B76AF8" w:rsidRPr="000951AF" w:rsidRDefault="00B76AF8" w:rsidP="00D64F9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0951AF">
              <w:rPr>
                <w:rFonts w:cs="Arial"/>
                <w:sz w:val="20"/>
                <w:szCs w:val="20"/>
              </w:rPr>
              <w:t>projectId</w:t>
            </w:r>
            <w:proofErr w:type="spellEnd"/>
          </w:p>
        </w:tc>
        <w:tc>
          <w:tcPr>
            <w:tcW w:w="1276" w:type="dxa"/>
          </w:tcPr>
          <w:p w14:paraId="3F7C6C0D" w14:textId="77777777" w:rsidR="00B76AF8" w:rsidRPr="000951AF" w:rsidRDefault="00B76AF8" w:rsidP="00D64F91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int</w:t>
            </w:r>
            <w:r w:rsidRPr="000951AF">
              <w:rPr>
                <w:rFonts w:ascii="Consolas" w:hAnsi="Consolas" w:cs="Consolas"/>
                <w:color w:val="000000"/>
                <w:sz w:val="19"/>
                <w:szCs w:val="19"/>
                <w:lang w:val="en-IN" w:bidi="ar-SA"/>
              </w:rPr>
              <w:t xml:space="preserve"> </w:t>
            </w:r>
          </w:p>
        </w:tc>
      </w:tr>
    </w:tbl>
    <w:p w14:paraId="5DBFB60E" w14:textId="77777777" w:rsidR="00B76AF8" w:rsidRPr="000951AF" w:rsidRDefault="00B76AF8" w:rsidP="00B76AF8">
      <w:pPr>
        <w:pStyle w:val="ListParagraph"/>
        <w:ind w:left="2580"/>
        <w:rPr>
          <w:rFonts w:cs="Arial"/>
          <w:sz w:val="20"/>
          <w:szCs w:val="20"/>
        </w:rPr>
      </w:pPr>
    </w:p>
    <w:p w14:paraId="1EB8223C" w14:textId="62B91D0A" w:rsidR="00B76AF8" w:rsidRPr="000951AF" w:rsidRDefault="00B76AF8" w:rsidP="00B76AF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This method used to fetch </w:t>
      </w:r>
      <w:r w:rsidR="003A0B18" w:rsidRPr="000951AF">
        <w:rPr>
          <w:rFonts w:cs="Arial"/>
          <w:sz w:val="20"/>
          <w:szCs w:val="20"/>
        </w:rPr>
        <w:t>resource allocation report</w:t>
      </w:r>
      <w:r w:rsidRPr="000951AF">
        <w:rPr>
          <w:rFonts w:cs="Arial"/>
          <w:sz w:val="20"/>
          <w:szCs w:val="20"/>
        </w:rPr>
        <w:t>.</w:t>
      </w:r>
    </w:p>
    <w:p w14:paraId="729BE89D" w14:textId="59BD3D97" w:rsidR="005C22FC" w:rsidRPr="000951AF" w:rsidRDefault="005C22FC" w:rsidP="00B76AF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This </w:t>
      </w:r>
      <w:r w:rsidR="005313BD" w:rsidRPr="000951AF">
        <w:rPr>
          <w:rFonts w:cs="Arial"/>
          <w:sz w:val="20"/>
          <w:szCs w:val="20"/>
        </w:rPr>
        <w:t>implementation is divided in 3 parts.</w:t>
      </w:r>
    </w:p>
    <w:p w14:paraId="4BF0A99D" w14:textId="7CC3AC50" w:rsidR="005313BD" w:rsidRPr="000951AF" w:rsidRDefault="005313BD" w:rsidP="005313BD">
      <w:pPr>
        <w:pStyle w:val="ListParagraph"/>
        <w:numPr>
          <w:ilvl w:val="0"/>
          <w:numId w:val="38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Fetching count of billable and non-billable resources.</w:t>
      </w:r>
    </w:p>
    <w:p w14:paraId="79B67511" w14:textId="1F0A0643" w:rsidR="005313BD" w:rsidRPr="000951AF" w:rsidRDefault="005313BD" w:rsidP="005313BD">
      <w:pPr>
        <w:pStyle w:val="ListParagraph"/>
        <w:numPr>
          <w:ilvl w:val="0"/>
          <w:numId w:val="38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Fetching records of billable resources.</w:t>
      </w:r>
    </w:p>
    <w:p w14:paraId="36F2ED13" w14:textId="75A87CEC" w:rsidR="005313BD" w:rsidRPr="000951AF" w:rsidRDefault="005313BD" w:rsidP="005313BD">
      <w:pPr>
        <w:pStyle w:val="ListParagraph"/>
        <w:numPr>
          <w:ilvl w:val="0"/>
          <w:numId w:val="38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lastRenderedPageBreak/>
        <w:t>Fetching records of non-billable resources</w:t>
      </w:r>
      <w:r w:rsidR="00BB7E81" w:rsidRPr="000951AF">
        <w:rPr>
          <w:rFonts w:cs="Arial"/>
          <w:sz w:val="20"/>
          <w:szCs w:val="20"/>
        </w:rPr>
        <w:t>.</w:t>
      </w:r>
    </w:p>
    <w:p w14:paraId="75162683" w14:textId="77777777" w:rsidR="00BB7E81" w:rsidRPr="000951AF" w:rsidRDefault="00BB7E81" w:rsidP="00BB7E81">
      <w:pPr>
        <w:pStyle w:val="ListParagraph"/>
        <w:ind w:left="2940"/>
        <w:rPr>
          <w:rFonts w:cs="Arial"/>
          <w:b/>
          <w:bCs/>
          <w:sz w:val="20"/>
          <w:szCs w:val="20"/>
        </w:rPr>
      </w:pPr>
    </w:p>
    <w:p w14:paraId="3F366231" w14:textId="4ACB5203" w:rsidR="00C02997" w:rsidRPr="000951AF" w:rsidRDefault="00C02997" w:rsidP="00C02997">
      <w:pPr>
        <w:pStyle w:val="ListParagraph"/>
        <w:numPr>
          <w:ilvl w:val="0"/>
          <w:numId w:val="39"/>
        </w:numPr>
        <w:rPr>
          <w:rFonts w:cs="Arial"/>
          <w:b/>
          <w:bCs/>
          <w:sz w:val="20"/>
          <w:szCs w:val="20"/>
        </w:rPr>
      </w:pPr>
      <w:r w:rsidRPr="000951AF">
        <w:rPr>
          <w:rFonts w:cs="Arial"/>
          <w:b/>
          <w:bCs/>
          <w:sz w:val="20"/>
          <w:szCs w:val="20"/>
        </w:rPr>
        <w:t>Fetching count of billable and non-billable resources</w:t>
      </w:r>
      <w:r w:rsidR="0027078B" w:rsidRPr="000951AF">
        <w:rPr>
          <w:rFonts w:cs="Arial"/>
          <w:b/>
          <w:bCs/>
          <w:sz w:val="20"/>
          <w:szCs w:val="20"/>
        </w:rPr>
        <w:t>:</w:t>
      </w:r>
    </w:p>
    <w:p w14:paraId="190627E6" w14:textId="2636364F" w:rsidR="00B76AF8" w:rsidRPr="000951AF" w:rsidRDefault="00B76AF8" w:rsidP="00C02997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Call</w:t>
      </w:r>
      <w:r w:rsidR="0056035B" w:rsidRPr="000951AF">
        <w:rPr>
          <w:rFonts w:cs="Arial"/>
          <w:sz w:val="20"/>
          <w:szCs w:val="20"/>
        </w:rPr>
        <w:t xml:space="preserve"> </w:t>
      </w:r>
      <w:proofErr w:type="spellStart"/>
      <w:r w:rsidR="0069411D" w:rsidRPr="000951AF">
        <w:rPr>
          <w:rFonts w:ascii="Courier New" w:hAnsi="Courier New" w:cs="Courier New"/>
          <w:sz w:val="20"/>
          <w:szCs w:val="20"/>
        </w:rPr>
        <w:t>usp_GetResourceByProjectForReport</w:t>
      </w:r>
      <w:proofErr w:type="spellEnd"/>
      <w:r w:rsidR="0056035B" w:rsidRPr="000951AF">
        <w:rPr>
          <w:rFonts w:ascii="Courier New" w:hAnsi="Courier New" w:cs="Courier New"/>
          <w:sz w:val="20"/>
          <w:szCs w:val="20"/>
        </w:rPr>
        <w:t xml:space="preserve"> </w:t>
      </w:r>
      <w:r w:rsidRPr="000951AF">
        <w:rPr>
          <w:rFonts w:cs="Arial"/>
          <w:sz w:val="20"/>
          <w:szCs w:val="20"/>
        </w:rPr>
        <w:t xml:space="preserve">with </w:t>
      </w:r>
      <w:proofErr w:type="spellStart"/>
      <w:r w:rsidR="0056035B" w:rsidRPr="000951AF">
        <w:rPr>
          <w:rFonts w:cs="Arial"/>
          <w:sz w:val="20"/>
          <w:szCs w:val="20"/>
        </w:rPr>
        <w:t>projectId</w:t>
      </w:r>
      <w:proofErr w:type="spellEnd"/>
    </w:p>
    <w:p w14:paraId="1C355CB4" w14:textId="681BE95F" w:rsidR="00B76AF8" w:rsidRPr="000951AF" w:rsidRDefault="00566113" w:rsidP="00C02997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proofErr w:type="spellStart"/>
      <w:r w:rsidRPr="000951AF">
        <w:rPr>
          <w:rFonts w:cs="Arial"/>
          <w:sz w:val="20"/>
          <w:szCs w:val="20"/>
        </w:rPr>
        <w:t>usp_GetResourceByProjectForReport</w:t>
      </w:r>
      <w:proofErr w:type="spellEnd"/>
      <w:r w:rsidR="00B76AF8" w:rsidRPr="000951AF">
        <w:rPr>
          <w:rFonts w:cs="Arial"/>
          <w:sz w:val="20"/>
          <w:szCs w:val="20"/>
        </w:rPr>
        <w:t xml:space="preserve">: </w:t>
      </w:r>
    </w:p>
    <w:p w14:paraId="46321711" w14:textId="5EB98C98" w:rsidR="00B76AF8" w:rsidRPr="000951AF" w:rsidRDefault="00B76AF8" w:rsidP="00C02997">
      <w:pPr>
        <w:pStyle w:val="ListParagraph"/>
        <w:numPr>
          <w:ilvl w:val="1"/>
          <w:numId w:val="30"/>
        </w:numPr>
        <w:spacing w:after="0" w:line="259" w:lineRule="auto"/>
        <w:contextualSpacing w:val="0"/>
        <w:jc w:val="left"/>
        <w:rPr>
          <w:color w:val="000000" w:themeColor="text1"/>
        </w:rPr>
      </w:pPr>
      <w:r w:rsidRPr="000951AF">
        <w:rPr>
          <w:rFonts w:ascii="Courier New" w:hAnsi="Courier New" w:cs="Courier New"/>
          <w:sz w:val="20"/>
          <w:szCs w:val="20"/>
        </w:rPr>
        <w:t>Purpose:</w:t>
      </w:r>
      <w:r w:rsidRPr="000951AF">
        <w:rPr>
          <w:rFonts w:cs="Arial"/>
          <w:sz w:val="20"/>
          <w:szCs w:val="20"/>
        </w:rPr>
        <w:t xml:space="preserve"> This SP fetches </w:t>
      </w:r>
      <w:r w:rsidR="00566113" w:rsidRPr="000951AF">
        <w:rPr>
          <w:rFonts w:cs="Arial"/>
          <w:sz w:val="20"/>
          <w:szCs w:val="20"/>
        </w:rPr>
        <w:t>count of billable and non-billable resources</w:t>
      </w:r>
      <w:r w:rsidR="007E412B" w:rsidRPr="000951AF">
        <w:rPr>
          <w:rFonts w:cs="Arial"/>
          <w:sz w:val="20"/>
          <w:szCs w:val="20"/>
        </w:rPr>
        <w:t>.</w:t>
      </w:r>
    </w:p>
    <w:p w14:paraId="0AABD16D" w14:textId="0F538C32" w:rsidR="00B76AF8" w:rsidRPr="000951AF" w:rsidRDefault="00B76AF8" w:rsidP="00C02997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Tables:</w:t>
      </w:r>
      <w:r w:rsidRPr="000951AF">
        <w:rPr>
          <w:rFonts w:cs="Arial"/>
          <w:sz w:val="20"/>
          <w:szCs w:val="20"/>
        </w:rPr>
        <w:t xml:space="preserve"> </w:t>
      </w:r>
      <w:proofErr w:type="spellStart"/>
      <w:r w:rsidR="00AA0E08" w:rsidRPr="000951AF">
        <w:rPr>
          <w:rFonts w:cs="Arial"/>
          <w:sz w:val="20"/>
          <w:szCs w:val="20"/>
        </w:rPr>
        <w:t>AssociateAllocation</w:t>
      </w:r>
      <w:proofErr w:type="spellEnd"/>
      <w:r w:rsidR="00AA550C" w:rsidRPr="000951AF">
        <w:rPr>
          <w:rFonts w:cs="Arial"/>
          <w:sz w:val="20"/>
          <w:szCs w:val="20"/>
        </w:rPr>
        <w:t>, and</w:t>
      </w:r>
      <w:r w:rsidRPr="000951AF">
        <w:rPr>
          <w:rFonts w:cs="Arial"/>
          <w:sz w:val="20"/>
          <w:szCs w:val="20"/>
        </w:rPr>
        <w:t xml:space="preserve"> </w:t>
      </w:r>
      <w:r w:rsidR="00ED29B9" w:rsidRPr="000951AF">
        <w:rPr>
          <w:rFonts w:cs="Arial"/>
          <w:sz w:val="20"/>
          <w:szCs w:val="20"/>
        </w:rPr>
        <w:t>Projects</w:t>
      </w:r>
      <w:r w:rsidR="007E412B" w:rsidRPr="000951AF">
        <w:rPr>
          <w:rFonts w:cs="Arial"/>
          <w:sz w:val="20"/>
          <w:szCs w:val="20"/>
        </w:rPr>
        <w:t>.</w:t>
      </w:r>
    </w:p>
    <w:p w14:paraId="7C8E0BCD" w14:textId="77777777" w:rsidR="00B76AF8" w:rsidRPr="000951AF" w:rsidRDefault="00B76AF8" w:rsidP="00C02997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Decision:</w:t>
      </w:r>
      <w:r w:rsidRPr="000951AF">
        <w:rPr>
          <w:rFonts w:cs="Arial"/>
          <w:sz w:val="20"/>
          <w:szCs w:val="20"/>
        </w:rPr>
        <w:t xml:space="preserve"> Move the stored procedure to LINQ.</w:t>
      </w:r>
    </w:p>
    <w:p w14:paraId="7067A311" w14:textId="77777777" w:rsidR="00B76AF8" w:rsidRPr="000951AF" w:rsidRDefault="00B76AF8" w:rsidP="00C02997">
      <w:pPr>
        <w:pStyle w:val="ListParagraph"/>
        <w:numPr>
          <w:ilvl w:val="4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Rules:</w:t>
      </w:r>
      <w:r w:rsidRPr="000951AF">
        <w:rPr>
          <w:rFonts w:cs="Arial"/>
          <w:sz w:val="20"/>
          <w:szCs w:val="20"/>
        </w:rPr>
        <w:t xml:space="preserve"> </w:t>
      </w:r>
    </w:p>
    <w:p w14:paraId="52E7BD15" w14:textId="07B3EE34" w:rsidR="00B76AF8" w:rsidRPr="000951AF" w:rsidRDefault="00B76AF8" w:rsidP="00C02997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Fetch </w:t>
      </w:r>
      <w:r w:rsidR="00394CCD" w:rsidRPr="000951AF">
        <w:rPr>
          <w:rFonts w:cs="Arial"/>
          <w:sz w:val="20"/>
          <w:szCs w:val="20"/>
        </w:rPr>
        <w:t>count of billable and non-billable</w:t>
      </w:r>
      <w:r w:rsidR="002E4C4D" w:rsidRPr="000951AF">
        <w:rPr>
          <w:rFonts w:cs="Arial"/>
          <w:sz w:val="20"/>
          <w:szCs w:val="20"/>
        </w:rPr>
        <w:t xml:space="preserve"> resources-based</w:t>
      </w:r>
      <w:r w:rsidRPr="000951AF">
        <w:rPr>
          <w:rFonts w:cs="Arial"/>
          <w:sz w:val="20"/>
          <w:szCs w:val="20"/>
        </w:rPr>
        <w:t xml:space="preserve"> product</w:t>
      </w:r>
      <w:r w:rsidR="00ED29B9" w:rsidRPr="000951AF">
        <w:rPr>
          <w:rFonts w:cs="Arial"/>
          <w:sz w:val="20"/>
          <w:szCs w:val="20"/>
        </w:rPr>
        <w:t xml:space="preserve"> id</w:t>
      </w:r>
      <w:r w:rsidRPr="000951AF">
        <w:rPr>
          <w:rFonts w:cs="Arial"/>
          <w:sz w:val="20"/>
          <w:szCs w:val="20"/>
        </w:rPr>
        <w:t>.</w:t>
      </w:r>
    </w:p>
    <w:p w14:paraId="4E4BACC6" w14:textId="07172156" w:rsidR="002E4C4D" w:rsidRPr="000951AF" w:rsidRDefault="002E4C4D" w:rsidP="00C02997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Billable resources count can be fetch from the associate allocation table where records are active, belong to project and billable flag is on.</w:t>
      </w:r>
    </w:p>
    <w:p w14:paraId="635F416C" w14:textId="08DCC56C" w:rsidR="002E4C4D" w:rsidRPr="000951AF" w:rsidRDefault="002E4C4D" w:rsidP="00D64F91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Non-Billable resources count can be </w:t>
      </w:r>
      <w:r w:rsidR="002B0659" w:rsidRPr="000951AF">
        <w:rPr>
          <w:rFonts w:cs="Arial"/>
          <w:sz w:val="20"/>
          <w:szCs w:val="20"/>
        </w:rPr>
        <w:t>fetched</w:t>
      </w:r>
      <w:r w:rsidRPr="000951AF">
        <w:rPr>
          <w:rFonts w:cs="Arial"/>
          <w:sz w:val="20"/>
          <w:szCs w:val="20"/>
        </w:rPr>
        <w:t xml:space="preserve"> from the associate allocation table where records are active, belong to project and billable flag is off.</w:t>
      </w:r>
    </w:p>
    <w:p w14:paraId="37DB22DA" w14:textId="624460ED" w:rsidR="0027078B" w:rsidRPr="000951AF" w:rsidRDefault="00B76AF8" w:rsidP="00D64F91">
      <w:pPr>
        <w:pStyle w:val="ListParagraph"/>
        <w:numPr>
          <w:ilvl w:val="4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Return: </w:t>
      </w:r>
      <w:r w:rsidR="003C2FD0" w:rsidRPr="000951AF">
        <w:rPr>
          <w:rFonts w:cs="Arial"/>
          <w:sz w:val="20"/>
          <w:szCs w:val="20"/>
        </w:rPr>
        <w:t xml:space="preserve">project </w:t>
      </w:r>
      <w:r w:rsidR="003C37FA" w:rsidRPr="000951AF">
        <w:rPr>
          <w:rFonts w:cs="Arial"/>
          <w:sz w:val="20"/>
          <w:szCs w:val="20"/>
        </w:rPr>
        <w:t>name,</w:t>
      </w:r>
      <w:r w:rsidR="003C2FD0" w:rsidRPr="000951AF">
        <w:rPr>
          <w:rFonts w:cs="Arial"/>
          <w:sz w:val="20"/>
          <w:szCs w:val="20"/>
        </w:rPr>
        <w:t xml:space="preserve"> Count of billable and non-billable resources.</w:t>
      </w:r>
    </w:p>
    <w:p w14:paraId="1C5521C9" w14:textId="7DFC925B" w:rsidR="0027078B" w:rsidRPr="000951AF" w:rsidRDefault="0027078B" w:rsidP="00D64F91">
      <w:pPr>
        <w:pStyle w:val="ListParagraph"/>
        <w:numPr>
          <w:ilvl w:val="0"/>
          <w:numId w:val="39"/>
        </w:numPr>
        <w:rPr>
          <w:rFonts w:cs="Arial"/>
          <w:sz w:val="20"/>
          <w:szCs w:val="20"/>
        </w:rPr>
      </w:pPr>
      <w:r w:rsidRPr="000951AF">
        <w:rPr>
          <w:rFonts w:cs="Arial"/>
          <w:b/>
          <w:bCs/>
          <w:sz w:val="20"/>
          <w:szCs w:val="20"/>
        </w:rPr>
        <w:t>Fetching records of billable resources:</w:t>
      </w:r>
    </w:p>
    <w:p w14:paraId="25115E03" w14:textId="243BA8ED" w:rsidR="00B70478" w:rsidRPr="000951AF" w:rsidRDefault="00B70478" w:rsidP="00B7047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Call </w:t>
      </w:r>
      <w:proofErr w:type="spellStart"/>
      <w:r w:rsidR="00AC5B69" w:rsidRPr="000951AF">
        <w:rPr>
          <w:rFonts w:ascii="Courier New" w:hAnsi="Courier New" w:cs="Courier New"/>
          <w:sz w:val="20"/>
          <w:szCs w:val="20"/>
        </w:rPr>
        <w:t>usp_GetBillableResourcesByProjectForReport</w:t>
      </w:r>
      <w:proofErr w:type="spellEnd"/>
      <w:r w:rsidRPr="000951AF">
        <w:rPr>
          <w:rFonts w:ascii="Courier New" w:hAnsi="Courier New" w:cs="Courier New"/>
          <w:sz w:val="20"/>
          <w:szCs w:val="20"/>
        </w:rPr>
        <w:t xml:space="preserve"> </w:t>
      </w:r>
      <w:r w:rsidRPr="000951AF">
        <w:rPr>
          <w:rFonts w:cs="Arial"/>
          <w:sz w:val="20"/>
          <w:szCs w:val="20"/>
        </w:rPr>
        <w:t xml:space="preserve">with </w:t>
      </w:r>
      <w:proofErr w:type="spellStart"/>
      <w:r w:rsidRPr="000951AF">
        <w:rPr>
          <w:rFonts w:cs="Arial"/>
          <w:sz w:val="20"/>
          <w:szCs w:val="20"/>
        </w:rPr>
        <w:t>projectId</w:t>
      </w:r>
      <w:proofErr w:type="spellEnd"/>
    </w:p>
    <w:p w14:paraId="265056FC" w14:textId="6B4C72AF" w:rsidR="00B70478" w:rsidRPr="000951AF" w:rsidRDefault="00AC5B69" w:rsidP="00B7047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proofErr w:type="spellStart"/>
      <w:r w:rsidRPr="000951AF">
        <w:rPr>
          <w:rFonts w:cs="Arial"/>
          <w:sz w:val="20"/>
          <w:szCs w:val="20"/>
        </w:rPr>
        <w:t>usp_GetBillableResourcesByProjectForReport</w:t>
      </w:r>
      <w:proofErr w:type="spellEnd"/>
      <w:r w:rsidR="00B70478" w:rsidRPr="000951AF">
        <w:rPr>
          <w:rFonts w:cs="Arial"/>
          <w:sz w:val="20"/>
          <w:szCs w:val="20"/>
        </w:rPr>
        <w:t xml:space="preserve">: </w:t>
      </w:r>
    </w:p>
    <w:p w14:paraId="7325B65E" w14:textId="5BBBC269" w:rsidR="00B70478" w:rsidRPr="000951AF" w:rsidRDefault="00B70478" w:rsidP="00B70478">
      <w:pPr>
        <w:pStyle w:val="ListParagraph"/>
        <w:numPr>
          <w:ilvl w:val="1"/>
          <w:numId w:val="30"/>
        </w:numPr>
        <w:spacing w:after="0" w:line="259" w:lineRule="auto"/>
        <w:contextualSpacing w:val="0"/>
        <w:jc w:val="left"/>
        <w:rPr>
          <w:color w:val="000000" w:themeColor="text1"/>
        </w:rPr>
      </w:pPr>
      <w:r w:rsidRPr="000951AF">
        <w:rPr>
          <w:rFonts w:ascii="Courier New" w:hAnsi="Courier New" w:cs="Courier New"/>
          <w:sz w:val="20"/>
          <w:szCs w:val="20"/>
        </w:rPr>
        <w:t>Purpose:</w:t>
      </w:r>
      <w:r w:rsidRPr="000951AF">
        <w:rPr>
          <w:rFonts w:cs="Arial"/>
          <w:sz w:val="20"/>
          <w:szCs w:val="20"/>
        </w:rPr>
        <w:t xml:space="preserve"> This SP fetches </w:t>
      </w:r>
      <w:r w:rsidR="00DE1649" w:rsidRPr="000951AF">
        <w:rPr>
          <w:rFonts w:cs="Arial"/>
          <w:sz w:val="20"/>
          <w:szCs w:val="20"/>
        </w:rPr>
        <w:t>billable resources details</w:t>
      </w:r>
      <w:r w:rsidRPr="000951AF">
        <w:rPr>
          <w:rFonts w:cs="Arial"/>
          <w:sz w:val="20"/>
          <w:szCs w:val="20"/>
        </w:rPr>
        <w:t>.</w:t>
      </w:r>
    </w:p>
    <w:p w14:paraId="08D23687" w14:textId="08527B73" w:rsidR="00B70478" w:rsidRPr="000951AF" w:rsidRDefault="00B70478" w:rsidP="00B70478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Tables:</w:t>
      </w:r>
      <w:r w:rsidRPr="000951AF">
        <w:rPr>
          <w:rFonts w:cs="Arial"/>
          <w:sz w:val="20"/>
          <w:szCs w:val="20"/>
        </w:rPr>
        <w:t xml:space="preserve"> </w:t>
      </w:r>
      <w:proofErr w:type="spellStart"/>
      <w:r w:rsidR="00A572E4" w:rsidRPr="000951AF">
        <w:rPr>
          <w:rFonts w:cs="Arial"/>
          <w:sz w:val="20"/>
          <w:szCs w:val="20"/>
        </w:rPr>
        <w:t>AssociateAllocation</w:t>
      </w:r>
      <w:proofErr w:type="spellEnd"/>
      <w:r w:rsidR="00A572E4" w:rsidRPr="000951AF">
        <w:rPr>
          <w:rFonts w:cs="Arial"/>
          <w:sz w:val="20"/>
          <w:szCs w:val="20"/>
        </w:rPr>
        <w:t xml:space="preserve">, Employee, </w:t>
      </w:r>
      <w:proofErr w:type="spellStart"/>
      <w:r w:rsidR="00A572E4" w:rsidRPr="000951AF">
        <w:rPr>
          <w:rFonts w:cs="Arial"/>
          <w:sz w:val="20"/>
          <w:szCs w:val="20"/>
        </w:rPr>
        <w:t>AllocationPercentage</w:t>
      </w:r>
      <w:proofErr w:type="spellEnd"/>
      <w:r w:rsidR="00A572E4" w:rsidRPr="000951AF">
        <w:rPr>
          <w:rFonts w:cs="Arial"/>
          <w:sz w:val="20"/>
          <w:szCs w:val="20"/>
        </w:rPr>
        <w:t xml:space="preserve">, </w:t>
      </w:r>
      <w:proofErr w:type="spellStart"/>
      <w:r w:rsidR="002B0659" w:rsidRPr="000951AF">
        <w:rPr>
          <w:rFonts w:cs="Arial"/>
          <w:sz w:val="20"/>
          <w:szCs w:val="20"/>
        </w:rPr>
        <w:t>InternalBillingRoles</w:t>
      </w:r>
      <w:proofErr w:type="spellEnd"/>
      <w:r w:rsidR="002B0659" w:rsidRPr="000951AF">
        <w:rPr>
          <w:rFonts w:cs="Arial"/>
          <w:sz w:val="20"/>
          <w:szCs w:val="20"/>
        </w:rPr>
        <w:t>, and</w:t>
      </w:r>
      <w:r w:rsidR="00A572E4" w:rsidRPr="000951AF">
        <w:rPr>
          <w:rFonts w:cs="Arial"/>
          <w:sz w:val="20"/>
          <w:szCs w:val="20"/>
        </w:rPr>
        <w:t xml:space="preserve"> </w:t>
      </w:r>
      <w:proofErr w:type="spellStart"/>
      <w:r w:rsidR="00A572E4" w:rsidRPr="000951AF">
        <w:rPr>
          <w:rFonts w:cs="Arial"/>
          <w:sz w:val="20"/>
          <w:szCs w:val="20"/>
        </w:rPr>
        <w:t>ClientBillingRoles</w:t>
      </w:r>
      <w:proofErr w:type="spellEnd"/>
    </w:p>
    <w:p w14:paraId="03828E9F" w14:textId="77777777" w:rsidR="00B70478" w:rsidRPr="000951AF" w:rsidRDefault="00B70478" w:rsidP="00B70478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Decision:</w:t>
      </w:r>
      <w:r w:rsidRPr="000951AF">
        <w:rPr>
          <w:rFonts w:cs="Arial"/>
          <w:sz w:val="20"/>
          <w:szCs w:val="20"/>
        </w:rPr>
        <w:t xml:space="preserve"> Move the stored procedure to LINQ.</w:t>
      </w:r>
    </w:p>
    <w:p w14:paraId="42A6185E" w14:textId="77777777" w:rsidR="00B70478" w:rsidRPr="000951AF" w:rsidRDefault="00B70478" w:rsidP="00B70478">
      <w:pPr>
        <w:pStyle w:val="ListParagraph"/>
        <w:numPr>
          <w:ilvl w:val="4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Rules:</w:t>
      </w:r>
      <w:r w:rsidRPr="000951AF">
        <w:rPr>
          <w:rFonts w:cs="Arial"/>
          <w:sz w:val="20"/>
          <w:szCs w:val="20"/>
        </w:rPr>
        <w:t xml:space="preserve"> </w:t>
      </w:r>
    </w:p>
    <w:p w14:paraId="4CF5DB8A" w14:textId="17473E63" w:rsidR="00CF7CD2" w:rsidRPr="000951AF" w:rsidRDefault="00CF7CD2" w:rsidP="00B70478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While fetching billable record need to verify below </w:t>
      </w:r>
    </w:p>
    <w:p w14:paraId="23311FDA" w14:textId="7CEC2B0C" w:rsidR="00CF7CD2" w:rsidRPr="000951AF" w:rsidRDefault="00CF7CD2" w:rsidP="00CF7CD2">
      <w:pPr>
        <w:pStyle w:val="ListParagraph"/>
        <w:numPr>
          <w:ilvl w:val="6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Associate allocation project matches with sent project</w:t>
      </w:r>
    </w:p>
    <w:p w14:paraId="1F544639" w14:textId="2030AD3A" w:rsidR="00CF7CD2" w:rsidRPr="000951AF" w:rsidRDefault="00CF7CD2" w:rsidP="00CF7CD2">
      <w:pPr>
        <w:pStyle w:val="ListParagraph"/>
        <w:numPr>
          <w:ilvl w:val="6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Release date is null.</w:t>
      </w:r>
    </w:p>
    <w:p w14:paraId="06724963" w14:textId="2BBC7F5F" w:rsidR="00CF7CD2" w:rsidRPr="000951AF" w:rsidRDefault="00CF7CD2" w:rsidP="00CF7CD2">
      <w:pPr>
        <w:pStyle w:val="ListParagraph"/>
        <w:numPr>
          <w:ilvl w:val="6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Employee and allocation </w:t>
      </w:r>
      <w:r w:rsidR="002B0659" w:rsidRPr="000951AF">
        <w:rPr>
          <w:rFonts w:cs="Arial"/>
          <w:sz w:val="20"/>
          <w:szCs w:val="20"/>
        </w:rPr>
        <w:t>are</w:t>
      </w:r>
      <w:r w:rsidRPr="000951AF">
        <w:rPr>
          <w:rFonts w:cs="Arial"/>
          <w:sz w:val="20"/>
          <w:szCs w:val="20"/>
        </w:rPr>
        <w:t xml:space="preserve"> active.</w:t>
      </w:r>
    </w:p>
    <w:p w14:paraId="3853502F" w14:textId="7B3B6135" w:rsidR="00692D06" w:rsidRPr="000951AF" w:rsidRDefault="00B70478" w:rsidP="00D64F91">
      <w:pPr>
        <w:pStyle w:val="ListParagraph"/>
        <w:numPr>
          <w:ilvl w:val="4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Return: </w:t>
      </w:r>
      <w:r w:rsidR="00CF7CD2" w:rsidRPr="000951AF">
        <w:rPr>
          <w:rFonts w:cs="Arial"/>
          <w:sz w:val="20"/>
          <w:szCs w:val="20"/>
        </w:rPr>
        <w:t>Billable resource details</w:t>
      </w:r>
    </w:p>
    <w:p w14:paraId="70B504D4" w14:textId="4F2BECFA" w:rsidR="00692D06" w:rsidRPr="000951AF" w:rsidRDefault="00692D06" w:rsidP="00D64F91">
      <w:pPr>
        <w:pStyle w:val="ListParagraph"/>
        <w:numPr>
          <w:ilvl w:val="0"/>
          <w:numId w:val="39"/>
        </w:numPr>
        <w:rPr>
          <w:rFonts w:cs="Arial"/>
          <w:b/>
          <w:bCs/>
          <w:sz w:val="20"/>
          <w:szCs w:val="20"/>
        </w:rPr>
      </w:pPr>
      <w:r w:rsidRPr="000951AF">
        <w:rPr>
          <w:rFonts w:cs="Arial"/>
          <w:b/>
          <w:bCs/>
          <w:sz w:val="20"/>
          <w:szCs w:val="20"/>
        </w:rPr>
        <w:t>Fetching records of non-billable resources:</w:t>
      </w:r>
    </w:p>
    <w:p w14:paraId="61DB9E39" w14:textId="592729BA" w:rsidR="003A3EFC" w:rsidRPr="000951AF" w:rsidRDefault="003A3EFC" w:rsidP="003A3EFC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Call </w:t>
      </w:r>
      <w:proofErr w:type="spellStart"/>
      <w:r w:rsidRPr="000951AF">
        <w:rPr>
          <w:rFonts w:ascii="Courier New" w:hAnsi="Courier New" w:cs="Courier New"/>
          <w:sz w:val="20"/>
          <w:szCs w:val="20"/>
        </w:rPr>
        <w:t>usp_GetNonBillableResourcesByProjectForReport</w:t>
      </w:r>
      <w:proofErr w:type="spellEnd"/>
      <w:r w:rsidRPr="000951AF">
        <w:rPr>
          <w:rFonts w:ascii="Courier New" w:hAnsi="Courier New" w:cs="Courier New"/>
          <w:sz w:val="20"/>
          <w:szCs w:val="20"/>
        </w:rPr>
        <w:t xml:space="preserve"> </w:t>
      </w:r>
      <w:r w:rsidRPr="000951AF">
        <w:rPr>
          <w:rFonts w:cs="Arial"/>
          <w:sz w:val="20"/>
          <w:szCs w:val="20"/>
        </w:rPr>
        <w:t xml:space="preserve">with </w:t>
      </w:r>
      <w:proofErr w:type="spellStart"/>
      <w:r w:rsidRPr="000951AF">
        <w:rPr>
          <w:rFonts w:cs="Arial"/>
          <w:sz w:val="20"/>
          <w:szCs w:val="20"/>
        </w:rPr>
        <w:t>projectId</w:t>
      </w:r>
      <w:proofErr w:type="spellEnd"/>
    </w:p>
    <w:p w14:paraId="4151D5B6" w14:textId="4F3D292D" w:rsidR="003A3EFC" w:rsidRPr="000951AF" w:rsidRDefault="003A3EFC" w:rsidP="003A3EFC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proofErr w:type="spellStart"/>
      <w:r w:rsidRPr="000951AF">
        <w:rPr>
          <w:rFonts w:cs="Arial"/>
          <w:sz w:val="20"/>
          <w:szCs w:val="20"/>
        </w:rPr>
        <w:t>usp_GetNonBillableResourcesByProjectForReport</w:t>
      </w:r>
      <w:proofErr w:type="spellEnd"/>
      <w:r w:rsidRPr="000951AF">
        <w:rPr>
          <w:rFonts w:cs="Arial"/>
          <w:sz w:val="20"/>
          <w:szCs w:val="20"/>
        </w:rPr>
        <w:t xml:space="preserve">: </w:t>
      </w:r>
    </w:p>
    <w:p w14:paraId="7B807B42" w14:textId="77777777" w:rsidR="003A3EFC" w:rsidRPr="000951AF" w:rsidRDefault="003A3EFC" w:rsidP="003A3EFC">
      <w:pPr>
        <w:pStyle w:val="ListParagraph"/>
        <w:numPr>
          <w:ilvl w:val="1"/>
          <w:numId w:val="30"/>
        </w:numPr>
        <w:spacing w:after="0" w:line="259" w:lineRule="auto"/>
        <w:contextualSpacing w:val="0"/>
        <w:jc w:val="left"/>
        <w:rPr>
          <w:color w:val="000000" w:themeColor="text1"/>
        </w:rPr>
      </w:pPr>
      <w:r w:rsidRPr="000951AF">
        <w:rPr>
          <w:rFonts w:ascii="Courier New" w:hAnsi="Courier New" w:cs="Courier New"/>
          <w:sz w:val="20"/>
          <w:szCs w:val="20"/>
        </w:rPr>
        <w:lastRenderedPageBreak/>
        <w:t>Purpose:</w:t>
      </w:r>
      <w:r w:rsidRPr="000951AF">
        <w:rPr>
          <w:rFonts w:cs="Arial"/>
          <w:sz w:val="20"/>
          <w:szCs w:val="20"/>
        </w:rPr>
        <w:t xml:space="preserve"> This SP fetches billable resources details.</w:t>
      </w:r>
    </w:p>
    <w:p w14:paraId="0B059282" w14:textId="37EC8429" w:rsidR="003A3EFC" w:rsidRPr="000951AF" w:rsidRDefault="003A3EFC" w:rsidP="003A3EFC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Tables:</w:t>
      </w:r>
      <w:r w:rsidRPr="000951AF">
        <w:rPr>
          <w:rFonts w:cs="Arial"/>
          <w:sz w:val="20"/>
          <w:szCs w:val="20"/>
        </w:rPr>
        <w:t xml:space="preserve"> </w:t>
      </w:r>
      <w:proofErr w:type="spellStart"/>
      <w:r w:rsidRPr="000951AF">
        <w:rPr>
          <w:rFonts w:cs="Arial"/>
          <w:sz w:val="20"/>
          <w:szCs w:val="20"/>
        </w:rPr>
        <w:t>AssociateAllocation</w:t>
      </w:r>
      <w:proofErr w:type="spellEnd"/>
      <w:r w:rsidRPr="000951AF">
        <w:rPr>
          <w:rFonts w:cs="Arial"/>
          <w:sz w:val="20"/>
          <w:szCs w:val="20"/>
        </w:rPr>
        <w:t xml:space="preserve">, Employee, </w:t>
      </w:r>
      <w:proofErr w:type="spellStart"/>
      <w:r w:rsidRPr="000951AF">
        <w:rPr>
          <w:rFonts w:cs="Arial"/>
          <w:sz w:val="20"/>
          <w:szCs w:val="20"/>
        </w:rPr>
        <w:t>AllocationPercentage</w:t>
      </w:r>
      <w:proofErr w:type="spellEnd"/>
      <w:r w:rsidRPr="000951AF">
        <w:rPr>
          <w:rFonts w:cs="Arial"/>
          <w:sz w:val="20"/>
          <w:szCs w:val="20"/>
        </w:rPr>
        <w:t xml:space="preserve">, </w:t>
      </w:r>
      <w:proofErr w:type="spellStart"/>
      <w:r w:rsidRPr="000951AF">
        <w:rPr>
          <w:rFonts w:cs="Arial"/>
          <w:sz w:val="20"/>
          <w:szCs w:val="20"/>
        </w:rPr>
        <w:t>InternalBillingRoles</w:t>
      </w:r>
      <w:proofErr w:type="spellEnd"/>
      <w:r w:rsidRPr="000951AF">
        <w:rPr>
          <w:rFonts w:cs="Arial"/>
          <w:sz w:val="20"/>
          <w:szCs w:val="20"/>
        </w:rPr>
        <w:t>.</w:t>
      </w:r>
    </w:p>
    <w:p w14:paraId="6FD23EB2" w14:textId="77777777" w:rsidR="003A3EFC" w:rsidRPr="000951AF" w:rsidRDefault="003A3EFC" w:rsidP="003A3EFC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Decision:</w:t>
      </w:r>
      <w:r w:rsidRPr="000951AF">
        <w:rPr>
          <w:rFonts w:cs="Arial"/>
          <w:sz w:val="20"/>
          <w:szCs w:val="20"/>
        </w:rPr>
        <w:t xml:space="preserve"> Move the stored procedure to LINQ.</w:t>
      </w:r>
    </w:p>
    <w:p w14:paraId="6FBC18B7" w14:textId="77777777" w:rsidR="003A3EFC" w:rsidRPr="000951AF" w:rsidRDefault="003A3EFC" w:rsidP="003A3EFC">
      <w:pPr>
        <w:pStyle w:val="ListParagraph"/>
        <w:numPr>
          <w:ilvl w:val="4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Rules:</w:t>
      </w:r>
      <w:r w:rsidRPr="000951AF">
        <w:rPr>
          <w:rFonts w:cs="Arial"/>
          <w:sz w:val="20"/>
          <w:szCs w:val="20"/>
        </w:rPr>
        <w:t xml:space="preserve"> </w:t>
      </w:r>
    </w:p>
    <w:p w14:paraId="1E0D0D9B" w14:textId="77777777" w:rsidR="003A3EFC" w:rsidRPr="000951AF" w:rsidRDefault="003A3EFC" w:rsidP="003A3EFC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While fetching billable record need to verify below </w:t>
      </w:r>
    </w:p>
    <w:p w14:paraId="75CFC727" w14:textId="77777777" w:rsidR="003A3EFC" w:rsidRPr="000951AF" w:rsidRDefault="003A3EFC" w:rsidP="003A3EFC">
      <w:pPr>
        <w:pStyle w:val="ListParagraph"/>
        <w:numPr>
          <w:ilvl w:val="6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Associate allocation project matches with sent project</w:t>
      </w:r>
    </w:p>
    <w:p w14:paraId="3F1806D3" w14:textId="77777777" w:rsidR="003A3EFC" w:rsidRPr="000951AF" w:rsidRDefault="003A3EFC" w:rsidP="003A3EFC">
      <w:pPr>
        <w:pStyle w:val="ListParagraph"/>
        <w:numPr>
          <w:ilvl w:val="6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Release date is null.</w:t>
      </w:r>
    </w:p>
    <w:p w14:paraId="17CA969C" w14:textId="376C8DA3" w:rsidR="003A3EFC" w:rsidRPr="000951AF" w:rsidRDefault="003A3EFC" w:rsidP="003A3EFC">
      <w:pPr>
        <w:pStyle w:val="ListParagraph"/>
        <w:numPr>
          <w:ilvl w:val="6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Employee and allocation </w:t>
      </w:r>
      <w:r w:rsidR="002B0659" w:rsidRPr="000951AF">
        <w:rPr>
          <w:rFonts w:cs="Arial"/>
          <w:sz w:val="20"/>
          <w:szCs w:val="20"/>
        </w:rPr>
        <w:t>are</w:t>
      </w:r>
      <w:r w:rsidRPr="000951AF">
        <w:rPr>
          <w:rFonts w:cs="Arial"/>
          <w:sz w:val="20"/>
          <w:szCs w:val="20"/>
        </w:rPr>
        <w:t xml:space="preserve"> active.</w:t>
      </w:r>
    </w:p>
    <w:p w14:paraId="52009CDD" w14:textId="77777777" w:rsidR="003A3EFC" w:rsidRPr="000951AF" w:rsidRDefault="003A3EFC" w:rsidP="003A3EFC">
      <w:pPr>
        <w:pStyle w:val="ListParagraph"/>
        <w:numPr>
          <w:ilvl w:val="4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Return: </w:t>
      </w:r>
      <w:r w:rsidRPr="000951AF">
        <w:rPr>
          <w:rFonts w:cs="Arial"/>
          <w:sz w:val="20"/>
          <w:szCs w:val="20"/>
        </w:rPr>
        <w:t>Billable resource details</w:t>
      </w:r>
    </w:p>
    <w:p w14:paraId="7C8E9AFB" w14:textId="77777777" w:rsidR="003A3EFC" w:rsidRPr="000951AF" w:rsidRDefault="003A3EFC" w:rsidP="003A3EFC">
      <w:pPr>
        <w:ind w:left="2160" w:firstLine="720"/>
        <w:rPr>
          <w:rFonts w:cs="Arial"/>
          <w:b/>
          <w:bCs/>
          <w:sz w:val="24"/>
          <w:szCs w:val="24"/>
        </w:rPr>
      </w:pPr>
      <w:r w:rsidRPr="000951AF">
        <w:rPr>
          <w:rFonts w:cs="Arial"/>
          <w:b/>
          <w:bCs/>
          <w:sz w:val="24"/>
          <w:szCs w:val="24"/>
        </w:rPr>
        <w:t>New Implementation:</w:t>
      </w:r>
    </w:p>
    <w:p w14:paraId="2F17D3CD" w14:textId="6E1F0A88" w:rsidR="00920ACF" w:rsidRPr="000951AF" w:rsidRDefault="00920ACF" w:rsidP="00920ACF">
      <w:pPr>
        <w:pStyle w:val="ListParagraph"/>
        <w:numPr>
          <w:ilvl w:val="3"/>
          <w:numId w:val="24"/>
        </w:numPr>
        <w:ind w:left="3240"/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From all above methods only Billable resource details are displayed in UI, so need to fetch billable resource detail</w:t>
      </w:r>
    </w:p>
    <w:p w14:paraId="54BAD67E" w14:textId="77777777" w:rsidR="00920ACF" w:rsidRPr="000951AF" w:rsidRDefault="00920ACF" w:rsidP="00920ACF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Make sure all older Business Rules are applied.</w:t>
      </w:r>
    </w:p>
    <w:p w14:paraId="1EC37651" w14:textId="77777777" w:rsidR="00920ACF" w:rsidRPr="000951AF" w:rsidRDefault="00920ACF" w:rsidP="00920ACF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convert the SP to LINQ</w:t>
      </w:r>
    </w:p>
    <w:p w14:paraId="4B9ED366" w14:textId="77777777" w:rsidR="00920ACF" w:rsidRPr="000951AF" w:rsidRDefault="00920ACF" w:rsidP="00920ACF">
      <w:pPr>
        <w:pStyle w:val="ListParagraph"/>
        <w:numPr>
          <w:ilvl w:val="4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Purpose: </w:t>
      </w:r>
    </w:p>
    <w:p w14:paraId="2720BEF5" w14:textId="77777777" w:rsidR="00920ACF" w:rsidRPr="000951AF" w:rsidRDefault="00920ACF" w:rsidP="00920ACF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Database Tables: </w:t>
      </w:r>
    </w:p>
    <w:p w14:paraId="2E4A7ABF" w14:textId="77777777" w:rsidR="00920ACF" w:rsidRPr="000951AF" w:rsidRDefault="00920ACF" w:rsidP="00920ACF">
      <w:pPr>
        <w:pStyle w:val="ListParagraph"/>
        <w:numPr>
          <w:ilvl w:val="5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HRMSProjectDB</w:t>
      </w:r>
      <w:proofErr w:type="spellEnd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7A53BEA2" w14:textId="77777777" w:rsidR="00920ACF" w:rsidRPr="000951AF" w:rsidRDefault="00920ACF" w:rsidP="00920ACF">
      <w:pPr>
        <w:pStyle w:val="ListParagraph"/>
        <w:numPr>
          <w:ilvl w:val="6"/>
          <w:numId w:val="24"/>
        </w:numPr>
        <w:rPr>
          <w:rFonts w:ascii="Courier New" w:hAnsi="Courier New" w:cs="Courier New"/>
          <w:sz w:val="20"/>
          <w:szCs w:val="20"/>
        </w:rPr>
      </w:pPr>
      <w:proofErr w:type="spellStart"/>
      <w:r w:rsidRPr="000951AF">
        <w:rPr>
          <w:rFonts w:ascii="Courier New" w:hAnsi="Courier New" w:cs="Courier New"/>
          <w:sz w:val="20"/>
          <w:szCs w:val="20"/>
        </w:rPr>
        <w:t>AssociateAllocation</w:t>
      </w:r>
      <w:proofErr w:type="spellEnd"/>
    </w:p>
    <w:p w14:paraId="79C55777" w14:textId="77777777" w:rsidR="00920ACF" w:rsidRPr="000951AF" w:rsidRDefault="00920ACF" w:rsidP="00920ACF">
      <w:pPr>
        <w:pStyle w:val="ListParagraph"/>
        <w:numPr>
          <w:ilvl w:val="6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Employee</w:t>
      </w:r>
    </w:p>
    <w:p w14:paraId="22B971EF" w14:textId="77777777" w:rsidR="00920ACF" w:rsidRPr="000951AF" w:rsidRDefault="00920ACF" w:rsidP="00920ACF">
      <w:pPr>
        <w:pStyle w:val="ListParagraph"/>
        <w:numPr>
          <w:ilvl w:val="6"/>
          <w:numId w:val="24"/>
        </w:numPr>
        <w:rPr>
          <w:rFonts w:ascii="Courier New" w:hAnsi="Courier New" w:cs="Courier New"/>
          <w:sz w:val="20"/>
          <w:szCs w:val="20"/>
        </w:rPr>
      </w:pPr>
      <w:proofErr w:type="spellStart"/>
      <w:r w:rsidRPr="000951AF">
        <w:rPr>
          <w:rFonts w:ascii="Courier New" w:hAnsi="Courier New" w:cs="Courier New"/>
          <w:sz w:val="20"/>
          <w:szCs w:val="20"/>
        </w:rPr>
        <w:t>AllocationPercentage</w:t>
      </w:r>
      <w:proofErr w:type="spellEnd"/>
    </w:p>
    <w:p w14:paraId="3F54A17C" w14:textId="77777777" w:rsidR="00920ACF" w:rsidRPr="000951AF" w:rsidRDefault="00920ACF" w:rsidP="00920ACF">
      <w:pPr>
        <w:pStyle w:val="ListParagraph"/>
        <w:numPr>
          <w:ilvl w:val="6"/>
          <w:numId w:val="24"/>
        </w:numPr>
        <w:rPr>
          <w:rFonts w:ascii="Courier New" w:hAnsi="Courier New" w:cs="Courier New"/>
          <w:sz w:val="20"/>
          <w:szCs w:val="20"/>
        </w:rPr>
      </w:pPr>
      <w:proofErr w:type="spellStart"/>
      <w:r w:rsidRPr="000951AF">
        <w:rPr>
          <w:rFonts w:ascii="Courier New" w:hAnsi="Courier New" w:cs="Courier New"/>
          <w:sz w:val="20"/>
          <w:szCs w:val="20"/>
        </w:rPr>
        <w:t>InternalBillingRoles</w:t>
      </w:r>
      <w:proofErr w:type="spellEnd"/>
    </w:p>
    <w:p w14:paraId="2CC3ECB6" w14:textId="77777777" w:rsidR="00920ACF" w:rsidRPr="000951AF" w:rsidRDefault="00920ACF" w:rsidP="00920ACF">
      <w:pPr>
        <w:pStyle w:val="ListParagraph"/>
        <w:numPr>
          <w:ilvl w:val="6"/>
          <w:numId w:val="24"/>
        </w:numPr>
        <w:rPr>
          <w:rFonts w:ascii="Courier New" w:hAnsi="Courier New" w:cs="Courier New"/>
          <w:sz w:val="20"/>
          <w:szCs w:val="20"/>
        </w:rPr>
      </w:pPr>
      <w:proofErr w:type="spellStart"/>
      <w:r w:rsidRPr="000951AF">
        <w:rPr>
          <w:rFonts w:ascii="Courier New" w:hAnsi="Courier New" w:cs="Courier New"/>
          <w:sz w:val="20"/>
          <w:szCs w:val="20"/>
        </w:rPr>
        <w:t>ClientBillingRoles</w:t>
      </w:r>
      <w:proofErr w:type="spellEnd"/>
    </w:p>
    <w:p w14:paraId="735CD3B6" w14:textId="77777777" w:rsidR="00920ACF" w:rsidRPr="000951AF" w:rsidRDefault="00920ACF" w:rsidP="00920ACF">
      <w:pPr>
        <w:pStyle w:val="ListParagraph"/>
        <w:numPr>
          <w:ilvl w:val="4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0951AF">
        <w:rPr>
          <w:rFonts w:ascii="Courier New" w:hAnsi="Courier New" w:cs="Courier New"/>
          <w:sz w:val="20"/>
          <w:szCs w:val="20"/>
        </w:rPr>
        <w:t>Cross communication:</w:t>
      </w:r>
      <w:r w:rsidRPr="000951AF">
        <w:rPr>
          <w:rFonts w:cs="Arial"/>
          <w:sz w:val="20"/>
          <w:szCs w:val="20"/>
        </w:rPr>
        <w:t xml:space="preserve"> N.A.</w:t>
      </w:r>
    </w:p>
    <w:p w14:paraId="080C2382" w14:textId="7A9101BE" w:rsidR="00920ACF" w:rsidRPr="000951AF" w:rsidRDefault="00920ACF" w:rsidP="003F4A84">
      <w:pPr>
        <w:pStyle w:val="ListParagraph"/>
        <w:numPr>
          <w:ilvl w:val="4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Return:</w:t>
      </w:r>
      <w:r w:rsidRPr="000951AF">
        <w:rPr>
          <w:rFonts w:cs="Arial"/>
          <w:sz w:val="20"/>
          <w:szCs w:val="20"/>
        </w:rPr>
        <w:t xml:space="preserve"> Billable resource details</w:t>
      </w:r>
    </w:p>
    <w:p w14:paraId="34B7947E" w14:textId="77777777" w:rsidR="00B76AF8" w:rsidRPr="000951AF" w:rsidRDefault="00B76AF8" w:rsidP="00920ACF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API Details:</w:t>
      </w:r>
    </w:p>
    <w:p w14:paraId="01C86D09" w14:textId="77777777" w:rsidR="00B76AF8" w:rsidRPr="000951AF" w:rsidRDefault="00B76AF8" w:rsidP="00920ACF">
      <w:pPr>
        <w:pStyle w:val="ListParagraph"/>
        <w:numPr>
          <w:ilvl w:val="3"/>
          <w:numId w:val="24"/>
        </w:numPr>
        <w:ind w:left="3240"/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MicroService: </w:t>
      </w:r>
      <w:r w:rsidRPr="000951AF">
        <w:rPr>
          <w:rFonts w:cs="Arial"/>
          <w:sz w:val="20"/>
          <w:szCs w:val="20"/>
        </w:rPr>
        <w:t>Project</w:t>
      </w:r>
    </w:p>
    <w:p w14:paraId="010B9BC9" w14:textId="584DD907" w:rsidR="00B76AF8" w:rsidRPr="000951AF" w:rsidRDefault="00B76AF8" w:rsidP="00920ACF">
      <w:pPr>
        <w:pStyle w:val="ListParagraph"/>
        <w:numPr>
          <w:ilvl w:val="3"/>
          <w:numId w:val="24"/>
        </w:numPr>
        <w:ind w:left="3240"/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 w:rsidR="005F220F" w:rsidRPr="000951AF">
        <w:rPr>
          <w:rFonts w:cs="Arial"/>
          <w:sz w:val="20"/>
          <w:szCs w:val="20"/>
        </w:rPr>
        <w:t>ClientBillingRoles</w:t>
      </w:r>
      <w:r w:rsidRPr="000951AF">
        <w:rPr>
          <w:rFonts w:cs="Arial"/>
          <w:sz w:val="20"/>
          <w:szCs w:val="20"/>
        </w:rPr>
        <w:t>Controller.cs</w:t>
      </w:r>
      <w:proofErr w:type="spellEnd"/>
    </w:p>
    <w:p w14:paraId="35641343" w14:textId="02033A8D" w:rsidR="00B76AF8" w:rsidRPr="000951AF" w:rsidRDefault="00B76AF8" w:rsidP="00920ACF">
      <w:pPr>
        <w:pStyle w:val="ListParagraph"/>
        <w:numPr>
          <w:ilvl w:val="3"/>
          <w:numId w:val="24"/>
        </w:numPr>
        <w:ind w:left="3240"/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Method</w:t>
      </w:r>
      <w:r w:rsidRPr="000951AF">
        <w:rPr>
          <w:rFonts w:cs="Arial"/>
          <w:sz w:val="20"/>
          <w:szCs w:val="20"/>
        </w:rPr>
        <w:t xml:space="preserve">: </w:t>
      </w:r>
      <w:proofErr w:type="spellStart"/>
      <w:r w:rsidR="00933F48" w:rsidRPr="000951AF">
        <w:rPr>
          <w:rFonts w:cs="Arial"/>
          <w:sz w:val="20"/>
          <w:szCs w:val="20"/>
        </w:rPr>
        <w:t>GetBillableResouceReportByProjectId</w:t>
      </w:r>
      <w:proofErr w:type="spellEnd"/>
    </w:p>
    <w:p w14:paraId="5B43C660" w14:textId="58F27A98" w:rsidR="00B76AF8" w:rsidRPr="000951AF" w:rsidRDefault="00B76AF8" w:rsidP="00920ACF">
      <w:pPr>
        <w:pStyle w:val="ListParagraph"/>
        <w:numPr>
          <w:ilvl w:val="3"/>
          <w:numId w:val="24"/>
        </w:numPr>
        <w:ind w:left="3240"/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Path: </w:t>
      </w:r>
      <w:r w:rsidRPr="000951AF">
        <w:rPr>
          <w:rFonts w:cs="Arial"/>
          <w:sz w:val="20"/>
          <w:szCs w:val="20"/>
        </w:rPr>
        <w:t>{{HostName}}/project/api/v1/</w:t>
      </w:r>
      <w:r w:rsidR="00AE55BE" w:rsidRPr="000951AF">
        <w:rPr>
          <w:rFonts w:cs="Arial"/>
          <w:sz w:val="20"/>
          <w:szCs w:val="20"/>
        </w:rPr>
        <w:t>ClientBillingRoles</w:t>
      </w:r>
      <w:r w:rsidRPr="000951AF">
        <w:rPr>
          <w:rFonts w:cs="Arial"/>
          <w:sz w:val="20"/>
          <w:szCs w:val="20"/>
        </w:rPr>
        <w:t>/</w:t>
      </w:r>
      <w:r w:rsidR="0089258A" w:rsidRPr="000951AF">
        <w:rPr>
          <w:rFonts w:cs="Arial"/>
          <w:sz w:val="20"/>
          <w:szCs w:val="20"/>
        </w:rPr>
        <w:t>GetBillableResouce</w:t>
      </w:r>
      <w:r w:rsidR="00AC340A" w:rsidRPr="000951AF">
        <w:rPr>
          <w:rFonts w:cs="Arial"/>
          <w:sz w:val="20"/>
          <w:szCs w:val="20"/>
        </w:rPr>
        <w:t>Info</w:t>
      </w:r>
      <w:r w:rsidR="0089258A" w:rsidRPr="000951AF">
        <w:rPr>
          <w:rFonts w:cs="Arial"/>
          <w:sz w:val="20"/>
          <w:szCs w:val="20"/>
        </w:rPr>
        <w:t>ByProjectId</w:t>
      </w:r>
    </w:p>
    <w:p w14:paraId="521E4430" w14:textId="77777777" w:rsidR="00B76AF8" w:rsidRPr="000951AF" w:rsidRDefault="00B76AF8" w:rsidP="00920ACF">
      <w:pPr>
        <w:pStyle w:val="ListParagraph"/>
        <w:numPr>
          <w:ilvl w:val="3"/>
          <w:numId w:val="24"/>
        </w:numPr>
        <w:ind w:left="3240"/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Inputs:</w:t>
      </w:r>
      <w:r w:rsidRPr="000951AF">
        <w:rPr>
          <w:rFonts w:cs="Arial"/>
          <w:sz w:val="20"/>
          <w:szCs w:val="20"/>
        </w:rPr>
        <w:t xml:space="preserve"> </w:t>
      </w:r>
    </w:p>
    <w:tbl>
      <w:tblPr>
        <w:tblStyle w:val="TableGrid"/>
        <w:tblW w:w="0" w:type="auto"/>
        <w:tblInd w:w="342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B76AF8" w:rsidRPr="000951AF" w14:paraId="2C528E31" w14:textId="77777777" w:rsidTr="00920ACF">
        <w:tc>
          <w:tcPr>
            <w:tcW w:w="1838" w:type="dxa"/>
          </w:tcPr>
          <w:p w14:paraId="6E2AD42E" w14:textId="77777777" w:rsidR="00B76AF8" w:rsidRPr="000951AF" w:rsidRDefault="00B76AF8" w:rsidP="00D64F9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7C1AD461" w14:textId="77777777" w:rsidR="00B76AF8" w:rsidRPr="000951AF" w:rsidRDefault="00B76AF8" w:rsidP="00D64F9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B76AF8" w:rsidRPr="000951AF" w14:paraId="31B96CBC" w14:textId="77777777" w:rsidTr="00920ACF">
        <w:trPr>
          <w:trHeight w:val="269"/>
        </w:trPr>
        <w:tc>
          <w:tcPr>
            <w:tcW w:w="1838" w:type="dxa"/>
          </w:tcPr>
          <w:p w14:paraId="4AD6F8D8" w14:textId="77777777" w:rsidR="00B76AF8" w:rsidRPr="000951AF" w:rsidRDefault="00B76AF8" w:rsidP="00D64F9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0951AF">
              <w:rPr>
                <w:rFonts w:cs="Arial"/>
                <w:sz w:val="20"/>
                <w:szCs w:val="20"/>
              </w:rPr>
              <w:t>projectId</w:t>
            </w:r>
            <w:proofErr w:type="spellEnd"/>
          </w:p>
        </w:tc>
        <w:tc>
          <w:tcPr>
            <w:tcW w:w="1276" w:type="dxa"/>
          </w:tcPr>
          <w:p w14:paraId="3415570D" w14:textId="77777777" w:rsidR="00B76AF8" w:rsidRPr="000951AF" w:rsidRDefault="00B76AF8" w:rsidP="00D64F91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int</w:t>
            </w:r>
            <w:r w:rsidRPr="000951AF">
              <w:rPr>
                <w:rFonts w:ascii="Consolas" w:hAnsi="Consolas" w:cs="Consolas"/>
                <w:color w:val="000000"/>
                <w:sz w:val="19"/>
                <w:szCs w:val="19"/>
                <w:lang w:val="en-IN" w:bidi="ar-SA"/>
              </w:rPr>
              <w:t xml:space="preserve"> </w:t>
            </w:r>
          </w:p>
        </w:tc>
      </w:tr>
    </w:tbl>
    <w:p w14:paraId="0466A13D" w14:textId="77777777" w:rsidR="00DE040C" w:rsidRPr="000951AF" w:rsidRDefault="00DE040C" w:rsidP="00DE040C">
      <w:pPr>
        <w:pStyle w:val="Heading2"/>
        <w:numPr>
          <w:ilvl w:val="3"/>
          <w:numId w:val="22"/>
        </w:numPr>
        <w:spacing w:line="240" w:lineRule="auto"/>
        <w:jc w:val="left"/>
      </w:pPr>
      <w:bookmarkStart w:id="50" w:name="_Toc48070291"/>
      <w:proofErr w:type="spellStart"/>
      <w:r w:rsidRPr="000951AF">
        <w:rPr>
          <w:rFonts w:cs="Arial"/>
          <w:caps w:val="0"/>
        </w:rPr>
        <w:lastRenderedPageBreak/>
        <w:t>ClientBillingRole</w:t>
      </w:r>
      <w:proofErr w:type="spellEnd"/>
      <w:r w:rsidRPr="000951AF">
        <w:rPr>
          <w:rFonts w:cs="Arial"/>
          <w:caps w:val="0"/>
        </w:rPr>
        <w:t>/</w:t>
      </w:r>
      <w:proofErr w:type="spellStart"/>
      <w:r w:rsidRPr="000951AF">
        <w:rPr>
          <w:rFonts w:cs="Arial"/>
          <w:caps w:val="0"/>
        </w:rPr>
        <w:t>GetClientBillingRolesByProjectId</w:t>
      </w:r>
      <w:bookmarkEnd w:id="50"/>
      <w:proofErr w:type="spellEnd"/>
    </w:p>
    <w:p w14:paraId="7044620C" w14:textId="77777777" w:rsidR="00DE040C" w:rsidRPr="000951AF" w:rsidRDefault="00DE040C" w:rsidP="00DE040C">
      <w:pPr>
        <w:ind w:left="1440" w:firstLine="720"/>
        <w:rPr>
          <w:rFonts w:cs="Arial"/>
          <w:b/>
          <w:bCs/>
          <w:sz w:val="24"/>
          <w:szCs w:val="24"/>
        </w:rPr>
      </w:pPr>
      <w:r w:rsidRPr="000951AF">
        <w:rPr>
          <w:rFonts w:cs="Arial"/>
          <w:b/>
          <w:bCs/>
          <w:sz w:val="24"/>
          <w:szCs w:val="24"/>
        </w:rPr>
        <w:t>Existing Implementation:</w:t>
      </w:r>
    </w:p>
    <w:p w14:paraId="0A724BBE" w14:textId="2EB5735C" w:rsidR="00DE040C" w:rsidRPr="000951AF" w:rsidRDefault="00DE040C" w:rsidP="00DE040C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b/>
          <w:bCs/>
          <w:sz w:val="20"/>
          <w:szCs w:val="20"/>
        </w:rPr>
        <w:t>Controller</w:t>
      </w:r>
      <w:r w:rsidRPr="000951AF">
        <w:rPr>
          <w:rFonts w:cs="Arial"/>
          <w:sz w:val="20"/>
          <w:szCs w:val="20"/>
        </w:rPr>
        <w:t xml:space="preserve">: </w:t>
      </w:r>
      <w:proofErr w:type="spellStart"/>
      <w:r w:rsidR="005A686B" w:rsidRPr="000951AF">
        <w:rPr>
          <w:rFonts w:cs="Arial"/>
          <w:sz w:val="20"/>
          <w:szCs w:val="20"/>
        </w:rPr>
        <w:t>ClientBillingRoleController.cs</w:t>
      </w:r>
      <w:proofErr w:type="spellEnd"/>
    </w:p>
    <w:p w14:paraId="5DD0625B" w14:textId="77777777" w:rsidR="00DE040C" w:rsidRPr="000951AF" w:rsidRDefault="00DE040C" w:rsidP="00DE040C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b/>
          <w:bCs/>
          <w:sz w:val="20"/>
          <w:szCs w:val="20"/>
        </w:rPr>
        <w:t>Method:</w:t>
      </w:r>
      <w:r w:rsidRPr="000951AF">
        <w:rPr>
          <w:rFonts w:cs="Arial"/>
          <w:sz w:val="20"/>
          <w:szCs w:val="20"/>
        </w:rPr>
        <w:t xml:space="preserve"> </w:t>
      </w:r>
      <w:proofErr w:type="spellStart"/>
      <w:r w:rsidRPr="000951AF">
        <w:rPr>
          <w:rFonts w:ascii="Courier New" w:hAnsi="Courier New" w:cs="Courier New"/>
          <w:sz w:val="20"/>
          <w:szCs w:val="20"/>
        </w:rPr>
        <w:t>GetClientBillingRolesByProjectId</w:t>
      </w:r>
      <w:proofErr w:type="spellEnd"/>
    </w:p>
    <w:p w14:paraId="1867CB02" w14:textId="77777777" w:rsidR="00542BAC" w:rsidRPr="000951AF" w:rsidRDefault="00542BAC" w:rsidP="00542BAC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This method has below input parameter.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542BAC" w:rsidRPr="000951AF" w14:paraId="20CF7715" w14:textId="77777777" w:rsidTr="00D64F91">
        <w:tc>
          <w:tcPr>
            <w:tcW w:w="1838" w:type="dxa"/>
          </w:tcPr>
          <w:p w14:paraId="60E3C5CB" w14:textId="77777777" w:rsidR="00542BAC" w:rsidRPr="000951AF" w:rsidRDefault="00542BAC" w:rsidP="00D64F9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1D27F42F" w14:textId="77777777" w:rsidR="00542BAC" w:rsidRPr="000951AF" w:rsidRDefault="00542BAC" w:rsidP="00D64F9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542BAC" w:rsidRPr="000951AF" w14:paraId="5D1D27E9" w14:textId="77777777" w:rsidTr="00D64F91">
        <w:trPr>
          <w:trHeight w:val="269"/>
        </w:trPr>
        <w:tc>
          <w:tcPr>
            <w:tcW w:w="1838" w:type="dxa"/>
          </w:tcPr>
          <w:p w14:paraId="52182975" w14:textId="77777777" w:rsidR="00542BAC" w:rsidRPr="000951AF" w:rsidRDefault="00542BAC" w:rsidP="00D64F9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0951AF">
              <w:rPr>
                <w:rFonts w:cs="Arial"/>
                <w:sz w:val="20"/>
                <w:szCs w:val="20"/>
              </w:rPr>
              <w:t>projectId</w:t>
            </w:r>
            <w:proofErr w:type="spellEnd"/>
          </w:p>
        </w:tc>
        <w:tc>
          <w:tcPr>
            <w:tcW w:w="1276" w:type="dxa"/>
          </w:tcPr>
          <w:p w14:paraId="03FB5CA0" w14:textId="77777777" w:rsidR="00542BAC" w:rsidRPr="000951AF" w:rsidRDefault="00542BAC" w:rsidP="00D64F91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int</w:t>
            </w:r>
            <w:r w:rsidRPr="000951AF">
              <w:rPr>
                <w:rFonts w:ascii="Consolas" w:hAnsi="Consolas" w:cs="Consolas"/>
                <w:color w:val="000000"/>
                <w:sz w:val="19"/>
                <w:szCs w:val="19"/>
                <w:lang w:val="en-IN" w:bidi="ar-SA"/>
              </w:rPr>
              <w:t xml:space="preserve"> </w:t>
            </w:r>
          </w:p>
        </w:tc>
      </w:tr>
    </w:tbl>
    <w:p w14:paraId="429101EB" w14:textId="77777777" w:rsidR="00542BAC" w:rsidRPr="000951AF" w:rsidRDefault="00542BAC" w:rsidP="00542BAC">
      <w:pPr>
        <w:pStyle w:val="ListParagraph"/>
        <w:ind w:left="2580"/>
        <w:rPr>
          <w:rFonts w:cs="Arial"/>
          <w:sz w:val="20"/>
          <w:szCs w:val="20"/>
        </w:rPr>
      </w:pPr>
    </w:p>
    <w:p w14:paraId="500359E7" w14:textId="77777777" w:rsidR="00542BAC" w:rsidRPr="000951AF" w:rsidRDefault="00542BAC" w:rsidP="00542BAC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This method used to fetch client billing roles for grid.</w:t>
      </w:r>
    </w:p>
    <w:p w14:paraId="2B9CE257" w14:textId="77777777" w:rsidR="00542BAC" w:rsidRPr="000951AF" w:rsidRDefault="00542BAC" w:rsidP="00542BAC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Call </w:t>
      </w:r>
      <w:proofErr w:type="spellStart"/>
      <w:r w:rsidRPr="000951AF">
        <w:rPr>
          <w:rFonts w:ascii="Courier New" w:hAnsi="Courier New" w:cs="Courier New"/>
          <w:sz w:val="20"/>
          <w:szCs w:val="20"/>
        </w:rPr>
        <w:t>usp_GetClientBillingRolesByProjectId</w:t>
      </w:r>
      <w:proofErr w:type="spellEnd"/>
      <w:r w:rsidRPr="000951AF">
        <w:rPr>
          <w:rFonts w:ascii="Courier New" w:hAnsi="Courier New" w:cs="Courier New"/>
          <w:sz w:val="20"/>
          <w:szCs w:val="20"/>
        </w:rPr>
        <w:t xml:space="preserve"> </w:t>
      </w:r>
      <w:r w:rsidRPr="000951AF">
        <w:rPr>
          <w:rFonts w:cs="Arial"/>
          <w:sz w:val="20"/>
          <w:szCs w:val="20"/>
        </w:rPr>
        <w:t xml:space="preserve">with </w:t>
      </w:r>
      <w:proofErr w:type="spellStart"/>
      <w:r w:rsidRPr="000951AF">
        <w:rPr>
          <w:rFonts w:cs="Arial"/>
          <w:sz w:val="20"/>
          <w:szCs w:val="20"/>
        </w:rPr>
        <w:t>projectId</w:t>
      </w:r>
      <w:proofErr w:type="spellEnd"/>
    </w:p>
    <w:p w14:paraId="3CA3DAE7" w14:textId="77777777" w:rsidR="00542BAC" w:rsidRPr="000951AF" w:rsidRDefault="00542BAC" w:rsidP="00542BAC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spellStart"/>
      <w:r w:rsidRPr="000951AF">
        <w:rPr>
          <w:rFonts w:cs="Arial"/>
          <w:sz w:val="20"/>
          <w:szCs w:val="20"/>
        </w:rPr>
        <w:t>usp_GetClientBillingRolesByProjectId</w:t>
      </w:r>
      <w:proofErr w:type="spellEnd"/>
      <w:r w:rsidRPr="000951AF">
        <w:rPr>
          <w:rFonts w:cs="Arial"/>
          <w:sz w:val="20"/>
          <w:szCs w:val="20"/>
        </w:rPr>
        <w:t xml:space="preserve">: </w:t>
      </w:r>
    </w:p>
    <w:p w14:paraId="7511ABB4" w14:textId="77777777" w:rsidR="00542BAC" w:rsidRPr="000951AF" w:rsidRDefault="00542BAC" w:rsidP="00542BAC">
      <w:pPr>
        <w:pStyle w:val="ListParagraph"/>
        <w:numPr>
          <w:ilvl w:val="0"/>
          <w:numId w:val="30"/>
        </w:numPr>
        <w:spacing w:after="0" w:line="259" w:lineRule="auto"/>
        <w:contextualSpacing w:val="0"/>
        <w:jc w:val="left"/>
        <w:rPr>
          <w:color w:val="000000" w:themeColor="text1"/>
        </w:rPr>
      </w:pPr>
      <w:r w:rsidRPr="000951AF">
        <w:rPr>
          <w:rFonts w:ascii="Courier New" w:hAnsi="Courier New" w:cs="Courier New"/>
          <w:sz w:val="20"/>
          <w:szCs w:val="20"/>
        </w:rPr>
        <w:t>Purpose:</w:t>
      </w:r>
      <w:r w:rsidRPr="000951AF">
        <w:rPr>
          <w:rFonts w:cs="Arial"/>
          <w:sz w:val="20"/>
          <w:szCs w:val="20"/>
        </w:rPr>
        <w:t xml:space="preserve"> This SP fetches client billing roles.</w:t>
      </w:r>
    </w:p>
    <w:p w14:paraId="41F505C9" w14:textId="77777777" w:rsidR="00542BAC" w:rsidRPr="000951AF" w:rsidRDefault="00542BAC" w:rsidP="00542BAC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Tables:</w:t>
      </w:r>
      <w:r w:rsidRPr="000951AF">
        <w:rPr>
          <w:rFonts w:cs="Arial"/>
          <w:sz w:val="20"/>
          <w:szCs w:val="20"/>
        </w:rPr>
        <w:t xml:space="preserve"> </w:t>
      </w:r>
      <w:proofErr w:type="spellStart"/>
      <w:r w:rsidRPr="000951AF">
        <w:rPr>
          <w:rFonts w:cs="Arial"/>
          <w:sz w:val="20"/>
          <w:szCs w:val="20"/>
        </w:rPr>
        <w:t>ClientBillingRoles</w:t>
      </w:r>
      <w:proofErr w:type="spellEnd"/>
      <w:r w:rsidRPr="000951AF">
        <w:rPr>
          <w:rFonts w:cs="Arial"/>
          <w:sz w:val="20"/>
          <w:szCs w:val="20"/>
        </w:rPr>
        <w:t xml:space="preserve">, Projects, </w:t>
      </w:r>
      <w:proofErr w:type="spellStart"/>
      <w:r w:rsidRPr="000951AF">
        <w:rPr>
          <w:rFonts w:cs="Arial"/>
          <w:sz w:val="20"/>
          <w:szCs w:val="20"/>
        </w:rPr>
        <w:t>AllocationPercentage</w:t>
      </w:r>
      <w:proofErr w:type="spellEnd"/>
      <w:r w:rsidRPr="000951AF">
        <w:rPr>
          <w:rFonts w:cs="Arial"/>
          <w:sz w:val="20"/>
          <w:szCs w:val="20"/>
        </w:rPr>
        <w:t xml:space="preserve">, and </w:t>
      </w:r>
      <w:proofErr w:type="spellStart"/>
      <w:r w:rsidRPr="000951AF">
        <w:rPr>
          <w:rFonts w:cs="Arial"/>
          <w:sz w:val="20"/>
          <w:szCs w:val="20"/>
        </w:rPr>
        <w:t>AssociateAllocation</w:t>
      </w:r>
      <w:proofErr w:type="spellEnd"/>
    </w:p>
    <w:p w14:paraId="6FEBD159" w14:textId="77777777" w:rsidR="00542BAC" w:rsidRPr="000951AF" w:rsidRDefault="00542BAC" w:rsidP="00542BAC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Decision:</w:t>
      </w:r>
      <w:r w:rsidRPr="000951AF">
        <w:rPr>
          <w:rFonts w:cs="Arial"/>
          <w:sz w:val="20"/>
          <w:szCs w:val="20"/>
        </w:rPr>
        <w:t xml:space="preserve"> Move the stored procedure to LINQ.</w:t>
      </w:r>
    </w:p>
    <w:p w14:paraId="44CB41A9" w14:textId="77777777" w:rsidR="00542BAC" w:rsidRPr="000951AF" w:rsidRDefault="00542BAC" w:rsidP="00542BAC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Rules:</w:t>
      </w:r>
      <w:r w:rsidRPr="000951AF">
        <w:rPr>
          <w:rFonts w:cs="Arial"/>
          <w:sz w:val="20"/>
          <w:szCs w:val="20"/>
        </w:rPr>
        <w:t xml:space="preserve"> </w:t>
      </w:r>
    </w:p>
    <w:p w14:paraId="44A2D3D3" w14:textId="77777777" w:rsidR="00542BAC" w:rsidRPr="000951AF" w:rsidRDefault="00542BAC" w:rsidP="00542BAC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Fetch client billing roles -based product id.</w:t>
      </w:r>
    </w:p>
    <w:p w14:paraId="35A520EA" w14:textId="0C5BF287" w:rsidR="00542BAC" w:rsidRPr="000951AF" w:rsidRDefault="00542BAC" w:rsidP="00542BAC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proofErr w:type="spellStart"/>
      <w:r w:rsidRPr="000951AF">
        <w:rPr>
          <w:rFonts w:cs="Arial"/>
          <w:sz w:val="20"/>
          <w:szCs w:val="20"/>
        </w:rPr>
        <w:t>AllocationCount</w:t>
      </w:r>
      <w:proofErr w:type="spellEnd"/>
      <w:r w:rsidRPr="000951AF">
        <w:rPr>
          <w:rFonts w:cs="Arial"/>
          <w:sz w:val="20"/>
          <w:szCs w:val="20"/>
        </w:rPr>
        <w:t xml:space="preserve"> is calculated from Associate allocation table based on client billing </w:t>
      </w:r>
      <w:r w:rsidR="002B0659" w:rsidRPr="000951AF">
        <w:rPr>
          <w:rFonts w:cs="Arial"/>
          <w:sz w:val="20"/>
          <w:szCs w:val="20"/>
        </w:rPr>
        <w:t>role,</w:t>
      </w:r>
      <w:r w:rsidRPr="000951AF">
        <w:rPr>
          <w:rFonts w:cs="Arial"/>
          <w:sz w:val="20"/>
          <w:szCs w:val="20"/>
        </w:rPr>
        <w:t xml:space="preserve"> project tables, and release date is </w:t>
      </w:r>
      <w:r w:rsidR="002B0659" w:rsidRPr="000951AF">
        <w:rPr>
          <w:rFonts w:cs="Arial"/>
          <w:sz w:val="20"/>
          <w:szCs w:val="20"/>
        </w:rPr>
        <w:t>null.</w:t>
      </w:r>
    </w:p>
    <w:p w14:paraId="1AEC93FE" w14:textId="77777777" w:rsidR="00542BAC" w:rsidRPr="000951AF" w:rsidRDefault="00542BAC" w:rsidP="00542BAC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Return: </w:t>
      </w:r>
      <w:r w:rsidRPr="000951AF">
        <w:rPr>
          <w:rFonts w:cs="Arial"/>
          <w:sz w:val="20"/>
          <w:szCs w:val="20"/>
        </w:rPr>
        <w:t>Client Billing Role</w:t>
      </w:r>
    </w:p>
    <w:p w14:paraId="00F628BB" w14:textId="77777777" w:rsidR="00542BAC" w:rsidRPr="000951AF" w:rsidRDefault="00542BAC" w:rsidP="00542BAC">
      <w:pPr>
        <w:ind w:left="1440" w:firstLine="720"/>
        <w:rPr>
          <w:rFonts w:cs="Arial"/>
          <w:b/>
          <w:bCs/>
          <w:sz w:val="24"/>
          <w:szCs w:val="24"/>
        </w:rPr>
      </w:pPr>
      <w:r w:rsidRPr="000951AF">
        <w:rPr>
          <w:rFonts w:cs="Arial"/>
          <w:b/>
          <w:bCs/>
          <w:sz w:val="24"/>
          <w:szCs w:val="24"/>
        </w:rPr>
        <w:t>New Implementation:</w:t>
      </w:r>
    </w:p>
    <w:p w14:paraId="7E853CE9" w14:textId="77777777" w:rsidR="00542BAC" w:rsidRPr="000951AF" w:rsidRDefault="00542BAC" w:rsidP="00542BAC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Make sure all older Business Rules are applied.</w:t>
      </w:r>
    </w:p>
    <w:p w14:paraId="587EB293" w14:textId="77777777" w:rsidR="00542BAC" w:rsidRPr="000951AF" w:rsidRDefault="00542BAC" w:rsidP="00542BAC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convert the SP to LINQ</w:t>
      </w:r>
    </w:p>
    <w:p w14:paraId="0F95A76B" w14:textId="77777777" w:rsidR="00542BAC" w:rsidRPr="000951AF" w:rsidRDefault="00542BAC" w:rsidP="00542BAC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Purpose: </w:t>
      </w:r>
    </w:p>
    <w:p w14:paraId="7B446A91" w14:textId="77777777" w:rsidR="00542BAC" w:rsidRPr="000951AF" w:rsidRDefault="00542BAC" w:rsidP="00542BAC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Database Tables: </w:t>
      </w:r>
    </w:p>
    <w:p w14:paraId="0AB92D72" w14:textId="77777777" w:rsidR="00542BAC" w:rsidRPr="000951AF" w:rsidRDefault="00542BAC" w:rsidP="00542BAC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HRMSProjectDB</w:t>
      </w:r>
      <w:proofErr w:type="spellEnd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7D11301F" w14:textId="77777777" w:rsidR="00542BAC" w:rsidRPr="000951AF" w:rsidRDefault="00542BAC" w:rsidP="00542BAC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proofErr w:type="spellStart"/>
      <w:r w:rsidRPr="000951AF">
        <w:rPr>
          <w:rFonts w:ascii="Courier New" w:hAnsi="Courier New" w:cs="Courier New"/>
          <w:sz w:val="20"/>
          <w:szCs w:val="20"/>
        </w:rPr>
        <w:t>ClientBillingRoles</w:t>
      </w:r>
      <w:proofErr w:type="spellEnd"/>
    </w:p>
    <w:p w14:paraId="177020EE" w14:textId="77777777" w:rsidR="00542BAC" w:rsidRPr="000951AF" w:rsidRDefault="00542BAC" w:rsidP="00542BAC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Projects</w:t>
      </w:r>
    </w:p>
    <w:p w14:paraId="43AC141E" w14:textId="77777777" w:rsidR="00542BAC" w:rsidRPr="000951AF" w:rsidRDefault="00542BAC" w:rsidP="00542BAC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proofErr w:type="spellStart"/>
      <w:r w:rsidRPr="000951AF">
        <w:rPr>
          <w:rFonts w:ascii="Courier New" w:hAnsi="Courier New" w:cs="Courier New"/>
          <w:sz w:val="20"/>
          <w:szCs w:val="20"/>
        </w:rPr>
        <w:t>AllocationPercentage</w:t>
      </w:r>
      <w:proofErr w:type="spellEnd"/>
    </w:p>
    <w:p w14:paraId="3B8C8B94" w14:textId="77777777" w:rsidR="00542BAC" w:rsidRPr="000951AF" w:rsidRDefault="00542BAC" w:rsidP="00542BAC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proofErr w:type="spellStart"/>
      <w:r w:rsidRPr="000951AF">
        <w:rPr>
          <w:rFonts w:ascii="Courier New" w:hAnsi="Courier New" w:cs="Courier New"/>
          <w:sz w:val="20"/>
          <w:szCs w:val="20"/>
        </w:rPr>
        <w:t>AssociateAllocation</w:t>
      </w:r>
      <w:proofErr w:type="spellEnd"/>
    </w:p>
    <w:p w14:paraId="19D38DF3" w14:textId="77777777" w:rsidR="00542BAC" w:rsidRPr="000951AF" w:rsidRDefault="00542BAC" w:rsidP="00542BAC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0951AF">
        <w:rPr>
          <w:rFonts w:ascii="Courier New" w:hAnsi="Courier New" w:cs="Courier New"/>
          <w:sz w:val="20"/>
          <w:szCs w:val="20"/>
        </w:rPr>
        <w:t>Cross communication:</w:t>
      </w:r>
      <w:r w:rsidRPr="000951AF">
        <w:rPr>
          <w:rFonts w:cs="Arial"/>
          <w:sz w:val="20"/>
          <w:szCs w:val="20"/>
        </w:rPr>
        <w:t xml:space="preserve"> N.A.</w:t>
      </w:r>
    </w:p>
    <w:p w14:paraId="63F96D4E" w14:textId="77777777" w:rsidR="00542BAC" w:rsidRPr="000951AF" w:rsidRDefault="00542BAC" w:rsidP="00542BAC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Return:</w:t>
      </w:r>
      <w:r w:rsidRPr="000951AF">
        <w:rPr>
          <w:rFonts w:cs="Arial"/>
          <w:sz w:val="20"/>
          <w:szCs w:val="20"/>
        </w:rPr>
        <w:t xml:space="preserve"> Client Billing Role</w:t>
      </w:r>
    </w:p>
    <w:p w14:paraId="72E334DB" w14:textId="77777777" w:rsidR="00542BAC" w:rsidRPr="000951AF" w:rsidRDefault="00542BAC" w:rsidP="00542BAC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API Details:</w:t>
      </w:r>
    </w:p>
    <w:p w14:paraId="116FA880" w14:textId="77777777" w:rsidR="00542BAC" w:rsidRPr="000951AF" w:rsidRDefault="00542BAC" w:rsidP="00542BAC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MicroService: </w:t>
      </w:r>
      <w:r w:rsidRPr="000951AF">
        <w:rPr>
          <w:rFonts w:cs="Arial"/>
          <w:sz w:val="20"/>
          <w:szCs w:val="20"/>
        </w:rPr>
        <w:t>Project</w:t>
      </w:r>
    </w:p>
    <w:p w14:paraId="03A0028E" w14:textId="77777777" w:rsidR="00542BAC" w:rsidRPr="000951AF" w:rsidRDefault="00542BAC" w:rsidP="00542BAC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 w:rsidRPr="000951AF">
        <w:rPr>
          <w:rFonts w:cs="Arial"/>
          <w:sz w:val="20"/>
          <w:szCs w:val="20"/>
        </w:rPr>
        <w:t>ClientBillingRolesController.cs</w:t>
      </w:r>
      <w:proofErr w:type="spellEnd"/>
    </w:p>
    <w:p w14:paraId="2C8EC313" w14:textId="280E91DB" w:rsidR="00542BAC" w:rsidRPr="000951AF" w:rsidRDefault="00542BAC" w:rsidP="00542BAC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Method</w:t>
      </w:r>
      <w:r w:rsidRPr="000951AF">
        <w:rPr>
          <w:rFonts w:cs="Arial"/>
          <w:sz w:val="20"/>
          <w:szCs w:val="20"/>
        </w:rPr>
        <w:t xml:space="preserve">: </w:t>
      </w:r>
      <w:proofErr w:type="spellStart"/>
      <w:r w:rsidR="00FF19A4" w:rsidRPr="000951AF">
        <w:rPr>
          <w:rFonts w:cs="Arial"/>
          <w:sz w:val="20"/>
          <w:szCs w:val="20"/>
        </w:rPr>
        <w:t>GetAllByProjectId</w:t>
      </w:r>
      <w:proofErr w:type="spellEnd"/>
    </w:p>
    <w:p w14:paraId="7BDE804C" w14:textId="62575B3E" w:rsidR="00542BAC" w:rsidRPr="000951AF" w:rsidRDefault="00542BAC" w:rsidP="00542BAC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lastRenderedPageBreak/>
        <w:t xml:space="preserve">Path: </w:t>
      </w:r>
      <w:r w:rsidRPr="000951AF">
        <w:rPr>
          <w:rFonts w:cs="Arial"/>
          <w:sz w:val="20"/>
          <w:szCs w:val="20"/>
        </w:rPr>
        <w:t>{{</w:t>
      </w:r>
      <w:proofErr w:type="spellStart"/>
      <w:r w:rsidRPr="000951AF">
        <w:rPr>
          <w:rFonts w:cs="Arial"/>
          <w:sz w:val="20"/>
          <w:szCs w:val="20"/>
        </w:rPr>
        <w:t>HostName</w:t>
      </w:r>
      <w:proofErr w:type="spellEnd"/>
      <w:r w:rsidRPr="000951AF">
        <w:rPr>
          <w:rFonts w:cs="Arial"/>
          <w:sz w:val="20"/>
          <w:szCs w:val="20"/>
        </w:rPr>
        <w:t>}}/project/</w:t>
      </w:r>
      <w:proofErr w:type="spellStart"/>
      <w:r w:rsidRPr="000951AF">
        <w:rPr>
          <w:rFonts w:cs="Arial"/>
          <w:sz w:val="20"/>
          <w:szCs w:val="20"/>
        </w:rPr>
        <w:t>api</w:t>
      </w:r>
      <w:proofErr w:type="spellEnd"/>
      <w:r w:rsidRPr="000951AF">
        <w:rPr>
          <w:rFonts w:cs="Arial"/>
          <w:sz w:val="20"/>
          <w:szCs w:val="20"/>
        </w:rPr>
        <w:t>/v1/</w:t>
      </w:r>
      <w:proofErr w:type="spellStart"/>
      <w:r w:rsidRPr="000951AF">
        <w:rPr>
          <w:rFonts w:cs="Arial"/>
          <w:sz w:val="20"/>
          <w:szCs w:val="20"/>
        </w:rPr>
        <w:t>ClientBillingRoles</w:t>
      </w:r>
      <w:proofErr w:type="spellEnd"/>
      <w:r w:rsidRPr="000951AF">
        <w:rPr>
          <w:rFonts w:cs="Arial"/>
          <w:sz w:val="20"/>
          <w:szCs w:val="20"/>
        </w:rPr>
        <w:t>/</w:t>
      </w:r>
      <w:proofErr w:type="spellStart"/>
      <w:r w:rsidRPr="000951AF">
        <w:rPr>
          <w:rFonts w:cs="Arial"/>
          <w:sz w:val="20"/>
          <w:szCs w:val="20"/>
        </w:rPr>
        <w:t>Get</w:t>
      </w:r>
      <w:r w:rsidR="00673CE3" w:rsidRPr="000951AF">
        <w:rPr>
          <w:rFonts w:cs="Arial"/>
          <w:sz w:val="20"/>
          <w:szCs w:val="20"/>
        </w:rPr>
        <w:t>All</w:t>
      </w:r>
      <w:r w:rsidRPr="000951AF">
        <w:rPr>
          <w:rFonts w:cs="Arial"/>
          <w:sz w:val="20"/>
          <w:szCs w:val="20"/>
        </w:rPr>
        <w:t>ByProjectId</w:t>
      </w:r>
      <w:proofErr w:type="spellEnd"/>
    </w:p>
    <w:p w14:paraId="21ECDFFE" w14:textId="77777777" w:rsidR="00542BAC" w:rsidRPr="000951AF" w:rsidRDefault="00542BAC" w:rsidP="00542BAC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Inputs:</w:t>
      </w:r>
      <w:r w:rsidRPr="000951AF">
        <w:rPr>
          <w:rFonts w:cs="Arial"/>
          <w:sz w:val="20"/>
          <w:szCs w:val="20"/>
        </w:rPr>
        <w:t xml:space="preserve"> </w:t>
      </w:r>
    </w:p>
    <w:tbl>
      <w:tblPr>
        <w:tblStyle w:val="TableGrid"/>
        <w:tblW w:w="0" w:type="auto"/>
        <w:tblInd w:w="348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542BAC" w:rsidRPr="000951AF" w14:paraId="6E043452" w14:textId="77777777" w:rsidTr="00D64F91">
        <w:tc>
          <w:tcPr>
            <w:tcW w:w="1838" w:type="dxa"/>
          </w:tcPr>
          <w:p w14:paraId="1759DAD5" w14:textId="77777777" w:rsidR="00542BAC" w:rsidRPr="000951AF" w:rsidRDefault="00542BAC" w:rsidP="00D64F9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6D2CE2C3" w14:textId="77777777" w:rsidR="00542BAC" w:rsidRPr="000951AF" w:rsidRDefault="00542BAC" w:rsidP="00D64F9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542BAC" w:rsidRPr="000951AF" w14:paraId="79454970" w14:textId="77777777" w:rsidTr="00D64F91">
        <w:trPr>
          <w:trHeight w:val="269"/>
        </w:trPr>
        <w:tc>
          <w:tcPr>
            <w:tcW w:w="1838" w:type="dxa"/>
          </w:tcPr>
          <w:p w14:paraId="325813C5" w14:textId="77777777" w:rsidR="00542BAC" w:rsidRPr="000951AF" w:rsidRDefault="00542BAC" w:rsidP="00D64F9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0951AF">
              <w:rPr>
                <w:rFonts w:cs="Arial"/>
                <w:sz w:val="20"/>
                <w:szCs w:val="20"/>
              </w:rPr>
              <w:t>projectId</w:t>
            </w:r>
            <w:proofErr w:type="spellEnd"/>
          </w:p>
        </w:tc>
        <w:tc>
          <w:tcPr>
            <w:tcW w:w="1276" w:type="dxa"/>
          </w:tcPr>
          <w:p w14:paraId="77FB2848" w14:textId="77777777" w:rsidR="00542BAC" w:rsidRPr="000951AF" w:rsidRDefault="00542BAC" w:rsidP="00D64F91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int</w:t>
            </w:r>
            <w:r w:rsidRPr="000951AF">
              <w:rPr>
                <w:rFonts w:ascii="Consolas" w:hAnsi="Consolas" w:cs="Consolas"/>
                <w:color w:val="000000"/>
                <w:sz w:val="19"/>
                <w:szCs w:val="19"/>
                <w:lang w:val="en-IN" w:bidi="ar-SA"/>
              </w:rPr>
              <w:t xml:space="preserve"> </w:t>
            </w:r>
          </w:p>
        </w:tc>
      </w:tr>
    </w:tbl>
    <w:p w14:paraId="2ED477DF" w14:textId="6AA29186" w:rsidR="002959F8" w:rsidRPr="000951AF" w:rsidRDefault="002959F8" w:rsidP="002959F8">
      <w:pPr>
        <w:pStyle w:val="Heading2"/>
        <w:numPr>
          <w:ilvl w:val="3"/>
          <w:numId w:val="22"/>
        </w:numPr>
        <w:spacing w:line="240" w:lineRule="auto"/>
        <w:jc w:val="left"/>
        <w:rPr>
          <w:rFonts w:cs="Arial"/>
          <w:caps w:val="0"/>
        </w:rPr>
      </w:pPr>
      <w:bookmarkStart w:id="51" w:name="_Toc48070292"/>
      <w:proofErr w:type="spellStart"/>
      <w:r w:rsidRPr="000951AF">
        <w:rPr>
          <w:rFonts w:cs="Arial"/>
          <w:caps w:val="0"/>
        </w:rPr>
        <w:t>ClientBillingRole</w:t>
      </w:r>
      <w:proofErr w:type="spellEnd"/>
      <w:r w:rsidRPr="000951AF">
        <w:rPr>
          <w:rFonts w:cs="Arial"/>
          <w:caps w:val="0"/>
        </w:rPr>
        <w:t>/</w:t>
      </w:r>
      <w:proofErr w:type="spellStart"/>
      <w:r w:rsidRPr="000951AF">
        <w:rPr>
          <w:rFonts w:cs="Arial"/>
          <w:caps w:val="0"/>
        </w:rPr>
        <w:t>CreateClientBillingRole</w:t>
      </w:r>
      <w:bookmarkEnd w:id="51"/>
      <w:proofErr w:type="spellEnd"/>
    </w:p>
    <w:p w14:paraId="4A9CE6A3" w14:textId="77777777" w:rsidR="006874AA" w:rsidRPr="000951AF" w:rsidRDefault="006874AA" w:rsidP="006874AA">
      <w:pPr>
        <w:pStyle w:val="ListParagraph"/>
        <w:numPr>
          <w:ilvl w:val="0"/>
          <w:numId w:val="35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The above method is for Roles = "Program Manager, Department Head, HRA, HRM".</w:t>
      </w:r>
    </w:p>
    <w:p w14:paraId="7CC66946" w14:textId="77777777" w:rsidR="002959F8" w:rsidRPr="000951AF" w:rsidRDefault="002959F8" w:rsidP="002959F8">
      <w:pPr>
        <w:ind w:left="1440" w:firstLine="720"/>
        <w:rPr>
          <w:rFonts w:cs="Arial"/>
          <w:b/>
          <w:bCs/>
          <w:sz w:val="24"/>
          <w:szCs w:val="24"/>
        </w:rPr>
      </w:pPr>
      <w:r w:rsidRPr="000951AF">
        <w:rPr>
          <w:rFonts w:cs="Arial"/>
          <w:b/>
          <w:bCs/>
          <w:sz w:val="24"/>
          <w:szCs w:val="24"/>
        </w:rPr>
        <w:t>Existing Implementation:</w:t>
      </w:r>
    </w:p>
    <w:p w14:paraId="62C19285" w14:textId="652595D3" w:rsidR="002959F8" w:rsidRPr="000951AF" w:rsidRDefault="002959F8" w:rsidP="002959F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b/>
          <w:bCs/>
          <w:sz w:val="20"/>
          <w:szCs w:val="20"/>
        </w:rPr>
        <w:t>Controller</w:t>
      </w:r>
      <w:r w:rsidRPr="000951AF">
        <w:rPr>
          <w:rFonts w:cs="Arial"/>
          <w:sz w:val="20"/>
          <w:szCs w:val="20"/>
        </w:rPr>
        <w:t xml:space="preserve">: </w:t>
      </w:r>
      <w:proofErr w:type="spellStart"/>
      <w:r w:rsidR="0046694D" w:rsidRPr="000951AF">
        <w:rPr>
          <w:rFonts w:cs="Arial"/>
          <w:sz w:val="20"/>
          <w:szCs w:val="20"/>
        </w:rPr>
        <w:t>ClientBillingRoleController.cs</w:t>
      </w:r>
      <w:proofErr w:type="spellEnd"/>
    </w:p>
    <w:p w14:paraId="371EEE54" w14:textId="01FCA085" w:rsidR="002959F8" w:rsidRPr="000951AF" w:rsidRDefault="002959F8" w:rsidP="002959F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b/>
          <w:bCs/>
          <w:sz w:val="20"/>
          <w:szCs w:val="20"/>
        </w:rPr>
        <w:t>Method:</w:t>
      </w:r>
      <w:r w:rsidRPr="000951AF">
        <w:rPr>
          <w:rFonts w:cs="Arial"/>
          <w:sz w:val="20"/>
          <w:szCs w:val="20"/>
        </w:rPr>
        <w:t xml:space="preserve"> </w:t>
      </w:r>
      <w:proofErr w:type="spellStart"/>
      <w:r w:rsidRPr="000951AF">
        <w:rPr>
          <w:rFonts w:ascii="Courier New" w:hAnsi="Courier New" w:cs="Courier New"/>
          <w:sz w:val="20"/>
          <w:szCs w:val="20"/>
        </w:rPr>
        <w:t>CreateClientBillingRole</w:t>
      </w:r>
      <w:proofErr w:type="spellEnd"/>
    </w:p>
    <w:p w14:paraId="38A9E994" w14:textId="77777777" w:rsidR="002959F8" w:rsidRPr="000951AF" w:rsidRDefault="002959F8" w:rsidP="002959F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This method has below input parameter.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2240"/>
        <w:gridCol w:w="2284"/>
      </w:tblGrid>
      <w:tr w:rsidR="002959F8" w:rsidRPr="000951AF" w14:paraId="5C484C18" w14:textId="77777777" w:rsidTr="00D64F91">
        <w:tc>
          <w:tcPr>
            <w:tcW w:w="1838" w:type="dxa"/>
          </w:tcPr>
          <w:p w14:paraId="69729D2B" w14:textId="77777777" w:rsidR="002959F8" w:rsidRPr="000951AF" w:rsidRDefault="002959F8" w:rsidP="00D64F9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6D04629E" w14:textId="77777777" w:rsidR="002959F8" w:rsidRPr="000951AF" w:rsidRDefault="002959F8" w:rsidP="00D64F9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2959F8" w:rsidRPr="000951AF" w14:paraId="0B9E27AB" w14:textId="77777777" w:rsidTr="00D64F91">
        <w:trPr>
          <w:trHeight w:val="269"/>
        </w:trPr>
        <w:tc>
          <w:tcPr>
            <w:tcW w:w="1838" w:type="dxa"/>
          </w:tcPr>
          <w:p w14:paraId="5C9C28EE" w14:textId="65417358" w:rsidR="002959F8" w:rsidRPr="000951AF" w:rsidRDefault="009E4A64" w:rsidP="00D64F9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0951AF">
              <w:rPr>
                <w:rFonts w:cs="Arial"/>
                <w:sz w:val="20"/>
                <w:szCs w:val="20"/>
              </w:rPr>
              <w:t>clientBillingRoleDetails</w:t>
            </w:r>
            <w:proofErr w:type="spellEnd"/>
          </w:p>
        </w:tc>
        <w:tc>
          <w:tcPr>
            <w:tcW w:w="1276" w:type="dxa"/>
          </w:tcPr>
          <w:p w14:paraId="6DDB2819" w14:textId="00C77D8C" w:rsidR="002959F8" w:rsidRPr="000951AF" w:rsidRDefault="009E4A64" w:rsidP="00D64F9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0951AF">
              <w:rPr>
                <w:rFonts w:cs="Arial"/>
                <w:sz w:val="20"/>
                <w:szCs w:val="20"/>
              </w:rPr>
              <w:t>ClientBillingRoleDetails</w:t>
            </w:r>
            <w:proofErr w:type="spellEnd"/>
          </w:p>
        </w:tc>
      </w:tr>
    </w:tbl>
    <w:p w14:paraId="4D6483D7" w14:textId="77777777" w:rsidR="002959F8" w:rsidRPr="000951AF" w:rsidRDefault="002959F8" w:rsidP="002959F8">
      <w:pPr>
        <w:pStyle w:val="ListParagraph"/>
        <w:ind w:left="2580"/>
        <w:rPr>
          <w:rFonts w:cs="Arial"/>
          <w:sz w:val="20"/>
          <w:szCs w:val="20"/>
        </w:rPr>
      </w:pPr>
    </w:p>
    <w:p w14:paraId="2422BC34" w14:textId="1ABF977B" w:rsidR="002959F8" w:rsidRPr="000951AF" w:rsidRDefault="002959F8" w:rsidP="002959F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This method used to </w:t>
      </w:r>
      <w:r w:rsidR="007D2616" w:rsidRPr="000951AF">
        <w:rPr>
          <w:rFonts w:cs="Arial"/>
          <w:sz w:val="20"/>
          <w:szCs w:val="20"/>
        </w:rPr>
        <w:t>create client billing roles.</w:t>
      </w:r>
    </w:p>
    <w:p w14:paraId="639ADC59" w14:textId="1FECE935" w:rsidR="002959F8" w:rsidRPr="000951AF" w:rsidRDefault="002959F8" w:rsidP="002959F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Call </w:t>
      </w:r>
      <w:proofErr w:type="spellStart"/>
      <w:r w:rsidR="009E4A64" w:rsidRPr="000951AF">
        <w:rPr>
          <w:rFonts w:ascii="Courier New" w:hAnsi="Courier New" w:cs="Courier New"/>
          <w:sz w:val="20"/>
          <w:szCs w:val="20"/>
        </w:rPr>
        <w:t>usp_CreateClientBillingRole</w:t>
      </w:r>
      <w:proofErr w:type="spellEnd"/>
      <w:r w:rsidRPr="000951AF">
        <w:rPr>
          <w:rFonts w:ascii="Courier New" w:hAnsi="Courier New" w:cs="Courier New"/>
          <w:sz w:val="20"/>
          <w:szCs w:val="20"/>
        </w:rPr>
        <w:t xml:space="preserve"> </w:t>
      </w:r>
      <w:r w:rsidRPr="000951AF">
        <w:rPr>
          <w:rFonts w:cs="Arial"/>
          <w:sz w:val="20"/>
          <w:szCs w:val="20"/>
        </w:rPr>
        <w:t xml:space="preserve">with </w:t>
      </w:r>
      <w:proofErr w:type="spellStart"/>
      <w:r w:rsidRPr="000951AF">
        <w:rPr>
          <w:rFonts w:cs="Arial"/>
          <w:sz w:val="20"/>
          <w:szCs w:val="20"/>
        </w:rPr>
        <w:t>projectId</w:t>
      </w:r>
      <w:proofErr w:type="spellEnd"/>
    </w:p>
    <w:p w14:paraId="47042AC8" w14:textId="7B050FFB" w:rsidR="002959F8" w:rsidRPr="000951AF" w:rsidRDefault="00A63D8F" w:rsidP="002959F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spellStart"/>
      <w:r w:rsidRPr="000951AF">
        <w:rPr>
          <w:rFonts w:cs="Arial"/>
          <w:sz w:val="20"/>
          <w:szCs w:val="20"/>
        </w:rPr>
        <w:t>usp_CreateClientBillingRole</w:t>
      </w:r>
      <w:proofErr w:type="spellEnd"/>
      <w:r w:rsidR="002959F8" w:rsidRPr="000951AF">
        <w:rPr>
          <w:rFonts w:cs="Arial"/>
          <w:sz w:val="20"/>
          <w:szCs w:val="20"/>
        </w:rPr>
        <w:t xml:space="preserve">: </w:t>
      </w:r>
    </w:p>
    <w:p w14:paraId="05EA1C71" w14:textId="1DAEA77B" w:rsidR="002959F8" w:rsidRPr="000951AF" w:rsidRDefault="002959F8" w:rsidP="002959F8">
      <w:pPr>
        <w:pStyle w:val="ListParagraph"/>
        <w:numPr>
          <w:ilvl w:val="0"/>
          <w:numId w:val="30"/>
        </w:numPr>
        <w:spacing w:after="0" w:line="259" w:lineRule="auto"/>
        <w:contextualSpacing w:val="0"/>
        <w:jc w:val="left"/>
        <w:rPr>
          <w:color w:val="000000" w:themeColor="text1"/>
        </w:rPr>
      </w:pPr>
      <w:r w:rsidRPr="000951AF">
        <w:rPr>
          <w:rFonts w:ascii="Courier New" w:hAnsi="Courier New" w:cs="Courier New"/>
          <w:sz w:val="20"/>
          <w:szCs w:val="20"/>
        </w:rPr>
        <w:t>Purpose:</w:t>
      </w:r>
      <w:r w:rsidRPr="000951AF">
        <w:rPr>
          <w:rFonts w:cs="Arial"/>
          <w:sz w:val="20"/>
          <w:szCs w:val="20"/>
        </w:rPr>
        <w:t xml:space="preserve"> This SP </w:t>
      </w:r>
      <w:r w:rsidR="009A7485" w:rsidRPr="000951AF">
        <w:rPr>
          <w:rFonts w:cs="Arial"/>
          <w:sz w:val="20"/>
          <w:szCs w:val="20"/>
        </w:rPr>
        <w:t>creates</w:t>
      </w:r>
      <w:r w:rsidRPr="000951AF">
        <w:rPr>
          <w:rFonts w:cs="Arial"/>
          <w:sz w:val="20"/>
          <w:szCs w:val="20"/>
        </w:rPr>
        <w:t xml:space="preserve"> client billing roles.</w:t>
      </w:r>
    </w:p>
    <w:p w14:paraId="0151D01B" w14:textId="720B8238" w:rsidR="002959F8" w:rsidRPr="000951AF" w:rsidRDefault="002959F8" w:rsidP="002959F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Tables:</w:t>
      </w:r>
      <w:r w:rsidRPr="000951AF">
        <w:rPr>
          <w:rFonts w:cs="Arial"/>
          <w:sz w:val="20"/>
          <w:szCs w:val="20"/>
        </w:rPr>
        <w:t xml:space="preserve"> </w:t>
      </w:r>
      <w:proofErr w:type="spellStart"/>
      <w:r w:rsidR="00EF7B10" w:rsidRPr="000951AF">
        <w:rPr>
          <w:rFonts w:cs="Arial"/>
          <w:sz w:val="20"/>
          <w:szCs w:val="20"/>
        </w:rPr>
        <w:t>ClientBillingRoles</w:t>
      </w:r>
      <w:proofErr w:type="spellEnd"/>
    </w:p>
    <w:p w14:paraId="3AA94000" w14:textId="77777777" w:rsidR="002959F8" w:rsidRPr="000951AF" w:rsidRDefault="002959F8" w:rsidP="002959F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Decision:</w:t>
      </w:r>
      <w:r w:rsidRPr="000951AF">
        <w:rPr>
          <w:rFonts w:cs="Arial"/>
          <w:sz w:val="20"/>
          <w:szCs w:val="20"/>
        </w:rPr>
        <w:t xml:space="preserve"> Move the stored procedure to LINQ.</w:t>
      </w:r>
    </w:p>
    <w:p w14:paraId="0A090F94" w14:textId="77777777" w:rsidR="002959F8" w:rsidRPr="000951AF" w:rsidRDefault="002959F8" w:rsidP="002959F8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Rules:</w:t>
      </w:r>
      <w:r w:rsidRPr="000951AF">
        <w:rPr>
          <w:rFonts w:cs="Arial"/>
          <w:sz w:val="20"/>
          <w:szCs w:val="20"/>
        </w:rPr>
        <w:t xml:space="preserve"> </w:t>
      </w:r>
    </w:p>
    <w:p w14:paraId="677FB2DF" w14:textId="3A759659" w:rsidR="002959F8" w:rsidRPr="000951AF" w:rsidRDefault="00EA4E12" w:rsidP="002959F8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Verify existence of client billing role based on number of position, start date, project, and client billing percentage.</w:t>
      </w:r>
    </w:p>
    <w:p w14:paraId="28FE124B" w14:textId="77777777" w:rsidR="002959F8" w:rsidRPr="000951AF" w:rsidRDefault="002959F8" w:rsidP="002959F8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Return: </w:t>
      </w:r>
      <w:r w:rsidRPr="000951AF">
        <w:rPr>
          <w:rFonts w:cs="Arial"/>
          <w:sz w:val="20"/>
          <w:szCs w:val="20"/>
        </w:rPr>
        <w:t>Client Billing Role</w:t>
      </w:r>
    </w:p>
    <w:p w14:paraId="361095B2" w14:textId="77777777" w:rsidR="002959F8" w:rsidRPr="000951AF" w:rsidRDefault="002959F8" w:rsidP="002959F8">
      <w:pPr>
        <w:ind w:left="1440" w:firstLine="720"/>
        <w:rPr>
          <w:rFonts w:cs="Arial"/>
          <w:b/>
          <w:bCs/>
          <w:sz w:val="24"/>
          <w:szCs w:val="24"/>
        </w:rPr>
      </w:pPr>
      <w:r w:rsidRPr="000951AF">
        <w:rPr>
          <w:rFonts w:cs="Arial"/>
          <w:b/>
          <w:bCs/>
          <w:sz w:val="24"/>
          <w:szCs w:val="24"/>
        </w:rPr>
        <w:t>New Implementation:</w:t>
      </w:r>
    </w:p>
    <w:p w14:paraId="354BAE53" w14:textId="77777777" w:rsidR="002959F8" w:rsidRPr="000951AF" w:rsidRDefault="002959F8" w:rsidP="002959F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Make sure all older Business Rules are applied.</w:t>
      </w:r>
    </w:p>
    <w:p w14:paraId="336B65C4" w14:textId="77777777" w:rsidR="002959F8" w:rsidRPr="000951AF" w:rsidRDefault="002959F8" w:rsidP="002959F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convert the SP to LINQ</w:t>
      </w:r>
    </w:p>
    <w:p w14:paraId="3A2BF236" w14:textId="77777777" w:rsidR="002959F8" w:rsidRPr="000951AF" w:rsidRDefault="002959F8" w:rsidP="002959F8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Purpose: </w:t>
      </w:r>
    </w:p>
    <w:p w14:paraId="42F7CB92" w14:textId="77777777" w:rsidR="002959F8" w:rsidRPr="000951AF" w:rsidRDefault="002959F8" w:rsidP="002959F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Database Tables: </w:t>
      </w:r>
    </w:p>
    <w:p w14:paraId="37498498" w14:textId="77777777" w:rsidR="002959F8" w:rsidRPr="000951AF" w:rsidRDefault="002959F8" w:rsidP="002959F8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HRMSProjectDB</w:t>
      </w:r>
      <w:proofErr w:type="spellEnd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1A708BEB" w14:textId="77777777" w:rsidR="002959F8" w:rsidRPr="000951AF" w:rsidRDefault="002959F8" w:rsidP="002959F8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proofErr w:type="spellStart"/>
      <w:r w:rsidRPr="000951AF">
        <w:rPr>
          <w:rFonts w:ascii="Courier New" w:hAnsi="Courier New" w:cs="Courier New"/>
          <w:sz w:val="20"/>
          <w:szCs w:val="20"/>
        </w:rPr>
        <w:t>ClientBillingRoles</w:t>
      </w:r>
      <w:proofErr w:type="spellEnd"/>
    </w:p>
    <w:p w14:paraId="6AF065ED" w14:textId="77777777" w:rsidR="002959F8" w:rsidRPr="000951AF" w:rsidRDefault="002959F8" w:rsidP="002959F8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0951AF">
        <w:rPr>
          <w:rFonts w:ascii="Courier New" w:hAnsi="Courier New" w:cs="Courier New"/>
          <w:sz w:val="20"/>
          <w:szCs w:val="20"/>
        </w:rPr>
        <w:t>Cross communication:</w:t>
      </w:r>
      <w:r w:rsidRPr="000951AF">
        <w:rPr>
          <w:rFonts w:cs="Arial"/>
          <w:sz w:val="20"/>
          <w:szCs w:val="20"/>
        </w:rPr>
        <w:t xml:space="preserve"> N.A.</w:t>
      </w:r>
    </w:p>
    <w:p w14:paraId="2383154F" w14:textId="77777777" w:rsidR="002959F8" w:rsidRPr="000951AF" w:rsidRDefault="002959F8" w:rsidP="002959F8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Return:</w:t>
      </w:r>
      <w:r w:rsidRPr="000951AF">
        <w:rPr>
          <w:rFonts w:cs="Arial"/>
          <w:sz w:val="20"/>
          <w:szCs w:val="20"/>
        </w:rPr>
        <w:t xml:space="preserve"> Client Billing Role</w:t>
      </w:r>
    </w:p>
    <w:p w14:paraId="76D533DD" w14:textId="77777777" w:rsidR="002959F8" w:rsidRPr="000951AF" w:rsidRDefault="002959F8" w:rsidP="002959F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API Details:</w:t>
      </w:r>
    </w:p>
    <w:p w14:paraId="6C33A004" w14:textId="77777777" w:rsidR="002959F8" w:rsidRPr="000951AF" w:rsidRDefault="002959F8" w:rsidP="002959F8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MicroService: </w:t>
      </w:r>
      <w:r w:rsidRPr="000951AF">
        <w:rPr>
          <w:rFonts w:cs="Arial"/>
          <w:sz w:val="20"/>
          <w:szCs w:val="20"/>
        </w:rPr>
        <w:t>Project</w:t>
      </w:r>
    </w:p>
    <w:p w14:paraId="138EA7AD" w14:textId="77777777" w:rsidR="002959F8" w:rsidRPr="000951AF" w:rsidRDefault="002959F8" w:rsidP="002959F8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 w:rsidRPr="000951AF">
        <w:rPr>
          <w:rFonts w:cs="Arial"/>
          <w:sz w:val="20"/>
          <w:szCs w:val="20"/>
        </w:rPr>
        <w:t>ClientBillingRolesController.cs</w:t>
      </w:r>
      <w:proofErr w:type="spellEnd"/>
    </w:p>
    <w:p w14:paraId="62C352D0" w14:textId="1711B463" w:rsidR="002959F8" w:rsidRPr="000951AF" w:rsidRDefault="002959F8" w:rsidP="002959F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lastRenderedPageBreak/>
        <w:t>Method</w:t>
      </w:r>
      <w:r w:rsidRPr="000951AF">
        <w:rPr>
          <w:rFonts w:cs="Arial"/>
          <w:sz w:val="20"/>
          <w:szCs w:val="20"/>
        </w:rPr>
        <w:t xml:space="preserve">: </w:t>
      </w:r>
      <w:r w:rsidR="00EA4E12" w:rsidRPr="000951AF">
        <w:rPr>
          <w:rFonts w:cs="Arial"/>
          <w:sz w:val="20"/>
          <w:szCs w:val="20"/>
        </w:rPr>
        <w:t>Create</w:t>
      </w:r>
    </w:p>
    <w:p w14:paraId="7A4CF3E3" w14:textId="13024284" w:rsidR="002959F8" w:rsidRPr="000951AF" w:rsidRDefault="002959F8" w:rsidP="002959F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Path: </w:t>
      </w:r>
      <w:r w:rsidRPr="000951AF">
        <w:rPr>
          <w:rFonts w:cs="Arial"/>
          <w:sz w:val="20"/>
          <w:szCs w:val="20"/>
        </w:rPr>
        <w:t>{{</w:t>
      </w:r>
      <w:proofErr w:type="spellStart"/>
      <w:r w:rsidRPr="000951AF">
        <w:rPr>
          <w:rFonts w:cs="Arial"/>
          <w:sz w:val="20"/>
          <w:szCs w:val="20"/>
        </w:rPr>
        <w:t>HostName</w:t>
      </w:r>
      <w:proofErr w:type="spellEnd"/>
      <w:r w:rsidRPr="000951AF">
        <w:rPr>
          <w:rFonts w:cs="Arial"/>
          <w:sz w:val="20"/>
          <w:szCs w:val="20"/>
        </w:rPr>
        <w:t>}}/project/</w:t>
      </w:r>
      <w:proofErr w:type="spellStart"/>
      <w:r w:rsidRPr="000951AF">
        <w:rPr>
          <w:rFonts w:cs="Arial"/>
          <w:sz w:val="20"/>
          <w:szCs w:val="20"/>
        </w:rPr>
        <w:t>api</w:t>
      </w:r>
      <w:proofErr w:type="spellEnd"/>
      <w:r w:rsidRPr="000951AF">
        <w:rPr>
          <w:rFonts w:cs="Arial"/>
          <w:sz w:val="20"/>
          <w:szCs w:val="20"/>
        </w:rPr>
        <w:t>/v1/</w:t>
      </w:r>
      <w:proofErr w:type="spellStart"/>
      <w:r w:rsidRPr="000951AF">
        <w:rPr>
          <w:rFonts w:cs="Arial"/>
          <w:sz w:val="20"/>
          <w:szCs w:val="20"/>
        </w:rPr>
        <w:t>ClientBillingRoles</w:t>
      </w:r>
      <w:proofErr w:type="spellEnd"/>
      <w:r w:rsidRPr="000951AF">
        <w:rPr>
          <w:rFonts w:cs="Arial"/>
          <w:sz w:val="20"/>
          <w:szCs w:val="20"/>
        </w:rPr>
        <w:t>/</w:t>
      </w:r>
      <w:r w:rsidR="009D37D6" w:rsidRPr="000951AF">
        <w:rPr>
          <w:rFonts w:cs="Arial"/>
          <w:sz w:val="20"/>
          <w:szCs w:val="20"/>
        </w:rPr>
        <w:t>Create</w:t>
      </w:r>
    </w:p>
    <w:p w14:paraId="7535551B" w14:textId="77777777" w:rsidR="002959F8" w:rsidRPr="000951AF" w:rsidRDefault="002959F8" w:rsidP="002959F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Inputs:</w:t>
      </w:r>
      <w:r w:rsidRPr="000951AF">
        <w:rPr>
          <w:rFonts w:cs="Arial"/>
          <w:sz w:val="20"/>
          <w:szCs w:val="20"/>
        </w:rPr>
        <w:t xml:space="preserve"> </w:t>
      </w:r>
    </w:p>
    <w:tbl>
      <w:tblPr>
        <w:tblStyle w:val="TableGrid"/>
        <w:tblW w:w="0" w:type="auto"/>
        <w:tblInd w:w="3487" w:type="dxa"/>
        <w:tblLook w:val="04A0" w:firstRow="1" w:lastRow="0" w:firstColumn="1" w:lastColumn="0" w:noHBand="0" w:noVBand="1"/>
      </w:tblPr>
      <w:tblGrid>
        <w:gridCol w:w="1865"/>
        <w:gridCol w:w="1813"/>
      </w:tblGrid>
      <w:tr w:rsidR="002959F8" w:rsidRPr="000951AF" w14:paraId="331F1140" w14:textId="77777777" w:rsidTr="00D64F91">
        <w:tc>
          <w:tcPr>
            <w:tcW w:w="1838" w:type="dxa"/>
          </w:tcPr>
          <w:p w14:paraId="1A0EE093" w14:textId="77777777" w:rsidR="002959F8" w:rsidRPr="000951AF" w:rsidRDefault="002959F8" w:rsidP="00D64F9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47CA334E" w14:textId="77777777" w:rsidR="002959F8" w:rsidRPr="000951AF" w:rsidRDefault="002959F8" w:rsidP="00D64F9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A7327D" w:rsidRPr="000951AF" w14:paraId="629709AE" w14:textId="77777777" w:rsidTr="00D64F91">
        <w:trPr>
          <w:trHeight w:val="269"/>
        </w:trPr>
        <w:tc>
          <w:tcPr>
            <w:tcW w:w="1838" w:type="dxa"/>
          </w:tcPr>
          <w:p w14:paraId="49E59CE4" w14:textId="264F98EA" w:rsidR="00A7327D" w:rsidRPr="000951AF" w:rsidRDefault="00AE2652" w:rsidP="00AE2652">
            <w:pPr>
              <w:spacing w:after="0" w:line="240" w:lineRule="auto"/>
              <w:jc w:val="left"/>
              <w:rPr>
                <w:rFonts w:ascii="Segoe UI" w:hAnsi="Segoe UI" w:cs="Segoe UI"/>
                <w:sz w:val="21"/>
                <w:szCs w:val="21"/>
                <w:lang w:val="en-IN" w:eastAsia="en-IN" w:bidi="ar-SA"/>
              </w:rPr>
            </w:pPr>
            <w:proofErr w:type="spellStart"/>
            <w:r w:rsidRPr="000951AF">
              <w:rPr>
                <w:rFonts w:ascii="Segoe UI" w:hAnsi="Segoe UI" w:cs="Segoe UI"/>
                <w:sz w:val="21"/>
                <w:szCs w:val="21"/>
                <w:lang w:val="en-IN" w:eastAsia="en-IN" w:bidi="ar-SA"/>
              </w:rPr>
              <w:t>clientBillingRoleIn</w:t>
            </w:r>
            <w:proofErr w:type="spellEnd"/>
          </w:p>
        </w:tc>
        <w:tc>
          <w:tcPr>
            <w:tcW w:w="1276" w:type="dxa"/>
          </w:tcPr>
          <w:p w14:paraId="08C0AC1A" w14:textId="21FA6B66" w:rsidR="00A7327D" w:rsidRPr="000951AF" w:rsidRDefault="00AE2652" w:rsidP="00AE2652">
            <w:pPr>
              <w:spacing w:after="0" w:line="240" w:lineRule="auto"/>
              <w:jc w:val="left"/>
              <w:rPr>
                <w:rFonts w:ascii="Segoe UI" w:hAnsi="Segoe UI" w:cs="Segoe UI"/>
                <w:sz w:val="21"/>
                <w:szCs w:val="21"/>
                <w:lang w:val="en-IN" w:eastAsia="en-IN" w:bidi="ar-SA"/>
              </w:rPr>
            </w:pPr>
            <w:proofErr w:type="spellStart"/>
            <w:r w:rsidRPr="000951AF">
              <w:rPr>
                <w:rFonts w:ascii="Segoe UI" w:hAnsi="Segoe UI" w:cs="Segoe UI"/>
                <w:sz w:val="21"/>
                <w:szCs w:val="21"/>
                <w:lang w:val="en-IN" w:eastAsia="en-IN" w:bidi="ar-SA"/>
              </w:rPr>
              <w:t>ClientBillingRoles</w:t>
            </w:r>
            <w:proofErr w:type="spellEnd"/>
          </w:p>
        </w:tc>
      </w:tr>
    </w:tbl>
    <w:p w14:paraId="575B46CE" w14:textId="77777777" w:rsidR="002959F8" w:rsidRPr="000951AF" w:rsidRDefault="002959F8" w:rsidP="002959F8">
      <w:pPr>
        <w:shd w:val="clear" w:color="auto" w:fill="FFFFFF"/>
        <w:spacing w:after="0" w:line="285" w:lineRule="atLeast"/>
        <w:jc w:val="left"/>
        <w:rPr>
          <w:rFonts w:ascii="Consolas" w:hAnsi="Consolas"/>
          <w:color w:val="A31515"/>
          <w:sz w:val="21"/>
          <w:szCs w:val="21"/>
          <w:lang w:val="en-IN" w:eastAsia="en-IN" w:bidi="ar-SA"/>
        </w:rPr>
      </w:pPr>
    </w:p>
    <w:p w14:paraId="7E57F713" w14:textId="77777777" w:rsidR="00F630E8" w:rsidRPr="000951AF" w:rsidRDefault="00F630E8" w:rsidP="00F630E8">
      <w:pPr>
        <w:pStyle w:val="Heading2"/>
        <w:numPr>
          <w:ilvl w:val="3"/>
          <w:numId w:val="22"/>
        </w:numPr>
        <w:spacing w:line="240" w:lineRule="auto"/>
        <w:jc w:val="left"/>
        <w:rPr>
          <w:rFonts w:cs="Arial"/>
          <w:caps w:val="0"/>
        </w:rPr>
      </w:pPr>
      <w:bookmarkStart w:id="52" w:name="_Toc48070293"/>
      <w:proofErr w:type="spellStart"/>
      <w:r w:rsidRPr="000951AF">
        <w:rPr>
          <w:rFonts w:cs="Arial"/>
          <w:caps w:val="0"/>
        </w:rPr>
        <w:t>ClientBillingRole</w:t>
      </w:r>
      <w:proofErr w:type="spellEnd"/>
      <w:r w:rsidRPr="000951AF">
        <w:rPr>
          <w:rFonts w:cs="Arial"/>
          <w:caps w:val="0"/>
        </w:rPr>
        <w:t>/</w:t>
      </w:r>
      <w:proofErr w:type="spellStart"/>
      <w:r w:rsidRPr="000951AF">
        <w:rPr>
          <w:rFonts w:cs="Arial"/>
          <w:caps w:val="0"/>
        </w:rPr>
        <w:t>UpdateClientBillingRole</w:t>
      </w:r>
      <w:bookmarkEnd w:id="52"/>
      <w:proofErr w:type="spellEnd"/>
    </w:p>
    <w:p w14:paraId="3F7577C5" w14:textId="77777777" w:rsidR="00F630E8" w:rsidRPr="000951AF" w:rsidRDefault="00F630E8" w:rsidP="00F630E8">
      <w:pPr>
        <w:pStyle w:val="ListParagraph"/>
        <w:numPr>
          <w:ilvl w:val="0"/>
          <w:numId w:val="35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The above method is for Roles = "Program Manager, Department Head, HRA, HRM".</w:t>
      </w:r>
    </w:p>
    <w:p w14:paraId="18808A39" w14:textId="77777777" w:rsidR="00F630E8" w:rsidRPr="000951AF" w:rsidRDefault="00F630E8" w:rsidP="00F630E8">
      <w:pPr>
        <w:ind w:left="1440" w:firstLine="720"/>
        <w:rPr>
          <w:rFonts w:cs="Arial"/>
          <w:b/>
          <w:bCs/>
          <w:sz w:val="24"/>
          <w:szCs w:val="24"/>
        </w:rPr>
      </w:pPr>
      <w:r w:rsidRPr="000951AF">
        <w:rPr>
          <w:rFonts w:cs="Arial"/>
          <w:b/>
          <w:bCs/>
          <w:sz w:val="24"/>
          <w:szCs w:val="24"/>
        </w:rPr>
        <w:t>Existing Implementation:</w:t>
      </w:r>
    </w:p>
    <w:p w14:paraId="16437564" w14:textId="438B9A8A" w:rsidR="00F630E8" w:rsidRPr="000951AF" w:rsidRDefault="00F630E8" w:rsidP="00F630E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b/>
          <w:bCs/>
          <w:sz w:val="20"/>
          <w:szCs w:val="20"/>
        </w:rPr>
        <w:t>Controller</w:t>
      </w:r>
      <w:r w:rsidRPr="000951AF">
        <w:rPr>
          <w:rFonts w:cs="Arial"/>
          <w:sz w:val="20"/>
          <w:szCs w:val="20"/>
        </w:rPr>
        <w:t xml:space="preserve">: </w:t>
      </w:r>
      <w:proofErr w:type="spellStart"/>
      <w:r w:rsidR="000C4A0C" w:rsidRPr="000951AF">
        <w:rPr>
          <w:rFonts w:cs="Arial"/>
          <w:sz w:val="20"/>
          <w:szCs w:val="20"/>
        </w:rPr>
        <w:t>ClientBillingRoleController.cs</w:t>
      </w:r>
      <w:proofErr w:type="spellEnd"/>
    </w:p>
    <w:p w14:paraId="34FB3826" w14:textId="270F3B80" w:rsidR="00F630E8" w:rsidRPr="000951AF" w:rsidRDefault="00F630E8" w:rsidP="00F630E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b/>
          <w:bCs/>
          <w:sz w:val="20"/>
          <w:szCs w:val="20"/>
        </w:rPr>
        <w:t>Method:</w:t>
      </w:r>
      <w:r w:rsidRPr="000951AF">
        <w:rPr>
          <w:rFonts w:cs="Arial"/>
          <w:sz w:val="20"/>
          <w:szCs w:val="20"/>
        </w:rPr>
        <w:t xml:space="preserve"> </w:t>
      </w:r>
      <w:proofErr w:type="spellStart"/>
      <w:r w:rsidR="001E5C7C" w:rsidRPr="000951AF">
        <w:rPr>
          <w:rFonts w:ascii="Courier New" w:hAnsi="Courier New" w:cs="Courier New"/>
          <w:sz w:val="20"/>
          <w:szCs w:val="20"/>
        </w:rPr>
        <w:t>UpdateClientBillingRole</w:t>
      </w:r>
      <w:proofErr w:type="spellEnd"/>
    </w:p>
    <w:p w14:paraId="24A5D3D6" w14:textId="77777777" w:rsidR="00F630E8" w:rsidRPr="000951AF" w:rsidRDefault="00F630E8" w:rsidP="00F630E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This method has below input parameter.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2240"/>
        <w:gridCol w:w="2284"/>
      </w:tblGrid>
      <w:tr w:rsidR="00F630E8" w:rsidRPr="000951AF" w14:paraId="4C5C7B0A" w14:textId="77777777" w:rsidTr="00D64F91">
        <w:tc>
          <w:tcPr>
            <w:tcW w:w="1838" w:type="dxa"/>
          </w:tcPr>
          <w:p w14:paraId="08BC7DE8" w14:textId="77777777" w:rsidR="00F630E8" w:rsidRPr="000951AF" w:rsidRDefault="00F630E8" w:rsidP="00D64F9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4236D37F" w14:textId="77777777" w:rsidR="00F630E8" w:rsidRPr="000951AF" w:rsidRDefault="00F630E8" w:rsidP="00D64F9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F630E8" w:rsidRPr="000951AF" w14:paraId="579AF2C4" w14:textId="77777777" w:rsidTr="00D64F91">
        <w:trPr>
          <w:trHeight w:val="269"/>
        </w:trPr>
        <w:tc>
          <w:tcPr>
            <w:tcW w:w="1838" w:type="dxa"/>
          </w:tcPr>
          <w:p w14:paraId="12E9088D" w14:textId="77777777" w:rsidR="00F630E8" w:rsidRPr="000951AF" w:rsidRDefault="00F630E8" w:rsidP="00D64F9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0951AF">
              <w:rPr>
                <w:rFonts w:cs="Arial"/>
                <w:sz w:val="20"/>
                <w:szCs w:val="20"/>
              </w:rPr>
              <w:t>clientBillingRoleDetails</w:t>
            </w:r>
            <w:proofErr w:type="spellEnd"/>
          </w:p>
        </w:tc>
        <w:tc>
          <w:tcPr>
            <w:tcW w:w="1276" w:type="dxa"/>
          </w:tcPr>
          <w:p w14:paraId="10F9BB81" w14:textId="77777777" w:rsidR="00F630E8" w:rsidRPr="000951AF" w:rsidRDefault="00F630E8" w:rsidP="00D64F9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0951AF">
              <w:rPr>
                <w:rFonts w:cs="Arial"/>
                <w:sz w:val="20"/>
                <w:szCs w:val="20"/>
              </w:rPr>
              <w:t>ClientBillingRoleDetails</w:t>
            </w:r>
            <w:proofErr w:type="spellEnd"/>
          </w:p>
        </w:tc>
      </w:tr>
    </w:tbl>
    <w:p w14:paraId="6E603E2A" w14:textId="77777777" w:rsidR="00F630E8" w:rsidRPr="000951AF" w:rsidRDefault="00F630E8" w:rsidP="00F630E8">
      <w:pPr>
        <w:pStyle w:val="ListParagraph"/>
        <w:ind w:left="2580"/>
        <w:rPr>
          <w:rFonts w:cs="Arial"/>
          <w:sz w:val="20"/>
          <w:szCs w:val="20"/>
        </w:rPr>
      </w:pPr>
    </w:p>
    <w:p w14:paraId="7D3DBFD9" w14:textId="5015FD7D" w:rsidR="00F630E8" w:rsidRPr="000951AF" w:rsidRDefault="00F630E8" w:rsidP="00F630E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This method used to </w:t>
      </w:r>
      <w:r w:rsidR="000D1B77" w:rsidRPr="000951AF">
        <w:rPr>
          <w:rFonts w:cs="Arial"/>
          <w:sz w:val="20"/>
          <w:szCs w:val="20"/>
        </w:rPr>
        <w:t>update</w:t>
      </w:r>
      <w:r w:rsidRPr="000951AF">
        <w:rPr>
          <w:rFonts w:cs="Arial"/>
          <w:sz w:val="20"/>
          <w:szCs w:val="20"/>
        </w:rPr>
        <w:t xml:space="preserve"> client billing roles.</w:t>
      </w:r>
    </w:p>
    <w:p w14:paraId="44F5EBEE" w14:textId="3CAFB626" w:rsidR="00F630E8" w:rsidRPr="000951AF" w:rsidRDefault="00F630E8" w:rsidP="00F630E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Call </w:t>
      </w:r>
      <w:proofErr w:type="spellStart"/>
      <w:r w:rsidR="005A5B69" w:rsidRPr="000951AF">
        <w:rPr>
          <w:rFonts w:ascii="Courier New" w:hAnsi="Courier New" w:cs="Courier New"/>
          <w:sz w:val="20"/>
          <w:szCs w:val="20"/>
        </w:rPr>
        <w:t>usp_UpdateClientBillingRole</w:t>
      </w:r>
      <w:proofErr w:type="spellEnd"/>
      <w:r w:rsidRPr="000951AF">
        <w:rPr>
          <w:rFonts w:ascii="Courier New" w:hAnsi="Courier New" w:cs="Courier New"/>
          <w:sz w:val="20"/>
          <w:szCs w:val="20"/>
        </w:rPr>
        <w:t xml:space="preserve"> </w:t>
      </w:r>
      <w:r w:rsidRPr="000951AF">
        <w:rPr>
          <w:rFonts w:cs="Arial"/>
          <w:sz w:val="20"/>
          <w:szCs w:val="20"/>
        </w:rPr>
        <w:t xml:space="preserve">with </w:t>
      </w:r>
      <w:proofErr w:type="spellStart"/>
      <w:r w:rsidRPr="000951AF">
        <w:rPr>
          <w:rFonts w:cs="Arial"/>
          <w:sz w:val="20"/>
          <w:szCs w:val="20"/>
        </w:rPr>
        <w:t>projectId</w:t>
      </w:r>
      <w:proofErr w:type="spellEnd"/>
    </w:p>
    <w:p w14:paraId="2968EC4B" w14:textId="34596C3A" w:rsidR="00F630E8" w:rsidRPr="000951AF" w:rsidRDefault="00862FBD" w:rsidP="00F630E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spellStart"/>
      <w:r w:rsidRPr="000951AF">
        <w:rPr>
          <w:rFonts w:cs="Arial"/>
          <w:sz w:val="20"/>
          <w:szCs w:val="20"/>
        </w:rPr>
        <w:t>usp_UpdateClientBillingRole</w:t>
      </w:r>
      <w:proofErr w:type="spellEnd"/>
      <w:r w:rsidR="00F630E8" w:rsidRPr="000951AF">
        <w:rPr>
          <w:rFonts w:cs="Arial"/>
          <w:sz w:val="20"/>
          <w:szCs w:val="20"/>
        </w:rPr>
        <w:t xml:space="preserve">: </w:t>
      </w:r>
    </w:p>
    <w:p w14:paraId="393DC320" w14:textId="0C786C4A" w:rsidR="00F630E8" w:rsidRPr="000951AF" w:rsidRDefault="00F630E8" w:rsidP="00F630E8">
      <w:pPr>
        <w:pStyle w:val="ListParagraph"/>
        <w:numPr>
          <w:ilvl w:val="0"/>
          <w:numId w:val="30"/>
        </w:numPr>
        <w:spacing w:after="0" w:line="259" w:lineRule="auto"/>
        <w:contextualSpacing w:val="0"/>
        <w:jc w:val="left"/>
        <w:rPr>
          <w:color w:val="000000" w:themeColor="text1"/>
        </w:rPr>
      </w:pPr>
      <w:r w:rsidRPr="000951AF">
        <w:rPr>
          <w:rFonts w:ascii="Courier New" w:hAnsi="Courier New" w:cs="Courier New"/>
          <w:sz w:val="20"/>
          <w:szCs w:val="20"/>
        </w:rPr>
        <w:t>Purpose:</w:t>
      </w:r>
      <w:r w:rsidRPr="000951AF">
        <w:rPr>
          <w:rFonts w:cs="Arial"/>
          <w:sz w:val="20"/>
          <w:szCs w:val="20"/>
        </w:rPr>
        <w:t xml:space="preserve"> This SP </w:t>
      </w:r>
      <w:r w:rsidR="00242F16" w:rsidRPr="000951AF">
        <w:rPr>
          <w:rFonts w:cs="Arial"/>
          <w:sz w:val="20"/>
          <w:szCs w:val="20"/>
        </w:rPr>
        <w:t>update</w:t>
      </w:r>
      <w:r w:rsidRPr="000951AF">
        <w:rPr>
          <w:rFonts w:cs="Arial"/>
          <w:sz w:val="20"/>
          <w:szCs w:val="20"/>
        </w:rPr>
        <w:t xml:space="preserve"> client billing roles.</w:t>
      </w:r>
    </w:p>
    <w:p w14:paraId="11738037" w14:textId="23AABD88" w:rsidR="00F630E8" w:rsidRPr="000951AF" w:rsidRDefault="00F630E8" w:rsidP="00F630E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Tables:</w:t>
      </w:r>
      <w:r w:rsidRPr="000951AF">
        <w:rPr>
          <w:rFonts w:cs="Arial"/>
          <w:sz w:val="20"/>
          <w:szCs w:val="20"/>
        </w:rPr>
        <w:t xml:space="preserve"> </w:t>
      </w:r>
      <w:proofErr w:type="spellStart"/>
      <w:r w:rsidRPr="000951AF">
        <w:rPr>
          <w:rFonts w:cs="Arial"/>
          <w:sz w:val="20"/>
          <w:szCs w:val="20"/>
        </w:rPr>
        <w:t>ClientBillingRoles</w:t>
      </w:r>
      <w:proofErr w:type="spellEnd"/>
      <w:r w:rsidR="00644218" w:rsidRPr="000951AF">
        <w:rPr>
          <w:rFonts w:cs="Arial"/>
          <w:sz w:val="20"/>
          <w:szCs w:val="20"/>
        </w:rPr>
        <w:t xml:space="preserve">, </w:t>
      </w:r>
      <w:proofErr w:type="spellStart"/>
      <w:r w:rsidR="00644218" w:rsidRPr="000951AF">
        <w:rPr>
          <w:rFonts w:cs="Arial"/>
          <w:sz w:val="20"/>
          <w:szCs w:val="20"/>
        </w:rPr>
        <w:t>ClientBillingRolesHistory</w:t>
      </w:r>
      <w:proofErr w:type="spellEnd"/>
      <w:r w:rsidR="00644218" w:rsidRPr="000951AF">
        <w:rPr>
          <w:rFonts w:cs="Arial"/>
          <w:sz w:val="20"/>
          <w:szCs w:val="20"/>
        </w:rPr>
        <w:t xml:space="preserve">, </w:t>
      </w:r>
      <w:proofErr w:type="spellStart"/>
      <w:r w:rsidR="00644218" w:rsidRPr="000951AF">
        <w:rPr>
          <w:rFonts w:cs="Arial"/>
          <w:sz w:val="20"/>
          <w:szCs w:val="20"/>
        </w:rPr>
        <w:t>AssociateAllocation</w:t>
      </w:r>
      <w:proofErr w:type="spellEnd"/>
      <w:r w:rsidR="00644218" w:rsidRPr="000951AF">
        <w:rPr>
          <w:rFonts w:cs="Arial"/>
          <w:sz w:val="20"/>
          <w:szCs w:val="20"/>
        </w:rPr>
        <w:t xml:space="preserve">, Projects, Status, and </w:t>
      </w:r>
      <w:proofErr w:type="spellStart"/>
      <w:r w:rsidR="00644218" w:rsidRPr="000951AF">
        <w:rPr>
          <w:rFonts w:cs="Arial"/>
          <w:sz w:val="20"/>
          <w:szCs w:val="20"/>
        </w:rPr>
        <w:t>CategoryMaster</w:t>
      </w:r>
      <w:proofErr w:type="spellEnd"/>
      <w:r w:rsidR="005D1720" w:rsidRPr="000951AF">
        <w:rPr>
          <w:rFonts w:cs="Arial"/>
          <w:sz w:val="20"/>
          <w:szCs w:val="20"/>
        </w:rPr>
        <w:t>.</w:t>
      </w:r>
    </w:p>
    <w:p w14:paraId="170A6C70" w14:textId="77777777" w:rsidR="00F630E8" w:rsidRPr="000951AF" w:rsidRDefault="00F630E8" w:rsidP="00F630E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Decision:</w:t>
      </w:r>
      <w:r w:rsidRPr="000951AF">
        <w:rPr>
          <w:rFonts w:cs="Arial"/>
          <w:sz w:val="20"/>
          <w:szCs w:val="20"/>
        </w:rPr>
        <w:t xml:space="preserve"> Move the stored procedure to LINQ.</w:t>
      </w:r>
    </w:p>
    <w:p w14:paraId="05EECFD8" w14:textId="77777777" w:rsidR="00F630E8" w:rsidRPr="000951AF" w:rsidRDefault="00F630E8" w:rsidP="00F630E8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Rules:</w:t>
      </w:r>
      <w:r w:rsidRPr="000951AF">
        <w:rPr>
          <w:rFonts w:cs="Arial"/>
          <w:sz w:val="20"/>
          <w:szCs w:val="20"/>
        </w:rPr>
        <w:t xml:space="preserve"> </w:t>
      </w:r>
    </w:p>
    <w:p w14:paraId="11AA0998" w14:textId="4B1DD7F7" w:rsidR="00B328E1" w:rsidRPr="000951AF" w:rsidRDefault="003A3EB6" w:rsidP="00B328E1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When project state is Drafted or </w:t>
      </w:r>
      <w:r w:rsidR="00440787" w:rsidRPr="000951AF">
        <w:rPr>
          <w:rFonts w:cs="Arial"/>
          <w:sz w:val="20"/>
          <w:szCs w:val="20"/>
        </w:rPr>
        <w:t>Create,</w:t>
      </w:r>
      <w:r w:rsidRPr="000951AF">
        <w:rPr>
          <w:rFonts w:cs="Arial"/>
          <w:sz w:val="20"/>
          <w:szCs w:val="20"/>
        </w:rPr>
        <w:t xml:space="preserve"> and allocation </w:t>
      </w:r>
      <w:r w:rsidR="00B328E1" w:rsidRPr="000951AF">
        <w:rPr>
          <w:rFonts w:cs="Arial"/>
          <w:sz w:val="20"/>
          <w:szCs w:val="20"/>
        </w:rPr>
        <w:t>count is greater than or equal to number of positions then updating client billing role is not allowed. Throw “Cannot decrease Positions”</w:t>
      </w:r>
      <w:r w:rsidR="00234C25" w:rsidRPr="000951AF">
        <w:rPr>
          <w:rFonts w:cs="Arial"/>
          <w:sz w:val="20"/>
          <w:szCs w:val="20"/>
        </w:rPr>
        <w:t xml:space="preserve"> validation</w:t>
      </w:r>
      <w:r w:rsidR="00B328E1" w:rsidRPr="000951AF">
        <w:rPr>
          <w:rFonts w:cs="Arial"/>
          <w:sz w:val="20"/>
          <w:szCs w:val="20"/>
        </w:rPr>
        <w:t>.</w:t>
      </w:r>
    </w:p>
    <w:p w14:paraId="3468758C" w14:textId="0B27F1E2" w:rsidR="00234C25" w:rsidRPr="000951AF" w:rsidRDefault="00234C25" w:rsidP="00D64F91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When client bill role </w:t>
      </w:r>
      <w:r w:rsidR="00810BB0" w:rsidRPr="000951AF">
        <w:rPr>
          <w:rFonts w:cs="Arial"/>
          <w:sz w:val="20"/>
          <w:szCs w:val="20"/>
        </w:rPr>
        <w:t>like</w:t>
      </w:r>
      <w:r w:rsidRPr="000951AF">
        <w:rPr>
          <w:rFonts w:cs="Arial"/>
          <w:sz w:val="20"/>
          <w:szCs w:val="20"/>
        </w:rPr>
        <w:t xml:space="preserve"> start date, number of positions, client billing percentage, and project id exists then throw “Client billing role already exist” validation.</w:t>
      </w:r>
    </w:p>
    <w:p w14:paraId="71F9BB4D" w14:textId="7FDE43E0" w:rsidR="00810BB0" w:rsidRPr="000951AF" w:rsidRDefault="00810BB0" w:rsidP="00810BB0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Create Client</w:t>
      </w:r>
      <w:r w:rsidR="00644218" w:rsidRPr="000951AF">
        <w:rPr>
          <w:rFonts w:cs="Arial"/>
          <w:sz w:val="20"/>
          <w:szCs w:val="20"/>
        </w:rPr>
        <w:t xml:space="preserve"> Billing Roles</w:t>
      </w:r>
      <w:r w:rsidRPr="000951AF">
        <w:rPr>
          <w:rFonts w:cs="Arial"/>
          <w:sz w:val="20"/>
          <w:szCs w:val="20"/>
        </w:rPr>
        <w:t xml:space="preserve"> History record and update client billing role table</w:t>
      </w:r>
      <w:r w:rsidR="00644218" w:rsidRPr="000951AF">
        <w:rPr>
          <w:rFonts w:cs="Arial"/>
          <w:sz w:val="20"/>
          <w:szCs w:val="20"/>
        </w:rPr>
        <w:t>.</w:t>
      </w:r>
    </w:p>
    <w:p w14:paraId="147ADD4E" w14:textId="77777777" w:rsidR="00F630E8" w:rsidRPr="000951AF" w:rsidRDefault="00F630E8" w:rsidP="00F630E8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Return: </w:t>
      </w:r>
      <w:r w:rsidRPr="000951AF">
        <w:rPr>
          <w:rFonts w:cs="Arial"/>
          <w:sz w:val="20"/>
          <w:szCs w:val="20"/>
        </w:rPr>
        <w:t>Client Billing Role</w:t>
      </w:r>
    </w:p>
    <w:p w14:paraId="4888A47F" w14:textId="77777777" w:rsidR="00F630E8" w:rsidRPr="000951AF" w:rsidRDefault="00F630E8" w:rsidP="00F630E8">
      <w:pPr>
        <w:ind w:left="1440" w:firstLine="720"/>
        <w:rPr>
          <w:rFonts w:cs="Arial"/>
          <w:b/>
          <w:bCs/>
          <w:sz w:val="24"/>
          <w:szCs w:val="24"/>
        </w:rPr>
      </w:pPr>
      <w:r w:rsidRPr="000951AF">
        <w:rPr>
          <w:rFonts w:cs="Arial"/>
          <w:b/>
          <w:bCs/>
          <w:sz w:val="24"/>
          <w:szCs w:val="24"/>
        </w:rPr>
        <w:t>New Implementation:</w:t>
      </w:r>
    </w:p>
    <w:p w14:paraId="3D1B6797" w14:textId="77777777" w:rsidR="00F630E8" w:rsidRPr="000951AF" w:rsidRDefault="00F630E8" w:rsidP="00F630E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Make sure all older Business Rules are applied.</w:t>
      </w:r>
    </w:p>
    <w:p w14:paraId="5F61E252" w14:textId="77777777" w:rsidR="00F630E8" w:rsidRPr="000951AF" w:rsidRDefault="00F630E8" w:rsidP="00F630E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lastRenderedPageBreak/>
        <w:t>convert the SP to LINQ</w:t>
      </w:r>
    </w:p>
    <w:p w14:paraId="49345528" w14:textId="77777777" w:rsidR="00F630E8" w:rsidRPr="000951AF" w:rsidRDefault="00F630E8" w:rsidP="00F630E8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Purpose: </w:t>
      </w:r>
    </w:p>
    <w:p w14:paraId="77B3B28C" w14:textId="77777777" w:rsidR="00F630E8" w:rsidRPr="000951AF" w:rsidRDefault="00F630E8" w:rsidP="00F630E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Database Tables: </w:t>
      </w:r>
    </w:p>
    <w:p w14:paraId="43D5AEF4" w14:textId="77777777" w:rsidR="00F630E8" w:rsidRPr="000951AF" w:rsidRDefault="00F630E8" w:rsidP="00F630E8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HRMSProjectDB</w:t>
      </w:r>
      <w:proofErr w:type="spellEnd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77A5977C" w14:textId="634B3A6D" w:rsidR="00F630E8" w:rsidRPr="000951AF" w:rsidRDefault="00F630E8" w:rsidP="00F630E8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proofErr w:type="spellStart"/>
      <w:r w:rsidRPr="000951AF">
        <w:rPr>
          <w:rFonts w:ascii="Courier New" w:hAnsi="Courier New" w:cs="Courier New"/>
          <w:sz w:val="20"/>
          <w:szCs w:val="20"/>
        </w:rPr>
        <w:t>ClientBillingRoles</w:t>
      </w:r>
      <w:proofErr w:type="spellEnd"/>
    </w:p>
    <w:p w14:paraId="2D2571F0" w14:textId="77777777" w:rsidR="002C34AF" w:rsidRPr="000951AF" w:rsidRDefault="002C34AF" w:rsidP="00F630E8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proofErr w:type="spellStart"/>
      <w:r w:rsidRPr="000951AF">
        <w:rPr>
          <w:rFonts w:ascii="Courier New" w:hAnsi="Courier New" w:cs="Courier New"/>
          <w:sz w:val="20"/>
          <w:szCs w:val="20"/>
        </w:rPr>
        <w:t>ClientBillingRolesHistory</w:t>
      </w:r>
      <w:proofErr w:type="spellEnd"/>
    </w:p>
    <w:p w14:paraId="3337512F" w14:textId="77777777" w:rsidR="002C34AF" w:rsidRPr="000951AF" w:rsidRDefault="002C34AF" w:rsidP="00F630E8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proofErr w:type="spellStart"/>
      <w:r w:rsidRPr="000951AF">
        <w:rPr>
          <w:rFonts w:ascii="Courier New" w:hAnsi="Courier New" w:cs="Courier New"/>
          <w:sz w:val="20"/>
          <w:szCs w:val="20"/>
        </w:rPr>
        <w:t>AssociateAllocation</w:t>
      </w:r>
      <w:proofErr w:type="spellEnd"/>
    </w:p>
    <w:p w14:paraId="09A349E5" w14:textId="3707629A" w:rsidR="002C34AF" w:rsidRPr="000951AF" w:rsidRDefault="002C34AF" w:rsidP="00F630E8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Projects</w:t>
      </w:r>
    </w:p>
    <w:p w14:paraId="2A3CDE4E" w14:textId="3824815C" w:rsidR="008F286A" w:rsidRPr="000951AF" w:rsidRDefault="003F2272" w:rsidP="008F286A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HRMSOrganization</w:t>
      </w:r>
      <w:proofErr w:type="spellEnd"/>
      <w:r w:rsidR="008F286A"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03B0BCA4" w14:textId="77777777" w:rsidR="002C34AF" w:rsidRPr="000951AF" w:rsidRDefault="002C34AF" w:rsidP="00F630E8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Status</w:t>
      </w:r>
    </w:p>
    <w:p w14:paraId="06E39156" w14:textId="2FF7EB81" w:rsidR="002C34AF" w:rsidRPr="000951AF" w:rsidRDefault="002C34AF" w:rsidP="008F286A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proofErr w:type="spellStart"/>
      <w:r w:rsidRPr="000951AF">
        <w:rPr>
          <w:rFonts w:ascii="Courier New" w:hAnsi="Courier New" w:cs="Courier New"/>
          <w:sz w:val="20"/>
          <w:szCs w:val="20"/>
        </w:rPr>
        <w:t>CategoryMaster</w:t>
      </w:r>
      <w:proofErr w:type="spellEnd"/>
      <w:r w:rsidRPr="000951AF">
        <w:rPr>
          <w:rFonts w:ascii="Courier New" w:hAnsi="Courier New" w:cs="Courier New"/>
          <w:sz w:val="20"/>
          <w:szCs w:val="20"/>
        </w:rPr>
        <w:t>.</w:t>
      </w:r>
    </w:p>
    <w:p w14:paraId="26B16FE0" w14:textId="70CF7759" w:rsidR="00F630E8" w:rsidRPr="000951AF" w:rsidRDefault="00F630E8" w:rsidP="00F630E8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0951AF">
        <w:rPr>
          <w:rFonts w:ascii="Courier New" w:hAnsi="Courier New" w:cs="Courier New"/>
          <w:sz w:val="20"/>
          <w:szCs w:val="20"/>
        </w:rPr>
        <w:t>Cross</w:t>
      </w:r>
      <w:r w:rsidR="007912A5" w:rsidRPr="000951AF">
        <w:rPr>
          <w:rFonts w:ascii="Courier New" w:hAnsi="Courier New" w:cs="Courier New"/>
          <w:sz w:val="20"/>
          <w:szCs w:val="20"/>
        </w:rPr>
        <w:t xml:space="preserve"> </w:t>
      </w:r>
      <w:r w:rsidRPr="000951AF">
        <w:rPr>
          <w:rFonts w:ascii="Courier New" w:hAnsi="Courier New" w:cs="Courier New"/>
          <w:sz w:val="20"/>
          <w:szCs w:val="20"/>
        </w:rPr>
        <w:t>communication:</w:t>
      </w:r>
      <w:r w:rsidRPr="000951AF">
        <w:rPr>
          <w:rFonts w:cs="Arial"/>
          <w:sz w:val="20"/>
          <w:szCs w:val="20"/>
        </w:rPr>
        <w:t xml:space="preserve"> N.A.</w:t>
      </w:r>
    </w:p>
    <w:p w14:paraId="001DB9B9" w14:textId="53AF9D99" w:rsidR="00F630E8" w:rsidRPr="000951AF" w:rsidRDefault="00F630E8" w:rsidP="00F630E8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Return:</w:t>
      </w:r>
      <w:r w:rsidRPr="000951AF">
        <w:rPr>
          <w:rFonts w:cs="Arial"/>
          <w:sz w:val="20"/>
          <w:szCs w:val="20"/>
        </w:rPr>
        <w:t xml:space="preserve"> Client Billing Role</w:t>
      </w:r>
    </w:p>
    <w:p w14:paraId="133DD97E" w14:textId="77777777" w:rsidR="001341F3" w:rsidRPr="000951AF" w:rsidRDefault="001341F3" w:rsidP="001341F3">
      <w:pPr>
        <w:pStyle w:val="ListParagraph"/>
        <w:ind w:left="3300"/>
        <w:rPr>
          <w:rFonts w:ascii="Courier New" w:hAnsi="Courier New" w:cs="Courier New"/>
          <w:sz w:val="20"/>
          <w:szCs w:val="20"/>
        </w:rPr>
      </w:pPr>
    </w:p>
    <w:p w14:paraId="0F6A9D6A" w14:textId="77777777" w:rsidR="00F630E8" w:rsidRPr="000951AF" w:rsidRDefault="00F630E8" w:rsidP="00F630E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API Details:</w:t>
      </w:r>
    </w:p>
    <w:p w14:paraId="0825AF9F" w14:textId="77777777" w:rsidR="00F630E8" w:rsidRPr="000951AF" w:rsidRDefault="00F630E8" w:rsidP="00F630E8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MicroService: </w:t>
      </w:r>
      <w:r w:rsidRPr="000951AF">
        <w:rPr>
          <w:rFonts w:cs="Arial"/>
          <w:sz w:val="20"/>
          <w:szCs w:val="20"/>
        </w:rPr>
        <w:t>Project</w:t>
      </w:r>
    </w:p>
    <w:p w14:paraId="28CF2CE1" w14:textId="77777777" w:rsidR="00F630E8" w:rsidRPr="000951AF" w:rsidRDefault="00F630E8" w:rsidP="00F630E8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 w:rsidRPr="000951AF">
        <w:rPr>
          <w:rFonts w:cs="Arial"/>
          <w:sz w:val="20"/>
          <w:szCs w:val="20"/>
        </w:rPr>
        <w:t>ClientBillingRolesController.cs</w:t>
      </w:r>
      <w:proofErr w:type="spellEnd"/>
    </w:p>
    <w:p w14:paraId="2EF96FAA" w14:textId="36303AFB" w:rsidR="00F630E8" w:rsidRPr="000951AF" w:rsidRDefault="00F630E8" w:rsidP="00F630E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Method</w:t>
      </w:r>
      <w:r w:rsidRPr="000951AF">
        <w:rPr>
          <w:rFonts w:cs="Arial"/>
          <w:sz w:val="20"/>
          <w:szCs w:val="20"/>
        </w:rPr>
        <w:t xml:space="preserve">: </w:t>
      </w:r>
      <w:r w:rsidR="007912A5" w:rsidRPr="000951AF">
        <w:rPr>
          <w:rFonts w:cs="Arial"/>
          <w:sz w:val="20"/>
          <w:szCs w:val="20"/>
        </w:rPr>
        <w:t>Update</w:t>
      </w:r>
    </w:p>
    <w:p w14:paraId="323D9417" w14:textId="3D96AE7A" w:rsidR="00F630E8" w:rsidRPr="000951AF" w:rsidRDefault="00F630E8" w:rsidP="00F630E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Path: </w:t>
      </w:r>
      <w:r w:rsidRPr="000951AF">
        <w:rPr>
          <w:rFonts w:cs="Arial"/>
          <w:sz w:val="20"/>
          <w:szCs w:val="20"/>
        </w:rPr>
        <w:t>{{</w:t>
      </w:r>
      <w:proofErr w:type="spellStart"/>
      <w:r w:rsidRPr="000951AF">
        <w:rPr>
          <w:rFonts w:cs="Arial"/>
          <w:sz w:val="20"/>
          <w:szCs w:val="20"/>
        </w:rPr>
        <w:t>HostName</w:t>
      </w:r>
      <w:proofErr w:type="spellEnd"/>
      <w:r w:rsidRPr="000951AF">
        <w:rPr>
          <w:rFonts w:cs="Arial"/>
          <w:sz w:val="20"/>
          <w:szCs w:val="20"/>
        </w:rPr>
        <w:t>}}/project/</w:t>
      </w:r>
      <w:proofErr w:type="spellStart"/>
      <w:r w:rsidRPr="000951AF">
        <w:rPr>
          <w:rFonts w:cs="Arial"/>
          <w:sz w:val="20"/>
          <w:szCs w:val="20"/>
        </w:rPr>
        <w:t>api</w:t>
      </w:r>
      <w:proofErr w:type="spellEnd"/>
      <w:r w:rsidRPr="000951AF">
        <w:rPr>
          <w:rFonts w:cs="Arial"/>
          <w:sz w:val="20"/>
          <w:szCs w:val="20"/>
        </w:rPr>
        <w:t>/v1/</w:t>
      </w:r>
      <w:proofErr w:type="spellStart"/>
      <w:r w:rsidRPr="000951AF">
        <w:rPr>
          <w:rFonts w:cs="Arial"/>
          <w:sz w:val="20"/>
          <w:szCs w:val="20"/>
        </w:rPr>
        <w:t>ClientBillingRoles</w:t>
      </w:r>
      <w:proofErr w:type="spellEnd"/>
      <w:r w:rsidRPr="000951AF">
        <w:rPr>
          <w:rFonts w:cs="Arial"/>
          <w:sz w:val="20"/>
          <w:szCs w:val="20"/>
        </w:rPr>
        <w:t>/</w:t>
      </w:r>
      <w:r w:rsidR="004041BD" w:rsidRPr="000951AF">
        <w:rPr>
          <w:rFonts w:cs="Arial"/>
          <w:sz w:val="20"/>
          <w:szCs w:val="20"/>
        </w:rPr>
        <w:t>Update</w:t>
      </w:r>
    </w:p>
    <w:p w14:paraId="7F670D32" w14:textId="77777777" w:rsidR="00F630E8" w:rsidRPr="000951AF" w:rsidRDefault="00F630E8" w:rsidP="00F630E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Inputs:</w:t>
      </w:r>
      <w:r w:rsidRPr="000951AF">
        <w:rPr>
          <w:rFonts w:cs="Arial"/>
          <w:sz w:val="20"/>
          <w:szCs w:val="20"/>
        </w:rPr>
        <w:t xml:space="preserve"> </w:t>
      </w:r>
    </w:p>
    <w:tbl>
      <w:tblPr>
        <w:tblStyle w:val="TableGrid"/>
        <w:tblW w:w="0" w:type="auto"/>
        <w:tblInd w:w="3487" w:type="dxa"/>
        <w:tblLook w:val="04A0" w:firstRow="1" w:lastRow="0" w:firstColumn="1" w:lastColumn="0" w:noHBand="0" w:noVBand="1"/>
      </w:tblPr>
      <w:tblGrid>
        <w:gridCol w:w="2240"/>
        <w:gridCol w:w="2284"/>
      </w:tblGrid>
      <w:tr w:rsidR="00F630E8" w:rsidRPr="000951AF" w14:paraId="0526D436" w14:textId="77777777" w:rsidTr="00C408CF">
        <w:tc>
          <w:tcPr>
            <w:tcW w:w="2240" w:type="dxa"/>
          </w:tcPr>
          <w:p w14:paraId="2F722503" w14:textId="77777777" w:rsidR="00F630E8" w:rsidRPr="000951AF" w:rsidRDefault="00F630E8" w:rsidP="00D64F9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2284" w:type="dxa"/>
          </w:tcPr>
          <w:p w14:paraId="4902A2A8" w14:textId="77777777" w:rsidR="00F630E8" w:rsidRPr="000951AF" w:rsidRDefault="00F630E8" w:rsidP="00D64F9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F630E8" w:rsidRPr="000951AF" w14:paraId="6E09E5B0" w14:textId="77777777" w:rsidTr="00C408CF">
        <w:trPr>
          <w:trHeight w:val="269"/>
        </w:trPr>
        <w:tc>
          <w:tcPr>
            <w:tcW w:w="2240" w:type="dxa"/>
          </w:tcPr>
          <w:p w14:paraId="3DA7D28A" w14:textId="5B24BAC0" w:rsidR="00F630E8" w:rsidRPr="000951AF" w:rsidRDefault="00AE2652" w:rsidP="00AE2652">
            <w:pPr>
              <w:spacing w:after="0" w:line="240" w:lineRule="auto"/>
              <w:jc w:val="left"/>
              <w:rPr>
                <w:rFonts w:ascii="Segoe UI" w:hAnsi="Segoe UI" w:cs="Segoe UI"/>
                <w:sz w:val="21"/>
                <w:szCs w:val="21"/>
                <w:lang w:val="en-IN" w:eastAsia="en-IN" w:bidi="ar-SA"/>
              </w:rPr>
            </w:pPr>
            <w:proofErr w:type="spellStart"/>
            <w:r w:rsidRPr="000951AF">
              <w:rPr>
                <w:rFonts w:ascii="Segoe UI" w:hAnsi="Segoe UI" w:cs="Segoe UI"/>
                <w:sz w:val="21"/>
                <w:szCs w:val="21"/>
                <w:lang w:val="en-IN" w:eastAsia="en-IN" w:bidi="ar-SA"/>
              </w:rPr>
              <w:t>clientBillingRoleIn</w:t>
            </w:r>
            <w:proofErr w:type="spellEnd"/>
          </w:p>
        </w:tc>
        <w:tc>
          <w:tcPr>
            <w:tcW w:w="2284" w:type="dxa"/>
          </w:tcPr>
          <w:p w14:paraId="6A44D770" w14:textId="778E1D9C" w:rsidR="00F630E8" w:rsidRPr="000951AF" w:rsidRDefault="00AE2652" w:rsidP="00AE2652">
            <w:pPr>
              <w:spacing w:after="0" w:line="240" w:lineRule="auto"/>
              <w:jc w:val="left"/>
              <w:rPr>
                <w:rFonts w:ascii="Segoe UI" w:hAnsi="Segoe UI" w:cs="Segoe UI"/>
                <w:sz w:val="21"/>
                <w:szCs w:val="21"/>
                <w:lang w:val="en-IN" w:eastAsia="en-IN" w:bidi="ar-SA"/>
              </w:rPr>
            </w:pPr>
            <w:proofErr w:type="spellStart"/>
            <w:r w:rsidRPr="000951AF">
              <w:rPr>
                <w:rFonts w:ascii="Segoe UI" w:hAnsi="Segoe UI" w:cs="Segoe UI"/>
                <w:sz w:val="21"/>
                <w:szCs w:val="21"/>
                <w:lang w:val="en-IN" w:eastAsia="en-IN" w:bidi="ar-SA"/>
              </w:rPr>
              <w:t>ClientBillingRoles</w:t>
            </w:r>
            <w:proofErr w:type="spellEnd"/>
          </w:p>
        </w:tc>
      </w:tr>
    </w:tbl>
    <w:p w14:paraId="17F40CB4" w14:textId="77777777" w:rsidR="0099673F" w:rsidRPr="000951AF" w:rsidRDefault="0099673F" w:rsidP="0099673F">
      <w:pPr>
        <w:pStyle w:val="Heading2"/>
        <w:numPr>
          <w:ilvl w:val="3"/>
          <w:numId w:val="22"/>
        </w:numPr>
        <w:spacing w:line="240" w:lineRule="auto"/>
        <w:jc w:val="left"/>
        <w:rPr>
          <w:rFonts w:cs="Arial"/>
          <w:caps w:val="0"/>
        </w:rPr>
      </w:pPr>
      <w:bookmarkStart w:id="53" w:name="_Toc48070294"/>
      <w:proofErr w:type="spellStart"/>
      <w:r w:rsidRPr="000951AF">
        <w:rPr>
          <w:rFonts w:cs="Arial"/>
          <w:caps w:val="0"/>
        </w:rPr>
        <w:t>ClientBillingRole</w:t>
      </w:r>
      <w:proofErr w:type="spellEnd"/>
      <w:r w:rsidRPr="000951AF">
        <w:rPr>
          <w:rFonts w:cs="Arial"/>
          <w:caps w:val="0"/>
        </w:rPr>
        <w:t>/</w:t>
      </w:r>
      <w:proofErr w:type="spellStart"/>
      <w:r w:rsidRPr="000951AF">
        <w:rPr>
          <w:rFonts w:cs="Arial"/>
          <w:caps w:val="0"/>
        </w:rPr>
        <w:t>DeleteClientBillingRole</w:t>
      </w:r>
      <w:bookmarkEnd w:id="53"/>
      <w:proofErr w:type="spellEnd"/>
    </w:p>
    <w:p w14:paraId="11DD94A2" w14:textId="77777777" w:rsidR="00C408CF" w:rsidRPr="000951AF" w:rsidRDefault="00C408CF" w:rsidP="00C408CF">
      <w:pPr>
        <w:pStyle w:val="ListParagraph"/>
        <w:numPr>
          <w:ilvl w:val="0"/>
          <w:numId w:val="35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The above method is for Roles = "Program Manager, Department Head, HRA, HRM".</w:t>
      </w:r>
    </w:p>
    <w:p w14:paraId="7C9BB781" w14:textId="77777777" w:rsidR="00C408CF" w:rsidRPr="000951AF" w:rsidRDefault="00C408CF" w:rsidP="00C408CF">
      <w:pPr>
        <w:ind w:left="1440" w:firstLine="720"/>
        <w:rPr>
          <w:rFonts w:cs="Arial"/>
          <w:b/>
          <w:bCs/>
          <w:sz w:val="24"/>
          <w:szCs w:val="24"/>
        </w:rPr>
      </w:pPr>
      <w:r w:rsidRPr="000951AF">
        <w:rPr>
          <w:rFonts w:cs="Arial"/>
          <w:b/>
          <w:bCs/>
          <w:sz w:val="24"/>
          <w:szCs w:val="24"/>
        </w:rPr>
        <w:t>Existing Implementation:</w:t>
      </w:r>
    </w:p>
    <w:p w14:paraId="7CDBD9F4" w14:textId="3198ABA9" w:rsidR="00C408CF" w:rsidRPr="000951AF" w:rsidRDefault="00C408CF" w:rsidP="00C408CF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b/>
          <w:bCs/>
          <w:sz w:val="20"/>
          <w:szCs w:val="20"/>
        </w:rPr>
        <w:t>Controller</w:t>
      </w:r>
      <w:r w:rsidRPr="000951AF">
        <w:rPr>
          <w:rFonts w:cs="Arial"/>
          <w:sz w:val="20"/>
          <w:szCs w:val="20"/>
        </w:rPr>
        <w:t xml:space="preserve">: </w:t>
      </w:r>
      <w:proofErr w:type="spellStart"/>
      <w:r w:rsidR="00646EB5" w:rsidRPr="000951AF">
        <w:rPr>
          <w:rFonts w:cs="Arial"/>
          <w:sz w:val="20"/>
          <w:szCs w:val="20"/>
        </w:rPr>
        <w:t>ClientBillingRoleController.cs</w:t>
      </w:r>
      <w:proofErr w:type="spellEnd"/>
    </w:p>
    <w:p w14:paraId="19455CDB" w14:textId="00D1843F" w:rsidR="00C408CF" w:rsidRPr="000951AF" w:rsidRDefault="00C408CF" w:rsidP="00C408CF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b/>
          <w:bCs/>
          <w:sz w:val="20"/>
          <w:szCs w:val="20"/>
        </w:rPr>
        <w:t>Method:</w:t>
      </w:r>
      <w:r w:rsidRPr="000951AF">
        <w:rPr>
          <w:rFonts w:cs="Arial"/>
          <w:sz w:val="20"/>
          <w:szCs w:val="20"/>
        </w:rPr>
        <w:t xml:space="preserve"> </w:t>
      </w:r>
      <w:proofErr w:type="spellStart"/>
      <w:r w:rsidR="00BF556F" w:rsidRPr="000951AF">
        <w:rPr>
          <w:rFonts w:ascii="Courier New" w:hAnsi="Courier New" w:cs="Courier New"/>
          <w:sz w:val="20"/>
          <w:szCs w:val="20"/>
        </w:rPr>
        <w:t>DeleteClientBillingRole</w:t>
      </w:r>
      <w:proofErr w:type="spellEnd"/>
    </w:p>
    <w:p w14:paraId="1507F0BD" w14:textId="77777777" w:rsidR="00C408CF" w:rsidRPr="000951AF" w:rsidRDefault="00C408CF" w:rsidP="00C408CF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This method has below input parameter.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C408CF" w:rsidRPr="000951AF" w14:paraId="7CDDB809" w14:textId="77777777" w:rsidTr="00D64F91">
        <w:tc>
          <w:tcPr>
            <w:tcW w:w="1838" w:type="dxa"/>
          </w:tcPr>
          <w:p w14:paraId="6CAB3875" w14:textId="77777777" w:rsidR="00C408CF" w:rsidRPr="000951AF" w:rsidRDefault="00C408CF" w:rsidP="00D64F9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7FA1CA60" w14:textId="77777777" w:rsidR="00C408CF" w:rsidRPr="000951AF" w:rsidRDefault="00C408CF" w:rsidP="00D64F9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C408CF" w:rsidRPr="000951AF" w14:paraId="18607B79" w14:textId="77777777" w:rsidTr="00D64F91">
        <w:trPr>
          <w:trHeight w:val="269"/>
        </w:trPr>
        <w:tc>
          <w:tcPr>
            <w:tcW w:w="1838" w:type="dxa"/>
          </w:tcPr>
          <w:p w14:paraId="60EA3883" w14:textId="16C92ED5" w:rsidR="00C408CF" w:rsidRPr="000951AF" w:rsidRDefault="00A67BDA" w:rsidP="00D64F9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0951AF">
              <w:rPr>
                <w:rFonts w:cs="Arial"/>
                <w:sz w:val="20"/>
                <w:szCs w:val="20"/>
              </w:rPr>
              <w:t>clientBillingRoleId</w:t>
            </w:r>
            <w:proofErr w:type="spellEnd"/>
          </w:p>
        </w:tc>
        <w:tc>
          <w:tcPr>
            <w:tcW w:w="1276" w:type="dxa"/>
          </w:tcPr>
          <w:p w14:paraId="1486F48D" w14:textId="1E28182A" w:rsidR="00C408CF" w:rsidRPr="000951AF" w:rsidRDefault="00A67BDA" w:rsidP="00D64F91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Int</w:t>
            </w:r>
          </w:p>
        </w:tc>
      </w:tr>
    </w:tbl>
    <w:p w14:paraId="486D97EA" w14:textId="77777777" w:rsidR="00C408CF" w:rsidRPr="000951AF" w:rsidRDefault="00C408CF" w:rsidP="00C408CF">
      <w:pPr>
        <w:pStyle w:val="ListParagraph"/>
        <w:ind w:left="2580"/>
        <w:rPr>
          <w:rFonts w:cs="Arial"/>
          <w:sz w:val="20"/>
          <w:szCs w:val="20"/>
        </w:rPr>
      </w:pPr>
    </w:p>
    <w:p w14:paraId="2F69C65F" w14:textId="0AF215B7" w:rsidR="00C408CF" w:rsidRPr="000951AF" w:rsidRDefault="00C408CF" w:rsidP="00C408CF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This method used to </w:t>
      </w:r>
      <w:r w:rsidR="005C339D" w:rsidRPr="000951AF">
        <w:rPr>
          <w:rFonts w:cs="Arial"/>
          <w:sz w:val="20"/>
          <w:szCs w:val="20"/>
        </w:rPr>
        <w:t>delete</w:t>
      </w:r>
      <w:r w:rsidRPr="000951AF">
        <w:rPr>
          <w:rFonts w:cs="Arial"/>
          <w:sz w:val="20"/>
          <w:szCs w:val="20"/>
        </w:rPr>
        <w:t xml:space="preserve"> client billing roles.</w:t>
      </w:r>
    </w:p>
    <w:p w14:paraId="07EC069A" w14:textId="16BC3D30" w:rsidR="00C408CF" w:rsidRPr="000951AF" w:rsidRDefault="00C408CF" w:rsidP="00C408CF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Call </w:t>
      </w:r>
      <w:proofErr w:type="spellStart"/>
      <w:r w:rsidR="009F66FA" w:rsidRPr="000951AF">
        <w:rPr>
          <w:rFonts w:ascii="Courier New" w:hAnsi="Courier New" w:cs="Courier New"/>
          <w:sz w:val="20"/>
          <w:szCs w:val="20"/>
        </w:rPr>
        <w:t>usp_DeleteClientBillingRole</w:t>
      </w:r>
      <w:proofErr w:type="spellEnd"/>
      <w:r w:rsidRPr="000951AF">
        <w:rPr>
          <w:rFonts w:ascii="Courier New" w:hAnsi="Courier New" w:cs="Courier New"/>
          <w:sz w:val="20"/>
          <w:szCs w:val="20"/>
        </w:rPr>
        <w:t xml:space="preserve"> </w:t>
      </w:r>
      <w:r w:rsidRPr="000951AF">
        <w:rPr>
          <w:rFonts w:cs="Arial"/>
          <w:sz w:val="20"/>
          <w:szCs w:val="20"/>
        </w:rPr>
        <w:t xml:space="preserve">with </w:t>
      </w:r>
      <w:proofErr w:type="spellStart"/>
      <w:r w:rsidR="009F66FA" w:rsidRPr="000951AF">
        <w:rPr>
          <w:rFonts w:cs="Arial"/>
          <w:sz w:val="20"/>
          <w:szCs w:val="20"/>
        </w:rPr>
        <w:t>clientBillingRoleId</w:t>
      </w:r>
      <w:proofErr w:type="spellEnd"/>
    </w:p>
    <w:p w14:paraId="04C5FE7E" w14:textId="41892165" w:rsidR="00C408CF" w:rsidRPr="000951AF" w:rsidRDefault="009938BD" w:rsidP="00C408CF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spellStart"/>
      <w:r w:rsidRPr="000951AF">
        <w:rPr>
          <w:rFonts w:cs="Arial"/>
          <w:sz w:val="20"/>
          <w:szCs w:val="20"/>
        </w:rPr>
        <w:t>usp_DeleteClientBillingRole</w:t>
      </w:r>
      <w:proofErr w:type="spellEnd"/>
      <w:r w:rsidR="00C408CF" w:rsidRPr="000951AF">
        <w:rPr>
          <w:rFonts w:cs="Arial"/>
          <w:sz w:val="20"/>
          <w:szCs w:val="20"/>
        </w:rPr>
        <w:t xml:space="preserve">: </w:t>
      </w:r>
    </w:p>
    <w:p w14:paraId="3AC0D242" w14:textId="4F0894F8" w:rsidR="00C408CF" w:rsidRPr="000951AF" w:rsidRDefault="00C408CF" w:rsidP="00C408CF">
      <w:pPr>
        <w:pStyle w:val="ListParagraph"/>
        <w:numPr>
          <w:ilvl w:val="0"/>
          <w:numId w:val="30"/>
        </w:numPr>
        <w:spacing w:after="0" w:line="259" w:lineRule="auto"/>
        <w:contextualSpacing w:val="0"/>
        <w:jc w:val="left"/>
        <w:rPr>
          <w:color w:val="000000" w:themeColor="text1"/>
        </w:rPr>
      </w:pPr>
      <w:r w:rsidRPr="000951AF">
        <w:rPr>
          <w:rFonts w:ascii="Courier New" w:hAnsi="Courier New" w:cs="Courier New"/>
          <w:sz w:val="20"/>
          <w:szCs w:val="20"/>
        </w:rPr>
        <w:t>Purpose:</w:t>
      </w:r>
      <w:r w:rsidRPr="000951AF">
        <w:rPr>
          <w:rFonts w:cs="Arial"/>
          <w:sz w:val="20"/>
          <w:szCs w:val="20"/>
        </w:rPr>
        <w:t xml:space="preserve"> This SP </w:t>
      </w:r>
      <w:r w:rsidR="00DD19E0" w:rsidRPr="000951AF">
        <w:rPr>
          <w:rFonts w:cs="Arial"/>
          <w:sz w:val="20"/>
          <w:szCs w:val="20"/>
        </w:rPr>
        <w:t>deletes</w:t>
      </w:r>
      <w:r w:rsidRPr="000951AF">
        <w:rPr>
          <w:rFonts w:cs="Arial"/>
          <w:sz w:val="20"/>
          <w:szCs w:val="20"/>
        </w:rPr>
        <w:t xml:space="preserve"> client billing roles.</w:t>
      </w:r>
    </w:p>
    <w:p w14:paraId="124F0772" w14:textId="03DFB061" w:rsidR="00C408CF" w:rsidRPr="000951AF" w:rsidRDefault="00C408CF" w:rsidP="00C408CF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Tables:</w:t>
      </w:r>
      <w:r w:rsidRPr="000951AF">
        <w:rPr>
          <w:rFonts w:cs="Arial"/>
          <w:sz w:val="20"/>
          <w:szCs w:val="20"/>
        </w:rPr>
        <w:t xml:space="preserve"> </w:t>
      </w:r>
      <w:proofErr w:type="spellStart"/>
      <w:r w:rsidRPr="000951AF">
        <w:rPr>
          <w:rFonts w:cs="Arial"/>
          <w:sz w:val="20"/>
          <w:szCs w:val="20"/>
        </w:rPr>
        <w:t>ClientBillingRoles</w:t>
      </w:r>
      <w:proofErr w:type="spellEnd"/>
    </w:p>
    <w:p w14:paraId="7CDD4F3E" w14:textId="77777777" w:rsidR="00C408CF" w:rsidRPr="000951AF" w:rsidRDefault="00C408CF" w:rsidP="00C408CF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lastRenderedPageBreak/>
        <w:t>Decision:</w:t>
      </w:r>
      <w:r w:rsidRPr="000951AF">
        <w:rPr>
          <w:rFonts w:cs="Arial"/>
          <w:sz w:val="20"/>
          <w:szCs w:val="20"/>
        </w:rPr>
        <w:t xml:space="preserve"> Move the stored procedure to LINQ.</w:t>
      </w:r>
    </w:p>
    <w:p w14:paraId="5135EB84" w14:textId="77777777" w:rsidR="00C408CF" w:rsidRPr="000951AF" w:rsidRDefault="00C408CF" w:rsidP="00C408CF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Rules:</w:t>
      </w:r>
      <w:r w:rsidRPr="000951AF">
        <w:rPr>
          <w:rFonts w:cs="Arial"/>
          <w:sz w:val="20"/>
          <w:szCs w:val="20"/>
        </w:rPr>
        <w:t xml:space="preserve"> </w:t>
      </w:r>
    </w:p>
    <w:p w14:paraId="51525EF6" w14:textId="16A584A0" w:rsidR="00C408CF" w:rsidRPr="000951AF" w:rsidRDefault="00990B59" w:rsidP="00C408CF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Verify client billing role exists or not.</w:t>
      </w:r>
    </w:p>
    <w:p w14:paraId="66DDB6BA" w14:textId="7B4F3AAC" w:rsidR="00990B59" w:rsidRPr="000951AF" w:rsidRDefault="00990B59" w:rsidP="00C408CF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Delete client billing role.</w:t>
      </w:r>
    </w:p>
    <w:p w14:paraId="6011DAE2" w14:textId="52E3E3D0" w:rsidR="00C408CF" w:rsidRPr="000951AF" w:rsidRDefault="00C408CF" w:rsidP="00C408CF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Return: </w:t>
      </w:r>
      <w:r w:rsidR="000660C2" w:rsidRPr="000951AF">
        <w:rPr>
          <w:rFonts w:cs="Arial"/>
          <w:sz w:val="20"/>
          <w:szCs w:val="20"/>
        </w:rPr>
        <w:t>true/false</w:t>
      </w:r>
    </w:p>
    <w:p w14:paraId="2806EFF0" w14:textId="77777777" w:rsidR="00C408CF" w:rsidRPr="000951AF" w:rsidRDefault="00C408CF" w:rsidP="00C408CF">
      <w:pPr>
        <w:ind w:left="1440" w:firstLine="720"/>
        <w:rPr>
          <w:rFonts w:cs="Arial"/>
          <w:b/>
          <w:bCs/>
          <w:sz w:val="24"/>
          <w:szCs w:val="24"/>
        </w:rPr>
      </w:pPr>
      <w:r w:rsidRPr="000951AF">
        <w:rPr>
          <w:rFonts w:cs="Arial"/>
          <w:b/>
          <w:bCs/>
          <w:sz w:val="24"/>
          <w:szCs w:val="24"/>
        </w:rPr>
        <w:t>New Implementation:</w:t>
      </w:r>
    </w:p>
    <w:p w14:paraId="2D2F89E1" w14:textId="77777777" w:rsidR="00C408CF" w:rsidRPr="000951AF" w:rsidRDefault="00C408CF" w:rsidP="00C408CF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Make sure all older Business Rules are applied.</w:t>
      </w:r>
    </w:p>
    <w:p w14:paraId="13C93F5A" w14:textId="77777777" w:rsidR="00C408CF" w:rsidRPr="000951AF" w:rsidRDefault="00C408CF" w:rsidP="00C408CF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convert the SP to LINQ</w:t>
      </w:r>
    </w:p>
    <w:p w14:paraId="2A902588" w14:textId="77777777" w:rsidR="00C408CF" w:rsidRPr="000951AF" w:rsidRDefault="00C408CF" w:rsidP="00C408CF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Purpose: </w:t>
      </w:r>
    </w:p>
    <w:p w14:paraId="76FC90F8" w14:textId="77777777" w:rsidR="00C408CF" w:rsidRPr="000951AF" w:rsidRDefault="00C408CF" w:rsidP="00C408CF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Database Tables: </w:t>
      </w:r>
    </w:p>
    <w:p w14:paraId="52526DA2" w14:textId="77777777" w:rsidR="00C408CF" w:rsidRPr="000951AF" w:rsidRDefault="00C408CF" w:rsidP="00C408CF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HRMSProjectDB</w:t>
      </w:r>
      <w:proofErr w:type="spellEnd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3F44BD4A" w14:textId="77777777" w:rsidR="00C408CF" w:rsidRPr="000951AF" w:rsidRDefault="00C408CF" w:rsidP="00C408CF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proofErr w:type="spellStart"/>
      <w:r w:rsidRPr="000951AF">
        <w:rPr>
          <w:rFonts w:ascii="Courier New" w:hAnsi="Courier New" w:cs="Courier New"/>
          <w:sz w:val="20"/>
          <w:szCs w:val="20"/>
        </w:rPr>
        <w:t>ClientBillingRoles</w:t>
      </w:r>
      <w:proofErr w:type="spellEnd"/>
    </w:p>
    <w:p w14:paraId="0451743D" w14:textId="77777777" w:rsidR="00C408CF" w:rsidRPr="000951AF" w:rsidRDefault="00C408CF" w:rsidP="00C408CF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0951AF">
        <w:rPr>
          <w:rFonts w:ascii="Courier New" w:hAnsi="Courier New" w:cs="Courier New"/>
          <w:sz w:val="20"/>
          <w:szCs w:val="20"/>
        </w:rPr>
        <w:t>Cross communication:</w:t>
      </w:r>
      <w:r w:rsidRPr="000951AF">
        <w:rPr>
          <w:rFonts w:cs="Arial"/>
          <w:sz w:val="20"/>
          <w:szCs w:val="20"/>
        </w:rPr>
        <w:t xml:space="preserve"> N.A.</w:t>
      </w:r>
    </w:p>
    <w:p w14:paraId="43E4FB09" w14:textId="7DD3248C" w:rsidR="00C408CF" w:rsidRPr="000951AF" w:rsidRDefault="00C408CF" w:rsidP="00C408CF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Return:</w:t>
      </w:r>
      <w:r w:rsidRPr="000951AF">
        <w:rPr>
          <w:rFonts w:cs="Arial"/>
          <w:sz w:val="20"/>
          <w:szCs w:val="20"/>
        </w:rPr>
        <w:t xml:space="preserve"> </w:t>
      </w:r>
      <w:r w:rsidR="00E54C44" w:rsidRPr="000951AF">
        <w:rPr>
          <w:rFonts w:cs="Arial"/>
          <w:sz w:val="20"/>
          <w:szCs w:val="20"/>
        </w:rPr>
        <w:t>true/false</w:t>
      </w:r>
    </w:p>
    <w:p w14:paraId="427F6EEC" w14:textId="77777777" w:rsidR="00C408CF" w:rsidRPr="000951AF" w:rsidRDefault="00C408CF" w:rsidP="00C408CF">
      <w:pPr>
        <w:pStyle w:val="ListParagraph"/>
        <w:ind w:left="3300"/>
        <w:rPr>
          <w:rFonts w:ascii="Courier New" w:hAnsi="Courier New" w:cs="Courier New"/>
          <w:sz w:val="20"/>
          <w:szCs w:val="20"/>
        </w:rPr>
      </w:pPr>
    </w:p>
    <w:p w14:paraId="2DCF27BB" w14:textId="77777777" w:rsidR="00C408CF" w:rsidRPr="000951AF" w:rsidRDefault="00C408CF" w:rsidP="00C408CF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API Details:</w:t>
      </w:r>
    </w:p>
    <w:p w14:paraId="7F33FC28" w14:textId="77777777" w:rsidR="00C408CF" w:rsidRPr="000951AF" w:rsidRDefault="00C408CF" w:rsidP="00C408CF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MicroService: </w:t>
      </w:r>
      <w:r w:rsidRPr="000951AF">
        <w:rPr>
          <w:rFonts w:cs="Arial"/>
          <w:sz w:val="20"/>
          <w:szCs w:val="20"/>
        </w:rPr>
        <w:t>Project</w:t>
      </w:r>
    </w:p>
    <w:p w14:paraId="085D98D3" w14:textId="77777777" w:rsidR="00C408CF" w:rsidRPr="000951AF" w:rsidRDefault="00C408CF" w:rsidP="00C408CF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 w:rsidRPr="000951AF">
        <w:rPr>
          <w:rFonts w:cs="Arial"/>
          <w:sz w:val="20"/>
          <w:szCs w:val="20"/>
        </w:rPr>
        <w:t>ClientBillingRolesController.cs</w:t>
      </w:r>
      <w:proofErr w:type="spellEnd"/>
    </w:p>
    <w:p w14:paraId="09BC87BC" w14:textId="37FE2CD8" w:rsidR="00C408CF" w:rsidRPr="000951AF" w:rsidRDefault="00C408CF" w:rsidP="00C408CF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Method</w:t>
      </w:r>
      <w:r w:rsidRPr="000951AF">
        <w:rPr>
          <w:rFonts w:cs="Arial"/>
          <w:sz w:val="20"/>
          <w:szCs w:val="20"/>
        </w:rPr>
        <w:t xml:space="preserve">: </w:t>
      </w:r>
      <w:r w:rsidR="003B6791" w:rsidRPr="000951AF">
        <w:rPr>
          <w:rFonts w:cs="Arial"/>
          <w:sz w:val="20"/>
          <w:szCs w:val="20"/>
        </w:rPr>
        <w:t>Delete</w:t>
      </w:r>
    </w:p>
    <w:p w14:paraId="20AFE9CD" w14:textId="3CF659B6" w:rsidR="00C408CF" w:rsidRPr="000951AF" w:rsidRDefault="00C408CF" w:rsidP="00C408CF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Path: </w:t>
      </w:r>
      <w:r w:rsidRPr="000951AF">
        <w:rPr>
          <w:rFonts w:cs="Arial"/>
          <w:sz w:val="20"/>
          <w:szCs w:val="20"/>
        </w:rPr>
        <w:t>{{</w:t>
      </w:r>
      <w:proofErr w:type="spellStart"/>
      <w:r w:rsidRPr="000951AF">
        <w:rPr>
          <w:rFonts w:cs="Arial"/>
          <w:sz w:val="20"/>
          <w:szCs w:val="20"/>
        </w:rPr>
        <w:t>HostName</w:t>
      </w:r>
      <w:proofErr w:type="spellEnd"/>
      <w:r w:rsidRPr="000951AF">
        <w:rPr>
          <w:rFonts w:cs="Arial"/>
          <w:sz w:val="20"/>
          <w:szCs w:val="20"/>
        </w:rPr>
        <w:t>}}/project/</w:t>
      </w:r>
      <w:proofErr w:type="spellStart"/>
      <w:r w:rsidRPr="000951AF">
        <w:rPr>
          <w:rFonts w:cs="Arial"/>
          <w:sz w:val="20"/>
          <w:szCs w:val="20"/>
        </w:rPr>
        <w:t>api</w:t>
      </w:r>
      <w:proofErr w:type="spellEnd"/>
      <w:r w:rsidRPr="000951AF">
        <w:rPr>
          <w:rFonts w:cs="Arial"/>
          <w:sz w:val="20"/>
          <w:szCs w:val="20"/>
        </w:rPr>
        <w:t>/v1/</w:t>
      </w:r>
      <w:proofErr w:type="spellStart"/>
      <w:r w:rsidRPr="000951AF">
        <w:rPr>
          <w:rFonts w:cs="Arial"/>
          <w:sz w:val="20"/>
          <w:szCs w:val="20"/>
        </w:rPr>
        <w:t>ClientBillingRoles</w:t>
      </w:r>
      <w:proofErr w:type="spellEnd"/>
      <w:r w:rsidRPr="000951AF">
        <w:rPr>
          <w:rFonts w:cs="Arial"/>
          <w:sz w:val="20"/>
          <w:szCs w:val="20"/>
        </w:rPr>
        <w:t>/</w:t>
      </w:r>
      <w:r w:rsidR="00414493" w:rsidRPr="000951AF">
        <w:rPr>
          <w:rFonts w:cs="Arial"/>
          <w:sz w:val="20"/>
          <w:szCs w:val="20"/>
        </w:rPr>
        <w:t>Delete</w:t>
      </w:r>
    </w:p>
    <w:p w14:paraId="17A92149" w14:textId="77777777" w:rsidR="00C408CF" w:rsidRPr="000951AF" w:rsidRDefault="00C408CF" w:rsidP="00C408CF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Inputs:</w:t>
      </w:r>
      <w:r w:rsidRPr="000951AF">
        <w:rPr>
          <w:rFonts w:cs="Arial"/>
          <w:sz w:val="20"/>
          <w:szCs w:val="20"/>
        </w:rPr>
        <w:t xml:space="preserve"> </w:t>
      </w:r>
    </w:p>
    <w:tbl>
      <w:tblPr>
        <w:tblStyle w:val="TableGrid"/>
        <w:tblW w:w="0" w:type="auto"/>
        <w:tblInd w:w="3487" w:type="dxa"/>
        <w:tblLook w:val="04A0" w:firstRow="1" w:lastRow="0" w:firstColumn="1" w:lastColumn="0" w:noHBand="0" w:noVBand="1"/>
      </w:tblPr>
      <w:tblGrid>
        <w:gridCol w:w="2240"/>
        <w:gridCol w:w="2284"/>
      </w:tblGrid>
      <w:tr w:rsidR="00C408CF" w:rsidRPr="000951AF" w14:paraId="0CFDB48E" w14:textId="77777777" w:rsidTr="00420CEA">
        <w:tc>
          <w:tcPr>
            <w:tcW w:w="2240" w:type="dxa"/>
          </w:tcPr>
          <w:p w14:paraId="4E6EAFC1" w14:textId="77777777" w:rsidR="00C408CF" w:rsidRPr="000951AF" w:rsidRDefault="00C408CF" w:rsidP="00D64F9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2284" w:type="dxa"/>
          </w:tcPr>
          <w:p w14:paraId="07596ED6" w14:textId="77777777" w:rsidR="00C408CF" w:rsidRPr="000951AF" w:rsidRDefault="00C408CF" w:rsidP="00D64F9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420CEA" w:rsidRPr="000951AF" w14:paraId="1B05C1A6" w14:textId="77777777" w:rsidTr="00420CEA">
        <w:trPr>
          <w:trHeight w:val="269"/>
        </w:trPr>
        <w:tc>
          <w:tcPr>
            <w:tcW w:w="2240" w:type="dxa"/>
          </w:tcPr>
          <w:p w14:paraId="7C045086" w14:textId="782B68C5" w:rsidR="00420CEA" w:rsidRPr="000951AF" w:rsidRDefault="00420CEA" w:rsidP="00420CEA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0951AF">
              <w:rPr>
                <w:rFonts w:cs="Arial"/>
                <w:sz w:val="20"/>
                <w:szCs w:val="20"/>
              </w:rPr>
              <w:t>clientBillingRoleId</w:t>
            </w:r>
            <w:proofErr w:type="spellEnd"/>
          </w:p>
        </w:tc>
        <w:tc>
          <w:tcPr>
            <w:tcW w:w="2284" w:type="dxa"/>
          </w:tcPr>
          <w:p w14:paraId="4C921393" w14:textId="47820CF3" w:rsidR="00420CEA" w:rsidRPr="000951AF" w:rsidRDefault="00420CEA" w:rsidP="00420CEA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Int</w:t>
            </w:r>
          </w:p>
        </w:tc>
      </w:tr>
    </w:tbl>
    <w:p w14:paraId="2A727333" w14:textId="77777777" w:rsidR="00732CF0" w:rsidRPr="000951AF" w:rsidRDefault="00732CF0" w:rsidP="00732CF0">
      <w:pPr>
        <w:pStyle w:val="Heading2"/>
        <w:numPr>
          <w:ilvl w:val="3"/>
          <w:numId w:val="22"/>
        </w:numPr>
        <w:spacing w:line="240" w:lineRule="auto"/>
        <w:jc w:val="left"/>
        <w:rPr>
          <w:rFonts w:cs="Arial"/>
          <w:caps w:val="0"/>
        </w:rPr>
      </w:pPr>
      <w:bookmarkStart w:id="54" w:name="_Toc48070295"/>
      <w:proofErr w:type="spellStart"/>
      <w:r w:rsidRPr="000951AF">
        <w:rPr>
          <w:rFonts w:cs="Arial"/>
          <w:caps w:val="0"/>
        </w:rPr>
        <w:t>ClientBillingRole</w:t>
      </w:r>
      <w:proofErr w:type="spellEnd"/>
      <w:r w:rsidRPr="000951AF">
        <w:rPr>
          <w:rFonts w:cs="Arial"/>
          <w:caps w:val="0"/>
        </w:rPr>
        <w:t>/</w:t>
      </w:r>
      <w:proofErr w:type="spellStart"/>
      <w:r w:rsidRPr="000951AF">
        <w:rPr>
          <w:rFonts w:cs="Arial"/>
          <w:caps w:val="0"/>
        </w:rPr>
        <w:t>CloseClientBillingRole</w:t>
      </w:r>
      <w:bookmarkEnd w:id="54"/>
      <w:proofErr w:type="spellEnd"/>
    </w:p>
    <w:p w14:paraId="73803756" w14:textId="77777777" w:rsidR="00732CF0" w:rsidRPr="000951AF" w:rsidRDefault="00732CF0" w:rsidP="00732CF0">
      <w:pPr>
        <w:pStyle w:val="ListParagraph"/>
        <w:numPr>
          <w:ilvl w:val="0"/>
          <w:numId w:val="35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The above method is for Roles = "Program Manager, Department Head, HRA, HRM".</w:t>
      </w:r>
    </w:p>
    <w:p w14:paraId="18D7E3B2" w14:textId="77777777" w:rsidR="00732CF0" w:rsidRPr="000951AF" w:rsidRDefault="00732CF0" w:rsidP="00732CF0">
      <w:pPr>
        <w:ind w:left="1440" w:firstLine="720"/>
        <w:rPr>
          <w:rFonts w:cs="Arial"/>
          <w:b/>
          <w:bCs/>
          <w:sz w:val="24"/>
          <w:szCs w:val="24"/>
        </w:rPr>
      </w:pPr>
      <w:r w:rsidRPr="000951AF">
        <w:rPr>
          <w:rFonts w:cs="Arial"/>
          <w:b/>
          <w:bCs/>
          <w:sz w:val="24"/>
          <w:szCs w:val="24"/>
        </w:rPr>
        <w:t>Existing Implementation:</w:t>
      </w:r>
    </w:p>
    <w:p w14:paraId="2D46DB0A" w14:textId="79267DEC" w:rsidR="00732CF0" w:rsidRPr="000951AF" w:rsidRDefault="00732CF0" w:rsidP="00732CF0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b/>
          <w:bCs/>
          <w:sz w:val="20"/>
          <w:szCs w:val="20"/>
        </w:rPr>
        <w:t>Controller</w:t>
      </w:r>
      <w:r w:rsidRPr="000951AF">
        <w:rPr>
          <w:rFonts w:cs="Arial"/>
          <w:sz w:val="20"/>
          <w:szCs w:val="20"/>
        </w:rPr>
        <w:t xml:space="preserve">: </w:t>
      </w:r>
      <w:proofErr w:type="spellStart"/>
      <w:r w:rsidR="00091C71" w:rsidRPr="000951AF">
        <w:rPr>
          <w:rFonts w:cs="Arial"/>
          <w:sz w:val="20"/>
          <w:szCs w:val="20"/>
        </w:rPr>
        <w:t>ClientBillingRoleController.cs</w:t>
      </w:r>
      <w:proofErr w:type="spellEnd"/>
    </w:p>
    <w:p w14:paraId="124DCB07" w14:textId="3E8CD95F" w:rsidR="00732CF0" w:rsidRPr="000951AF" w:rsidRDefault="00732CF0" w:rsidP="00732CF0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b/>
          <w:bCs/>
          <w:sz w:val="20"/>
          <w:szCs w:val="20"/>
        </w:rPr>
        <w:t>Method:</w:t>
      </w:r>
      <w:r w:rsidRPr="000951AF">
        <w:rPr>
          <w:rFonts w:cs="Arial"/>
          <w:sz w:val="20"/>
          <w:szCs w:val="20"/>
        </w:rPr>
        <w:t xml:space="preserve"> </w:t>
      </w:r>
      <w:proofErr w:type="spellStart"/>
      <w:r w:rsidR="005A686B" w:rsidRPr="000951AF">
        <w:rPr>
          <w:rFonts w:ascii="Courier New" w:hAnsi="Courier New" w:cs="Courier New"/>
          <w:sz w:val="20"/>
          <w:szCs w:val="20"/>
        </w:rPr>
        <w:t>CloseClientBillingRole</w:t>
      </w:r>
      <w:proofErr w:type="spellEnd"/>
    </w:p>
    <w:p w14:paraId="4D728E74" w14:textId="77777777" w:rsidR="00732CF0" w:rsidRPr="000951AF" w:rsidRDefault="00732CF0" w:rsidP="00732CF0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This method has below input parameter.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732CF0" w:rsidRPr="000951AF" w14:paraId="612D2877" w14:textId="77777777" w:rsidTr="00D64F91">
        <w:tc>
          <w:tcPr>
            <w:tcW w:w="1838" w:type="dxa"/>
          </w:tcPr>
          <w:p w14:paraId="3ECFD9D9" w14:textId="77777777" w:rsidR="00732CF0" w:rsidRPr="000951AF" w:rsidRDefault="00732CF0" w:rsidP="00D64F9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46E52E47" w14:textId="77777777" w:rsidR="00732CF0" w:rsidRPr="000951AF" w:rsidRDefault="00732CF0" w:rsidP="00D64F9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732CF0" w:rsidRPr="000951AF" w14:paraId="47811F8D" w14:textId="77777777" w:rsidTr="00D64F91">
        <w:trPr>
          <w:trHeight w:val="269"/>
        </w:trPr>
        <w:tc>
          <w:tcPr>
            <w:tcW w:w="1838" w:type="dxa"/>
          </w:tcPr>
          <w:p w14:paraId="1C7652CC" w14:textId="77777777" w:rsidR="00732CF0" w:rsidRPr="000951AF" w:rsidRDefault="00732CF0" w:rsidP="00D64F9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0951AF">
              <w:rPr>
                <w:rFonts w:cs="Arial"/>
                <w:sz w:val="20"/>
                <w:szCs w:val="20"/>
              </w:rPr>
              <w:t>clientBillingRoleId</w:t>
            </w:r>
            <w:proofErr w:type="spellEnd"/>
          </w:p>
        </w:tc>
        <w:tc>
          <w:tcPr>
            <w:tcW w:w="1276" w:type="dxa"/>
          </w:tcPr>
          <w:p w14:paraId="02530F5D" w14:textId="77777777" w:rsidR="00732CF0" w:rsidRPr="000951AF" w:rsidRDefault="00732CF0" w:rsidP="00D64F91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0951AF">
              <w:rPr>
                <w:rFonts w:cs="Arial"/>
                <w:sz w:val="20"/>
                <w:szCs w:val="20"/>
              </w:rPr>
              <w:t>Int</w:t>
            </w:r>
          </w:p>
        </w:tc>
      </w:tr>
      <w:tr w:rsidR="005A686B" w:rsidRPr="000951AF" w14:paraId="2E22A70F" w14:textId="77777777" w:rsidTr="00D64F91">
        <w:trPr>
          <w:trHeight w:val="269"/>
        </w:trPr>
        <w:tc>
          <w:tcPr>
            <w:tcW w:w="1838" w:type="dxa"/>
          </w:tcPr>
          <w:p w14:paraId="2C8C4E04" w14:textId="66A54BDB" w:rsidR="005A686B" w:rsidRPr="000951AF" w:rsidRDefault="00BB1B35" w:rsidP="00D64F9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0951AF">
              <w:rPr>
                <w:rFonts w:ascii="Consolas" w:hAnsi="Consolas" w:cs="Consolas"/>
                <w:color w:val="000000"/>
                <w:sz w:val="19"/>
                <w:szCs w:val="19"/>
                <w:lang w:val="en-IN" w:bidi="ar-SA"/>
              </w:rPr>
              <w:t>endDate</w:t>
            </w:r>
            <w:proofErr w:type="spellEnd"/>
          </w:p>
        </w:tc>
        <w:tc>
          <w:tcPr>
            <w:tcW w:w="1276" w:type="dxa"/>
          </w:tcPr>
          <w:p w14:paraId="1D99BE35" w14:textId="0D8A9217" w:rsidR="005A686B" w:rsidRPr="000951AF" w:rsidRDefault="00BB1B35" w:rsidP="00D64F9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0951AF">
              <w:rPr>
                <w:rFonts w:cs="Arial"/>
                <w:sz w:val="20"/>
                <w:szCs w:val="20"/>
              </w:rPr>
              <w:t>DateTime</w:t>
            </w:r>
            <w:proofErr w:type="spellEnd"/>
          </w:p>
        </w:tc>
      </w:tr>
    </w:tbl>
    <w:p w14:paraId="3FA449FA" w14:textId="77777777" w:rsidR="00732CF0" w:rsidRPr="000951AF" w:rsidRDefault="00732CF0" w:rsidP="00732CF0">
      <w:pPr>
        <w:pStyle w:val="ListParagraph"/>
        <w:ind w:left="2580"/>
        <w:rPr>
          <w:rFonts w:cs="Arial"/>
          <w:sz w:val="20"/>
          <w:szCs w:val="20"/>
        </w:rPr>
      </w:pPr>
    </w:p>
    <w:p w14:paraId="1CB6DFED" w14:textId="79AEB85B" w:rsidR="00732CF0" w:rsidRPr="000951AF" w:rsidRDefault="00732CF0" w:rsidP="00732CF0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This method used to </w:t>
      </w:r>
      <w:r w:rsidR="00D51777" w:rsidRPr="000951AF">
        <w:rPr>
          <w:rFonts w:cs="Arial"/>
          <w:sz w:val="20"/>
          <w:szCs w:val="20"/>
        </w:rPr>
        <w:t>c</w:t>
      </w:r>
      <w:r w:rsidR="00C32DDB" w:rsidRPr="000951AF">
        <w:rPr>
          <w:rFonts w:cs="Arial"/>
          <w:sz w:val="20"/>
          <w:szCs w:val="20"/>
        </w:rPr>
        <w:t>lose</w:t>
      </w:r>
      <w:r w:rsidRPr="000951AF">
        <w:rPr>
          <w:rFonts w:cs="Arial"/>
          <w:sz w:val="20"/>
          <w:szCs w:val="20"/>
        </w:rPr>
        <w:t xml:space="preserve"> client billing roles.</w:t>
      </w:r>
    </w:p>
    <w:p w14:paraId="2EB9545A" w14:textId="14ED9094" w:rsidR="00732CF0" w:rsidRPr="000951AF" w:rsidRDefault="00732CF0" w:rsidP="00732CF0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lastRenderedPageBreak/>
        <w:t xml:space="preserve">Call </w:t>
      </w:r>
      <w:proofErr w:type="spellStart"/>
      <w:r w:rsidR="005F51C2" w:rsidRPr="000951AF">
        <w:rPr>
          <w:rFonts w:ascii="Courier New" w:hAnsi="Courier New" w:cs="Courier New"/>
          <w:sz w:val="20"/>
          <w:szCs w:val="20"/>
        </w:rPr>
        <w:t>usp_CloseClientBillingRole</w:t>
      </w:r>
      <w:proofErr w:type="spellEnd"/>
      <w:r w:rsidRPr="000951AF">
        <w:rPr>
          <w:rFonts w:ascii="Courier New" w:hAnsi="Courier New" w:cs="Courier New"/>
          <w:sz w:val="20"/>
          <w:szCs w:val="20"/>
        </w:rPr>
        <w:t xml:space="preserve"> </w:t>
      </w:r>
      <w:r w:rsidRPr="000951AF">
        <w:rPr>
          <w:rFonts w:cs="Arial"/>
          <w:sz w:val="20"/>
          <w:szCs w:val="20"/>
        </w:rPr>
        <w:t xml:space="preserve">with </w:t>
      </w:r>
      <w:proofErr w:type="spellStart"/>
      <w:r w:rsidRPr="000951AF">
        <w:rPr>
          <w:rFonts w:cs="Arial"/>
          <w:sz w:val="20"/>
          <w:szCs w:val="20"/>
        </w:rPr>
        <w:t>clientBillingRoleId</w:t>
      </w:r>
      <w:proofErr w:type="spellEnd"/>
      <w:r w:rsidR="005F51C2" w:rsidRPr="000951AF">
        <w:rPr>
          <w:rFonts w:cs="Arial"/>
          <w:sz w:val="20"/>
          <w:szCs w:val="20"/>
        </w:rPr>
        <w:t xml:space="preserve"> and end date</w:t>
      </w:r>
    </w:p>
    <w:p w14:paraId="16E5BE97" w14:textId="77777777" w:rsidR="00732CF0" w:rsidRPr="000951AF" w:rsidRDefault="00732CF0" w:rsidP="00732CF0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spellStart"/>
      <w:r w:rsidRPr="000951AF">
        <w:rPr>
          <w:rFonts w:cs="Arial"/>
          <w:sz w:val="20"/>
          <w:szCs w:val="20"/>
        </w:rPr>
        <w:t>usp_DeleteClientBillingRole</w:t>
      </w:r>
      <w:proofErr w:type="spellEnd"/>
      <w:r w:rsidRPr="000951AF">
        <w:rPr>
          <w:rFonts w:cs="Arial"/>
          <w:sz w:val="20"/>
          <w:szCs w:val="20"/>
        </w:rPr>
        <w:t xml:space="preserve">: </w:t>
      </w:r>
    </w:p>
    <w:p w14:paraId="06CD5BAF" w14:textId="05986404" w:rsidR="00732CF0" w:rsidRPr="000951AF" w:rsidRDefault="00732CF0" w:rsidP="00732CF0">
      <w:pPr>
        <w:pStyle w:val="ListParagraph"/>
        <w:numPr>
          <w:ilvl w:val="0"/>
          <w:numId w:val="30"/>
        </w:numPr>
        <w:spacing w:after="0" w:line="259" w:lineRule="auto"/>
        <w:contextualSpacing w:val="0"/>
        <w:jc w:val="left"/>
        <w:rPr>
          <w:color w:val="000000" w:themeColor="text1"/>
        </w:rPr>
      </w:pPr>
      <w:r w:rsidRPr="000951AF">
        <w:rPr>
          <w:rFonts w:ascii="Courier New" w:hAnsi="Courier New" w:cs="Courier New"/>
          <w:sz w:val="20"/>
          <w:szCs w:val="20"/>
        </w:rPr>
        <w:t>Purpose:</w:t>
      </w:r>
      <w:r w:rsidRPr="000951AF">
        <w:rPr>
          <w:rFonts w:cs="Arial"/>
          <w:sz w:val="20"/>
          <w:szCs w:val="20"/>
        </w:rPr>
        <w:t xml:space="preserve"> This SP </w:t>
      </w:r>
      <w:r w:rsidR="006B47CD" w:rsidRPr="000951AF">
        <w:rPr>
          <w:rFonts w:cs="Arial"/>
          <w:sz w:val="20"/>
          <w:szCs w:val="20"/>
        </w:rPr>
        <w:t>closes</w:t>
      </w:r>
      <w:r w:rsidRPr="000951AF">
        <w:rPr>
          <w:rFonts w:cs="Arial"/>
          <w:sz w:val="20"/>
          <w:szCs w:val="20"/>
        </w:rPr>
        <w:t xml:space="preserve"> client billing roles.</w:t>
      </w:r>
    </w:p>
    <w:p w14:paraId="0F42FE3A" w14:textId="41DA9FFC" w:rsidR="00732CF0" w:rsidRPr="000951AF" w:rsidRDefault="00732CF0" w:rsidP="00732CF0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Tables:</w:t>
      </w:r>
      <w:r w:rsidRPr="000951AF">
        <w:rPr>
          <w:rFonts w:cs="Arial"/>
          <w:sz w:val="20"/>
          <w:szCs w:val="20"/>
        </w:rPr>
        <w:t xml:space="preserve"> </w:t>
      </w:r>
      <w:proofErr w:type="spellStart"/>
      <w:r w:rsidRPr="000951AF">
        <w:rPr>
          <w:rFonts w:cs="Arial"/>
          <w:sz w:val="20"/>
          <w:szCs w:val="20"/>
        </w:rPr>
        <w:t>ClientBillingRoles</w:t>
      </w:r>
      <w:proofErr w:type="spellEnd"/>
      <w:r w:rsidR="004F580E" w:rsidRPr="000951AF">
        <w:rPr>
          <w:rFonts w:cs="Arial"/>
          <w:sz w:val="20"/>
          <w:szCs w:val="20"/>
        </w:rPr>
        <w:t xml:space="preserve">, </w:t>
      </w:r>
      <w:proofErr w:type="spellStart"/>
      <w:r w:rsidR="004F580E" w:rsidRPr="000951AF">
        <w:rPr>
          <w:rFonts w:cs="Arial"/>
          <w:sz w:val="20"/>
          <w:szCs w:val="20"/>
        </w:rPr>
        <w:t>AssocaiteAllocation</w:t>
      </w:r>
      <w:proofErr w:type="spellEnd"/>
    </w:p>
    <w:p w14:paraId="181FACA6" w14:textId="77777777" w:rsidR="00732CF0" w:rsidRPr="000951AF" w:rsidRDefault="00732CF0" w:rsidP="00732CF0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Decision:</w:t>
      </w:r>
      <w:r w:rsidRPr="000951AF">
        <w:rPr>
          <w:rFonts w:cs="Arial"/>
          <w:sz w:val="20"/>
          <w:szCs w:val="20"/>
        </w:rPr>
        <w:t xml:space="preserve"> Move the stored procedure to LINQ.</w:t>
      </w:r>
    </w:p>
    <w:p w14:paraId="122F0AEA" w14:textId="77777777" w:rsidR="00732CF0" w:rsidRPr="000951AF" w:rsidRDefault="00732CF0" w:rsidP="00732CF0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Rules:</w:t>
      </w:r>
      <w:r w:rsidRPr="000951AF">
        <w:rPr>
          <w:rFonts w:cs="Arial"/>
          <w:sz w:val="20"/>
          <w:szCs w:val="20"/>
        </w:rPr>
        <w:t xml:space="preserve"> </w:t>
      </w:r>
    </w:p>
    <w:p w14:paraId="09C5B604" w14:textId="436AEE41" w:rsidR="00732CF0" w:rsidRPr="000951AF" w:rsidRDefault="00365AA6" w:rsidP="00732CF0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Closing of client billing role is only allowed only when there is no active allocation with </w:t>
      </w:r>
      <w:r w:rsidR="005938B9" w:rsidRPr="000951AF">
        <w:rPr>
          <w:rFonts w:cs="Arial"/>
          <w:sz w:val="20"/>
          <w:szCs w:val="20"/>
        </w:rPr>
        <w:t>client</w:t>
      </w:r>
      <w:r w:rsidRPr="000951AF">
        <w:rPr>
          <w:rFonts w:cs="Arial"/>
          <w:sz w:val="20"/>
          <w:szCs w:val="20"/>
        </w:rPr>
        <w:t xml:space="preserve"> billing role</w:t>
      </w:r>
    </w:p>
    <w:p w14:paraId="00E46D55" w14:textId="2F42F651" w:rsidR="00732CF0" w:rsidRPr="000951AF" w:rsidRDefault="00732CF0" w:rsidP="00732CF0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Return: </w:t>
      </w:r>
      <w:r w:rsidR="00E265EA" w:rsidRPr="000951AF">
        <w:rPr>
          <w:rFonts w:cs="Arial"/>
          <w:sz w:val="20"/>
          <w:szCs w:val="20"/>
        </w:rPr>
        <w:t>count of update rows.</w:t>
      </w:r>
    </w:p>
    <w:p w14:paraId="5642F9FE" w14:textId="77777777" w:rsidR="00732CF0" w:rsidRPr="000951AF" w:rsidRDefault="00732CF0" w:rsidP="00732CF0">
      <w:pPr>
        <w:ind w:left="1440" w:firstLine="720"/>
        <w:rPr>
          <w:rFonts w:cs="Arial"/>
          <w:b/>
          <w:bCs/>
          <w:sz w:val="24"/>
          <w:szCs w:val="24"/>
        </w:rPr>
      </w:pPr>
      <w:r w:rsidRPr="000951AF">
        <w:rPr>
          <w:rFonts w:cs="Arial"/>
          <w:b/>
          <w:bCs/>
          <w:sz w:val="24"/>
          <w:szCs w:val="24"/>
        </w:rPr>
        <w:t>New Implementation:</w:t>
      </w:r>
    </w:p>
    <w:p w14:paraId="627D743E" w14:textId="77777777" w:rsidR="00732CF0" w:rsidRPr="000951AF" w:rsidRDefault="00732CF0" w:rsidP="00732CF0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Make sure all older Business Rules are applied.</w:t>
      </w:r>
    </w:p>
    <w:p w14:paraId="01E15435" w14:textId="77777777" w:rsidR="00732CF0" w:rsidRPr="000951AF" w:rsidRDefault="00732CF0" w:rsidP="00732CF0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convert the SP to LINQ</w:t>
      </w:r>
    </w:p>
    <w:p w14:paraId="3C681506" w14:textId="77777777" w:rsidR="00732CF0" w:rsidRPr="000951AF" w:rsidRDefault="00732CF0" w:rsidP="00732CF0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Purpose: </w:t>
      </w:r>
    </w:p>
    <w:p w14:paraId="7FFB619E" w14:textId="77777777" w:rsidR="00732CF0" w:rsidRPr="000951AF" w:rsidRDefault="00732CF0" w:rsidP="00732CF0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Database Tables: </w:t>
      </w:r>
    </w:p>
    <w:p w14:paraId="69DCE474" w14:textId="77777777" w:rsidR="00732CF0" w:rsidRPr="000951AF" w:rsidRDefault="00732CF0" w:rsidP="00732CF0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HRMSProjectDB</w:t>
      </w:r>
      <w:proofErr w:type="spellEnd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5A35324C" w14:textId="44C3C549" w:rsidR="00732CF0" w:rsidRPr="000951AF" w:rsidRDefault="00732CF0" w:rsidP="00732CF0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proofErr w:type="spellStart"/>
      <w:r w:rsidRPr="000951AF">
        <w:rPr>
          <w:rFonts w:ascii="Courier New" w:hAnsi="Courier New" w:cs="Courier New"/>
          <w:sz w:val="20"/>
          <w:szCs w:val="20"/>
        </w:rPr>
        <w:t>ClientBillingRoles</w:t>
      </w:r>
      <w:proofErr w:type="spellEnd"/>
    </w:p>
    <w:p w14:paraId="25745943" w14:textId="7B912DB6" w:rsidR="006C5E39" w:rsidRPr="000951AF" w:rsidRDefault="006C5E39" w:rsidP="00732CF0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proofErr w:type="spellStart"/>
      <w:r w:rsidRPr="000951AF">
        <w:rPr>
          <w:rFonts w:ascii="Courier New" w:hAnsi="Courier New" w:cs="Courier New"/>
          <w:sz w:val="20"/>
          <w:szCs w:val="20"/>
        </w:rPr>
        <w:t>AssocaiteAllocation</w:t>
      </w:r>
      <w:proofErr w:type="spellEnd"/>
    </w:p>
    <w:p w14:paraId="45D766A0" w14:textId="77777777" w:rsidR="00732CF0" w:rsidRPr="000951AF" w:rsidRDefault="00732CF0" w:rsidP="00732CF0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0951AF">
        <w:rPr>
          <w:rFonts w:ascii="Courier New" w:hAnsi="Courier New" w:cs="Courier New"/>
          <w:sz w:val="20"/>
          <w:szCs w:val="20"/>
        </w:rPr>
        <w:t>Cross communication:</w:t>
      </w:r>
      <w:r w:rsidRPr="000951AF">
        <w:rPr>
          <w:rFonts w:cs="Arial"/>
          <w:sz w:val="20"/>
          <w:szCs w:val="20"/>
        </w:rPr>
        <w:t xml:space="preserve"> N.A.</w:t>
      </w:r>
    </w:p>
    <w:p w14:paraId="7388D9DE" w14:textId="77777777" w:rsidR="00732CF0" w:rsidRPr="000951AF" w:rsidRDefault="00732CF0" w:rsidP="00732CF0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Return:</w:t>
      </w:r>
      <w:r w:rsidRPr="000951AF">
        <w:rPr>
          <w:rFonts w:cs="Arial"/>
          <w:sz w:val="20"/>
          <w:szCs w:val="20"/>
        </w:rPr>
        <w:t xml:space="preserve"> true/false</w:t>
      </w:r>
    </w:p>
    <w:p w14:paraId="641B205E" w14:textId="77777777" w:rsidR="00732CF0" w:rsidRPr="000951AF" w:rsidRDefault="00732CF0" w:rsidP="00732CF0">
      <w:pPr>
        <w:pStyle w:val="ListParagraph"/>
        <w:ind w:left="3300"/>
        <w:rPr>
          <w:rFonts w:ascii="Courier New" w:hAnsi="Courier New" w:cs="Courier New"/>
          <w:sz w:val="20"/>
          <w:szCs w:val="20"/>
        </w:rPr>
      </w:pPr>
    </w:p>
    <w:p w14:paraId="7FB5A6C3" w14:textId="77777777" w:rsidR="00732CF0" w:rsidRPr="000951AF" w:rsidRDefault="00732CF0" w:rsidP="00732CF0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API Details:</w:t>
      </w:r>
    </w:p>
    <w:p w14:paraId="76CB8744" w14:textId="77777777" w:rsidR="00732CF0" w:rsidRPr="000951AF" w:rsidRDefault="00732CF0" w:rsidP="00732CF0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MicroService: </w:t>
      </w:r>
      <w:r w:rsidRPr="000951AF">
        <w:rPr>
          <w:rFonts w:cs="Arial"/>
          <w:sz w:val="20"/>
          <w:szCs w:val="20"/>
        </w:rPr>
        <w:t>Project</w:t>
      </w:r>
    </w:p>
    <w:p w14:paraId="7911226D" w14:textId="77777777" w:rsidR="00732CF0" w:rsidRPr="000951AF" w:rsidRDefault="00732CF0" w:rsidP="00732CF0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 w:rsidRPr="000951AF">
        <w:rPr>
          <w:rFonts w:cs="Arial"/>
          <w:sz w:val="20"/>
          <w:szCs w:val="20"/>
        </w:rPr>
        <w:t>ClientBillingRolesController.cs</w:t>
      </w:r>
      <w:proofErr w:type="spellEnd"/>
    </w:p>
    <w:p w14:paraId="2162B100" w14:textId="25D95655" w:rsidR="00732CF0" w:rsidRPr="000951AF" w:rsidRDefault="00732CF0" w:rsidP="00732CF0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Method</w:t>
      </w:r>
      <w:r w:rsidRPr="000951AF">
        <w:rPr>
          <w:rFonts w:cs="Arial"/>
          <w:sz w:val="20"/>
          <w:szCs w:val="20"/>
        </w:rPr>
        <w:t xml:space="preserve">: </w:t>
      </w:r>
      <w:r w:rsidR="006E5449" w:rsidRPr="000951AF">
        <w:rPr>
          <w:rFonts w:cs="Arial"/>
          <w:sz w:val="20"/>
          <w:szCs w:val="20"/>
        </w:rPr>
        <w:t>Close</w:t>
      </w:r>
    </w:p>
    <w:p w14:paraId="622D1B26" w14:textId="6E5BDA0D" w:rsidR="00732CF0" w:rsidRPr="000951AF" w:rsidRDefault="00732CF0" w:rsidP="00732CF0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Path: </w:t>
      </w:r>
      <w:r w:rsidRPr="000951AF">
        <w:rPr>
          <w:rFonts w:cs="Arial"/>
          <w:sz w:val="20"/>
          <w:szCs w:val="20"/>
        </w:rPr>
        <w:t>{{</w:t>
      </w:r>
      <w:proofErr w:type="spellStart"/>
      <w:r w:rsidRPr="000951AF">
        <w:rPr>
          <w:rFonts w:cs="Arial"/>
          <w:sz w:val="20"/>
          <w:szCs w:val="20"/>
        </w:rPr>
        <w:t>HostName</w:t>
      </w:r>
      <w:proofErr w:type="spellEnd"/>
      <w:r w:rsidRPr="000951AF">
        <w:rPr>
          <w:rFonts w:cs="Arial"/>
          <w:sz w:val="20"/>
          <w:szCs w:val="20"/>
        </w:rPr>
        <w:t>}}/project/</w:t>
      </w:r>
      <w:proofErr w:type="spellStart"/>
      <w:r w:rsidRPr="000951AF">
        <w:rPr>
          <w:rFonts w:cs="Arial"/>
          <w:sz w:val="20"/>
          <w:szCs w:val="20"/>
        </w:rPr>
        <w:t>api</w:t>
      </w:r>
      <w:proofErr w:type="spellEnd"/>
      <w:r w:rsidRPr="000951AF">
        <w:rPr>
          <w:rFonts w:cs="Arial"/>
          <w:sz w:val="20"/>
          <w:szCs w:val="20"/>
        </w:rPr>
        <w:t>/v1/</w:t>
      </w:r>
      <w:proofErr w:type="spellStart"/>
      <w:r w:rsidRPr="000951AF">
        <w:rPr>
          <w:rFonts w:cs="Arial"/>
          <w:sz w:val="20"/>
          <w:szCs w:val="20"/>
        </w:rPr>
        <w:t>ClientBillingRoles</w:t>
      </w:r>
      <w:proofErr w:type="spellEnd"/>
      <w:r w:rsidRPr="000951AF">
        <w:rPr>
          <w:rFonts w:cs="Arial"/>
          <w:sz w:val="20"/>
          <w:szCs w:val="20"/>
        </w:rPr>
        <w:t>/</w:t>
      </w:r>
      <w:r w:rsidR="003E3115" w:rsidRPr="000951AF">
        <w:rPr>
          <w:rFonts w:cs="Arial"/>
          <w:sz w:val="20"/>
          <w:szCs w:val="20"/>
        </w:rPr>
        <w:t>Close</w:t>
      </w:r>
    </w:p>
    <w:p w14:paraId="77776BF3" w14:textId="77777777" w:rsidR="00732CF0" w:rsidRPr="000951AF" w:rsidRDefault="00732CF0" w:rsidP="00732CF0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Inputs:</w:t>
      </w:r>
      <w:r w:rsidRPr="000951AF">
        <w:rPr>
          <w:rFonts w:cs="Arial"/>
          <w:sz w:val="20"/>
          <w:szCs w:val="20"/>
        </w:rPr>
        <w:t xml:space="preserve"> </w:t>
      </w:r>
    </w:p>
    <w:tbl>
      <w:tblPr>
        <w:tblStyle w:val="TableGrid"/>
        <w:tblW w:w="0" w:type="auto"/>
        <w:tblInd w:w="3487" w:type="dxa"/>
        <w:tblLook w:val="04A0" w:firstRow="1" w:lastRow="0" w:firstColumn="1" w:lastColumn="0" w:noHBand="0" w:noVBand="1"/>
      </w:tblPr>
      <w:tblGrid>
        <w:gridCol w:w="2240"/>
        <w:gridCol w:w="2284"/>
      </w:tblGrid>
      <w:tr w:rsidR="00732CF0" w:rsidRPr="000951AF" w14:paraId="56312788" w14:textId="77777777" w:rsidTr="00D64F91">
        <w:tc>
          <w:tcPr>
            <w:tcW w:w="2240" w:type="dxa"/>
          </w:tcPr>
          <w:p w14:paraId="3B753FBD" w14:textId="77777777" w:rsidR="00732CF0" w:rsidRPr="000951AF" w:rsidRDefault="00732CF0" w:rsidP="00D64F9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2284" w:type="dxa"/>
          </w:tcPr>
          <w:p w14:paraId="1C1B163F" w14:textId="77777777" w:rsidR="00732CF0" w:rsidRPr="000951AF" w:rsidRDefault="00732CF0" w:rsidP="00D64F9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732CF0" w:rsidRPr="000951AF" w14:paraId="7A342D67" w14:textId="77777777" w:rsidTr="00D64F91">
        <w:trPr>
          <w:trHeight w:val="269"/>
        </w:trPr>
        <w:tc>
          <w:tcPr>
            <w:tcW w:w="2240" w:type="dxa"/>
          </w:tcPr>
          <w:p w14:paraId="36C67289" w14:textId="35D89BEF" w:rsidR="00732CF0" w:rsidRPr="000951AF" w:rsidRDefault="00105036" w:rsidP="00105036">
            <w:pPr>
              <w:spacing w:after="0" w:line="240" w:lineRule="auto"/>
              <w:jc w:val="left"/>
              <w:rPr>
                <w:rFonts w:ascii="Segoe UI" w:hAnsi="Segoe UI" w:cs="Segoe UI"/>
                <w:sz w:val="21"/>
                <w:szCs w:val="21"/>
                <w:lang w:val="en-IN" w:eastAsia="en-IN" w:bidi="ar-SA"/>
              </w:rPr>
            </w:pPr>
            <w:proofErr w:type="spellStart"/>
            <w:r w:rsidRPr="000951AF">
              <w:rPr>
                <w:rFonts w:ascii="Segoe UI" w:hAnsi="Segoe UI" w:cs="Segoe UI"/>
                <w:sz w:val="21"/>
                <w:szCs w:val="21"/>
                <w:lang w:val="en-IN" w:eastAsia="en-IN" w:bidi="ar-SA"/>
              </w:rPr>
              <w:t>clientBillingRoleId</w:t>
            </w:r>
            <w:proofErr w:type="spellEnd"/>
          </w:p>
        </w:tc>
        <w:tc>
          <w:tcPr>
            <w:tcW w:w="2284" w:type="dxa"/>
          </w:tcPr>
          <w:p w14:paraId="7624BB59" w14:textId="3B6F2083" w:rsidR="00732CF0" w:rsidRPr="000951AF" w:rsidRDefault="00105036" w:rsidP="00D64F9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0951AF">
              <w:rPr>
                <w:rFonts w:cs="Arial"/>
                <w:sz w:val="20"/>
                <w:szCs w:val="20"/>
              </w:rPr>
              <w:t>Int</w:t>
            </w:r>
            <w:proofErr w:type="spellEnd"/>
          </w:p>
        </w:tc>
      </w:tr>
      <w:tr w:rsidR="00105036" w:rsidRPr="000951AF" w14:paraId="70383592" w14:textId="77777777" w:rsidTr="00D64F91">
        <w:trPr>
          <w:trHeight w:val="269"/>
        </w:trPr>
        <w:tc>
          <w:tcPr>
            <w:tcW w:w="2240" w:type="dxa"/>
          </w:tcPr>
          <w:p w14:paraId="64699C97" w14:textId="4064A9C1" w:rsidR="00105036" w:rsidRPr="000951AF" w:rsidRDefault="00105036" w:rsidP="00105036">
            <w:pPr>
              <w:spacing w:after="0" w:line="240" w:lineRule="auto"/>
              <w:jc w:val="left"/>
              <w:rPr>
                <w:rFonts w:ascii="Segoe UI" w:hAnsi="Segoe UI" w:cs="Segoe UI"/>
                <w:sz w:val="21"/>
                <w:szCs w:val="21"/>
                <w:lang w:val="en-IN" w:eastAsia="en-IN" w:bidi="ar-SA"/>
              </w:rPr>
            </w:pPr>
            <w:proofErr w:type="spellStart"/>
            <w:r w:rsidRPr="000951AF">
              <w:rPr>
                <w:rFonts w:ascii="Segoe UI" w:hAnsi="Segoe UI" w:cs="Segoe UI"/>
                <w:sz w:val="21"/>
                <w:szCs w:val="21"/>
                <w:lang w:val="en-IN" w:eastAsia="en-IN" w:bidi="ar-SA"/>
              </w:rPr>
              <w:t>endDate</w:t>
            </w:r>
            <w:proofErr w:type="spellEnd"/>
          </w:p>
        </w:tc>
        <w:tc>
          <w:tcPr>
            <w:tcW w:w="2284" w:type="dxa"/>
          </w:tcPr>
          <w:p w14:paraId="42A933E2" w14:textId="75F2188F" w:rsidR="00105036" w:rsidRPr="000951AF" w:rsidRDefault="00105036" w:rsidP="00105036">
            <w:pPr>
              <w:spacing w:after="0" w:line="240" w:lineRule="auto"/>
              <w:jc w:val="left"/>
              <w:rPr>
                <w:rFonts w:ascii="Segoe UI" w:hAnsi="Segoe UI" w:cs="Segoe UI"/>
                <w:sz w:val="21"/>
                <w:szCs w:val="21"/>
                <w:lang w:val="en-IN" w:eastAsia="en-IN" w:bidi="ar-SA"/>
              </w:rPr>
            </w:pPr>
            <w:proofErr w:type="spellStart"/>
            <w:r w:rsidRPr="000951AF">
              <w:rPr>
                <w:rFonts w:ascii="Segoe UI" w:hAnsi="Segoe UI" w:cs="Segoe UI"/>
                <w:sz w:val="21"/>
                <w:szCs w:val="21"/>
                <w:lang w:val="en-IN" w:eastAsia="en-IN" w:bidi="ar-SA"/>
              </w:rPr>
              <w:t>DateTime</w:t>
            </w:r>
            <w:proofErr w:type="spellEnd"/>
          </w:p>
        </w:tc>
      </w:tr>
    </w:tbl>
    <w:p w14:paraId="29BE4AAE" w14:textId="77777777" w:rsidR="00542BAC" w:rsidRPr="000951AF" w:rsidRDefault="00542BAC" w:rsidP="00642E80"/>
    <w:p w14:paraId="672BBEC6" w14:textId="77777777" w:rsidR="00AF525D" w:rsidRPr="000951AF" w:rsidRDefault="00AF525D" w:rsidP="00AF525D">
      <w:pPr>
        <w:pStyle w:val="Heading2"/>
        <w:numPr>
          <w:ilvl w:val="2"/>
          <w:numId w:val="22"/>
        </w:numPr>
        <w:spacing w:line="240" w:lineRule="auto"/>
        <w:jc w:val="left"/>
        <w:rPr>
          <w:rFonts w:cs="Arial"/>
          <w:caps w:val="0"/>
        </w:rPr>
      </w:pPr>
      <w:bookmarkStart w:id="55" w:name="_Toc48070296"/>
      <w:proofErr w:type="spellStart"/>
      <w:r w:rsidRPr="000951AF">
        <w:rPr>
          <w:rFonts w:cs="Arial"/>
          <w:caps w:val="0"/>
        </w:rPr>
        <w:t>ProjectManagers</w:t>
      </w:r>
      <w:proofErr w:type="spellEnd"/>
      <w:r w:rsidRPr="000951AF">
        <w:rPr>
          <w:rFonts w:cs="Arial"/>
          <w:caps w:val="0"/>
        </w:rPr>
        <w:t>/</w:t>
      </w:r>
      <w:proofErr w:type="spellStart"/>
      <w:r w:rsidRPr="000951AF">
        <w:rPr>
          <w:rFonts w:cs="Arial"/>
          <w:caps w:val="0"/>
        </w:rPr>
        <w:t>GetActiveProjectManagers</w:t>
      </w:r>
      <w:proofErr w:type="spellEnd"/>
      <w:r w:rsidRPr="000951AF">
        <w:rPr>
          <w:rFonts w:cs="Arial"/>
          <w:caps w:val="0"/>
        </w:rPr>
        <w:t>:</w:t>
      </w:r>
      <w:bookmarkEnd w:id="55"/>
    </w:p>
    <w:p w14:paraId="5B572F70" w14:textId="77777777" w:rsidR="00AF525D" w:rsidRPr="000951AF" w:rsidRDefault="00AF525D" w:rsidP="00AF525D">
      <w:pPr>
        <w:ind w:left="720" w:firstLine="720"/>
        <w:rPr>
          <w:rFonts w:cs="Arial"/>
          <w:b/>
          <w:bCs/>
          <w:sz w:val="24"/>
          <w:szCs w:val="24"/>
        </w:rPr>
      </w:pPr>
      <w:r w:rsidRPr="000951AF">
        <w:rPr>
          <w:rFonts w:cs="Arial"/>
          <w:b/>
          <w:bCs/>
          <w:sz w:val="24"/>
          <w:szCs w:val="24"/>
        </w:rPr>
        <w:t>New Implementation:</w:t>
      </w:r>
    </w:p>
    <w:p w14:paraId="3AC3D2C0" w14:textId="77777777" w:rsidR="00AF525D" w:rsidRPr="000951AF" w:rsidRDefault="00AF525D" w:rsidP="00AF525D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 xml:space="preserve">This </w:t>
      </w:r>
      <w:proofErr w:type="gramStart"/>
      <w:r w:rsidRPr="000951AF">
        <w:rPr>
          <w:rFonts w:cs="Arial"/>
          <w:sz w:val="20"/>
          <w:szCs w:val="20"/>
        </w:rPr>
        <w:t>method  have</w:t>
      </w:r>
      <w:proofErr w:type="gramEnd"/>
      <w:r w:rsidRPr="000951AF">
        <w:rPr>
          <w:rFonts w:cs="Arial"/>
          <w:sz w:val="20"/>
          <w:szCs w:val="20"/>
        </w:rPr>
        <w:t xml:space="preserve"> </w:t>
      </w:r>
      <w:proofErr w:type="spellStart"/>
      <w:r w:rsidRPr="000951AF">
        <w:rPr>
          <w:rFonts w:cs="Arial"/>
          <w:sz w:val="20"/>
          <w:szCs w:val="20"/>
        </w:rPr>
        <w:t>isActive</w:t>
      </w:r>
      <w:proofErr w:type="spellEnd"/>
      <w:r w:rsidRPr="000951AF">
        <w:rPr>
          <w:rFonts w:cs="Arial"/>
          <w:sz w:val="20"/>
          <w:szCs w:val="20"/>
        </w:rPr>
        <w:t xml:space="preserve"> flag as input.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AF525D" w:rsidRPr="000951AF" w14:paraId="5A586E51" w14:textId="77777777" w:rsidTr="005B5AA2">
        <w:tc>
          <w:tcPr>
            <w:tcW w:w="1838" w:type="dxa"/>
          </w:tcPr>
          <w:p w14:paraId="0578DB48" w14:textId="77777777" w:rsidR="00AF525D" w:rsidRPr="000951AF" w:rsidRDefault="00AF525D" w:rsidP="005B5AA2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0881103B" w14:textId="77777777" w:rsidR="00AF525D" w:rsidRPr="000951AF" w:rsidRDefault="00AF525D" w:rsidP="005B5AA2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0951AF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AF525D" w:rsidRPr="000951AF" w14:paraId="512D2EAB" w14:textId="77777777" w:rsidTr="005B5AA2">
        <w:trPr>
          <w:trHeight w:val="269"/>
        </w:trPr>
        <w:tc>
          <w:tcPr>
            <w:tcW w:w="1838" w:type="dxa"/>
          </w:tcPr>
          <w:p w14:paraId="0D8CECD3" w14:textId="77777777" w:rsidR="00AF525D" w:rsidRPr="000951AF" w:rsidRDefault="00AF525D" w:rsidP="005B5AA2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0951AF">
              <w:rPr>
                <w:rFonts w:cs="Arial"/>
                <w:sz w:val="20"/>
                <w:szCs w:val="20"/>
              </w:rPr>
              <w:t>isActive</w:t>
            </w:r>
            <w:proofErr w:type="spellEnd"/>
          </w:p>
        </w:tc>
        <w:tc>
          <w:tcPr>
            <w:tcW w:w="1276" w:type="dxa"/>
          </w:tcPr>
          <w:p w14:paraId="7266147F" w14:textId="77777777" w:rsidR="00AF525D" w:rsidRPr="000951AF" w:rsidRDefault="00AF525D" w:rsidP="005B5AA2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0951AF">
              <w:rPr>
                <w:rFonts w:cs="Arial"/>
                <w:sz w:val="20"/>
                <w:szCs w:val="20"/>
              </w:rPr>
              <w:t>Bool</w:t>
            </w:r>
            <w:proofErr w:type="spellEnd"/>
          </w:p>
        </w:tc>
      </w:tr>
    </w:tbl>
    <w:p w14:paraId="4D642A91" w14:textId="77777777" w:rsidR="00AF525D" w:rsidRPr="000951AF" w:rsidRDefault="00AF525D" w:rsidP="00AF525D">
      <w:pPr>
        <w:pStyle w:val="ListParagraph"/>
        <w:ind w:left="1860"/>
        <w:rPr>
          <w:rFonts w:cs="Arial"/>
          <w:sz w:val="20"/>
          <w:szCs w:val="20"/>
        </w:rPr>
      </w:pPr>
    </w:p>
    <w:p w14:paraId="16C1CB5A" w14:textId="77777777" w:rsidR="00AF525D" w:rsidRPr="000951AF" w:rsidRDefault="00AF525D" w:rsidP="00AF525D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0951AF">
        <w:rPr>
          <w:rFonts w:cs="Arial"/>
          <w:b/>
          <w:bCs/>
          <w:sz w:val="20"/>
          <w:szCs w:val="20"/>
        </w:rPr>
        <w:t>Controller</w:t>
      </w:r>
      <w:r w:rsidRPr="000951AF">
        <w:rPr>
          <w:rFonts w:cs="Arial"/>
          <w:sz w:val="20"/>
          <w:szCs w:val="20"/>
        </w:rPr>
        <w:t xml:space="preserve">: </w:t>
      </w:r>
      <w:proofErr w:type="spellStart"/>
      <w:r w:rsidRPr="000951AF">
        <w:rPr>
          <w:rFonts w:cs="Arial"/>
          <w:sz w:val="20"/>
          <w:szCs w:val="20"/>
        </w:rPr>
        <w:t>ProjectManagerController.cs</w:t>
      </w:r>
      <w:proofErr w:type="spellEnd"/>
    </w:p>
    <w:p w14:paraId="23A30AE6" w14:textId="77777777" w:rsidR="00AF525D" w:rsidRPr="000951AF" w:rsidRDefault="00AF525D" w:rsidP="00AF525D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0951AF">
        <w:rPr>
          <w:rFonts w:cs="Arial"/>
          <w:b/>
          <w:bCs/>
          <w:sz w:val="20"/>
          <w:szCs w:val="20"/>
        </w:rPr>
        <w:t>Method:</w:t>
      </w:r>
      <w:r w:rsidRPr="000951AF">
        <w:rPr>
          <w:rFonts w:cs="Arial"/>
          <w:sz w:val="20"/>
          <w:szCs w:val="20"/>
        </w:rPr>
        <w:t xml:space="preserve"> </w:t>
      </w:r>
      <w:proofErr w:type="spellStart"/>
      <w:r w:rsidRPr="000951AF">
        <w:rPr>
          <w:rFonts w:cs="Arial"/>
          <w:sz w:val="20"/>
          <w:szCs w:val="20"/>
        </w:rPr>
        <w:t>GetActiveProjectManagers</w:t>
      </w:r>
      <w:proofErr w:type="spellEnd"/>
    </w:p>
    <w:p w14:paraId="40E5CCCE" w14:textId="77777777" w:rsidR="00AF525D" w:rsidRPr="000951AF" w:rsidRDefault="00AF525D" w:rsidP="00AF525D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This Method used for fetching Active Project Mangers list.</w:t>
      </w:r>
    </w:p>
    <w:p w14:paraId="4AEEDDF7" w14:textId="77777777" w:rsidR="00AF525D" w:rsidRPr="000951AF" w:rsidRDefault="00AF525D" w:rsidP="00AF525D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proofErr w:type="spellStart"/>
      <w:r w:rsidRPr="000951AF">
        <w:rPr>
          <w:rFonts w:cs="Arial"/>
          <w:sz w:val="20"/>
          <w:szCs w:val="20"/>
        </w:rPr>
        <w:t>Linq</w:t>
      </w:r>
      <w:proofErr w:type="spellEnd"/>
      <w:r w:rsidRPr="000951AF">
        <w:rPr>
          <w:rFonts w:cs="Arial"/>
          <w:sz w:val="20"/>
          <w:szCs w:val="20"/>
        </w:rPr>
        <w:t xml:space="preserve"> query is used in this method for Active Project Mangers list. The query works as follows.</w:t>
      </w:r>
    </w:p>
    <w:p w14:paraId="48C6327C" w14:textId="77777777" w:rsidR="00AF525D" w:rsidRPr="000951AF" w:rsidRDefault="00AF525D" w:rsidP="00AF525D">
      <w:pPr>
        <w:pStyle w:val="ListParagraph"/>
        <w:numPr>
          <w:ilvl w:val="0"/>
          <w:numId w:val="30"/>
        </w:numPr>
        <w:spacing w:after="0" w:line="259" w:lineRule="auto"/>
        <w:ind w:left="2520"/>
        <w:contextualSpacing w:val="0"/>
        <w:jc w:val="left"/>
        <w:rPr>
          <w:color w:val="000000" w:themeColor="text1"/>
        </w:rPr>
      </w:pPr>
      <w:r w:rsidRPr="000951AF">
        <w:rPr>
          <w:rFonts w:ascii="Courier New" w:hAnsi="Courier New" w:cs="Courier New"/>
          <w:sz w:val="20"/>
          <w:szCs w:val="20"/>
        </w:rPr>
        <w:t>Purpose:</w:t>
      </w:r>
      <w:r w:rsidRPr="000951AF">
        <w:rPr>
          <w:rFonts w:cs="Arial"/>
          <w:sz w:val="20"/>
          <w:szCs w:val="20"/>
        </w:rPr>
        <w:t xml:space="preserve"> To fetch Active Project Managers list.</w:t>
      </w:r>
    </w:p>
    <w:p w14:paraId="768B8C25" w14:textId="77777777" w:rsidR="00AF525D" w:rsidRPr="000951AF" w:rsidRDefault="00AF525D" w:rsidP="00AF525D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Tables:  </w:t>
      </w:r>
    </w:p>
    <w:p w14:paraId="628C641F" w14:textId="77777777" w:rsidR="00AF525D" w:rsidRPr="000951AF" w:rsidRDefault="00AF525D" w:rsidP="00AF525D">
      <w:pPr>
        <w:pStyle w:val="ListParagraph"/>
        <w:numPr>
          <w:ilvl w:val="4"/>
          <w:numId w:val="24"/>
        </w:numPr>
        <w:ind w:left="3300"/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HRMSProjectDB</w:t>
      </w:r>
      <w:proofErr w:type="spellEnd"/>
      <w:r w:rsidRPr="000951AF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3EE9DCB1" w14:textId="77777777" w:rsidR="00AF525D" w:rsidRPr="000951AF" w:rsidRDefault="00AF525D" w:rsidP="00AF525D">
      <w:pPr>
        <w:pStyle w:val="ListParagraph"/>
        <w:numPr>
          <w:ilvl w:val="5"/>
          <w:numId w:val="24"/>
        </w:numPr>
        <w:ind w:left="4020"/>
        <w:rPr>
          <w:rFonts w:cs="Arial"/>
          <w:sz w:val="20"/>
          <w:szCs w:val="20"/>
        </w:rPr>
      </w:pPr>
      <w:proofErr w:type="spellStart"/>
      <w:r w:rsidRPr="000951AF">
        <w:rPr>
          <w:rFonts w:ascii="Courier New" w:hAnsi="Courier New" w:cs="Courier New"/>
          <w:sz w:val="20"/>
          <w:szCs w:val="20"/>
        </w:rPr>
        <w:t>ProjectManagers</w:t>
      </w:r>
      <w:proofErr w:type="spellEnd"/>
    </w:p>
    <w:p w14:paraId="2CC44D91" w14:textId="77777777" w:rsidR="00AF525D" w:rsidRPr="000951AF" w:rsidRDefault="00AF525D" w:rsidP="00AF525D">
      <w:pPr>
        <w:pStyle w:val="ListParagraph"/>
        <w:numPr>
          <w:ilvl w:val="3"/>
          <w:numId w:val="24"/>
        </w:numPr>
        <w:ind w:left="2580"/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0951AF">
        <w:rPr>
          <w:rFonts w:ascii="Courier New" w:hAnsi="Courier New" w:cs="Courier New"/>
          <w:sz w:val="20"/>
          <w:szCs w:val="20"/>
        </w:rPr>
        <w:t>Cross communication:</w:t>
      </w:r>
      <w:r w:rsidRPr="000951AF">
        <w:rPr>
          <w:rFonts w:cs="Arial"/>
          <w:sz w:val="20"/>
          <w:szCs w:val="20"/>
        </w:rPr>
        <w:t xml:space="preserve"> NA.</w:t>
      </w:r>
    </w:p>
    <w:p w14:paraId="01E0704C" w14:textId="77777777" w:rsidR="00AF525D" w:rsidRPr="000951AF" w:rsidRDefault="00AF525D" w:rsidP="00AF525D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Return:</w:t>
      </w:r>
      <w:r w:rsidRPr="000951AF">
        <w:rPr>
          <w:rFonts w:cs="Arial"/>
          <w:sz w:val="20"/>
          <w:szCs w:val="20"/>
        </w:rPr>
        <w:t xml:space="preserve"> Active </w:t>
      </w:r>
      <w:proofErr w:type="spellStart"/>
      <w:r w:rsidRPr="000951AF">
        <w:rPr>
          <w:rFonts w:cs="Arial"/>
          <w:sz w:val="20"/>
          <w:szCs w:val="20"/>
        </w:rPr>
        <w:t>ProjectManagers</w:t>
      </w:r>
      <w:proofErr w:type="spellEnd"/>
      <w:r w:rsidRPr="000951AF">
        <w:rPr>
          <w:rFonts w:cs="Arial"/>
          <w:sz w:val="20"/>
          <w:szCs w:val="20"/>
        </w:rPr>
        <w:t xml:space="preserve"> related details</w:t>
      </w:r>
    </w:p>
    <w:p w14:paraId="1A40C511" w14:textId="77777777" w:rsidR="00AF525D" w:rsidRPr="000951AF" w:rsidRDefault="00AF525D" w:rsidP="00AF525D">
      <w:pPr>
        <w:pStyle w:val="ListParagraph"/>
        <w:numPr>
          <w:ilvl w:val="2"/>
          <w:numId w:val="24"/>
        </w:numPr>
        <w:ind w:left="1860"/>
        <w:rPr>
          <w:rFonts w:cs="Arial"/>
          <w:sz w:val="20"/>
          <w:szCs w:val="20"/>
        </w:rPr>
      </w:pPr>
      <w:r w:rsidRPr="000951AF">
        <w:rPr>
          <w:rFonts w:cs="Arial"/>
          <w:sz w:val="20"/>
          <w:szCs w:val="20"/>
        </w:rPr>
        <w:t>API Details:</w:t>
      </w:r>
    </w:p>
    <w:p w14:paraId="41D4CC29" w14:textId="77777777" w:rsidR="00AF525D" w:rsidRPr="000951AF" w:rsidRDefault="00AF525D" w:rsidP="00AF525D">
      <w:pPr>
        <w:pStyle w:val="ListParagraph"/>
        <w:numPr>
          <w:ilvl w:val="3"/>
          <w:numId w:val="24"/>
        </w:numPr>
        <w:ind w:left="2580"/>
        <w:rPr>
          <w:rFonts w:ascii="Courier New" w:hAnsi="Courier New" w:cs="Courier New"/>
          <w:sz w:val="20"/>
          <w:szCs w:val="20"/>
        </w:rPr>
      </w:pPr>
      <w:proofErr w:type="spellStart"/>
      <w:r w:rsidRPr="000951AF">
        <w:rPr>
          <w:rFonts w:ascii="Courier New" w:hAnsi="Courier New" w:cs="Courier New"/>
          <w:sz w:val="20"/>
          <w:szCs w:val="20"/>
        </w:rPr>
        <w:t>MicroService</w:t>
      </w:r>
      <w:proofErr w:type="spellEnd"/>
      <w:r w:rsidRPr="000951AF">
        <w:rPr>
          <w:rFonts w:ascii="Courier New" w:hAnsi="Courier New" w:cs="Courier New"/>
          <w:sz w:val="20"/>
          <w:szCs w:val="20"/>
        </w:rPr>
        <w:t xml:space="preserve">: </w:t>
      </w:r>
      <w:r w:rsidRPr="000951AF">
        <w:rPr>
          <w:rFonts w:cs="Arial"/>
          <w:sz w:val="20"/>
          <w:szCs w:val="20"/>
        </w:rPr>
        <w:t>Project</w:t>
      </w:r>
    </w:p>
    <w:p w14:paraId="1BA9071B" w14:textId="77777777" w:rsidR="00AF525D" w:rsidRPr="000951AF" w:rsidRDefault="00AF525D" w:rsidP="00AF525D">
      <w:pPr>
        <w:pStyle w:val="ListParagraph"/>
        <w:numPr>
          <w:ilvl w:val="3"/>
          <w:numId w:val="24"/>
        </w:numPr>
        <w:ind w:left="2580"/>
        <w:rPr>
          <w:rFonts w:ascii="Courier New" w:hAnsi="Courier New" w:cs="Courier New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 w:rsidRPr="000951AF">
        <w:rPr>
          <w:rFonts w:cs="Arial"/>
          <w:sz w:val="20"/>
          <w:szCs w:val="20"/>
        </w:rPr>
        <w:t>ProjectManagerController.cs</w:t>
      </w:r>
      <w:proofErr w:type="spellEnd"/>
    </w:p>
    <w:p w14:paraId="3E8251DA" w14:textId="77777777" w:rsidR="00AF525D" w:rsidRPr="000951AF" w:rsidRDefault="00AF525D" w:rsidP="00AF525D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>Method</w:t>
      </w:r>
      <w:r w:rsidRPr="000951AF">
        <w:rPr>
          <w:rFonts w:cs="Arial"/>
          <w:sz w:val="20"/>
          <w:szCs w:val="20"/>
        </w:rPr>
        <w:t xml:space="preserve">: </w:t>
      </w:r>
      <w:proofErr w:type="spellStart"/>
      <w:r w:rsidRPr="000951AF">
        <w:rPr>
          <w:rFonts w:cs="Arial"/>
          <w:sz w:val="20"/>
          <w:szCs w:val="20"/>
        </w:rPr>
        <w:t>GetActiveProjectManagers</w:t>
      </w:r>
      <w:proofErr w:type="spellEnd"/>
    </w:p>
    <w:p w14:paraId="288AF722" w14:textId="77777777" w:rsidR="00AF525D" w:rsidRPr="000951AF" w:rsidRDefault="00AF525D" w:rsidP="00AF525D">
      <w:pPr>
        <w:pStyle w:val="ListParagraph"/>
        <w:numPr>
          <w:ilvl w:val="3"/>
          <w:numId w:val="24"/>
        </w:numPr>
        <w:ind w:left="2580"/>
        <w:rPr>
          <w:rFonts w:cs="Arial"/>
          <w:sz w:val="20"/>
          <w:szCs w:val="20"/>
        </w:rPr>
      </w:pPr>
      <w:r w:rsidRPr="000951AF">
        <w:rPr>
          <w:rFonts w:ascii="Courier New" w:hAnsi="Courier New" w:cs="Courier New"/>
          <w:sz w:val="20"/>
          <w:szCs w:val="20"/>
        </w:rPr>
        <w:t xml:space="preserve">Path: </w:t>
      </w:r>
      <w:r w:rsidRPr="000951AF">
        <w:rPr>
          <w:rFonts w:cs="Arial"/>
          <w:sz w:val="20"/>
          <w:szCs w:val="20"/>
        </w:rPr>
        <w:t>{{</w:t>
      </w:r>
      <w:proofErr w:type="spellStart"/>
      <w:r w:rsidRPr="000951AF">
        <w:rPr>
          <w:rFonts w:cs="Arial"/>
          <w:sz w:val="20"/>
          <w:szCs w:val="20"/>
        </w:rPr>
        <w:t>HostName</w:t>
      </w:r>
      <w:proofErr w:type="spellEnd"/>
      <w:r w:rsidRPr="000951AF">
        <w:rPr>
          <w:rFonts w:cs="Arial"/>
          <w:sz w:val="20"/>
          <w:szCs w:val="20"/>
        </w:rPr>
        <w:t>}}/project /</w:t>
      </w:r>
      <w:proofErr w:type="spellStart"/>
      <w:r w:rsidRPr="000951AF">
        <w:rPr>
          <w:rFonts w:cs="Arial"/>
          <w:sz w:val="20"/>
          <w:szCs w:val="20"/>
        </w:rPr>
        <w:t>api</w:t>
      </w:r>
      <w:proofErr w:type="spellEnd"/>
      <w:r w:rsidRPr="000951AF">
        <w:rPr>
          <w:rFonts w:cs="Arial"/>
          <w:sz w:val="20"/>
          <w:szCs w:val="20"/>
        </w:rPr>
        <w:t>/v1/</w:t>
      </w:r>
      <w:proofErr w:type="spellStart"/>
      <w:r w:rsidRPr="000951AF">
        <w:rPr>
          <w:rFonts w:cs="Arial"/>
          <w:sz w:val="20"/>
          <w:szCs w:val="20"/>
        </w:rPr>
        <w:t>ProjectManagers</w:t>
      </w:r>
      <w:proofErr w:type="spellEnd"/>
      <w:r w:rsidRPr="000951AF">
        <w:rPr>
          <w:rFonts w:cs="Arial"/>
          <w:sz w:val="20"/>
          <w:szCs w:val="20"/>
        </w:rPr>
        <w:t>/</w:t>
      </w:r>
      <w:proofErr w:type="spellStart"/>
      <w:r w:rsidRPr="000951AF">
        <w:rPr>
          <w:rFonts w:cs="Arial"/>
          <w:sz w:val="20"/>
          <w:szCs w:val="20"/>
        </w:rPr>
        <w:t>GetActiveProjectManagers</w:t>
      </w:r>
      <w:proofErr w:type="spellEnd"/>
    </w:p>
    <w:p w14:paraId="3D43B495" w14:textId="77777777" w:rsidR="006E0744" w:rsidRPr="000951AF" w:rsidRDefault="006E0744" w:rsidP="006E0744">
      <w:pPr>
        <w:pStyle w:val="Heading2"/>
        <w:numPr>
          <w:ilvl w:val="1"/>
          <w:numId w:val="22"/>
        </w:numPr>
        <w:spacing w:line="240" w:lineRule="auto"/>
        <w:jc w:val="left"/>
        <w:rPr>
          <w:rFonts w:cs="Arial"/>
          <w:caps w:val="0"/>
        </w:rPr>
      </w:pPr>
      <w:r w:rsidRPr="000951AF">
        <w:rPr>
          <w:rFonts w:cs="Arial"/>
          <w:caps w:val="0"/>
        </w:rPr>
        <w:t>Project Dashboard:</w:t>
      </w:r>
    </w:p>
    <w:p w14:paraId="6CC59235" w14:textId="77777777" w:rsidR="006E0744" w:rsidRPr="006E0744" w:rsidRDefault="006E0744" w:rsidP="006E0744">
      <w:pPr>
        <w:pStyle w:val="ListParagraph"/>
        <w:keepNext/>
        <w:keepLines/>
        <w:numPr>
          <w:ilvl w:val="0"/>
          <w:numId w:val="40"/>
        </w:numPr>
        <w:spacing w:before="200" w:line="240" w:lineRule="auto"/>
        <w:contextualSpacing w:val="0"/>
        <w:jc w:val="left"/>
        <w:outlineLvl w:val="1"/>
        <w:rPr>
          <w:rFonts w:cs="Arial"/>
          <w:b/>
          <w:bCs/>
          <w:vanish/>
          <w:color w:val="889147"/>
          <w:sz w:val="26"/>
          <w:szCs w:val="26"/>
        </w:rPr>
      </w:pPr>
    </w:p>
    <w:p w14:paraId="3D921E76" w14:textId="77777777" w:rsidR="006E0744" w:rsidRPr="006E0744" w:rsidRDefault="006E0744" w:rsidP="006E0744">
      <w:pPr>
        <w:pStyle w:val="ListParagraph"/>
        <w:keepNext/>
        <w:keepLines/>
        <w:numPr>
          <w:ilvl w:val="1"/>
          <w:numId w:val="40"/>
        </w:numPr>
        <w:spacing w:before="200" w:line="240" w:lineRule="auto"/>
        <w:contextualSpacing w:val="0"/>
        <w:jc w:val="left"/>
        <w:outlineLvl w:val="1"/>
        <w:rPr>
          <w:rFonts w:cs="Arial"/>
          <w:b/>
          <w:bCs/>
          <w:vanish/>
          <w:color w:val="889147"/>
          <w:sz w:val="26"/>
          <w:szCs w:val="26"/>
        </w:rPr>
      </w:pPr>
    </w:p>
    <w:p w14:paraId="5C16FC2B" w14:textId="16187565" w:rsidR="006E0744" w:rsidRDefault="006E0744" w:rsidP="006E0744">
      <w:pPr>
        <w:pStyle w:val="Heading2"/>
        <w:numPr>
          <w:ilvl w:val="2"/>
          <w:numId w:val="41"/>
        </w:numPr>
        <w:spacing w:line="240" w:lineRule="auto"/>
        <w:jc w:val="left"/>
        <w:rPr>
          <w:rFonts w:cs="Arial"/>
          <w:caps w:val="0"/>
        </w:rPr>
      </w:pPr>
      <w:r w:rsidRPr="00E84891">
        <w:rPr>
          <w:rFonts w:cs="Arial"/>
          <w:caps w:val="0"/>
        </w:rPr>
        <w:t>Project/</w:t>
      </w:r>
      <w:proofErr w:type="spellStart"/>
      <w:r>
        <w:rPr>
          <w:rFonts w:cs="Arial"/>
          <w:caps w:val="0"/>
        </w:rPr>
        <w:t>CloseProject</w:t>
      </w:r>
      <w:proofErr w:type="spellEnd"/>
      <w:r w:rsidRPr="00462F0C">
        <w:rPr>
          <w:rFonts w:cs="Arial"/>
          <w:caps w:val="0"/>
        </w:rPr>
        <w:t>:</w:t>
      </w:r>
    </w:p>
    <w:p w14:paraId="78D4E35F" w14:textId="77777777" w:rsidR="006E0744" w:rsidRPr="005E203A" w:rsidRDefault="006E0744" w:rsidP="006E0744">
      <w:pPr>
        <w:pStyle w:val="ListParagraph"/>
        <w:numPr>
          <w:ilvl w:val="0"/>
          <w:numId w:val="34"/>
        </w:numPr>
        <w:rPr>
          <w:rFonts w:cs="Arial"/>
          <w:sz w:val="20"/>
          <w:szCs w:val="20"/>
        </w:rPr>
      </w:pPr>
      <w:r w:rsidRPr="005E203A">
        <w:rPr>
          <w:rFonts w:cs="Arial"/>
          <w:sz w:val="20"/>
          <w:szCs w:val="20"/>
        </w:rPr>
        <w:t xml:space="preserve">The above method is for </w:t>
      </w:r>
      <w:r w:rsidRPr="005E203A">
        <w:rPr>
          <w:rFonts w:cs="Arial"/>
          <w:color w:val="000000" w:themeColor="text1"/>
          <w:sz w:val="20"/>
          <w:szCs w:val="20"/>
          <w:lang w:bidi="ar-SA"/>
        </w:rPr>
        <w:t>Roles = "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Program Manager, Department Head, HRA, HRM</w:t>
      </w:r>
      <w:r w:rsidRPr="005E203A">
        <w:rPr>
          <w:rFonts w:ascii="Courier New" w:hAnsi="Courier New" w:cs="Courier New"/>
          <w:color w:val="A31515"/>
          <w:sz w:val="20"/>
          <w:szCs w:val="20"/>
          <w:lang w:bidi="ar-SA"/>
        </w:rPr>
        <w:t>"</w:t>
      </w:r>
      <w:r>
        <w:rPr>
          <w:rFonts w:ascii="Courier New" w:hAnsi="Courier New" w:cs="Courier New"/>
          <w:color w:val="A31515"/>
          <w:sz w:val="20"/>
          <w:szCs w:val="20"/>
          <w:lang w:bidi="ar-SA"/>
        </w:rPr>
        <w:t>.</w:t>
      </w:r>
    </w:p>
    <w:p w14:paraId="1A23A6FB" w14:textId="77777777" w:rsidR="006E0744" w:rsidRPr="007A3435" w:rsidRDefault="006E0744" w:rsidP="006E0744">
      <w:pPr>
        <w:ind w:left="1440" w:firstLine="720"/>
        <w:rPr>
          <w:rFonts w:cs="Arial"/>
          <w:b/>
          <w:bCs/>
          <w:sz w:val="24"/>
          <w:szCs w:val="24"/>
        </w:rPr>
      </w:pPr>
      <w:r w:rsidRPr="007A3435">
        <w:rPr>
          <w:rFonts w:cs="Arial"/>
          <w:b/>
          <w:bCs/>
          <w:sz w:val="24"/>
          <w:szCs w:val="24"/>
        </w:rPr>
        <w:t>Existing Implementation:</w:t>
      </w:r>
    </w:p>
    <w:p w14:paraId="64C99B36" w14:textId="77777777" w:rsidR="006E0744" w:rsidRDefault="006E0744" w:rsidP="006E074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C01567">
        <w:rPr>
          <w:rFonts w:cs="Arial"/>
          <w:b/>
          <w:bCs/>
          <w:sz w:val="20"/>
          <w:szCs w:val="20"/>
        </w:rPr>
        <w:t>Controller</w:t>
      </w:r>
      <w:r>
        <w:rPr>
          <w:rFonts w:cs="Arial"/>
          <w:sz w:val="20"/>
          <w:szCs w:val="20"/>
        </w:rPr>
        <w:t xml:space="preserve">: </w:t>
      </w:r>
      <w:proofErr w:type="spellStart"/>
      <w:r>
        <w:rPr>
          <w:rFonts w:cs="Arial"/>
          <w:sz w:val="20"/>
          <w:szCs w:val="20"/>
        </w:rPr>
        <w:t>ProjectController.cs</w:t>
      </w:r>
      <w:proofErr w:type="spellEnd"/>
    </w:p>
    <w:p w14:paraId="25545104" w14:textId="77777777" w:rsidR="006E0744" w:rsidRDefault="006E0744" w:rsidP="006E074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093A">
        <w:rPr>
          <w:rFonts w:cs="Arial"/>
          <w:b/>
          <w:bCs/>
          <w:sz w:val="20"/>
          <w:szCs w:val="20"/>
        </w:rPr>
        <w:t>Method:</w:t>
      </w:r>
      <w:r>
        <w:rPr>
          <w:rFonts w:cs="Arial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CloseProject</w:t>
      </w:r>
      <w:proofErr w:type="spellEnd"/>
    </w:p>
    <w:p w14:paraId="2EB4DD99" w14:textId="77777777" w:rsidR="006E0744" w:rsidRDefault="006E0744" w:rsidP="006E074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Input parameter for this method is as below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1838"/>
        <w:gridCol w:w="1366"/>
      </w:tblGrid>
      <w:tr w:rsidR="006E0744" w14:paraId="7A05EDD6" w14:textId="77777777" w:rsidTr="007C61AF">
        <w:tc>
          <w:tcPr>
            <w:tcW w:w="1838" w:type="dxa"/>
          </w:tcPr>
          <w:p w14:paraId="6BA5F392" w14:textId="77777777" w:rsidR="006E0744" w:rsidRPr="00EB0E0A" w:rsidRDefault="006E0744" w:rsidP="007C61AF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587E22B2" w14:textId="77777777" w:rsidR="006E0744" w:rsidRPr="00EB0E0A" w:rsidRDefault="006E0744" w:rsidP="007C61AF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6E0744" w14:paraId="31122A37" w14:textId="77777777" w:rsidTr="007C61AF">
        <w:tc>
          <w:tcPr>
            <w:tcW w:w="1838" w:type="dxa"/>
          </w:tcPr>
          <w:p w14:paraId="50822F84" w14:textId="77777777" w:rsidR="006E0744" w:rsidRPr="00EB0E0A" w:rsidRDefault="006E0744" w:rsidP="007C61AF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projectData</w:t>
            </w:r>
            <w:proofErr w:type="spellEnd"/>
          </w:p>
        </w:tc>
        <w:tc>
          <w:tcPr>
            <w:tcW w:w="1276" w:type="dxa"/>
          </w:tcPr>
          <w:p w14:paraId="2D65AFB3" w14:textId="77777777" w:rsidR="006E0744" w:rsidRPr="00EB0E0A" w:rsidRDefault="006E0744" w:rsidP="007C61AF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bidi="ar-SA"/>
              </w:rPr>
              <w:t>ProjectData</w:t>
            </w:r>
            <w:proofErr w:type="spellEnd"/>
          </w:p>
        </w:tc>
      </w:tr>
    </w:tbl>
    <w:p w14:paraId="20EA3EB3" w14:textId="77777777" w:rsidR="006E0744" w:rsidRDefault="006E0744" w:rsidP="006E0744">
      <w:pPr>
        <w:pStyle w:val="ListParagraph"/>
        <w:ind w:left="2580"/>
        <w:rPr>
          <w:rFonts w:cs="Arial"/>
          <w:sz w:val="20"/>
          <w:szCs w:val="20"/>
        </w:rPr>
      </w:pPr>
    </w:p>
    <w:p w14:paraId="55740DC7" w14:textId="77777777" w:rsidR="006E0744" w:rsidRDefault="006E0744" w:rsidP="006E074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This Method used to deactivate the project.</w:t>
      </w:r>
    </w:p>
    <w:p w14:paraId="60416056" w14:textId="77777777" w:rsidR="006E0744" w:rsidRPr="001968CF" w:rsidRDefault="006E0744" w:rsidP="006E074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A4EFA">
        <w:rPr>
          <w:rFonts w:cs="Arial"/>
          <w:sz w:val="20"/>
          <w:szCs w:val="20"/>
        </w:rPr>
        <w:t xml:space="preserve">Call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bidi="ar-SA"/>
        </w:rPr>
        <w:t>usp_GetProjectById</w:t>
      </w:r>
      <w:proofErr w:type="spellEnd"/>
      <w:r w:rsidRPr="00AF165D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 xml:space="preserve">with parameter </w:t>
      </w:r>
      <w:proofErr w:type="spellStart"/>
      <w:r>
        <w:rPr>
          <w:rFonts w:cs="Arial"/>
          <w:sz w:val="20"/>
          <w:szCs w:val="20"/>
        </w:rPr>
        <w:t>projectId</w:t>
      </w:r>
      <w:proofErr w:type="spellEnd"/>
      <w:r>
        <w:rPr>
          <w:rFonts w:cs="Arial"/>
          <w:sz w:val="20"/>
          <w:szCs w:val="20"/>
        </w:rPr>
        <w:t>.</w:t>
      </w:r>
    </w:p>
    <w:p w14:paraId="4719A34D" w14:textId="77777777" w:rsidR="006E0744" w:rsidRPr="002D3AD3" w:rsidRDefault="006E0744" w:rsidP="006E074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spellStart"/>
      <w:r>
        <w:rPr>
          <w:rFonts w:ascii="Consolas" w:hAnsi="Consolas" w:cs="Consolas"/>
          <w:color w:val="A31515"/>
          <w:sz w:val="19"/>
          <w:szCs w:val="19"/>
          <w:lang w:bidi="ar-SA"/>
        </w:rPr>
        <w:t>usp_CloseProject</w:t>
      </w:r>
      <w:proofErr w:type="spellEnd"/>
      <w:r>
        <w:rPr>
          <w:rFonts w:cs="Arial"/>
          <w:sz w:val="20"/>
          <w:szCs w:val="20"/>
        </w:rPr>
        <w:t>:</w:t>
      </w:r>
      <w:r w:rsidRPr="002D3AD3">
        <w:rPr>
          <w:rFonts w:cs="Arial"/>
          <w:sz w:val="20"/>
          <w:szCs w:val="20"/>
        </w:rPr>
        <w:t xml:space="preserve"> </w:t>
      </w:r>
    </w:p>
    <w:p w14:paraId="3D9A9591" w14:textId="77777777" w:rsidR="006E0744" w:rsidRPr="002D3AD3" w:rsidRDefault="006E0744" w:rsidP="006E074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2D3AD3">
        <w:rPr>
          <w:rFonts w:ascii="Courier New" w:hAnsi="Courier New" w:cs="Courier New"/>
          <w:sz w:val="20"/>
          <w:szCs w:val="20"/>
        </w:rPr>
        <w:t>Purpose</w:t>
      </w:r>
      <w:r w:rsidRPr="002D3AD3">
        <w:rPr>
          <w:rFonts w:cs="Arial"/>
          <w:sz w:val="20"/>
          <w:szCs w:val="20"/>
        </w:rPr>
        <w:t xml:space="preserve">: This </w:t>
      </w:r>
      <w:r>
        <w:rPr>
          <w:rFonts w:cs="Arial"/>
          <w:sz w:val="20"/>
          <w:szCs w:val="20"/>
        </w:rPr>
        <w:t xml:space="preserve">stored procedure </w:t>
      </w:r>
      <w:r w:rsidRPr="002D3AD3">
        <w:rPr>
          <w:rFonts w:cs="Arial"/>
          <w:sz w:val="20"/>
          <w:szCs w:val="20"/>
        </w:rPr>
        <w:t xml:space="preserve">is to </w:t>
      </w:r>
      <w:r>
        <w:rPr>
          <w:rFonts w:cs="Arial"/>
          <w:sz w:val="20"/>
          <w:szCs w:val="20"/>
        </w:rPr>
        <w:t xml:space="preserve">close the project which accepts parameters </w:t>
      </w:r>
      <w:proofErr w:type="spellStart"/>
      <w:r>
        <w:rPr>
          <w:rFonts w:cs="Arial"/>
          <w:sz w:val="20"/>
          <w:szCs w:val="20"/>
        </w:rPr>
        <w:t>ProjectId</w:t>
      </w:r>
      <w:proofErr w:type="spellEnd"/>
      <w:r>
        <w:rPr>
          <w:rFonts w:cs="Arial"/>
          <w:sz w:val="20"/>
          <w:szCs w:val="20"/>
        </w:rPr>
        <w:t xml:space="preserve">, </w:t>
      </w:r>
      <w:proofErr w:type="spellStart"/>
      <w:r>
        <w:rPr>
          <w:rFonts w:cs="Arial"/>
          <w:sz w:val="20"/>
          <w:szCs w:val="20"/>
        </w:rPr>
        <w:t>EndDate</w:t>
      </w:r>
      <w:proofErr w:type="spellEnd"/>
      <w:r>
        <w:rPr>
          <w:rFonts w:cs="Arial"/>
          <w:sz w:val="20"/>
          <w:szCs w:val="20"/>
        </w:rPr>
        <w:t xml:space="preserve">, </w:t>
      </w:r>
      <w:proofErr w:type="spellStart"/>
      <w:r>
        <w:rPr>
          <w:rFonts w:cs="Arial"/>
          <w:sz w:val="20"/>
          <w:szCs w:val="20"/>
        </w:rPr>
        <w:t>ModifiedDate</w:t>
      </w:r>
      <w:proofErr w:type="spellEnd"/>
      <w:r>
        <w:rPr>
          <w:rFonts w:cs="Arial"/>
          <w:sz w:val="20"/>
          <w:szCs w:val="20"/>
        </w:rPr>
        <w:t xml:space="preserve">, </w:t>
      </w:r>
      <w:proofErr w:type="spellStart"/>
      <w:r>
        <w:rPr>
          <w:rFonts w:cs="Arial"/>
          <w:sz w:val="20"/>
          <w:szCs w:val="20"/>
        </w:rPr>
        <w:t>ModifiedUser</w:t>
      </w:r>
      <w:proofErr w:type="spellEnd"/>
      <w:r>
        <w:rPr>
          <w:rFonts w:cs="Arial"/>
          <w:sz w:val="20"/>
          <w:szCs w:val="20"/>
        </w:rPr>
        <w:t xml:space="preserve">, </w:t>
      </w:r>
      <w:proofErr w:type="spellStart"/>
      <w:proofErr w:type="gramStart"/>
      <w:r>
        <w:rPr>
          <w:rFonts w:cs="Arial"/>
          <w:sz w:val="20"/>
          <w:szCs w:val="20"/>
        </w:rPr>
        <w:t>SystemInfo</w:t>
      </w:r>
      <w:proofErr w:type="spellEnd"/>
      <w:proofErr w:type="gramEnd"/>
      <w:r>
        <w:rPr>
          <w:rFonts w:cs="Arial"/>
          <w:sz w:val="20"/>
          <w:szCs w:val="20"/>
        </w:rPr>
        <w:t>.</w:t>
      </w:r>
    </w:p>
    <w:p w14:paraId="6E68B849" w14:textId="77777777" w:rsidR="006E0744" w:rsidRPr="002D3AD3" w:rsidRDefault="006E0744" w:rsidP="006E074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Tables: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 xml:space="preserve">Projects, </w:t>
      </w:r>
      <w:proofErr w:type="spellStart"/>
      <w:r>
        <w:rPr>
          <w:rFonts w:cs="Arial"/>
          <w:sz w:val="20"/>
          <w:szCs w:val="20"/>
        </w:rPr>
        <w:t>CategoryMaster</w:t>
      </w:r>
      <w:proofErr w:type="spellEnd"/>
      <w:r>
        <w:rPr>
          <w:rFonts w:cs="Arial"/>
          <w:sz w:val="20"/>
          <w:szCs w:val="20"/>
        </w:rPr>
        <w:t xml:space="preserve"> and Status.</w:t>
      </w:r>
    </w:p>
    <w:p w14:paraId="4272B5D7" w14:textId="77777777" w:rsidR="006E0744" w:rsidRPr="002D3AD3" w:rsidRDefault="006E0744" w:rsidP="006E074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Decision: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Move the stored procedure to LINQ.</w:t>
      </w:r>
    </w:p>
    <w:p w14:paraId="45B6D38B" w14:textId="77777777" w:rsidR="006E0744" w:rsidRDefault="006E0744" w:rsidP="006E074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Rules:</w:t>
      </w:r>
      <w:r w:rsidRPr="002D3AD3">
        <w:rPr>
          <w:rFonts w:cs="Arial"/>
          <w:sz w:val="20"/>
          <w:szCs w:val="20"/>
        </w:rPr>
        <w:t xml:space="preserve"> </w:t>
      </w:r>
    </w:p>
    <w:p w14:paraId="11DE5E8E" w14:textId="77777777" w:rsidR="006E0744" w:rsidRDefault="006E0744" w:rsidP="006E0744">
      <w:pPr>
        <w:pStyle w:val="ListParagraph"/>
        <w:numPr>
          <w:ilvl w:val="0"/>
          <w:numId w:val="31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lastRenderedPageBreak/>
        <w:t>Program Manager and Department Head can close the project whose all client billing roles are closed and there are no allocations.</w:t>
      </w:r>
    </w:p>
    <w:p w14:paraId="1ADE2602" w14:textId="77777777" w:rsidR="006E0744" w:rsidRDefault="006E0744" w:rsidP="006E074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Project Manager’s and Department Head’s project dashboard contains icon for “Close project”. </w:t>
      </w:r>
    </w:p>
    <w:p w14:paraId="5764EBF3" w14:textId="77777777" w:rsidR="006E0744" w:rsidRPr="00E70C6B" w:rsidRDefault="006E0744" w:rsidP="006E0744">
      <w:pPr>
        <w:ind w:left="1440" w:firstLine="720"/>
        <w:rPr>
          <w:rFonts w:cs="Arial"/>
          <w:b/>
          <w:bCs/>
          <w:sz w:val="24"/>
          <w:szCs w:val="24"/>
        </w:rPr>
      </w:pPr>
      <w:r w:rsidRPr="00E70C6B">
        <w:rPr>
          <w:rFonts w:cs="Arial"/>
          <w:b/>
          <w:bCs/>
          <w:sz w:val="24"/>
          <w:szCs w:val="24"/>
        </w:rPr>
        <w:t>New Implementation:</w:t>
      </w:r>
    </w:p>
    <w:p w14:paraId="55BC9F38" w14:textId="77777777" w:rsidR="006E0744" w:rsidRDefault="006E0744" w:rsidP="006E074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Make sure all older Business Rules are applied.</w:t>
      </w:r>
    </w:p>
    <w:p w14:paraId="40350E4C" w14:textId="77777777" w:rsidR="006E0744" w:rsidRDefault="006E0744" w:rsidP="006E074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846A8">
        <w:rPr>
          <w:rFonts w:cs="Arial"/>
          <w:sz w:val="20"/>
          <w:szCs w:val="20"/>
        </w:rPr>
        <w:t>conver</w:t>
      </w:r>
      <w:r>
        <w:rPr>
          <w:rFonts w:cs="Arial"/>
          <w:sz w:val="20"/>
          <w:szCs w:val="20"/>
        </w:rPr>
        <w:t>t</w:t>
      </w:r>
      <w:r w:rsidRPr="000846A8">
        <w:rPr>
          <w:rFonts w:cs="Arial"/>
          <w:sz w:val="20"/>
          <w:szCs w:val="20"/>
        </w:rPr>
        <w:t xml:space="preserve"> the SP to LINQ</w:t>
      </w:r>
    </w:p>
    <w:p w14:paraId="4E72431D" w14:textId="77777777" w:rsidR="006E0744" w:rsidRPr="00E63B01" w:rsidRDefault="006E0744" w:rsidP="006E0744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 xml:space="preserve">Purpose: </w:t>
      </w:r>
    </w:p>
    <w:p w14:paraId="108590A5" w14:textId="77777777" w:rsidR="006E0744" w:rsidRPr="004D279D" w:rsidRDefault="006E0744" w:rsidP="006E074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Database </w:t>
      </w:r>
      <w:r w:rsidRPr="00E63B01">
        <w:rPr>
          <w:rFonts w:ascii="Courier New" w:hAnsi="Courier New" w:cs="Courier New"/>
          <w:sz w:val="20"/>
          <w:szCs w:val="20"/>
        </w:rPr>
        <w:t>Tables</w:t>
      </w:r>
      <w:r w:rsidRPr="004D279D">
        <w:rPr>
          <w:rFonts w:ascii="Courier New" w:hAnsi="Courier New" w:cs="Courier New"/>
          <w:sz w:val="20"/>
          <w:szCs w:val="20"/>
        </w:rPr>
        <w:t>:</w:t>
      </w:r>
    </w:p>
    <w:p w14:paraId="6F0ACD00" w14:textId="77777777" w:rsidR="006E0744" w:rsidRPr="00664A1B" w:rsidRDefault="006E0744" w:rsidP="006E0744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HRMSProjectDB</w:t>
      </w:r>
      <w:proofErr w:type="spellEnd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0C6768A6" w14:textId="77777777" w:rsidR="006E0744" w:rsidRPr="004D279D" w:rsidRDefault="006E0744" w:rsidP="006E0744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4D279D">
        <w:rPr>
          <w:rFonts w:ascii="Courier New" w:hAnsi="Courier New" w:cs="Courier New"/>
          <w:sz w:val="20"/>
          <w:szCs w:val="20"/>
        </w:rPr>
        <w:t>Project</w:t>
      </w:r>
      <w:r>
        <w:rPr>
          <w:rFonts w:ascii="Courier New" w:hAnsi="Courier New" w:cs="Courier New"/>
          <w:sz w:val="20"/>
          <w:szCs w:val="20"/>
        </w:rPr>
        <w:t>s</w:t>
      </w:r>
      <w:r w:rsidRPr="004D279D">
        <w:rPr>
          <w:rFonts w:ascii="Courier New" w:hAnsi="Courier New" w:cs="Courier New"/>
          <w:sz w:val="20"/>
          <w:szCs w:val="20"/>
        </w:rPr>
        <w:t xml:space="preserve"> </w:t>
      </w:r>
    </w:p>
    <w:p w14:paraId="76264E4A" w14:textId="77777777" w:rsidR="006E0744" w:rsidRPr="00664A1B" w:rsidRDefault="006E0744" w:rsidP="006E0744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HRMSOrganization</w:t>
      </w:r>
      <w:proofErr w:type="spellEnd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3696709C" w14:textId="77777777" w:rsidR="006E0744" w:rsidRPr="00073345" w:rsidRDefault="006E0744" w:rsidP="006E0744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CategoryMaster</w:t>
      </w:r>
      <w:proofErr w:type="spellEnd"/>
    </w:p>
    <w:p w14:paraId="446AD0BC" w14:textId="77777777" w:rsidR="006E0744" w:rsidRPr="00073345" w:rsidRDefault="006E0744" w:rsidP="006E0744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4D279D">
        <w:rPr>
          <w:rFonts w:ascii="Courier New" w:hAnsi="Courier New" w:cs="Courier New"/>
          <w:sz w:val="20"/>
          <w:szCs w:val="20"/>
        </w:rPr>
        <w:t xml:space="preserve">Status </w:t>
      </w:r>
    </w:p>
    <w:p w14:paraId="50D6A1C0" w14:textId="77777777" w:rsidR="006E0744" w:rsidRPr="003A1F57" w:rsidRDefault="006E0744" w:rsidP="006E0744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Cross communication:</w:t>
      </w:r>
      <w:r w:rsidRPr="000710FE">
        <w:rPr>
          <w:rFonts w:cs="Arial"/>
          <w:sz w:val="20"/>
          <w:szCs w:val="20"/>
        </w:rPr>
        <w:t xml:space="preserve"> Cross communication required for fetching data </w:t>
      </w:r>
      <w:r>
        <w:rPr>
          <w:rFonts w:cs="Arial"/>
          <w:sz w:val="20"/>
          <w:szCs w:val="20"/>
        </w:rPr>
        <w:t>from org DB and Projects DB.</w:t>
      </w:r>
    </w:p>
    <w:p w14:paraId="55081A57" w14:textId="77777777" w:rsidR="006E0744" w:rsidRDefault="006E0744" w:rsidP="006E074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741E">
        <w:rPr>
          <w:rFonts w:cs="Arial"/>
          <w:sz w:val="20"/>
          <w:szCs w:val="20"/>
        </w:rPr>
        <w:t>API Details</w:t>
      </w:r>
      <w:r>
        <w:rPr>
          <w:rFonts w:cs="Arial"/>
          <w:sz w:val="20"/>
          <w:szCs w:val="20"/>
        </w:rPr>
        <w:t>:</w:t>
      </w:r>
    </w:p>
    <w:p w14:paraId="32E76269" w14:textId="77777777" w:rsidR="006E0744" w:rsidRPr="0077184B" w:rsidRDefault="006E0744" w:rsidP="006E0744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MicroService</w:t>
      </w:r>
      <w:proofErr w:type="spellEnd"/>
      <w:r w:rsidRPr="0041103B">
        <w:rPr>
          <w:rFonts w:ascii="Courier New" w:hAnsi="Courier New" w:cs="Courier New"/>
          <w:sz w:val="20"/>
          <w:szCs w:val="20"/>
        </w:rPr>
        <w:t xml:space="preserve">: </w:t>
      </w:r>
      <w:r w:rsidRPr="00674349">
        <w:rPr>
          <w:rFonts w:cs="Arial"/>
          <w:sz w:val="20"/>
          <w:szCs w:val="20"/>
        </w:rPr>
        <w:t>Project</w:t>
      </w:r>
    </w:p>
    <w:p w14:paraId="71B711B6" w14:textId="77777777" w:rsidR="006E0744" w:rsidRPr="0041103B" w:rsidRDefault="006E0744" w:rsidP="006E0744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 w:rsidRPr="00A033A5">
        <w:rPr>
          <w:rFonts w:cs="Arial"/>
          <w:sz w:val="20"/>
          <w:szCs w:val="20"/>
        </w:rPr>
        <w:t>ProjectController.cs</w:t>
      </w:r>
      <w:proofErr w:type="spellEnd"/>
    </w:p>
    <w:p w14:paraId="172F5C78" w14:textId="77777777" w:rsidR="006E0744" w:rsidRPr="0041103B" w:rsidRDefault="006E0744" w:rsidP="006E074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Method: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CloseProject</w:t>
      </w:r>
      <w:proofErr w:type="spellEnd"/>
    </w:p>
    <w:p w14:paraId="0EFB2A0F" w14:textId="77777777" w:rsidR="006E0744" w:rsidRPr="0078741E" w:rsidRDefault="006E0744" w:rsidP="006E074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Path</w:t>
      </w:r>
      <w:r w:rsidRPr="00E63B01">
        <w:rPr>
          <w:rFonts w:ascii="Courier New" w:hAnsi="Courier New" w:cs="Courier New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2106CD">
        <w:rPr>
          <w:rFonts w:cs="Arial"/>
          <w:sz w:val="20"/>
          <w:szCs w:val="20"/>
        </w:rPr>
        <w:t>{{</w:t>
      </w:r>
      <w:proofErr w:type="spellStart"/>
      <w:r w:rsidRPr="002106CD">
        <w:rPr>
          <w:rFonts w:cs="Arial"/>
          <w:sz w:val="20"/>
          <w:szCs w:val="20"/>
        </w:rPr>
        <w:t>HostName</w:t>
      </w:r>
      <w:proofErr w:type="spellEnd"/>
      <w:r w:rsidRPr="002106CD">
        <w:rPr>
          <w:rFonts w:cs="Arial"/>
          <w:sz w:val="20"/>
          <w:szCs w:val="20"/>
        </w:rPr>
        <w:t>}}/</w:t>
      </w:r>
      <w:r>
        <w:rPr>
          <w:rFonts w:cs="Arial"/>
          <w:sz w:val="20"/>
          <w:szCs w:val="20"/>
        </w:rPr>
        <w:t>project</w:t>
      </w:r>
      <w:r w:rsidRPr="002106CD">
        <w:rPr>
          <w:rFonts w:cs="Arial"/>
          <w:sz w:val="20"/>
          <w:szCs w:val="20"/>
        </w:rPr>
        <w:t>/</w:t>
      </w:r>
      <w:proofErr w:type="spellStart"/>
      <w:r w:rsidRPr="002106CD">
        <w:rPr>
          <w:rFonts w:cs="Arial"/>
          <w:sz w:val="20"/>
          <w:szCs w:val="20"/>
        </w:rPr>
        <w:t>api</w:t>
      </w:r>
      <w:proofErr w:type="spellEnd"/>
      <w:r w:rsidRPr="002106CD">
        <w:rPr>
          <w:rFonts w:cs="Arial"/>
          <w:sz w:val="20"/>
          <w:szCs w:val="20"/>
        </w:rPr>
        <w:t>/v1/</w:t>
      </w:r>
      <w:r w:rsidRPr="00A033A5">
        <w:rPr>
          <w:rFonts w:cs="Arial"/>
          <w:sz w:val="20"/>
          <w:szCs w:val="20"/>
        </w:rPr>
        <w:t>Project</w:t>
      </w:r>
      <w:r w:rsidRPr="002106CD">
        <w:rPr>
          <w:rFonts w:cs="Arial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CloseProject</w:t>
      </w:r>
      <w:proofErr w:type="spellEnd"/>
    </w:p>
    <w:p w14:paraId="54893958" w14:textId="77777777" w:rsidR="006E0744" w:rsidRPr="00F618E3" w:rsidRDefault="006E0744" w:rsidP="006E0744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F618E3">
        <w:rPr>
          <w:rFonts w:ascii="Courier New" w:hAnsi="Courier New" w:cs="Courier New"/>
          <w:sz w:val="20"/>
          <w:szCs w:val="20"/>
        </w:rPr>
        <w:t xml:space="preserve">Inputs: </w:t>
      </w:r>
    </w:p>
    <w:tbl>
      <w:tblPr>
        <w:tblStyle w:val="TableGrid"/>
        <w:tblW w:w="0" w:type="auto"/>
        <w:tblInd w:w="4207" w:type="dxa"/>
        <w:tblLook w:val="04A0" w:firstRow="1" w:lastRow="0" w:firstColumn="1" w:lastColumn="0" w:noHBand="0" w:noVBand="1"/>
      </w:tblPr>
      <w:tblGrid>
        <w:gridCol w:w="1838"/>
        <w:gridCol w:w="2201"/>
      </w:tblGrid>
      <w:tr w:rsidR="006E0744" w14:paraId="2C21E832" w14:textId="77777777" w:rsidTr="007C61AF">
        <w:tc>
          <w:tcPr>
            <w:tcW w:w="1838" w:type="dxa"/>
          </w:tcPr>
          <w:p w14:paraId="2F69D224" w14:textId="77777777" w:rsidR="006E0744" w:rsidRPr="00EB0E0A" w:rsidRDefault="006E0744" w:rsidP="007C61AF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2201" w:type="dxa"/>
          </w:tcPr>
          <w:p w14:paraId="09AF7B82" w14:textId="77777777" w:rsidR="006E0744" w:rsidRPr="00EB0E0A" w:rsidRDefault="006E0744" w:rsidP="007C61AF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6E0744" w14:paraId="21230C81" w14:textId="77777777" w:rsidTr="007C61AF">
        <w:trPr>
          <w:trHeight w:val="269"/>
        </w:trPr>
        <w:tc>
          <w:tcPr>
            <w:tcW w:w="1838" w:type="dxa"/>
          </w:tcPr>
          <w:p w14:paraId="2BD581F5" w14:textId="77777777" w:rsidR="006E0744" w:rsidRPr="00EB0E0A" w:rsidRDefault="006E0744" w:rsidP="007C61AF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projectData</w:t>
            </w:r>
            <w:proofErr w:type="spellEnd"/>
          </w:p>
        </w:tc>
        <w:tc>
          <w:tcPr>
            <w:tcW w:w="2201" w:type="dxa"/>
          </w:tcPr>
          <w:p w14:paraId="38E76BE5" w14:textId="77777777" w:rsidR="006E0744" w:rsidRPr="00EB0E0A" w:rsidRDefault="006E0744" w:rsidP="007C61AF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IN" w:bidi="ar-SA"/>
              </w:rPr>
              <w:t>ProjectCloseRequest</w:t>
            </w:r>
            <w:proofErr w:type="spellEnd"/>
          </w:p>
        </w:tc>
      </w:tr>
    </w:tbl>
    <w:p w14:paraId="66445989" w14:textId="77777777" w:rsidR="00AF525D" w:rsidRDefault="00AF525D" w:rsidP="00642E80"/>
    <w:p w14:paraId="7D3B0660" w14:textId="77777777" w:rsidR="006E0744" w:rsidRPr="006E0744" w:rsidRDefault="006E0744" w:rsidP="006E0744">
      <w:pPr>
        <w:pStyle w:val="ListParagraph"/>
        <w:keepNext/>
        <w:keepLines/>
        <w:numPr>
          <w:ilvl w:val="1"/>
          <w:numId w:val="40"/>
        </w:numPr>
        <w:spacing w:before="200" w:line="240" w:lineRule="auto"/>
        <w:contextualSpacing w:val="0"/>
        <w:jc w:val="left"/>
        <w:outlineLvl w:val="1"/>
        <w:rPr>
          <w:rFonts w:cs="Arial"/>
          <w:b/>
          <w:bCs/>
          <w:vanish/>
          <w:color w:val="889147"/>
          <w:sz w:val="26"/>
          <w:szCs w:val="26"/>
        </w:rPr>
      </w:pPr>
    </w:p>
    <w:p w14:paraId="659CFC75" w14:textId="77777777" w:rsidR="006E0744" w:rsidRPr="006E0744" w:rsidRDefault="006E0744" w:rsidP="006E0744">
      <w:pPr>
        <w:pStyle w:val="ListParagraph"/>
        <w:keepNext/>
        <w:keepLines/>
        <w:numPr>
          <w:ilvl w:val="2"/>
          <w:numId w:val="40"/>
        </w:numPr>
        <w:spacing w:before="200" w:line="240" w:lineRule="auto"/>
        <w:contextualSpacing w:val="0"/>
        <w:jc w:val="left"/>
        <w:outlineLvl w:val="1"/>
        <w:rPr>
          <w:rFonts w:cs="Arial"/>
          <w:b/>
          <w:bCs/>
          <w:vanish/>
          <w:color w:val="889147"/>
          <w:sz w:val="26"/>
          <w:szCs w:val="26"/>
        </w:rPr>
      </w:pPr>
    </w:p>
    <w:p w14:paraId="184943D2" w14:textId="5C7091FA" w:rsidR="006E0744" w:rsidRDefault="006E0744" w:rsidP="006E0744">
      <w:pPr>
        <w:pStyle w:val="Heading2"/>
        <w:numPr>
          <w:ilvl w:val="2"/>
          <w:numId w:val="40"/>
        </w:numPr>
        <w:spacing w:line="240" w:lineRule="auto"/>
        <w:jc w:val="left"/>
        <w:rPr>
          <w:rFonts w:cs="Arial"/>
          <w:caps w:val="0"/>
        </w:rPr>
      </w:pPr>
      <w:r w:rsidRPr="00E84891">
        <w:rPr>
          <w:rFonts w:cs="Arial"/>
          <w:caps w:val="0"/>
        </w:rPr>
        <w:t>Project/</w:t>
      </w:r>
      <w:proofErr w:type="spellStart"/>
      <w:r>
        <w:rPr>
          <w:rFonts w:cs="Arial"/>
          <w:caps w:val="0"/>
        </w:rPr>
        <w:t>HasActiveClientBillingRoles</w:t>
      </w:r>
      <w:proofErr w:type="spellEnd"/>
      <w:r w:rsidRPr="00462F0C">
        <w:rPr>
          <w:rFonts w:cs="Arial"/>
          <w:caps w:val="0"/>
        </w:rPr>
        <w:t>:</w:t>
      </w:r>
    </w:p>
    <w:p w14:paraId="4DBBA0F6" w14:textId="77777777" w:rsidR="006E0744" w:rsidRPr="005E203A" w:rsidRDefault="006E0744" w:rsidP="006E0744">
      <w:pPr>
        <w:pStyle w:val="ListParagraph"/>
        <w:numPr>
          <w:ilvl w:val="0"/>
          <w:numId w:val="34"/>
        </w:numPr>
        <w:rPr>
          <w:rFonts w:cs="Arial"/>
          <w:sz w:val="20"/>
          <w:szCs w:val="20"/>
        </w:rPr>
      </w:pPr>
      <w:r w:rsidRPr="005E203A">
        <w:rPr>
          <w:rFonts w:cs="Arial"/>
          <w:sz w:val="20"/>
          <w:szCs w:val="20"/>
        </w:rPr>
        <w:t xml:space="preserve">The above method is for </w:t>
      </w:r>
      <w:r w:rsidRPr="005E203A">
        <w:rPr>
          <w:rFonts w:cs="Arial"/>
          <w:color w:val="000000" w:themeColor="text1"/>
          <w:sz w:val="20"/>
          <w:szCs w:val="20"/>
          <w:lang w:bidi="ar-SA"/>
        </w:rPr>
        <w:t>Roles = "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Program Manager, Department Head, HRA, HRM</w:t>
      </w:r>
      <w:r w:rsidRPr="005E203A">
        <w:rPr>
          <w:rFonts w:ascii="Courier New" w:hAnsi="Courier New" w:cs="Courier New"/>
          <w:color w:val="A31515"/>
          <w:sz w:val="20"/>
          <w:szCs w:val="20"/>
          <w:lang w:bidi="ar-SA"/>
        </w:rPr>
        <w:t>"</w:t>
      </w:r>
      <w:r>
        <w:rPr>
          <w:rFonts w:ascii="Courier New" w:hAnsi="Courier New" w:cs="Courier New"/>
          <w:color w:val="A31515"/>
          <w:sz w:val="20"/>
          <w:szCs w:val="20"/>
          <w:lang w:bidi="ar-SA"/>
        </w:rPr>
        <w:t>.</w:t>
      </w:r>
    </w:p>
    <w:p w14:paraId="321AD6C2" w14:textId="77777777" w:rsidR="006E0744" w:rsidRPr="007A3435" w:rsidRDefault="006E0744" w:rsidP="006E0744">
      <w:pPr>
        <w:ind w:left="1440" w:firstLine="720"/>
        <w:rPr>
          <w:rFonts w:cs="Arial"/>
          <w:b/>
          <w:bCs/>
          <w:sz w:val="24"/>
          <w:szCs w:val="24"/>
        </w:rPr>
      </w:pPr>
      <w:r w:rsidRPr="007A3435">
        <w:rPr>
          <w:rFonts w:cs="Arial"/>
          <w:b/>
          <w:bCs/>
          <w:sz w:val="24"/>
          <w:szCs w:val="24"/>
        </w:rPr>
        <w:t>Existing Implementation:</w:t>
      </w:r>
    </w:p>
    <w:p w14:paraId="4AAD9EB4" w14:textId="77777777" w:rsidR="006E0744" w:rsidRDefault="006E0744" w:rsidP="006E074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C01567">
        <w:rPr>
          <w:rFonts w:cs="Arial"/>
          <w:b/>
          <w:bCs/>
          <w:sz w:val="20"/>
          <w:szCs w:val="20"/>
        </w:rPr>
        <w:t>Controller</w:t>
      </w:r>
      <w:r>
        <w:rPr>
          <w:rFonts w:cs="Arial"/>
          <w:sz w:val="20"/>
          <w:szCs w:val="20"/>
        </w:rPr>
        <w:t xml:space="preserve">: </w:t>
      </w:r>
      <w:proofErr w:type="spellStart"/>
      <w:r>
        <w:rPr>
          <w:rFonts w:cs="Arial"/>
          <w:sz w:val="20"/>
          <w:szCs w:val="20"/>
        </w:rPr>
        <w:t>ProjectController.cs</w:t>
      </w:r>
      <w:proofErr w:type="spellEnd"/>
    </w:p>
    <w:p w14:paraId="01AE2B26" w14:textId="77777777" w:rsidR="006E0744" w:rsidRDefault="006E0744" w:rsidP="006E074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093A">
        <w:rPr>
          <w:rFonts w:cs="Arial"/>
          <w:b/>
          <w:bCs/>
          <w:sz w:val="20"/>
          <w:szCs w:val="20"/>
        </w:rPr>
        <w:t>Method:</w:t>
      </w:r>
      <w:r>
        <w:rPr>
          <w:rFonts w:cs="Arial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HasActiveClientBillingRoles</w:t>
      </w:r>
      <w:proofErr w:type="spellEnd"/>
    </w:p>
    <w:p w14:paraId="11B9F66C" w14:textId="77777777" w:rsidR="006E0744" w:rsidRDefault="006E0744" w:rsidP="006E074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Input parameter for this method is as below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6E0744" w14:paraId="0ACC13CC" w14:textId="77777777" w:rsidTr="007C61AF">
        <w:tc>
          <w:tcPr>
            <w:tcW w:w="1838" w:type="dxa"/>
          </w:tcPr>
          <w:p w14:paraId="262F47C2" w14:textId="77777777" w:rsidR="006E0744" w:rsidRPr="00EB0E0A" w:rsidRDefault="006E0744" w:rsidP="007C61AF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7EE0A2A2" w14:textId="77777777" w:rsidR="006E0744" w:rsidRPr="00EB0E0A" w:rsidRDefault="006E0744" w:rsidP="007C61AF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6E0744" w14:paraId="015030C5" w14:textId="77777777" w:rsidTr="007C61AF">
        <w:tc>
          <w:tcPr>
            <w:tcW w:w="1838" w:type="dxa"/>
          </w:tcPr>
          <w:p w14:paraId="52201ECC" w14:textId="77777777" w:rsidR="006E0744" w:rsidRPr="00EB0E0A" w:rsidRDefault="006E0744" w:rsidP="007C61AF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projectId</w:t>
            </w:r>
            <w:proofErr w:type="spellEnd"/>
          </w:p>
        </w:tc>
        <w:tc>
          <w:tcPr>
            <w:tcW w:w="1276" w:type="dxa"/>
          </w:tcPr>
          <w:p w14:paraId="354A5FF6" w14:textId="77777777" w:rsidR="006E0744" w:rsidRPr="00EB0E0A" w:rsidRDefault="006E0744" w:rsidP="007C61AF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EB0E0A">
              <w:rPr>
                <w:rFonts w:cs="Arial"/>
                <w:sz w:val="20"/>
                <w:szCs w:val="20"/>
              </w:rPr>
              <w:t>int</w:t>
            </w:r>
            <w:proofErr w:type="spellEnd"/>
          </w:p>
        </w:tc>
      </w:tr>
    </w:tbl>
    <w:p w14:paraId="7C6BA538" w14:textId="77777777" w:rsidR="006E0744" w:rsidRDefault="006E0744" w:rsidP="006E0744">
      <w:pPr>
        <w:pStyle w:val="ListParagraph"/>
        <w:ind w:left="2580"/>
        <w:rPr>
          <w:rFonts w:cs="Arial"/>
          <w:sz w:val="20"/>
          <w:szCs w:val="20"/>
        </w:rPr>
      </w:pPr>
    </w:p>
    <w:p w14:paraId="48AE4344" w14:textId="77777777" w:rsidR="006E0744" w:rsidRDefault="006E0744" w:rsidP="006E074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lastRenderedPageBreak/>
        <w:t>This Method used to check whether the project has any open client billing roles or not.</w:t>
      </w:r>
    </w:p>
    <w:p w14:paraId="605758B3" w14:textId="77777777" w:rsidR="006E0744" w:rsidRPr="001968CF" w:rsidRDefault="006E0744" w:rsidP="006E074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A4EFA">
        <w:rPr>
          <w:rFonts w:cs="Arial"/>
          <w:sz w:val="20"/>
          <w:szCs w:val="20"/>
        </w:rPr>
        <w:t xml:space="preserve">Call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bidi="ar-SA"/>
        </w:rPr>
        <w:t>usp_HasActiveClientBillingRoles</w:t>
      </w:r>
      <w:proofErr w:type="spellEnd"/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</w:t>
      </w:r>
      <w:r>
        <w:rPr>
          <w:rFonts w:cs="Arial"/>
          <w:sz w:val="20"/>
          <w:szCs w:val="20"/>
        </w:rPr>
        <w:t xml:space="preserve">with parameter </w:t>
      </w:r>
      <w:proofErr w:type="spellStart"/>
      <w:r>
        <w:rPr>
          <w:rFonts w:cs="Arial"/>
          <w:sz w:val="20"/>
          <w:szCs w:val="20"/>
        </w:rPr>
        <w:t>projectId</w:t>
      </w:r>
      <w:proofErr w:type="spellEnd"/>
      <w:r>
        <w:rPr>
          <w:rFonts w:cs="Arial"/>
          <w:sz w:val="20"/>
          <w:szCs w:val="20"/>
        </w:rPr>
        <w:t>.</w:t>
      </w:r>
    </w:p>
    <w:p w14:paraId="11F2B26E" w14:textId="77777777" w:rsidR="006E0744" w:rsidRPr="002D3AD3" w:rsidRDefault="006E0744" w:rsidP="006E074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spellStart"/>
      <w:r>
        <w:rPr>
          <w:rFonts w:ascii="Consolas" w:hAnsi="Consolas" w:cs="Consolas"/>
          <w:color w:val="A31515"/>
          <w:sz w:val="19"/>
          <w:szCs w:val="19"/>
          <w:lang w:bidi="ar-SA"/>
        </w:rPr>
        <w:t>usp_HasActiveClientBillingRoles</w:t>
      </w:r>
      <w:proofErr w:type="spellEnd"/>
      <w:r>
        <w:rPr>
          <w:rFonts w:cs="Arial"/>
          <w:sz w:val="20"/>
          <w:szCs w:val="20"/>
        </w:rPr>
        <w:t>:</w:t>
      </w:r>
      <w:r w:rsidRPr="002D3AD3">
        <w:rPr>
          <w:rFonts w:cs="Arial"/>
          <w:sz w:val="20"/>
          <w:szCs w:val="20"/>
        </w:rPr>
        <w:t xml:space="preserve"> </w:t>
      </w:r>
    </w:p>
    <w:p w14:paraId="26B3F2EA" w14:textId="77777777" w:rsidR="006E0744" w:rsidRPr="002D3AD3" w:rsidRDefault="006E0744" w:rsidP="006E074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2D3AD3">
        <w:rPr>
          <w:rFonts w:ascii="Courier New" w:hAnsi="Courier New" w:cs="Courier New"/>
          <w:sz w:val="20"/>
          <w:szCs w:val="20"/>
        </w:rPr>
        <w:t>Purpose</w:t>
      </w:r>
      <w:r w:rsidRPr="002D3AD3">
        <w:rPr>
          <w:rFonts w:cs="Arial"/>
          <w:sz w:val="20"/>
          <w:szCs w:val="20"/>
        </w:rPr>
        <w:t xml:space="preserve">: This </w:t>
      </w:r>
      <w:r>
        <w:rPr>
          <w:rFonts w:cs="Arial"/>
          <w:sz w:val="20"/>
          <w:szCs w:val="20"/>
        </w:rPr>
        <w:t xml:space="preserve">stored procedure </w:t>
      </w:r>
      <w:r w:rsidRPr="002D3AD3">
        <w:rPr>
          <w:rFonts w:cs="Arial"/>
          <w:sz w:val="20"/>
          <w:szCs w:val="20"/>
        </w:rPr>
        <w:t xml:space="preserve">is to </w:t>
      </w:r>
      <w:r>
        <w:rPr>
          <w:rFonts w:cs="Arial"/>
          <w:sz w:val="20"/>
          <w:szCs w:val="20"/>
        </w:rPr>
        <w:t>check whether the project has any open client billing roles or not</w:t>
      </w:r>
      <w:r w:rsidRPr="002D3AD3">
        <w:rPr>
          <w:rFonts w:cs="Arial"/>
          <w:sz w:val="20"/>
          <w:szCs w:val="20"/>
        </w:rPr>
        <w:t>.</w:t>
      </w:r>
    </w:p>
    <w:p w14:paraId="607AC363" w14:textId="77777777" w:rsidR="006E0744" w:rsidRPr="002D3AD3" w:rsidRDefault="006E0744" w:rsidP="006E074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Tables:</w:t>
      </w:r>
      <w:r w:rsidRPr="002D3AD3">
        <w:rPr>
          <w:rFonts w:cs="Arial"/>
          <w:sz w:val="20"/>
          <w:szCs w:val="20"/>
        </w:rPr>
        <w:t xml:space="preserve"> </w:t>
      </w:r>
      <w:proofErr w:type="spellStart"/>
      <w:r>
        <w:rPr>
          <w:rFonts w:cs="Arial"/>
          <w:sz w:val="20"/>
          <w:szCs w:val="20"/>
        </w:rPr>
        <w:t>ClientBillingRoles</w:t>
      </w:r>
      <w:proofErr w:type="spellEnd"/>
      <w:r>
        <w:rPr>
          <w:rFonts w:cs="Arial"/>
          <w:sz w:val="20"/>
          <w:szCs w:val="20"/>
        </w:rPr>
        <w:t>.</w:t>
      </w:r>
    </w:p>
    <w:p w14:paraId="60A698A3" w14:textId="77777777" w:rsidR="006E0744" w:rsidRPr="002D3AD3" w:rsidRDefault="006E0744" w:rsidP="006E074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Decision: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Move the stored procedure to LINQ.</w:t>
      </w:r>
    </w:p>
    <w:p w14:paraId="723A7FBA" w14:textId="77777777" w:rsidR="006E0744" w:rsidRPr="004939D5" w:rsidRDefault="006E0744" w:rsidP="006E0744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FC5230">
        <w:rPr>
          <w:rFonts w:ascii="Courier New" w:hAnsi="Courier New" w:cs="Courier New"/>
          <w:sz w:val="20"/>
          <w:szCs w:val="20"/>
        </w:rPr>
        <w:t>Return</w:t>
      </w:r>
      <w:r>
        <w:rPr>
          <w:rFonts w:ascii="Courier New" w:hAnsi="Courier New" w:cs="Courier New"/>
          <w:sz w:val="20"/>
          <w:szCs w:val="20"/>
        </w:rPr>
        <w:t xml:space="preserve">: </w:t>
      </w:r>
      <w:r>
        <w:rPr>
          <w:rFonts w:cs="Arial"/>
          <w:sz w:val="20"/>
          <w:szCs w:val="20"/>
        </w:rPr>
        <w:t xml:space="preserve">Count of </w:t>
      </w:r>
      <w:proofErr w:type="spellStart"/>
      <w:r>
        <w:rPr>
          <w:rFonts w:cs="Arial"/>
          <w:sz w:val="20"/>
          <w:szCs w:val="20"/>
        </w:rPr>
        <w:t>clientBillingRoles</w:t>
      </w:r>
      <w:proofErr w:type="spellEnd"/>
      <w:r>
        <w:rPr>
          <w:rFonts w:cs="Arial"/>
          <w:sz w:val="20"/>
          <w:szCs w:val="20"/>
        </w:rPr>
        <w:t xml:space="preserve"> based on </w:t>
      </w:r>
      <w:proofErr w:type="spellStart"/>
      <w:r>
        <w:rPr>
          <w:rFonts w:cs="Arial"/>
          <w:sz w:val="20"/>
          <w:szCs w:val="20"/>
        </w:rPr>
        <w:t>projectId</w:t>
      </w:r>
      <w:proofErr w:type="spellEnd"/>
      <w:r>
        <w:rPr>
          <w:rFonts w:cs="Arial"/>
          <w:sz w:val="20"/>
          <w:szCs w:val="20"/>
        </w:rPr>
        <w:t>.</w:t>
      </w:r>
    </w:p>
    <w:p w14:paraId="4942EC98" w14:textId="77777777" w:rsidR="006E0744" w:rsidRPr="00E70C6B" w:rsidRDefault="006E0744" w:rsidP="006E0744">
      <w:pPr>
        <w:ind w:left="1440" w:firstLine="720"/>
        <w:rPr>
          <w:rFonts w:cs="Arial"/>
          <w:b/>
          <w:bCs/>
          <w:sz w:val="24"/>
          <w:szCs w:val="24"/>
        </w:rPr>
      </w:pPr>
      <w:r w:rsidRPr="00E70C6B">
        <w:rPr>
          <w:rFonts w:cs="Arial"/>
          <w:b/>
          <w:bCs/>
          <w:sz w:val="24"/>
          <w:szCs w:val="24"/>
        </w:rPr>
        <w:t>New Implementation:</w:t>
      </w:r>
    </w:p>
    <w:p w14:paraId="277B5DF5" w14:textId="77777777" w:rsidR="006E0744" w:rsidRDefault="006E0744" w:rsidP="006E074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Make sure all older Business Rules are applied.</w:t>
      </w:r>
    </w:p>
    <w:p w14:paraId="42D05892" w14:textId="77777777" w:rsidR="006E0744" w:rsidRDefault="006E0744" w:rsidP="006E074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846A8">
        <w:rPr>
          <w:rFonts w:cs="Arial"/>
          <w:sz w:val="20"/>
          <w:szCs w:val="20"/>
        </w:rPr>
        <w:t>conver</w:t>
      </w:r>
      <w:r>
        <w:rPr>
          <w:rFonts w:cs="Arial"/>
          <w:sz w:val="20"/>
          <w:szCs w:val="20"/>
        </w:rPr>
        <w:t>t</w:t>
      </w:r>
      <w:r w:rsidRPr="000846A8">
        <w:rPr>
          <w:rFonts w:cs="Arial"/>
          <w:sz w:val="20"/>
          <w:szCs w:val="20"/>
        </w:rPr>
        <w:t xml:space="preserve"> the SP to LINQ</w:t>
      </w:r>
    </w:p>
    <w:p w14:paraId="4DE2A757" w14:textId="77777777" w:rsidR="006E0744" w:rsidRPr="00E63B01" w:rsidRDefault="006E0744" w:rsidP="006E0744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 xml:space="preserve">Purpose: </w:t>
      </w:r>
    </w:p>
    <w:p w14:paraId="0B3A8754" w14:textId="77777777" w:rsidR="006E0744" w:rsidRPr="004D279D" w:rsidRDefault="006E0744" w:rsidP="006E074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Database </w:t>
      </w:r>
      <w:r w:rsidRPr="00E63B01">
        <w:rPr>
          <w:rFonts w:ascii="Courier New" w:hAnsi="Courier New" w:cs="Courier New"/>
          <w:sz w:val="20"/>
          <w:szCs w:val="20"/>
        </w:rPr>
        <w:t>Tables</w:t>
      </w:r>
      <w:r w:rsidRPr="004D279D">
        <w:rPr>
          <w:rFonts w:ascii="Courier New" w:hAnsi="Courier New" w:cs="Courier New"/>
          <w:sz w:val="20"/>
          <w:szCs w:val="20"/>
        </w:rPr>
        <w:t>:</w:t>
      </w:r>
    </w:p>
    <w:p w14:paraId="5F66695F" w14:textId="77777777" w:rsidR="006E0744" w:rsidRPr="00664A1B" w:rsidRDefault="006E0744" w:rsidP="006E0744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HRMSProjectDB</w:t>
      </w:r>
      <w:proofErr w:type="spellEnd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76E542C4" w14:textId="77777777" w:rsidR="006E0744" w:rsidRPr="00FA1112" w:rsidRDefault="006E0744" w:rsidP="006E0744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ClientBillingRoles</w:t>
      </w:r>
      <w:proofErr w:type="spellEnd"/>
    </w:p>
    <w:p w14:paraId="543F5090" w14:textId="77777777" w:rsidR="006E0744" w:rsidRPr="000710FE" w:rsidRDefault="006E0744" w:rsidP="006E0744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Cross communication:</w:t>
      </w:r>
      <w:r w:rsidRPr="000710FE">
        <w:rPr>
          <w:rFonts w:cs="Arial"/>
          <w:sz w:val="20"/>
          <w:szCs w:val="20"/>
        </w:rPr>
        <w:t xml:space="preserve"> Cross communication</w:t>
      </w:r>
      <w:r>
        <w:rPr>
          <w:rFonts w:cs="Arial"/>
          <w:sz w:val="20"/>
          <w:szCs w:val="20"/>
        </w:rPr>
        <w:t xml:space="preserve"> not</w:t>
      </w:r>
      <w:r w:rsidRPr="000710FE">
        <w:rPr>
          <w:rFonts w:cs="Arial"/>
          <w:sz w:val="20"/>
          <w:szCs w:val="20"/>
        </w:rPr>
        <w:t xml:space="preserve"> required</w:t>
      </w:r>
      <w:r>
        <w:rPr>
          <w:rFonts w:cs="Arial"/>
          <w:sz w:val="20"/>
          <w:szCs w:val="20"/>
        </w:rPr>
        <w:t>.</w:t>
      </w:r>
    </w:p>
    <w:p w14:paraId="1C028BCA" w14:textId="77777777" w:rsidR="006E0744" w:rsidRPr="003A1F57" w:rsidRDefault="006E0744" w:rsidP="006E0744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Return:</w:t>
      </w:r>
      <w:r>
        <w:rPr>
          <w:rFonts w:cs="Arial"/>
          <w:sz w:val="20"/>
          <w:szCs w:val="20"/>
        </w:rPr>
        <w:t xml:space="preserve"> Count of client billing roles based on </w:t>
      </w:r>
      <w:proofErr w:type="spellStart"/>
      <w:r>
        <w:rPr>
          <w:rFonts w:cs="Arial"/>
          <w:sz w:val="20"/>
          <w:szCs w:val="20"/>
        </w:rPr>
        <w:t>projectId</w:t>
      </w:r>
      <w:proofErr w:type="spellEnd"/>
      <w:r>
        <w:rPr>
          <w:rFonts w:cs="Arial"/>
          <w:sz w:val="20"/>
          <w:szCs w:val="20"/>
        </w:rPr>
        <w:t>.</w:t>
      </w:r>
    </w:p>
    <w:p w14:paraId="28B9984E" w14:textId="77777777" w:rsidR="006E0744" w:rsidRDefault="006E0744" w:rsidP="006E074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741E">
        <w:rPr>
          <w:rFonts w:cs="Arial"/>
          <w:sz w:val="20"/>
          <w:szCs w:val="20"/>
        </w:rPr>
        <w:t>API Details</w:t>
      </w:r>
      <w:r>
        <w:rPr>
          <w:rFonts w:cs="Arial"/>
          <w:sz w:val="20"/>
          <w:szCs w:val="20"/>
        </w:rPr>
        <w:t>:</w:t>
      </w:r>
    </w:p>
    <w:p w14:paraId="7314AC98" w14:textId="77777777" w:rsidR="006E0744" w:rsidRPr="0077184B" w:rsidRDefault="006E0744" w:rsidP="006E0744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MicroService</w:t>
      </w:r>
      <w:proofErr w:type="spellEnd"/>
      <w:r w:rsidRPr="0041103B">
        <w:rPr>
          <w:rFonts w:ascii="Courier New" w:hAnsi="Courier New" w:cs="Courier New"/>
          <w:sz w:val="20"/>
          <w:szCs w:val="20"/>
        </w:rPr>
        <w:t xml:space="preserve">: </w:t>
      </w:r>
      <w:r w:rsidRPr="00674349">
        <w:rPr>
          <w:rFonts w:cs="Arial"/>
          <w:sz w:val="20"/>
          <w:szCs w:val="20"/>
        </w:rPr>
        <w:t>Project</w:t>
      </w:r>
    </w:p>
    <w:p w14:paraId="7B2E2F43" w14:textId="77777777" w:rsidR="006E0744" w:rsidRPr="0041103B" w:rsidRDefault="006E0744" w:rsidP="006E0744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 w:rsidRPr="00A033A5">
        <w:rPr>
          <w:rFonts w:cs="Arial"/>
          <w:sz w:val="20"/>
          <w:szCs w:val="20"/>
        </w:rPr>
        <w:t>ProjectController.cs</w:t>
      </w:r>
      <w:proofErr w:type="spellEnd"/>
    </w:p>
    <w:p w14:paraId="35D81AD8" w14:textId="77777777" w:rsidR="006E0744" w:rsidRPr="0041103B" w:rsidRDefault="006E0744" w:rsidP="006E074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Method: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HasActiveClientBillingRoles</w:t>
      </w:r>
      <w:proofErr w:type="spellEnd"/>
    </w:p>
    <w:p w14:paraId="3E8AB3E6" w14:textId="77777777" w:rsidR="006E0744" w:rsidRPr="0078741E" w:rsidRDefault="006E0744" w:rsidP="006E074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Path</w:t>
      </w:r>
      <w:r w:rsidRPr="00E63B01">
        <w:rPr>
          <w:rFonts w:ascii="Courier New" w:hAnsi="Courier New" w:cs="Courier New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2106CD">
        <w:rPr>
          <w:rFonts w:cs="Arial"/>
          <w:sz w:val="20"/>
          <w:szCs w:val="20"/>
        </w:rPr>
        <w:t>{{</w:t>
      </w:r>
      <w:proofErr w:type="spellStart"/>
      <w:r w:rsidRPr="002106CD">
        <w:rPr>
          <w:rFonts w:cs="Arial"/>
          <w:sz w:val="20"/>
          <w:szCs w:val="20"/>
        </w:rPr>
        <w:t>HostName</w:t>
      </w:r>
      <w:proofErr w:type="spellEnd"/>
      <w:r w:rsidRPr="002106CD">
        <w:rPr>
          <w:rFonts w:cs="Arial"/>
          <w:sz w:val="20"/>
          <w:szCs w:val="20"/>
        </w:rPr>
        <w:t>}}/</w:t>
      </w:r>
      <w:r>
        <w:rPr>
          <w:rFonts w:cs="Arial"/>
          <w:sz w:val="20"/>
          <w:szCs w:val="20"/>
        </w:rPr>
        <w:t>project</w:t>
      </w:r>
      <w:r w:rsidRPr="002106CD">
        <w:rPr>
          <w:rFonts w:cs="Arial"/>
          <w:sz w:val="20"/>
          <w:szCs w:val="20"/>
        </w:rPr>
        <w:t>/</w:t>
      </w:r>
      <w:proofErr w:type="spellStart"/>
      <w:r w:rsidRPr="002106CD">
        <w:rPr>
          <w:rFonts w:cs="Arial"/>
          <w:sz w:val="20"/>
          <w:szCs w:val="20"/>
        </w:rPr>
        <w:t>api</w:t>
      </w:r>
      <w:proofErr w:type="spellEnd"/>
      <w:r w:rsidRPr="002106CD">
        <w:rPr>
          <w:rFonts w:cs="Arial"/>
          <w:sz w:val="20"/>
          <w:szCs w:val="20"/>
        </w:rPr>
        <w:t>/v1/</w:t>
      </w:r>
      <w:r w:rsidRPr="00A033A5">
        <w:rPr>
          <w:rFonts w:cs="Arial"/>
          <w:sz w:val="20"/>
          <w:szCs w:val="20"/>
        </w:rPr>
        <w:t>Project</w:t>
      </w:r>
      <w:r w:rsidRPr="002106CD">
        <w:rPr>
          <w:rFonts w:cs="Arial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HasActiveClientBillingRoles</w:t>
      </w:r>
      <w:proofErr w:type="spellEnd"/>
    </w:p>
    <w:p w14:paraId="6A2459D1" w14:textId="77777777" w:rsidR="006E0744" w:rsidRPr="00F618E3" w:rsidRDefault="006E0744" w:rsidP="006E0744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F618E3">
        <w:rPr>
          <w:rFonts w:ascii="Courier New" w:hAnsi="Courier New" w:cs="Courier New"/>
          <w:sz w:val="20"/>
          <w:szCs w:val="20"/>
        </w:rPr>
        <w:t xml:space="preserve">Inputs: </w:t>
      </w:r>
    </w:p>
    <w:tbl>
      <w:tblPr>
        <w:tblStyle w:val="TableGrid"/>
        <w:tblW w:w="0" w:type="auto"/>
        <w:tblInd w:w="4207" w:type="dxa"/>
        <w:tblLook w:val="04A0" w:firstRow="1" w:lastRow="0" w:firstColumn="1" w:lastColumn="0" w:noHBand="0" w:noVBand="1"/>
      </w:tblPr>
      <w:tblGrid>
        <w:gridCol w:w="1838"/>
        <w:gridCol w:w="2201"/>
      </w:tblGrid>
      <w:tr w:rsidR="006E0744" w14:paraId="23DAD16D" w14:textId="77777777" w:rsidTr="007C61AF">
        <w:tc>
          <w:tcPr>
            <w:tcW w:w="1838" w:type="dxa"/>
          </w:tcPr>
          <w:p w14:paraId="0F9689E9" w14:textId="77777777" w:rsidR="006E0744" w:rsidRPr="00EB0E0A" w:rsidRDefault="006E0744" w:rsidP="007C61AF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2201" w:type="dxa"/>
          </w:tcPr>
          <w:p w14:paraId="1D35611A" w14:textId="77777777" w:rsidR="006E0744" w:rsidRPr="00EB0E0A" w:rsidRDefault="006E0744" w:rsidP="007C61AF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6E0744" w14:paraId="1C34FD0C" w14:textId="77777777" w:rsidTr="007C61AF">
        <w:trPr>
          <w:trHeight w:val="269"/>
        </w:trPr>
        <w:tc>
          <w:tcPr>
            <w:tcW w:w="1838" w:type="dxa"/>
          </w:tcPr>
          <w:p w14:paraId="1CA1182B" w14:textId="77777777" w:rsidR="006E0744" w:rsidRPr="00EB0E0A" w:rsidRDefault="006E0744" w:rsidP="007C61AF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projectId</w:t>
            </w:r>
            <w:proofErr w:type="spellEnd"/>
          </w:p>
        </w:tc>
        <w:tc>
          <w:tcPr>
            <w:tcW w:w="2201" w:type="dxa"/>
          </w:tcPr>
          <w:p w14:paraId="6B28EDBB" w14:textId="77777777" w:rsidR="006E0744" w:rsidRPr="00EB0E0A" w:rsidRDefault="006E0744" w:rsidP="007C61AF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IN" w:bidi="ar-SA"/>
              </w:rPr>
              <w:t>int</w:t>
            </w:r>
            <w:proofErr w:type="spellEnd"/>
          </w:p>
        </w:tc>
      </w:tr>
    </w:tbl>
    <w:p w14:paraId="08EA1C38" w14:textId="77777777" w:rsidR="006E0744" w:rsidRDefault="006E0744" w:rsidP="00642E80"/>
    <w:p w14:paraId="04F546CA" w14:textId="77777777" w:rsidR="006E0744" w:rsidRPr="00A04B58" w:rsidRDefault="006E0744" w:rsidP="006E0744">
      <w:pPr>
        <w:pStyle w:val="Heading2"/>
        <w:numPr>
          <w:ilvl w:val="1"/>
          <w:numId w:val="40"/>
        </w:numPr>
        <w:spacing w:line="240" w:lineRule="auto"/>
        <w:jc w:val="left"/>
        <w:rPr>
          <w:rFonts w:cs="Arial"/>
        </w:rPr>
      </w:pPr>
      <w:r w:rsidRPr="00A04B58">
        <w:rPr>
          <w:rFonts w:cs="Arial"/>
          <w:caps w:val="0"/>
        </w:rPr>
        <w:t xml:space="preserve">Project </w:t>
      </w:r>
      <w:r>
        <w:rPr>
          <w:rFonts w:cs="Arial"/>
          <w:caps w:val="0"/>
        </w:rPr>
        <w:t>Review tab</w:t>
      </w:r>
    </w:p>
    <w:p w14:paraId="50A95F24" w14:textId="77777777" w:rsidR="006E0744" w:rsidRDefault="006E0744" w:rsidP="006E0744">
      <w:pPr>
        <w:pStyle w:val="Heading2"/>
        <w:numPr>
          <w:ilvl w:val="2"/>
          <w:numId w:val="40"/>
        </w:numPr>
        <w:spacing w:line="240" w:lineRule="auto"/>
        <w:jc w:val="left"/>
        <w:rPr>
          <w:rFonts w:cs="Arial"/>
          <w:caps w:val="0"/>
        </w:rPr>
      </w:pPr>
      <w:r w:rsidRPr="00E84891">
        <w:rPr>
          <w:rFonts w:cs="Arial"/>
          <w:caps w:val="0"/>
        </w:rPr>
        <w:t>Project/</w:t>
      </w:r>
      <w:proofErr w:type="spellStart"/>
      <w:r w:rsidRPr="00C57DC8">
        <w:rPr>
          <w:rFonts w:cs="Arial"/>
          <w:caps w:val="0"/>
        </w:rPr>
        <w:t>SubmitForApproval</w:t>
      </w:r>
      <w:proofErr w:type="spellEnd"/>
      <w:r w:rsidRPr="00462F0C">
        <w:rPr>
          <w:rFonts w:cs="Arial"/>
          <w:caps w:val="0"/>
        </w:rPr>
        <w:t>:</w:t>
      </w:r>
    </w:p>
    <w:p w14:paraId="0CB3C4EB" w14:textId="77777777" w:rsidR="006E0744" w:rsidRPr="005E203A" w:rsidRDefault="006E0744" w:rsidP="006E0744">
      <w:pPr>
        <w:pStyle w:val="ListParagraph"/>
        <w:numPr>
          <w:ilvl w:val="0"/>
          <w:numId w:val="34"/>
        </w:numPr>
        <w:rPr>
          <w:rFonts w:cs="Arial"/>
          <w:sz w:val="20"/>
          <w:szCs w:val="20"/>
        </w:rPr>
      </w:pPr>
      <w:r w:rsidRPr="005E203A">
        <w:rPr>
          <w:rFonts w:cs="Arial"/>
          <w:sz w:val="20"/>
          <w:szCs w:val="20"/>
        </w:rPr>
        <w:t xml:space="preserve">The above method is for </w:t>
      </w:r>
      <w:r w:rsidRPr="005E203A">
        <w:rPr>
          <w:rFonts w:cs="Arial"/>
          <w:color w:val="000000" w:themeColor="text1"/>
          <w:sz w:val="20"/>
          <w:szCs w:val="20"/>
          <w:lang w:bidi="ar-SA"/>
        </w:rPr>
        <w:t>Roles = "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Program Manager, Department Head, HRA, HRM</w:t>
      </w:r>
      <w:r w:rsidRPr="005E203A">
        <w:rPr>
          <w:rFonts w:ascii="Courier New" w:hAnsi="Courier New" w:cs="Courier New"/>
          <w:color w:val="A31515"/>
          <w:sz w:val="20"/>
          <w:szCs w:val="20"/>
          <w:lang w:bidi="ar-SA"/>
        </w:rPr>
        <w:t>"</w:t>
      </w:r>
      <w:r>
        <w:rPr>
          <w:rFonts w:ascii="Courier New" w:hAnsi="Courier New" w:cs="Courier New"/>
          <w:color w:val="A31515"/>
          <w:sz w:val="20"/>
          <w:szCs w:val="20"/>
          <w:lang w:bidi="ar-SA"/>
        </w:rPr>
        <w:t>.</w:t>
      </w:r>
    </w:p>
    <w:p w14:paraId="679620DE" w14:textId="77777777" w:rsidR="006E0744" w:rsidRPr="007A3435" w:rsidRDefault="006E0744" w:rsidP="006E0744">
      <w:pPr>
        <w:ind w:left="1440" w:firstLine="720"/>
        <w:rPr>
          <w:rFonts w:cs="Arial"/>
          <w:b/>
          <w:bCs/>
          <w:sz w:val="24"/>
          <w:szCs w:val="24"/>
        </w:rPr>
      </w:pPr>
      <w:r w:rsidRPr="007A3435">
        <w:rPr>
          <w:rFonts w:cs="Arial"/>
          <w:b/>
          <w:bCs/>
          <w:sz w:val="24"/>
          <w:szCs w:val="24"/>
        </w:rPr>
        <w:t>Existing Implementation:</w:t>
      </w:r>
    </w:p>
    <w:p w14:paraId="0577D904" w14:textId="77777777" w:rsidR="006E0744" w:rsidRDefault="006E0744" w:rsidP="006E074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C01567">
        <w:rPr>
          <w:rFonts w:cs="Arial"/>
          <w:b/>
          <w:bCs/>
          <w:sz w:val="20"/>
          <w:szCs w:val="20"/>
        </w:rPr>
        <w:t>Controller</w:t>
      </w:r>
      <w:r>
        <w:rPr>
          <w:rFonts w:cs="Arial"/>
          <w:sz w:val="20"/>
          <w:szCs w:val="20"/>
        </w:rPr>
        <w:t xml:space="preserve">: </w:t>
      </w:r>
      <w:proofErr w:type="spellStart"/>
      <w:r>
        <w:rPr>
          <w:rFonts w:cs="Arial"/>
          <w:sz w:val="20"/>
          <w:szCs w:val="20"/>
        </w:rPr>
        <w:t>ProjectController.cs</w:t>
      </w:r>
      <w:proofErr w:type="spellEnd"/>
    </w:p>
    <w:p w14:paraId="61CD254D" w14:textId="77777777" w:rsidR="006E0744" w:rsidRDefault="006E0744" w:rsidP="006E074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093A">
        <w:rPr>
          <w:rFonts w:cs="Arial"/>
          <w:b/>
          <w:bCs/>
          <w:sz w:val="20"/>
          <w:szCs w:val="20"/>
        </w:rPr>
        <w:t>Method:</w:t>
      </w:r>
      <w:r>
        <w:rPr>
          <w:rFonts w:cs="Arial"/>
          <w:sz w:val="20"/>
          <w:szCs w:val="20"/>
        </w:rPr>
        <w:t xml:space="preserve"> </w:t>
      </w:r>
      <w:proofErr w:type="spellStart"/>
      <w:r w:rsidRPr="009F1961">
        <w:rPr>
          <w:rFonts w:ascii="Consolas" w:hAnsi="Consolas" w:cs="Consolas"/>
          <w:color w:val="000000"/>
          <w:sz w:val="19"/>
          <w:szCs w:val="19"/>
          <w:lang w:bidi="ar-SA"/>
        </w:rPr>
        <w:t>SubmitForApproval</w:t>
      </w:r>
      <w:proofErr w:type="spellEnd"/>
    </w:p>
    <w:p w14:paraId="161CD351" w14:textId="77777777" w:rsidR="006E0744" w:rsidRDefault="006E0744" w:rsidP="006E074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lastRenderedPageBreak/>
        <w:t>Input parameter for this method is as below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6E0744" w14:paraId="30799FAF" w14:textId="77777777" w:rsidTr="007C61AF">
        <w:tc>
          <w:tcPr>
            <w:tcW w:w="1838" w:type="dxa"/>
          </w:tcPr>
          <w:p w14:paraId="6AE383D2" w14:textId="77777777" w:rsidR="006E0744" w:rsidRPr="00EB0E0A" w:rsidRDefault="006E0744" w:rsidP="007C61AF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3544EE60" w14:textId="77777777" w:rsidR="006E0744" w:rsidRPr="00EB0E0A" w:rsidRDefault="006E0744" w:rsidP="007C61AF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6E0744" w14:paraId="774A1DAB" w14:textId="77777777" w:rsidTr="007C61AF">
        <w:tc>
          <w:tcPr>
            <w:tcW w:w="1838" w:type="dxa"/>
          </w:tcPr>
          <w:p w14:paraId="44EFC900" w14:textId="77777777" w:rsidR="006E0744" w:rsidRPr="00EB0E0A" w:rsidRDefault="006E0744" w:rsidP="007C61AF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projectId</w:t>
            </w:r>
            <w:proofErr w:type="spellEnd"/>
          </w:p>
        </w:tc>
        <w:tc>
          <w:tcPr>
            <w:tcW w:w="1276" w:type="dxa"/>
          </w:tcPr>
          <w:p w14:paraId="3DFEE954" w14:textId="77777777" w:rsidR="006E0744" w:rsidRPr="00EB0E0A" w:rsidRDefault="006E0744" w:rsidP="007C61AF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bidi="ar-SA"/>
              </w:rPr>
              <w:t>int</w:t>
            </w:r>
            <w:proofErr w:type="spellEnd"/>
          </w:p>
        </w:tc>
      </w:tr>
      <w:tr w:rsidR="006E0744" w14:paraId="576964D4" w14:textId="77777777" w:rsidTr="007C61AF">
        <w:tc>
          <w:tcPr>
            <w:tcW w:w="1838" w:type="dxa"/>
          </w:tcPr>
          <w:p w14:paraId="7161275F" w14:textId="77777777" w:rsidR="006E0744" w:rsidRDefault="006E0744" w:rsidP="007C61AF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userRole</w:t>
            </w:r>
            <w:proofErr w:type="spellEnd"/>
          </w:p>
        </w:tc>
        <w:tc>
          <w:tcPr>
            <w:tcW w:w="1276" w:type="dxa"/>
          </w:tcPr>
          <w:p w14:paraId="37306A43" w14:textId="77777777" w:rsidR="006E0744" w:rsidRDefault="006E0744" w:rsidP="007C61AF">
            <w:pPr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bidi="ar-SA"/>
              </w:rPr>
              <w:t>String</w:t>
            </w:r>
          </w:p>
        </w:tc>
      </w:tr>
      <w:tr w:rsidR="006E0744" w14:paraId="079C86DB" w14:textId="77777777" w:rsidTr="007C61AF">
        <w:tc>
          <w:tcPr>
            <w:tcW w:w="1838" w:type="dxa"/>
          </w:tcPr>
          <w:p w14:paraId="014E06B7" w14:textId="77777777" w:rsidR="006E0744" w:rsidRDefault="006E0744" w:rsidP="007C61AF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employeeId</w:t>
            </w:r>
            <w:proofErr w:type="spellEnd"/>
          </w:p>
        </w:tc>
        <w:tc>
          <w:tcPr>
            <w:tcW w:w="1276" w:type="dxa"/>
          </w:tcPr>
          <w:p w14:paraId="29644AF6" w14:textId="77777777" w:rsidR="006E0744" w:rsidRDefault="006E0744" w:rsidP="007C61AF">
            <w:pPr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bidi="ar-SA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bidi="ar-SA"/>
              </w:rPr>
              <w:t>int</w:t>
            </w:r>
            <w:proofErr w:type="spellEnd"/>
          </w:p>
        </w:tc>
      </w:tr>
    </w:tbl>
    <w:p w14:paraId="1AEE231D" w14:textId="77777777" w:rsidR="006E0744" w:rsidRDefault="006E0744" w:rsidP="006E0744">
      <w:pPr>
        <w:pStyle w:val="ListParagraph"/>
        <w:ind w:left="2580"/>
        <w:rPr>
          <w:rFonts w:cs="Arial"/>
          <w:sz w:val="20"/>
          <w:szCs w:val="20"/>
        </w:rPr>
      </w:pPr>
    </w:p>
    <w:p w14:paraId="3CC5DD6C" w14:textId="77777777" w:rsidR="006E0744" w:rsidRDefault="006E0744" w:rsidP="006E074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This Method used to send the approval for project to Department Head by the Program Manager of the project.</w:t>
      </w:r>
    </w:p>
    <w:p w14:paraId="0DCC5E2D" w14:textId="77777777" w:rsidR="006E0744" w:rsidRPr="001968CF" w:rsidRDefault="006E0744" w:rsidP="006E074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A4EFA">
        <w:rPr>
          <w:rFonts w:cs="Arial"/>
          <w:sz w:val="20"/>
          <w:szCs w:val="20"/>
        </w:rPr>
        <w:t>Call</w:t>
      </w:r>
      <w:r>
        <w:rPr>
          <w:rFonts w:cs="Arial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bidi="ar-SA"/>
        </w:rPr>
        <w:t>usp_SubmitForApproval</w:t>
      </w:r>
      <w:proofErr w:type="spellEnd"/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</w:t>
      </w:r>
      <w:r>
        <w:rPr>
          <w:rFonts w:cs="Arial"/>
          <w:sz w:val="20"/>
          <w:szCs w:val="20"/>
        </w:rPr>
        <w:t xml:space="preserve">with parameters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bidi="ar-SA"/>
        </w:rPr>
        <w:t>ProjectId</w:t>
      </w:r>
      <w:proofErr w:type="gramStart"/>
      <w:r>
        <w:rPr>
          <w:rFonts w:ascii="Consolas" w:hAnsi="Consolas" w:cs="Consolas"/>
          <w:color w:val="A31515"/>
          <w:sz w:val="19"/>
          <w:szCs w:val="19"/>
          <w:lang w:bidi="ar-SA"/>
        </w:rPr>
        <w:t>,EmployeeId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bidi="ar-SA"/>
        </w:rPr>
        <w:t>CreatedUser,CreatedDate,SystemInfo</w:t>
      </w:r>
      <w:proofErr w:type="spellEnd"/>
      <w:r>
        <w:rPr>
          <w:rFonts w:cs="Arial"/>
          <w:sz w:val="20"/>
          <w:szCs w:val="20"/>
        </w:rPr>
        <w:t>.</w:t>
      </w:r>
    </w:p>
    <w:p w14:paraId="7445AFB9" w14:textId="77777777" w:rsidR="006E0744" w:rsidRPr="002D3AD3" w:rsidRDefault="006E0744" w:rsidP="006E074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spellStart"/>
      <w:r>
        <w:rPr>
          <w:rFonts w:ascii="Consolas" w:hAnsi="Consolas" w:cs="Consolas"/>
          <w:color w:val="A31515"/>
          <w:sz w:val="19"/>
          <w:szCs w:val="19"/>
          <w:lang w:bidi="ar-SA"/>
        </w:rPr>
        <w:t>usp_SubmitForApproval</w:t>
      </w:r>
      <w:proofErr w:type="spellEnd"/>
      <w:r>
        <w:rPr>
          <w:rFonts w:cs="Arial"/>
          <w:sz w:val="20"/>
          <w:szCs w:val="20"/>
        </w:rPr>
        <w:t>:</w:t>
      </w:r>
      <w:r w:rsidRPr="002D3AD3">
        <w:rPr>
          <w:rFonts w:cs="Arial"/>
          <w:sz w:val="20"/>
          <w:szCs w:val="20"/>
        </w:rPr>
        <w:t xml:space="preserve"> </w:t>
      </w:r>
    </w:p>
    <w:p w14:paraId="30734212" w14:textId="77777777" w:rsidR="006E0744" w:rsidRPr="002D3AD3" w:rsidRDefault="006E0744" w:rsidP="006E074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2D3AD3">
        <w:rPr>
          <w:rFonts w:ascii="Courier New" w:hAnsi="Courier New" w:cs="Courier New"/>
          <w:sz w:val="20"/>
          <w:szCs w:val="20"/>
        </w:rPr>
        <w:t>Purpose</w:t>
      </w:r>
      <w:r w:rsidRPr="002D3AD3">
        <w:rPr>
          <w:rFonts w:cs="Arial"/>
          <w:sz w:val="20"/>
          <w:szCs w:val="20"/>
        </w:rPr>
        <w:t xml:space="preserve">: This </w:t>
      </w:r>
      <w:r>
        <w:rPr>
          <w:rFonts w:cs="Arial"/>
          <w:sz w:val="20"/>
          <w:szCs w:val="20"/>
        </w:rPr>
        <w:t xml:space="preserve">stored procedure </w:t>
      </w:r>
      <w:r w:rsidRPr="002D3AD3">
        <w:rPr>
          <w:rFonts w:cs="Arial"/>
          <w:sz w:val="20"/>
          <w:szCs w:val="20"/>
        </w:rPr>
        <w:t xml:space="preserve">is to </w:t>
      </w:r>
      <w:r>
        <w:rPr>
          <w:rFonts w:cs="Arial"/>
          <w:sz w:val="20"/>
          <w:szCs w:val="20"/>
        </w:rPr>
        <w:t>submit the project for approval.</w:t>
      </w:r>
    </w:p>
    <w:p w14:paraId="50BA7BBD" w14:textId="77777777" w:rsidR="006E0744" w:rsidRPr="002D3AD3" w:rsidRDefault="006E0744" w:rsidP="006E074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Tables: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 xml:space="preserve">Projects,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bidi="ar-SA"/>
        </w:rPr>
        <w:t>ProjectWorkFlow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</w:t>
      </w:r>
      <w:r>
        <w:rPr>
          <w:rFonts w:cs="Arial"/>
          <w:sz w:val="20"/>
          <w:szCs w:val="20"/>
        </w:rPr>
        <w:t xml:space="preserve"> </w:t>
      </w:r>
      <w:proofErr w:type="spellStart"/>
      <w:r>
        <w:rPr>
          <w:rFonts w:cs="Arial"/>
          <w:sz w:val="20"/>
          <w:szCs w:val="20"/>
        </w:rPr>
        <w:t>CategoryMaster</w:t>
      </w:r>
      <w:proofErr w:type="spellEnd"/>
      <w:r>
        <w:rPr>
          <w:rFonts w:cs="Arial"/>
          <w:sz w:val="20"/>
          <w:szCs w:val="20"/>
        </w:rPr>
        <w:t xml:space="preserve">, </w:t>
      </w:r>
      <w:proofErr w:type="spellStart"/>
      <w:r>
        <w:rPr>
          <w:rFonts w:cs="Arial"/>
          <w:sz w:val="20"/>
          <w:szCs w:val="20"/>
        </w:rPr>
        <w:t>NotificationType</w:t>
      </w:r>
      <w:proofErr w:type="spellEnd"/>
      <w:r>
        <w:rPr>
          <w:rFonts w:cs="Arial"/>
          <w:sz w:val="20"/>
          <w:szCs w:val="20"/>
        </w:rPr>
        <w:t xml:space="preserve">, </w:t>
      </w:r>
      <w:proofErr w:type="spellStart"/>
      <w:r>
        <w:rPr>
          <w:rFonts w:cs="Arial"/>
          <w:sz w:val="20"/>
          <w:szCs w:val="20"/>
        </w:rPr>
        <w:t>NotificattionConfiguration</w:t>
      </w:r>
      <w:proofErr w:type="spellEnd"/>
      <w:r>
        <w:rPr>
          <w:rFonts w:cs="Arial"/>
          <w:sz w:val="20"/>
          <w:szCs w:val="20"/>
        </w:rPr>
        <w:t>, Users, Employee and Status.</w:t>
      </w:r>
    </w:p>
    <w:p w14:paraId="1D29DB47" w14:textId="77777777" w:rsidR="006E0744" w:rsidRPr="002D3AD3" w:rsidRDefault="006E0744" w:rsidP="006E074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Decision: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Move the stored procedure to LINQ.</w:t>
      </w:r>
    </w:p>
    <w:p w14:paraId="69CDEF8F" w14:textId="77777777" w:rsidR="006E0744" w:rsidRDefault="006E0744" w:rsidP="006E074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Rules:</w:t>
      </w:r>
      <w:r w:rsidRPr="002D3AD3">
        <w:rPr>
          <w:rFonts w:cs="Arial"/>
          <w:sz w:val="20"/>
          <w:szCs w:val="20"/>
        </w:rPr>
        <w:t xml:space="preserve"> </w:t>
      </w:r>
    </w:p>
    <w:p w14:paraId="1C6C26B4" w14:textId="77777777" w:rsidR="006E0744" w:rsidRDefault="006E0744" w:rsidP="006E0744">
      <w:pPr>
        <w:pStyle w:val="ListParagraph"/>
        <w:numPr>
          <w:ilvl w:val="0"/>
          <w:numId w:val="31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Program Manager submits request for approval of Drafted project, then email notification should </w:t>
      </w:r>
      <w:proofErr w:type="gramStart"/>
      <w:r>
        <w:rPr>
          <w:rFonts w:cs="Arial"/>
          <w:sz w:val="20"/>
          <w:szCs w:val="20"/>
        </w:rPr>
        <w:t>trigger  and</w:t>
      </w:r>
      <w:proofErr w:type="gramEnd"/>
      <w:r>
        <w:rPr>
          <w:rFonts w:cs="Arial"/>
          <w:sz w:val="20"/>
          <w:szCs w:val="20"/>
        </w:rPr>
        <w:t xml:space="preserve"> when Department Head approves the request, an email notification should trigger, and the state should change to ‘Created’ project.</w:t>
      </w:r>
    </w:p>
    <w:p w14:paraId="7C15947D" w14:textId="77777777" w:rsidR="006E0744" w:rsidRPr="00E70C6B" w:rsidRDefault="006E0744" w:rsidP="006E0744">
      <w:pPr>
        <w:ind w:left="1440" w:firstLine="720"/>
        <w:rPr>
          <w:rFonts w:cs="Arial"/>
          <w:b/>
          <w:bCs/>
          <w:sz w:val="24"/>
          <w:szCs w:val="24"/>
        </w:rPr>
      </w:pPr>
      <w:r w:rsidRPr="00E70C6B">
        <w:rPr>
          <w:rFonts w:cs="Arial"/>
          <w:b/>
          <w:bCs/>
          <w:sz w:val="24"/>
          <w:szCs w:val="24"/>
        </w:rPr>
        <w:t>New Implementation:</w:t>
      </w:r>
    </w:p>
    <w:p w14:paraId="62EE7C17" w14:textId="77777777" w:rsidR="006E0744" w:rsidRDefault="006E0744" w:rsidP="006E074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Make sure all older Business Rules are applied.</w:t>
      </w:r>
    </w:p>
    <w:p w14:paraId="721B61C8" w14:textId="77777777" w:rsidR="006E0744" w:rsidRDefault="006E0744" w:rsidP="006E074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846A8">
        <w:rPr>
          <w:rFonts w:cs="Arial"/>
          <w:sz w:val="20"/>
          <w:szCs w:val="20"/>
        </w:rPr>
        <w:t>conver</w:t>
      </w:r>
      <w:r>
        <w:rPr>
          <w:rFonts w:cs="Arial"/>
          <w:sz w:val="20"/>
          <w:szCs w:val="20"/>
        </w:rPr>
        <w:t>t</w:t>
      </w:r>
      <w:r w:rsidRPr="000846A8">
        <w:rPr>
          <w:rFonts w:cs="Arial"/>
          <w:sz w:val="20"/>
          <w:szCs w:val="20"/>
        </w:rPr>
        <w:t xml:space="preserve"> the SP to LINQ</w:t>
      </w:r>
    </w:p>
    <w:p w14:paraId="1F833749" w14:textId="77777777" w:rsidR="006E0744" w:rsidRPr="00E63B01" w:rsidRDefault="006E0744" w:rsidP="006E0744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 xml:space="preserve">Purpose: </w:t>
      </w:r>
    </w:p>
    <w:p w14:paraId="07ECA84A" w14:textId="77777777" w:rsidR="006E0744" w:rsidRPr="004D279D" w:rsidRDefault="006E0744" w:rsidP="006E074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Database </w:t>
      </w:r>
      <w:r w:rsidRPr="00E63B01">
        <w:rPr>
          <w:rFonts w:ascii="Courier New" w:hAnsi="Courier New" w:cs="Courier New"/>
          <w:sz w:val="20"/>
          <w:szCs w:val="20"/>
        </w:rPr>
        <w:t>Tables</w:t>
      </w:r>
      <w:r w:rsidRPr="004D279D">
        <w:rPr>
          <w:rFonts w:ascii="Courier New" w:hAnsi="Courier New" w:cs="Courier New"/>
          <w:sz w:val="20"/>
          <w:szCs w:val="20"/>
        </w:rPr>
        <w:t>:</w:t>
      </w:r>
    </w:p>
    <w:p w14:paraId="1D00DE46" w14:textId="77777777" w:rsidR="006E0744" w:rsidRPr="00664A1B" w:rsidRDefault="006E0744" w:rsidP="006E0744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HRMSProjectDB</w:t>
      </w:r>
      <w:proofErr w:type="spellEnd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455BF088" w14:textId="77777777" w:rsidR="006E0744" w:rsidRPr="00665483" w:rsidRDefault="006E0744" w:rsidP="006E0744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4D279D">
        <w:rPr>
          <w:rFonts w:ascii="Courier New" w:hAnsi="Courier New" w:cs="Courier New"/>
          <w:sz w:val="20"/>
          <w:szCs w:val="20"/>
        </w:rPr>
        <w:t>Project</w:t>
      </w:r>
      <w:r>
        <w:rPr>
          <w:rFonts w:ascii="Courier New" w:hAnsi="Courier New" w:cs="Courier New"/>
          <w:sz w:val="20"/>
          <w:szCs w:val="20"/>
        </w:rPr>
        <w:t>s</w:t>
      </w:r>
      <w:r w:rsidRPr="004D279D">
        <w:rPr>
          <w:rFonts w:ascii="Courier New" w:hAnsi="Courier New" w:cs="Courier New"/>
          <w:sz w:val="20"/>
          <w:szCs w:val="20"/>
        </w:rPr>
        <w:t xml:space="preserve"> </w:t>
      </w:r>
    </w:p>
    <w:p w14:paraId="732767B9" w14:textId="77777777" w:rsidR="006E0744" w:rsidRPr="00853301" w:rsidRDefault="006E0744" w:rsidP="006E0744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bidi="ar-SA"/>
        </w:rPr>
        <w:t>ProjectWorkFlow</w:t>
      </w:r>
      <w:proofErr w:type="spellEnd"/>
    </w:p>
    <w:p w14:paraId="49C307A3" w14:textId="77777777" w:rsidR="006E0744" w:rsidRPr="00664A1B" w:rsidRDefault="006E0744" w:rsidP="006E0744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</w:t>
      </w:r>
      <w: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Employee</w:t>
      </w:r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DB</w:t>
      </w:r>
      <w:proofErr w:type="spellEnd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5A08D38D" w14:textId="77777777" w:rsidR="006E0744" w:rsidRPr="004D279D" w:rsidRDefault="006E0744" w:rsidP="006E0744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Employee</w:t>
      </w:r>
    </w:p>
    <w:p w14:paraId="1FA8B22C" w14:textId="77777777" w:rsidR="006E0744" w:rsidRPr="00853301" w:rsidRDefault="006E0744" w:rsidP="006E0744">
      <w:pPr>
        <w:ind w:left="4380"/>
        <w:rPr>
          <w:rFonts w:cs="Arial"/>
          <w:sz w:val="20"/>
          <w:szCs w:val="20"/>
        </w:rPr>
      </w:pPr>
    </w:p>
    <w:p w14:paraId="25C815AE" w14:textId="77777777" w:rsidR="006E0744" w:rsidRPr="00664A1B" w:rsidRDefault="006E0744" w:rsidP="006E0744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HRMSOrganization</w:t>
      </w:r>
      <w:proofErr w:type="spellEnd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07F489EF" w14:textId="77777777" w:rsidR="006E0744" w:rsidRPr="00853301" w:rsidRDefault="006E0744" w:rsidP="006E0744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CategoryMaster</w:t>
      </w:r>
      <w:proofErr w:type="spellEnd"/>
    </w:p>
    <w:p w14:paraId="4B5C4182" w14:textId="77777777" w:rsidR="006E0744" w:rsidRDefault="006E0744" w:rsidP="006E0744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NotificationType</w:t>
      </w:r>
      <w:proofErr w:type="spellEnd"/>
    </w:p>
    <w:p w14:paraId="2D49EE19" w14:textId="77777777" w:rsidR="006E0744" w:rsidRDefault="006E0744" w:rsidP="006E0744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NotificattionConfiguration</w:t>
      </w:r>
      <w:proofErr w:type="spellEnd"/>
    </w:p>
    <w:p w14:paraId="083FEEB5" w14:textId="77777777" w:rsidR="006E0744" w:rsidRPr="00073345" w:rsidRDefault="006E0744" w:rsidP="006E0744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Users</w:t>
      </w:r>
    </w:p>
    <w:p w14:paraId="17B53D05" w14:textId="77777777" w:rsidR="006E0744" w:rsidRPr="00853301" w:rsidRDefault="006E0744" w:rsidP="006E0744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4D279D">
        <w:rPr>
          <w:rFonts w:ascii="Courier New" w:hAnsi="Courier New" w:cs="Courier New"/>
          <w:sz w:val="20"/>
          <w:szCs w:val="20"/>
        </w:rPr>
        <w:lastRenderedPageBreak/>
        <w:t xml:space="preserve">Status </w:t>
      </w:r>
    </w:p>
    <w:p w14:paraId="1EF2A330" w14:textId="77777777" w:rsidR="006E0744" w:rsidRPr="00853301" w:rsidRDefault="006E0744" w:rsidP="006E0744">
      <w:pPr>
        <w:rPr>
          <w:rFonts w:cs="Arial"/>
          <w:sz w:val="20"/>
          <w:szCs w:val="20"/>
        </w:rPr>
      </w:pPr>
    </w:p>
    <w:p w14:paraId="5D6B2F05" w14:textId="77777777" w:rsidR="006E0744" w:rsidRPr="00C861D4" w:rsidRDefault="006E0744" w:rsidP="006E0744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Cross communication:</w:t>
      </w:r>
      <w:r w:rsidRPr="000710FE">
        <w:rPr>
          <w:rFonts w:cs="Arial"/>
          <w:sz w:val="20"/>
          <w:szCs w:val="20"/>
        </w:rPr>
        <w:t xml:space="preserve"> Cross communication required for fetching data </w:t>
      </w:r>
      <w:r>
        <w:rPr>
          <w:rFonts w:cs="Arial"/>
          <w:sz w:val="20"/>
          <w:szCs w:val="20"/>
        </w:rPr>
        <w:t>from org DB, Employee DB and Projects DB.</w:t>
      </w:r>
    </w:p>
    <w:p w14:paraId="73F7B0B3" w14:textId="77777777" w:rsidR="006E0744" w:rsidRDefault="006E0744" w:rsidP="006E074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741E">
        <w:rPr>
          <w:rFonts w:cs="Arial"/>
          <w:sz w:val="20"/>
          <w:szCs w:val="20"/>
        </w:rPr>
        <w:t>API Details</w:t>
      </w:r>
      <w:r>
        <w:rPr>
          <w:rFonts w:cs="Arial"/>
          <w:sz w:val="20"/>
          <w:szCs w:val="20"/>
        </w:rPr>
        <w:t>:</w:t>
      </w:r>
    </w:p>
    <w:p w14:paraId="0042B3B9" w14:textId="77777777" w:rsidR="006E0744" w:rsidRPr="0077184B" w:rsidRDefault="006E0744" w:rsidP="006E0744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MicroService</w:t>
      </w:r>
      <w:proofErr w:type="spellEnd"/>
      <w:r w:rsidRPr="0041103B">
        <w:rPr>
          <w:rFonts w:ascii="Courier New" w:hAnsi="Courier New" w:cs="Courier New"/>
          <w:sz w:val="20"/>
          <w:szCs w:val="20"/>
        </w:rPr>
        <w:t xml:space="preserve">: </w:t>
      </w:r>
      <w:r w:rsidRPr="00674349">
        <w:rPr>
          <w:rFonts w:cs="Arial"/>
          <w:sz w:val="20"/>
          <w:szCs w:val="20"/>
        </w:rPr>
        <w:t>Project</w:t>
      </w:r>
    </w:p>
    <w:p w14:paraId="19F57AE1" w14:textId="77777777" w:rsidR="006E0744" w:rsidRPr="0041103B" w:rsidRDefault="006E0744" w:rsidP="006E0744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 w:rsidRPr="00A033A5">
        <w:rPr>
          <w:rFonts w:cs="Arial"/>
          <w:sz w:val="20"/>
          <w:szCs w:val="20"/>
        </w:rPr>
        <w:t>ProjectController.cs</w:t>
      </w:r>
      <w:proofErr w:type="spellEnd"/>
    </w:p>
    <w:p w14:paraId="7977C5D4" w14:textId="77777777" w:rsidR="006E0744" w:rsidRPr="0041103B" w:rsidRDefault="006E0744" w:rsidP="006E074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Method: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SubmitForApproval</w:t>
      </w:r>
      <w:proofErr w:type="spellEnd"/>
    </w:p>
    <w:p w14:paraId="02ED5827" w14:textId="77777777" w:rsidR="006E0744" w:rsidRPr="0078741E" w:rsidRDefault="006E0744" w:rsidP="006E074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Path</w:t>
      </w:r>
      <w:r w:rsidRPr="00E63B01">
        <w:rPr>
          <w:rFonts w:ascii="Courier New" w:hAnsi="Courier New" w:cs="Courier New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2106CD">
        <w:rPr>
          <w:rFonts w:cs="Arial"/>
          <w:sz w:val="20"/>
          <w:szCs w:val="20"/>
        </w:rPr>
        <w:t>{{</w:t>
      </w:r>
      <w:proofErr w:type="spellStart"/>
      <w:r w:rsidRPr="002106CD">
        <w:rPr>
          <w:rFonts w:cs="Arial"/>
          <w:sz w:val="20"/>
          <w:szCs w:val="20"/>
        </w:rPr>
        <w:t>HostName</w:t>
      </w:r>
      <w:proofErr w:type="spellEnd"/>
      <w:r w:rsidRPr="002106CD">
        <w:rPr>
          <w:rFonts w:cs="Arial"/>
          <w:sz w:val="20"/>
          <w:szCs w:val="20"/>
        </w:rPr>
        <w:t>}}/</w:t>
      </w:r>
      <w:r>
        <w:rPr>
          <w:rFonts w:cs="Arial"/>
          <w:sz w:val="20"/>
          <w:szCs w:val="20"/>
        </w:rPr>
        <w:t>project</w:t>
      </w:r>
      <w:r w:rsidRPr="002106CD">
        <w:rPr>
          <w:rFonts w:cs="Arial"/>
          <w:sz w:val="20"/>
          <w:szCs w:val="20"/>
        </w:rPr>
        <w:t>/</w:t>
      </w:r>
      <w:proofErr w:type="spellStart"/>
      <w:r w:rsidRPr="002106CD">
        <w:rPr>
          <w:rFonts w:cs="Arial"/>
          <w:sz w:val="20"/>
          <w:szCs w:val="20"/>
        </w:rPr>
        <w:t>api</w:t>
      </w:r>
      <w:proofErr w:type="spellEnd"/>
      <w:r w:rsidRPr="002106CD">
        <w:rPr>
          <w:rFonts w:cs="Arial"/>
          <w:sz w:val="20"/>
          <w:szCs w:val="20"/>
        </w:rPr>
        <w:t>/v1/</w:t>
      </w:r>
      <w:r w:rsidRPr="00A033A5">
        <w:rPr>
          <w:rFonts w:cs="Arial"/>
          <w:sz w:val="20"/>
          <w:szCs w:val="20"/>
        </w:rPr>
        <w:t>Project</w:t>
      </w:r>
      <w:r w:rsidRPr="002106CD">
        <w:rPr>
          <w:rFonts w:cs="Arial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SubmitForApproval</w:t>
      </w:r>
      <w:proofErr w:type="spellEnd"/>
    </w:p>
    <w:p w14:paraId="665B78B4" w14:textId="77777777" w:rsidR="006E0744" w:rsidRPr="00F618E3" w:rsidRDefault="006E0744" w:rsidP="006E0744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F618E3">
        <w:rPr>
          <w:rFonts w:ascii="Courier New" w:hAnsi="Courier New" w:cs="Courier New"/>
          <w:sz w:val="20"/>
          <w:szCs w:val="20"/>
        </w:rPr>
        <w:t xml:space="preserve">Inputs: </w:t>
      </w:r>
    </w:p>
    <w:tbl>
      <w:tblPr>
        <w:tblStyle w:val="TableGrid"/>
        <w:tblW w:w="0" w:type="auto"/>
        <w:tblInd w:w="4207" w:type="dxa"/>
        <w:tblLook w:val="04A0" w:firstRow="1" w:lastRow="0" w:firstColumn="1" w:lastColumn="0" w:noHBand="0" w:noVBand="1"/>
      </w:tblPr>
      <w:tblGrid>
        <w:gridCol w:w="1838"/>
        <w:gridCol w:w="2201"/>
      </w:tblGrid>
      <w:tr w:rsidR="006E0744" w14:paraId="33BB7084" w14:textId="77777777" w:rsidTr="007C61AF">
        <w:tc>
          <w:tcPr>
            <w:tcW w:w="1838" w:type="dxa"/>
          </w:tcPr>
          <w:p w14:paraId="5E32757F" w14:textId="77777777" w:rsidR="006E0744" w:rsidRPr="00EB0E0A" w:rsidRDefault="006E0744" w:rsidP="007C61AF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2201" w:type="dxa"/>
          </w:tcPr>
          <w:p w14:paraId="50D26D64" w14:textId="77777777" w:rsidR="006E0744" w:rsidRPr="00EB0E0A" w:rsidRDefault="006E0744" w:rsidP="007C61AF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6E0744" w14:paraId="277EA317" w14:textId="77777777" w:rsidTr="007C61AF">
        <w:trPr>
          <w:trHeight w:val="269"/>
        </w:trPr>
        <w:tc>
          <w:tcPr>
            <w:tcW w:w="1838" w:type="dxa"/>
          </w:tcPr>
          <w:p w14:paraId="38D853F7" w14:textId="77777777" w:rsidR="006E0744" w:rsidRPr="00EB0E0A" w:rsidRDefault="006E0744" w:rsidP="007C61AF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projectId</w:t>
            </w:r>
            <w:proofErr w:type="spellEnd"/>
          </w:p>
        </w:tc>
        <w:tc>
          <w:tcPr>
            <w:tcW w:w="2201" w:type="dxa"/>
          </w:tcPr>
          <w:p w14:paraId="5E1A06AA" w14:textId="77777777" w:rsidR="006E0744" w:rsidRPr="00EB0E0A" w:rsidRDefault="006E0744" w:rsidP="007C61AF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bidi="ar-SA"/>
              </w:rPr>
              <w:t>int</w:t>
            </w:r>
            <w:proofErr w:type="spellEnd"/>
          </w:p>
        </w:tc>
      </w:tr>
      <w:tr w:rsidR="006E0744" w14:paraId="3040563A" w14:textId="77777777" w:rsidTr="007C61AF">
        <w:trPr>
          <w:trHeight w:val="269"/>
        </w:trPr>
        <w:tc>
          <w:tcPr>
            <w:tcW w:w="1838" w:type="dxa"/>
          </w:tcPr>
          <w:p w14:paraId="40438272" w14:textId="77777777" w:rsidR="006E0744" w:rsidRDefault="006E0744" w:rsidP="007C61AF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userRole</w:t>
            </w:r>
            <w:proofErr w:type="spellEnd"/>
          </w:p>
        </w:tc>
        <w:tc>
          <w:tcPr>
            <w:tcW w:w="2201" w:type="dxa"/>
          </w:tcPr>
          <w:p w14:paraId="78F02820" w14:textId="77777777" w:rsidR="006E0744" w:rsidRDefault="006E0744" w:rsidP="007C61AF">
            <w:pPr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bidi="ar-SA"/>
              </w:rPr>
              <w:t>String</w:t>
            </w:r>
          </w:p>
        </w:tc>
      </w:tr>
      <w:tr w:rsidR="006E0744" w14:paraId="6878EF1E" w14:textId="77777777" w:rsidTr="007C61AF">
        <w:trPr>
          <w:trHeight w:val="269"/>
        </w:trPr>
        <w:tc>
          <w:tcPr>
            <w:tcW w:w="1838" w:type="dxa"/>
          </w:tcPr>
          <w:p w14:paraId="2F38B9A0" w14:textId="77777777" w:rsidR="006E0744" w:rsidRDefault="006E0744" w:rsidP="007C61AF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employeeId</w:t>
            </w:r>
            <w:proofErr w:type="spellEnd"/>
          </w:p>
        </w:tc>
        <w:tc>
          <w:tcPr>
            <w:tcW w:w="2201" w:type="dxa"/>
          </w:tcPr>
          <w:p w14:paraId="2E35FEB3" w14:textId="77777777" w:rsidR="006E0744" w:rsidRDefault="006E0744" w:rsidP="007C61AF">
            <w:pPr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bidi="ar-SA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bidi="ar-SA"/>
              </w:rPr>
              <w:t>int</w:t>
            </w:r>
            <w:proofErr w:type="spellEnd"/>
          </w:p>
        </w:tc>
      </w:tr>
    </w:tbl>
    <w:p w14:paraId="027A46CA" w14:textId="77777777" w:rsidR="006E0744" w:rsidRPr="00B74441" w:rsidRDefault="006E0744" w:rsidP="006E0744">
      <w:pPr>
        <w:pStyle w:val="ListParagraph"/>
        <w:ind w:left="3300"/>
        <w:rPr>
          <w:rFonts w:ascii="Consolas" w:hAnsi="Consolas"/>
          <w:b/>
          <w:bCs/>
          <w:color w:val="000000" w:themeColor="text1"/>
          <w:sz w:val="16"/>
          <w:szCs w:val="16"/>
        </w:rPr>
      </w:pPr>
    </w:p>
    <w:p w14:paraId="27FA74A6" w14:textId="77777777" w:rsidR="006E0744" w:rsidRDefault="006E0744" w:rsidP="006E0744">
      <w:pPr>
        <w:pStyle w:val="Heading2"/>
        <w:numPr>
          <w:ilvl w:val="2"/>
          <w:numId w:val="40"/>
        </w:numPr>
        <w:spacing w:line="240" w:lineRule="auto"/>
        <w:jc w:val="left"/>
        <w:rPr>
          <w:rFonts w:cs="Arial"/>
          <w:caps w:val="0"/>
        </w:rPr>
      </w:pPr>
      <w:r w:rsidRPr="00E84891">
        <w:rPr>
          <w:rFonts w:cs="Arial"/>
          <w:caps w:val="0"/>
        </w:rPr>
        <w:t>Project/</w:t>
      </w:r>
      <w:proofErr w:type="spellStart"/>
      <w:r w:rsidRPr="00754C73">
        <w:rPr>
          <w:rFonts w:cs="Arial"/>
          <w:caps w:val="0"/>
        </w:rPr>
        <w:t>ApproveOrRejectByDH</w:t>
      </w:r>
      <w:proofErr w:type="spellEnd"/>
      <w:r w:rsidRPr="00462F0C">
        <w:rPr>
          <w:rFonts w:cs="Arial"/>
          <w:caps w:val="0"/>
        </w:rPr>
        <w:t>:</w:t>
      </w:r>
    </w:p>
    <w:p w14:paraId="4E59BFCD" w14:textId="77777777" w:rsidR="006E0744" w:rsidRPr="005E203A" w:rsidRDefault="006E0744" w:rsidP="006E0744">
      <w:pPr>
        <w:pStyle w:val="ListParagraph"/>
        <w:numPr>
          <w:ilvl w:val="0"/>
          <w:numId w:val="34"/>
        </w:numPr>
        <w:rPr>
          <w:rFonts w:cs="Arial"/>
          <w:sz w:val="20"/>
          <w:szCs w:val="20"/>
        </w:rPr>
      </w:pPr>
      <w:r w:rsidRPr="005E203A">
        <w:rPr>
          <w:rFonts w:cs="Arial"/>
          <w:sz w:val="20"/>
          <w:szCs w:val="20"/>
        </w:rPr>
        <w:t xml:space="preserve">The above method is for </w:t>
      </w:r>
      <w:r w:rsidRPr="005E203A">
        <w:rPr>
          <w:rFonts w:cs="Arial"/>
          <w:color w:val="000000" w:themeColor="text1"/>
          <w:sz w:val="20"/>
          <w:szCs w:val="20"/>
          <w:lang w:bidi="ar-SA"/>
        </w:rPr>
        <w:t>Roles = "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Program Manager, Department Head, HRA, HRM</w:t>
      </w:r>
      <w:r w:rsidRPr="005E203A">
        <w:rPr>
          <w:rFonts w:ascii="Courier New" w:hAnsi="Courier New" w:cs="Courier New"/>
          <w:color w:val="A31515"/>
          <w:sz w:val="20"/>
          <w:szCs w:val="20"/>
          <w:lang w:bidi="ar-SA"/>
        </w:rPr>
        <w:t>"</w:t>
      </w:r>
      <w:r>
        <w:rPr>
          <w:rFonts w:ascii="Courier New" w:hAnsi="Courier New" w:cs="Courier New"/>
          <w:color w:val="A31515"/>
          <w:sz w:val="20"/>
          <w:szCs w:val="20"/>
          <w:lang w:bidi="ar-SA"/>
        </w:rPr>
        <w:t>.</w:t>
      </w:r>
    </w:p>
    <w:p w14:paraId="641FEE7E" w14:textId="77777777" w:rsidR="006E0744" w:rsidRPr="007A3435" w:rsidRDefault="006E0744" w:rsidP="006E0744">
      <w:pPr>
        <w:ind w:left="1440" w:firstLine="720"/>
        <w:rPr>
          <w:rFonts w:cs="Arial"/>
          <w:b/>
          <w:bCs/>
          <w:sz w:val="24"/>
          <w:szCs w:val="24"/>
        </w:rPr>
      </w:pPr>
      <w:r w:rsidRPr="007A3435">
        <w:rPr>
          <w:rFonts w:cs="Arial"/>
          <w:b/>
          <w:bCs/>
          <w:sz w:val="24"/>
          <w:szCs w:val="24"/>
        </w:rPr>
        <w:t>Existing Implementation:</w:t>
      </w:r>
    </w:p>
    <w:p w14:paraId="380D3B81" w14:textId="77777777" w:rsidR="006E0744" w:rsidRDefault="006E0744" w:rsidP="006E074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C01567">
        <w:rPr>
          <w:rFonts w:cs="Arial"/>
          <w:b/>
          <w:bCs/>
          <w:sz w:val="20"/>
          <w:szCs w:val="20"/>
        </w:rPr>
        <w:t>Controller</w:t>
      </w:r>
      <w:r>
        <w:rPr>
          <w:rFonts w:cs="Arial"/>
          <w:sz w:val="20"/>
          <w:szCs w:val="20"/>
        </w:rPr>
        <w:t xml:space="preserve">: </w:t>
      </w:r>
      <w:proofErr w:type="spellStart"/>
      <w:r>
        <w:rPr>
          <w:rFonts w:cs="Arial"/>
          <w:sz w:val="20"/>
          <w:szCs w:val="20"/>
        </w:rPr>
        <w:t>ProjectController.cs</w:t>
      </w:r>
      <w:proofErr w:type="spellEnd"/>
    </w:p>
    <w:p w14:paraId="6EB094A2" w14:textId="77777777" w:rsidR="006E0744" w:rsidRDefault="006E0744" w:rsidP="006E074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093A">
        <w:rPr>
          <w:rFonts w:cs="Arial"/>
          <w:b/>
          <w:bCs/>
          <w:sz w:val="20"/>
          <w:szCs w:val="20"/>
        </w:rPr>
        <w:t>Method:</w:t>
      </w:r>
      <w:r>
        <w:rPr>
          <w:rFonts w:cs="Arial"/>
          <w:sz w:val="20"/>
          <w:szCs w:val="20"/>
        </w:rPr>
        <w:t xml:space="preserve"> </w:t>
      </w:r>
      <w:proofErr w:type="spellStart"/>
      <w:r w:rsidRPr="00257C07">
        <w:rPr>
          <w:rFonts w:ascii="Consolas" w:hAnsi="Consolas" w:cs="Consolas"/>
          <w:color w:val="000000"/>
          <w:sz w:val="19"/>
          <w:szCs w:val="19"/>
          <w:lang w:bidi="ar-SA"/>
        </w:rPr>
        <w:t>ApproveOrRejectByDH</w:t>
      </w:r>
      <w:proofErr w:type="spellEnd"/>
    </w:p>
    <w:p w14:paraId="074303B7" w14:textId="77777777" w:rsidR="006E0744" w:rsidRDefault="006E0744" w:rsidP="006E074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Input parameter for this method is as below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6E0744" w14:paraId="4AB918E5" w14:textId="77777777" w:rsidTr="007C61AF">
        <w:tc>
          <w:tcPr>
            <w:tcW w:w="1838" w:type="dxa"/>
          </w:tcPr>
          <w:p w14:paraId="30F23682" w14:textId="77777777" w:rsidR="006E0744" w:rsidRPr="00EB0E0A" w:rsidRDefault="006E0744" w:rsidP="007C61AF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5721E773" w14:textId="77777777" w:rsidR="006E0744" w:rsidRPr="00EB0E0A" w:rsidRDefault="006E0744" w:rsidP="007C61AF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6E0744" w14:paraId="6B153061" w14:textId="77777777" w:rsidTr="007C61AF">
        <w:tc>
          <w:tcPr>
            <w:tcW w:w="1838" w:type="dxa"/>
          </w:tcPr>
          <w:p w14:paraId="39FCD52B" w14:textId="77777777" w:rsidR="006E0744" w:rsidRPr="00EB0E0A" w:rsidRDefault="006E0744" w:rsidP="007C61AF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projectId</w:t>
            </w:r>
            <w:proofErr w:type="spellEnd"/>
          </w:p>
        </w:tc>
        <w:tc>
          <w:tcPr>
            <w:tcW w:w="1276" w:type="dxa"/>
          </w:tcPr>
          <w:p w14:paraId="338AB381" w14:textId="77777777" w:rsidR="006E0744" w:rsidRPr="00EB0E0A" w:rsidRDefault="006E0744" w:rsidP="007C61AF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bidi="ar-SA"/>
              </w:rPr>
              <w:t>int</w:t>
            </w:r>
            <w:proofErr w:type="spellEnd"/>
          </w:p>
        </w:tc>
      </w:tr>
      <w:tr w:rsidR="006E0744" w14:paraId="48C08997" w14:textId="77777777" w:rsidTr="007C61AF">
        <w:tc>
          <w:tcPr>
            <w:tcW w:w="1838" w:type="dxa"/>
          </w:tcPr>
          <w:p w14:paraId="26EDF53F" w14:textId="77777777" w:rsidR="006E0744" w:rsidRDefault="006E0744" w:rsidP="007C61AF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status</w:t>
            </w:r>
          </w:p>
        </w:tc>
        <w:tc>
          <w:tcPr>
            <w:tcW w:w="1276" w:type="dxa"/>
          </w:tcPr>
          <w:p w14:paraId="11E63D0B" w14:textId="77777777" w:rsidR="006E0744" w:rsidRDefault="006E0744" w:rsidP="007C61AF">
            <w:pPr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bidi="ar-SA"/>
              </w:rPr>
              <w:t>String</w:t>
            </w:r>
          </w:p>
        </w:tc>
      </w:tr>
      <w:tr w:rsidR="006E0744" w14:paraId="16EB133B" w14:textId="77777777" w:rsidTr="007C61AF">
        <w:tc>
          <w:tcPr>
            <w:tcW w:w="1838" w:type="dxa"/>
          </w:tcPr>
          <w:p w14:paraId="1D6B4158" w14:textId="77777777" w:rsidR="006E0744" w:rsidRDefault="006E0744" w:rsidP="007C61AF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employeeId</w:t>
            </w:r>
            <w:proofErr w:type="spellEnd"/>
          </w:p>
        </w:tc>
        <w:tc>
          <w:tcPr>
            <w:tcW w:w="1276" w:type="dxa"/>
          </w:tcPr>
          <w:p w14:paraId="36B69E7E" w14:textId="77777777" w:rsidR="006E0744" w:rsidRDefault="006E0744" w:rsidP="007C61AF">
            <w:pPr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bidi="ar-SA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bidi="ar-SA"/>
              </w:rPr>
              <w:t>int</w:t>
            </w:r>
            <w:proofErr w:type="spellEnd"/>
          </w:p>
        </w:tc>
      </w:tr>
    </w:tbl>
    <w:p w14:paraId="534D6E89" w14:textId="77777777" w:rsidR="006E0744" w:rsidRDefault="006E0744" w:rsidP="006E0744">
      <w:pPr>
        <w:pStyle w:val="ListParagraph"/>
        <w:ind w:left="2580"/>
        <w:rPr>
          <w:rFonts w:cs="Arial"/>
          <w:sz w:val="20"/>
          <w:szCs w:val="20"/>
        </w:rPr>
      </w:pPr>
    </w:p>
    <w:p w14:paraId="5C966F22" w14:textId="77777777" w:rsidR="006E0744" w:rsidRDefault="006E0744" w:rsidP="006E074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This Method used to accept the approval for project by Department Head sent by the Program Manager of the project.</w:t>
      </w:r>
    </w:p>
    <w:p w14:paraId="123264BD" w14:textId="77777777" w:rsidR="006E0744" w:rsidRDefault="006E0744" w:rsidP="006E074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A4EFA">
        <w:rPr>
          <w:rFonts w:cs="Arial"/>
          <w:sz w:val="20"/>
          <w:szCs w:val="20"/>
        </w:rPr>
        <w:t>Call</w:t>
      </w:r>
      <w:r>
        <w:rPr>
          <w:rFonts w:cs="Arial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bidi="ar-SA"/>
        </w:rPr>
        <w:t>usp_ProjectApproved</w:t>
      </w:r>
      <w:proofErr w:type="spellEnd"/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</w:t>
      </w:r>
      <w:r>
        <w:rPr>
          <w:rFonts w:cs="Arial"/>
          <w:sz w:val="20"/>
          <w:szCs w:val="20"/>
        </w:rPr>
        <w:t xml:space="preserve">with parameters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bidi="ar-SA"/>
        </w:rPr>
        <w:t>ProjectId</w:t>
      </w:r>
      <w:proofErr w:type="spellEnd"/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bidi="ar-SA"/>
        </w:rPr>
        <w:t>EmployeeId</w:t>
      </w:r>
      <w:proofErr w:type="spellEnd"/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bidi="ar-SA"/>
        </w:rPr>
        <w:t>CreatedUser</w:t>
      </w:r>
      <w:proofErr w:type="spellEnd"/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bidi="ar-SA"/>
        </w:rPr>
        <w:t>CreatedDate</w:t>
      </w:r>
      <w:proofErr w:type="spellEnd"/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,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lang w:bidi="ar-SA"/>
        </w:rPr>
        <w:t>SystemInfo</w:t>
      </w:r>
      <w:proofErr w:type="spellEnd"/>
      <w:proofErr w:type="gramEnd"/>
      <w:r>
        <w:rPr>
          <w:rFonts w:cs="Arial"/>
          <w:sz w:val="20"/>
          <w:szCs w:val="20"/>
        </w:rPr>
        <w:t>.</w:t>
      </w:r>
    </w:p>
    <w:p w14:paraId="324F6407" w14:textId="77777777" w:rsidR="006E0744" w:rsidRPr="00783CA4" w:rsidRDefault="006E0744" w:rsidP="006E074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A4EFA">
        <w:rPr>
          <w:rFonts w:cs="Arial"/>
          <w:sz w:val="20"/>
          <w:szCs w:val="20"/>
        </w:rPr>
        <w:t>Call</w:t>
      </w:r>
      <w:r>
        <w:rPr>
          <w:rFonts w:cs="Arial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bidi="ar-SA"/>
        </w:rPr>
        <w:t>usp_ProjectRejected</w:t>
      </w:r>
      <w:proofErr w:type="spellEnd"/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</w:t>
      </w:r>
      <w:r w:rsidRPr="00783CA4">
        <w:rPr>
          <w:rFonts w:cs="Arial"/>
          <w:sz w:val="20"/>
          <w:szCs w:val="20"/>
        </w:rPr>
        <w:t xml:space="preserve">with parameters </w:t>
      </w:r>
      <w:proofErr w:type="spellStart"/>
      <w:r w:rsidRPr="00783CA4">
        <w:rPr>
          <w:rFonts w:ascii="Consolas" w:hAnsi="Consolas" w:cs="Consolas"/>
          <w:color w:val="A31515"/>
          <w:sz w:val="19"/>
          <w:szCs w:val="19"/>
          <w:lang w:bidi="ar-SA"/>
        </w:rPr>
        <w:t>ProjectId</w:t>
      </w:r>
      <w:proofErr w:type="spellEnd"/>
      <w:r w:rsidRPr="00783CA4">
        <w:rPr>
          <w:rFonts w:ascii="Consolas" w:hAnsi="Consolas" w:cs="Consolas"/>
          <w:color w:val="A31515"/>
          <w:sz w:val="19"/>
          <w:szCs w:val="19"/>
          <w:lang w:bidi="ar-SA"/>
        </w:rPr>
        <w:t>,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</w:t>
      </w:r>
      <w:proofErr w:type="spellStart"/>
      <w:r w:rsidRPr="00783CA4">
        <w:rPr>
          <w:rFonts w:ascii="Consolas" w:hAnsi="Consolas" w:cs="Consolas"/>
          <w:color w:val="A31515"/>
          <w:sz w:val="19"/>
          <w:szCs w:val="19"/>
          <w:lang w:bidi="ar-SA"/>
        </w:rPr>
        <w:t>EmployeeId</w:t>
      </w:r>
      <w:proofErr w:type="spellEnd"/>
      <w:r w:rsidRPr="00783CA4">
        <w:rPr>
          <w:rFonts w:ascii="Consolas" w:hAnsi="Consolas" w:cs="Consolas"/>
          <w:color w:val="A31515"/>
          <w:sz w:val="19"/>
          <w:szCs w:val="19"/>
          <w:lang w:bidi="ar-SA"/>
        </w:rPr>
        <w:t xml:space="preserve">, </w:t>
      </w:r>
      <w:proofErr w:type="spellStart"/>
      <w:r w:rsidRPr="00783CA4">
        <w:rPr>
          <w:rFonts w:ascii="Consolas" w:hAnsi="Consolas" w:cs="Consolas"/>
          <w:color w:val="A31515"/>
          <w:sz w:val="19"/>
          <w:szCs w:val="19"/>
          <w:lang w:bidi="ar-SA"/>
        </w:rPr>
        <w:t>CreatedUser</w:t>
      </w:r>
      <w:proofErr w:type="spellEnd"/>
      <w:r w:rsidRPr="00783CA4">
        <w:rPr>
          <w:rFonts w:ascii="Consolas" w:hAnsi="Consolas" w:cs="Consolas"/>
          <w:color w:val="A31515"/>
          <w:sz w:val="19"/>
          <w:szCs w:val="19"/>
          <w:lang w:bidi="ar-SA"/>
        </w:rPr>
        <w:t>,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</w:t>
      </w:r>
      <w:proofErr w:type="spellStart"/>
      <w:r w:rsidRPr="00783CA4">
        <w:rPr>
          <w:rFonts w:ascii="Consolas" w:hAnsi="Consolas" w:cs="Consolas"/>
          <w:color w:val="A31515"/>
          <w:sz w:val="19"/>
          <w:szCs w:val="19"/>
          <w:lang w:bidi="ar-SA"/>
        </w:rPr>
        <w:t>CreatedDate</w:t>
      </w:r>
      <w:proofErr w:type="spellEnd"/>
      <w:r w:rsidRPr="00783CA4">
        <w:rPr>
          <w:rFonts w:ascii="Consolas" w:hAnsi="Consolas" w:cs="Consolas"/>
          <w:color w:val="A31515"/>
          <w:sz w:val="19"/>
          <w:szCs w:val="19"/>
          <w:lang w:bidi="ar-SA"/>
        </w:rPr>
        <w:t>,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</w:t>
      </w:r>
      <w:proofErr w:type="spellStart"/>
      <w:proofErr w:type="gramStart"/>
      <w:r w:rsidRPr="00783CA4">
        <w:rPr>
          <w:rFonts w:ascii="Consolas" w:hAnsi="Consolas" w:cs="Consolas"/>
          <w:color w:val="A31515"/>
          <w:sz w:val="19"/>
          <w:szCs w:val="19"/>
          <w:lang w:bidi="ar-SA"/>
        </w:rPr>
        <w:t>SystemInfo</w:t>
      </w:r>
      <w:proofErr w:type="spellEnd"/>
      <w:proofErr w:type="gramEnd"/>
      <w:r w:rsidRPr="00783CA4">
        <w:rPr>
          <w:rFonts w:cs="Arial"/>
          <w:sz w:val="20"/>
          <w:szCs w:val="20"/>
        </w:rPr>
        <w:t>.</w:t>
      </w:r>
    </w:p>
    <w:p w14:paraId="2ABD3151" w14:textId="77777777" w:rsidR="006E0744" w:rsidRPr="00DF544A" w:rsidRDefault="006E0744" w:rsidP="006E074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proofErr w:type="spellStart"/>
      <w:r>
        <w:rPr>
          <w:rFonts w:ascii="Consolas" w:hAnsi="Consolas" w:cs="Consolas"/>
          <w:color w:val="A31515"/>
          <w:sz w:val="19"/>
          <w:szCs w:val="19"/>
          <w:lang w:bidi="ar-SA"/>
        </w:rPr>
        <w:t>usp_ProjectApproved</w:t>
      </w:r>
      <w:proofErr w:type="spellEnd"/>
      <w:r>
        <w:rPr>
          <w:rFonts w:ascii="Consolas" w:hAnsi="Consolas" w:cs="Consolas"/>
          <w:color w:val="A31515"/>
          <w:sz w:val="19"/>
          <w:szCs w:val="19"/>
          <w:lang w:bidi="ar-SA"/>
        </w:rPr>
        <w:t>:</w:t>
      </w:r>
    </w:p>
    <w:p w14:paraId="3719C2EC" w14:textId="77777777" w:rsidR="006E0744" w:rsidRPr="002D3AD3" w:rsidRDefault="006E0744" w:rsidP="006E074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2D3AD3">
        <w:rPr>
          <w:rFonts w:ascii="Courier New" w:hAnsi="Courier New" w:cs="Courier New"/>
          <w:sz w:val="20"/>
          <w:szCs w:val="20"/>
        </w:rPr>
        <w:t>Purpose</w:t>
      </w:r>
      <w:r w:rsidRPr="002D3AD3">
        <w:rPr>
          <w:rFonts w:cs="Arial"/>
          <w:sz w:val="20"/>
          <w:szCs w:val="20"/>
        </w:rPr>
        <w:t xml:space="preserve">: This </w:t>
      </w:r>
      <w:r>
        <w:rPr>
          <w:rFonts w:cs="Arial"/>
          <w:sz w:val="20"/>
          <w:szCs w:val="20"/>
        </w:rPr>
        <w:t xml:space="preserve">stored procedure </w:t>
      </w:r>
      <w:r w:rsidRPr="002D3AD3">
        <w:rPr>
          <w:rFonts w:cs="Arial"/>
          <w:sz w:val="20"/>
          <w:szCs w:val="20"/>
        </w:rPr>
        <w:t xml:space="preserve">is to </w:t>
      </w:r>
      <w:r>
        <w:rPr>
          <w:rFonts w:cs="Arial"/>
          <w:sz w:val="20"/>
          <w:szCs w:val="20"/>
        </w:rPr>
        <w:t>approve the project.</w:t>
      </w:r>
    </w:p>
    <w:p w14:paraId="7257B10C" w14:textId="77777777" w:rsidR="006E0744" w:rsidRPr="002D3AD3" w:rsidRDefault="006E0744" w:rsidP="006E074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lastRenderedPageBreak/>
        <w:t>Tables: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 xml:space="preserve">Projects,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bidi="ar-SA"/>
        </w:rPr>
        <w:t>ProjectWorkFlow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>,</w:t>
      </w:r>
      <w:r>
        <w:rPr>
          <w:rFonts w:cs="Arial"/>
          <w:sz w:val="20"/>
          <w:szCs w:val="20"/>
        </w:rPr>
        <w:t xml:space="preserve"> </w:t>
      </w:r>
      <w:proofErr w:type="spellStart"/>
      <w:r>
        <w:rPr>
          <w:rFonts w:cs="Arial"/>
          <w:sz w:val="20"/>
          <w:szCs w:val="20"/>
        </w:rPr>
        <w:t>CategoryMaster</w:t>
      </w:r>
      <w:proofErr w:type="spellEnd"/>
      <w:r>
        <w:rPr>
          <w:rFonts w:cs="Arial"/>
          <w:sz w:val="20"/>
          <w:szCs w:val="20"/>
        </w:rPr>
        <w:t xml:space="preserve">, </w:t>
      </w:r>
      <w:proofErr w:type="spellStart"/>
      <w:r>
        <w:rPr>
          <w:rFonts w:cs="Arial"/>
          <w:sz w:val="20"/>
          <w:szCs w:val="20"/>
        </w:rPr>
        <w:t>NotificationType</w:t>
      </w:r>
      <w:proofErr w:type="spellEnd"/>
      <w:r>
        <w:rPr>
          <w:rFonts w:cs="Arial"/>
          <w:sz w:val="20"/>
          <w:szCs w:val="20"/>
        </w:rPr>
        <w:t xml:space="preserve">, </w:t>
      </w:r>
      <w:proofErr w:type="spellStart"/>
      <w:r>
        <w:rPr>
          <w:rFonts w:cs="Arial"/>
          <w:sz w:val="20"/>
          <w:szCs w:val="20"/>
        </w:rPr>
        <w:t>NotificattionConfiguration</w:t>
      </w:r>
      <w:proofErr w:type="spellEnd"/>
      <w:r>
        <w:rPr>
          <w:rFonts w:cs="Arial"/>
          <w:sz w:val="20"/>
          <w:szCs w:val="20"/>
        </w:rPr>
        <w:t>, Users, Employee and Status.</w:t>
      </w:r>
    </w:p>
    <w:p w14:paraId="293006FB" w14:textId="77777777" w:rsidR="006E0744" w:rsidRPr="002D3AD3" w:rsidRDefault="006E0744" w:rsidP="006E074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Decision: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Move the stored procedure to LINQ.</w:t>
      </w:r>
    </w:p>
    <w:p w14:paraId="32889B22" w14:textId="77777777" w:rsidR="006E0744" w:rsidRDefault="006E0744" w:rsidP="006E074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Rules:</w:t>
      </w:r>
      <w:r w:rsidRPr="002D3AD3">
        <w:rPr>
          <w:rFonts w:cs="Arial"/>
          <w:sz w:val="20"/>
          <w:szCs w:val="20"/>
        </w:rPr>
        <w:t xml:space="preserve"> </w:t>
      </w:r>
    </w:p>
    <w:p w14:paraId="3DB439EC" w14:textId="77777777" w:rsidR="006E0744" w:rsidRDefault="006E0744" w:rsidP="006E0744">
      <w:pPr>
        <w:pStyle w:val="ListParagraph"/>
        <w:numPr>
          <w:ilvl w:val="0"/>
          <w:numId w:val="31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Program Manager submits request for approval of Drafted project and when Department Head approves the request, an email notification should trigger, and the state should change to ‘Created’ project.</w:t>
      </w:r>
    </w:p>
    <w:p w14:paraId="461EF304" w14:textId="77777777" w:rsidR="006E0744" w:rsidRPr="00D8360C" w:rsidRDefault="006E0744" w:rsidP="006E0744">
      <w:pPr>
        <w:pStyle w:val="ListParagraph"/>
        <w:numPr>
          <w:ilvl w:val="0"/>
          <w:numId w:val="31"/>
        </w:numPr>
        <w:rPr>
          <w:rFonts w:cs="Arial"/>
          <w:sz w:val="20"/>
          <w:szCs w:val="20"/>
        </w:rPr>
      </w:pPr>
      <w:proofErr w:type="spellStart"/>
      <w:r>
        <w:rPr>
          <w:rFonts w:ascii="Consolas" w:hAnsi="Consolas" w:cs="Consolas"/>
          <w:color w:val="A31515"/>
          <w:sz w:val="19"/>
          <w:szCs w:val="19"/>
          <w:lang w:bidi="ar-SA"/>
        </w:rPr>
        <w:t>usp_ProjectRejected</w:t>
      </w:r>
      <w:proofErr w:type="spellEnd"/>
      <w:r w:rsidRPr="00D8360C">
        <w:rPr>
          <w:rFonts w:ascii="Consolas" w:hAnsi="Consolas" w:cs="Consolas"/>
          <w:color w:val="A31515"/>
          <w:sz w:val="19"/>
          <w:szCs w:val="19"/>
          <w:lang w:bidi="ar-SA"/>
        </w:rPr>
        <w:t>:</w:t>
      </w:r>
    </w:p>
    <w:p w14:paraId="2C5DC9F4" w14:textId="77777777" w:rsidR="006E0744" w:rsidRPr="00D8360C" w:rsidRDefault="006E0744" w:rsidP="006E0744">
      <w:pPr>
        <w:pStyle w:val="ListParagraph"/>
        <w:numPr>
          <w:ilvl w:val="0"/>
          <w:numId w:val="31"/>
        </w:numPr>
        <w:rPr>
          <w:rFonts w:cs="Arial"/>
          <w:sz w:val="20"/>
          <w:szCs w:val="20"/>
        </w:rPr>
      </w:pPr>
      <w:r w:rsidRPr="00D8360C">
        <w:rPr>
          <w:rFonts w:ascii="Courier New" w:hAnsi="Courier New" w:cs="Courier New"/>
          <w:sz w:val="20"/>
          <w:szCs w:val="20"/>
        </w:rPr>
        <w:t>Purpose</w:t>
      </w:r>
      <w:r w:rsidRPr="00D8360C">
        <w:rPr>
          <w:rFonts w:cs="Arial"/>
          <w:sz w:val="20"/>
          <w:szCs w:val="20"/>
        </w:rPr>
        <w:t xml:space="preserve">: This stored procedure is to </w:t>
      </w:r>
      <w:r>
        <w:rPr>
          <w:rFonts w:cs="Arial"/>
          <w:sz w:val="20"/>
          <w:szCs w:val="20"/>
        </w:rPr>
        <w:t>reject</w:t>
      </w:r>
      <w:r w:rsidRPr="00D8360C">
        <w:rPr>
          <w:rFonts w:cs="Arial"/>
          <w:sz w:val="20"/>
          <w:szCs w:val="20"/>
        </w:rPr>
        <w:t xml:space="preserve"> the project.</w:t>
      </w:r>
    </w:p>
    <w:p w14:paraId="251965E4" w14:textId="77777777" w:rsidR="006E0744" w:rsidRPr="00D8360C" w:rsidRDefault="006E0744" w:rsidP="006E0744">
      <w:pPr>
        <w:pStyle w:val="ListParagraph"/>
        <w:numPr>
          <w:ilvl w:val="0"/>
          <w:numId w:val="31"/>
        </w:numPr>
        <w:rPr>
          <w:rFonts w:cs="Arial"/>
          <w:sz w:val="20"/>
          <w:szCs w:val="20"/>
        </w:rPr>
      </w:pPr>
      <w:r w:rsidRPr="00D8360C">
        <w:rPr>
          <w:rFonts w:ascii="Courier New" w:hAnsi="Courier New" w:cs="Courier New"/>
          <w:sz w:val="20"/>
          <w:szCs w:val="20"/>
        </w:rPr>
        <w:t>Tables:</w:t>
      </w:r>
      <w:r w:rsidRPr="00D8360C">
        <w:rPr>
          <w:rFonts w:cs="Arial"/>
          <w:sz w:val="20"/>
          <w:szCs w:val="20"/>
        </w:rPr>
        <w:t xml:space="preserve"> Projects, </w:t>
      </w:r>
      <w:proofErr w:type="spellStart"/>
      <w:r w:rsidRPr="00D8360C">
        <w:rPr>
          <w:rFonts w:ascii="Consolas" w:hAnsi="Consolas" w:cs="Consolas"/>
          <w:color w:val="000000"/>
          <w:sz w:val="19"/>
          <w:szCs w:val="19"/>
          <w:highlight w:val="white"/>
          <w:lang w:bidi="ar-SA"/>
        </w:rPr>
        <w:t>ProjectWorkFlow</w:t>
      </w:r>
      <w:proofErr w:type="spellEnd"/>
      <w:r w:rsidRPr="00D8360C">
        <w:rPr>
          <w:rFonts w:ascii="Consolas" w:hAnsi="Consolas" w:cs="Consolas"/>
          <w:color w:val="000000"/>
          <w:sz w:val="19"/>
          <w:szCs w:val="19"/>
          <w:lang w:bidi="ar-SA"/>
        </w:rPr>
        <w:t>,</w:t>
      </w:r>
      <w:r w:rsidRPr="00D8360C">
        <w:rPr>
          <w:rFonts w:cs="Arial"/>
          <w:sz w:val="20"/>
          <w:szCs w:val="20"/>
        </w:rPr>
        <w:t xml:space="preserve"> </w:t>
      </w:r>
      <w:proofErr w:type="spellStart"/>
      <w:r w:rsidRPr="00D8360C">
        <w:rPr>
          <w:rFonts w:cs="Arial"/>
          <w:sz w:val="20"/>
          <w:szCs w:val="20"/>
        </w:rPr>
        <w:t>CategoryMaster</w:t>
      </w:r>
      <w:proofErr w:type="spellEnd"/>
      <w:r w:rsidRPr="00D8360C">
        <w:rPr>
          <w:rFonts w:cs="Arial"/>
          <w:sz w:val="20"/>
          <w:szCs w:val="20"/>
        </w:rPr>
        <w:t xml:space="preserve">, </w:t>
      </w:r>
      <w:proofErr w:type="spellStart"/>
      <w:r w:rsidRPr="00D8360C">
        <w:rPr>
          <w:rFonts w:cs="Arial"/>
          <w:sz w:val="20"/>
          <w:szCs w:val="20"/>
        </w:rPr>
        <w:t>NotificationType</w:t>
      </w:r>
      <w:proofErr w:type="spellEnd"/>
      <w:r w:rsidRPr="00D8360C">
        <w:rPr>
          <w:rFonts w:cs="Arial"/>
          <w:sz w:val="20"/>
          <w:szCs w:val="20"/>
        </w:rPr>
        <w:t xml:space="preserve">, </w:t>
      </w:r>
      <w:proofErr w:type="spellStart"/>
      <w:r w:rsidRPr="00D8360C">
        <w:rPr>
          <w:rFonts w:cs="Arial"/>
          <w:sz w:val="20"/>
          <w:szCs w:val="20"/>
        </w:rPr>
        <w:t>NotificattionConfiguration</w:t>
      </w:r>
      <w:proofErr w:type="spellEnd"/>
      <w:r w:rsidRPr="00D8360C">
        <w:rPr>
          <w:rFonts w:cs="Arial"/>
          <w:sz w:val="20"/>
          <w:szCs w:val="20"/>
        </w:rPr>
        <w:t>, Users, Employee and Status.</w:t>
      </w:r>
    </w:p>
    <w:p w14:paraId="5A66A3E8" w14:textId="77777777" w:rsidR="006E0744" w:rsidRPr="00D8360C" w:rsidRDefault="006E0744" w:rsidP="006E0744">
      <w:pPr>
        <w:pStyle w:val="ListParagraph"/>
        <w:numPr>
          <w:ilvl w:val="0"/>
          <w:numId w:val="31"/>
        </w:numPr>
        <w:rPr>
          <w:rFonts w:cs="Arial"/>
          <w:sz w:val="20"/>
          <w:szCs w:val="20"/>
        </w:rPr>
      </w:pPr>
      <w:r w:rsidRPr="00D8360C">
        <w:rPr>
          <w:rFonts w:ascii="Courier New" w:hAnsi="Courier New" w:cs="Courier New"/>
          <w:sz w:val="20"/>
          <w:szCs w:val="20"/>
        </w:rPr>
        <w:t>Decision:</w:t>
      </w:r>
      <w:r w:rsidRPr="00D8360C">
        <w:rPr>
          <w:rFonts w:cs="Arial"/>
          <w:sz w:val="20"/>
          <w:szCs w:val="20"/>
        </w:rPr>
        <w:t xml:space="preserve"> Move the stored procedure to LINQ.</w:t>
      </w:r>
    </w:p>
    <w:p w14:paraId="2EAAF172" w14:textId="77777777" w:rsidR="006E0744" w:rsidRPr="00D8360C" w:rsidRDefault="006E0744" w:rsidP="006E0744">
      <w:pPr>
        <w:pStyle w:val="ListParagraph"/>
        <w:numPr>
          <w:ilvl w:val="0"/>
          <w:numId w:val="31"/>
        </w:numPr>
        <w:rPr>
          <w:rFonts w:cs="Arial"/>
          <w:sz w:val="20"/>
          <w:szCs w:val="20"/>
        </w:rPr>
      </w:pPr>
      <w:r w:rsidRPr="00D8360C">
        <w:rPr>
          <w:rFonts w:ascii="Courier New" w:hAnsi="Courier New" w:cs="Courier New"/>
          <w:sz w:val="20"/>
          <w:szCs w:val="20"/>
        </w:rPr>
        <w:t>Rules:</w:t>
      </w:r>
      <w:r w:rsidRPr="00D8360C">
        <w:rPr>
          <w:rFonts w:cs="Arial"/>
          <w:sz w:val="20"/>
          <w:szCs w:val="20"/>
        </w:rPr>
        <w:t xml:space="preserve"> </w:t>
      </w:r>
    </w:p>
    <w:p w14:paraId="6EFD670C" w14:textId="77777777" w:rsidR="006E0744" w:rsidRPr="00D8360C" w:rsidRDefault="006E0744" w:rsidP="006E0744">
      <w:pPr>
        <w:pStyle w:val="ListParagraph"/>
        <w:ind w:left="4020"/>
        <w:rPr>
          <w:rFonts w:cs="Arial"/>
          <w:sz w:val="20"/>
          <w:szCs w:val="20"/>
        </w:rPr>
      </w:pPr>
      <w:r w:rsidRPr="00D8360C">
        <w:rPr>
          <w:rFonts w:cs="Arial"/>
          <w:sz w:val="20"/>
          <w:szCs w:val="20"/>
        </w:rPr>
        <w:t xml:space="preserve">Program Manager submits request for approval of Drafted project and when Department Head </w:t>
      </w:r>
      <w:r>
        <w:rPr>
          <w:rFonts w:cs="Arial"/>
          <w:sz w:val="20"/>
          <w:szCs w:val="20"/>
        </w:rPr>
        <w:t>rejects</w:t>
      </w:r>
      <w:r w:rsidRPr="00D8360C">
        <w:rPr>
          <w:rFonts w:cs="Arial"/>
          <w:sz w:val="20"/>
          <w:szCs w:val="20"/>
        </w:rPr>
        <w:t xml:space="preserve"> the request, an email notification should trigger, and the state should change to ‘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  <w:lang w:bidi="ar-SA"/>
        </w:rPr>
        <w:t>RejectedByDH</w:t>
      </w:r>
      <w:proofErr w:type="spellEnd"/>
      <w:r w:rsidRPr="00D8360C">
        <w:rPr>
          <w:rFonts w:cs="Arial"/>
          <w:sz w:val="20"/>
          <w:szCs w:val="20"/>
        </w:rPr>
        <w:t>’.</w:t>
      </w:r>
    </w:p>
    <w:p w14:paraId="0A671FE3" w14:textId="77777777" w:rsidR="006E0744" w:rsidRPr="00D8360C" w:rsidRDefault="006E0744" w:rsidP="006E0744">
      <w:pPr>
        <w:rPr>
          <w:rFonts w:cs="Arial"/>
          <w:sz w:val="20"/>
          <w:szCs w:val="20"/>
        </w:rPr>
      </w:pPr>
    </w:p>
    <w:p w14:paraId="313F09ED" w14:textId="77777777" w:rsidR="006E0744" w:rsidRPr="00D8360C" w:rsidRDefault="006E0744" w:rsidP="006E0744">
      <w:pPr>
        <w:ind w:left="720"/>
        <w:rPr>
          <w:rFonts w:cs="Arial"/>
          <w:sz w:val="20"/>
          <w:szCs w:val="20"/>
        </w:rPr>
      </w:pPr>
    </w:p>
    <w:p w14:paraId="5A6CA75B" w14:textId="77777777" w:rsidR="006E0744" w:rsidRPr="00E70C6B" w:rsidRDefault="006E0744" w:rsidP="006E0744">
      <w:pPr>
        <w:ind w:left="1440" w:firstLine="720"/>
        <w:rPr>
          <w:rFonts w:cs="Arial"/>
          <w:b/>
          <w:bCs/>
          <w:sz w:val="24"/>
          <w:szCs w:val="24"/>
        </w:rPr>
      </w:pPr>
      <w:r w:rsidRPr="00E70C6B">
        <w:rPr>
          <w:rFonts w:cs="Arial"/>
          <w:b/>
          <w:bCs/>
          <w:sz w:val="24"/>
          <w:szCs w:val="24"/>
        </w:rPr>
        <w:t>New Implementation:</w:t>
      </w:r>
    </w:p>
    <w:p w14:paraId="155D3B3B" w14:textId="77777777" w:rsidR="006E0744" w:rsidRDefault="006E0744" w:rsidP="006E074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Make sure all older Business Rules are applied.</w:t>
      </w:r>
    </w:p>
    <w:p w14:paraId="34B612DD" w14:textId="77777777" w:rsidR="006E0744" w:rsidRDefault="006E0744" w:rsidP="006E074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846A8">
        <w:rPr>
          <w:rFonts w:cs="Arial"/>
          <w:sz w:val="20"/>
          <w:szCs w:val="20"/>
        </w:rPr>
        <w:t>conver</w:t>
      </w:r>
      <w:r>
        <w:rPr>
          <w:rFonts w:cs="Arial"/>
          <w:sz w:val="20"/>
          <w:szCs w:val="20"/>
        </w:rPr>
        <w:t>t</w:t>
      </w:r>
      <w:r w:rsidRPr="000846A8">
        <w:rPr>
          <w:rFonts w:cs="Arial"/>
          <w:sz w:val="20"/>
          <w:szCs w:val="20"/>
        </w:rPr>
        <w:t xml:space="preserve"> the SP to LINQ</w:t>
      </w:r>
    </w:p>
    <w:p w14:paraId="47FE6640" w14:textId="77777777" w:rsidR="006E0744" w:rsidRPr="00E63B01" w:rsidRDefault="006E0744" w:rsidP="006E0744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 xml:space="preserve">Purpose: </w:t>
      </w:r>
    </w:p>
    <w:p w14:paraId="05A58769" w14:textId="77777777" w:rsidR="006E0744" w:rsidRPr="004D279D" w:rsidRDefault="006E0744" w:rsidP="006E074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Database </w:t>
      </w:r>
      <w:r w:rsidRPr="00E63B01">
        <w:rPr>
          <w:rFonts w:ascii="Courier New" w:hAnsi="Courier New" w:cs="Courier New"/>
          <w:sz w:val="20"/>
          <w:szCs w:val="20"/>
        </w:rPr>
        <w:t>Tables</w:t>
      </w:r>
      <w:r w:rsidRPr="004D279D">
        <w:rPr>
          <w:rFonts w:ascii="Courier New" w:hAnsi="Courier New" w:cs="Courier New"/>
          <w:sz w:val="20"/>
          <w:szCs w:val="20"/>
        </w:rPr>
        <w:t>:</w:t>
      </w:r>
    </w:p>
    <w:p w14:paraId="3A4878AC" w14:textId="77777777" w:rsidR="006E0744" w:rsidRPr="00664A1B" w:rsidRDefault="006E0744" w:rsidP="006E0744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HRMSProjectDB</w:t>
      </w:r>
      <w:proofErr w:type="spellEnd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094A3ACD" w14:textId="77777777" w:rsidR="006E0744" w:rsidRPr="00E53084" w:rsidRDefault="006E0744" w:rsidP="006E0744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4D279D">
        <w:rPr>
          <w:rFonts w:ascii="Courier New" w:hAnsi="Courier New" w:cs="Courier New"/>
          <w:sz w:val="20"/>
          <w:szCs w:val="20"/>
        </w:rPr>
        <w:t>Project</w:t>
      </w:r>
      <w:r>
        <w:rPr>
          <w:rFonts w:ascii="Courier New" w:hAnsi="Courier New" w:cs="Courier New"/>
          <w:sz w:val="20"/>
          <w:szCs w:val="20"/>
        </w:rPr>
        <w:t>s</w:t>
      </w:r>
      <w:r w:rsidRPr="004D279D">
        <w:rPr>
          <w:rFonts w:ascii="Courier New" w:hAnsi="Courier New" w:cs="Courier New"/>
          <w:sz w:val="20"/>
          <w:szCs w:val="20"/>
        </w:rPr>
        <w:t xml:space="preserve"> </w:t>
      </w:r>
    </w:p>
    <w:p w14:paraId="7FBE758E" w14:textId="77777777" w:rsidR="006E0744" w:rsidRPr="00853301" w:rsidRDefault="006E0744" w:rsidP="006E0744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bidi="ar-SA"/>
        </w:rPr>
        <w:t>ProjectWorkFlow</w:t>
      </w:r>
      <w:proofErr w:type="spellEnd"/>
    </w:p>
    <w:p w14:paraId="48B0B36F" w14:textId="77777777" w:rsidR="006E0744" w:rsidRPr="00664A1B" w:rsidRDefault="006E0744" w:rsidP="006E0744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</w:t>
      </w:r>
      <w: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Employee</w:t>
      </w:r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DB</w:t>
      </w:r>
      <w:proofErr w:type="spellEnd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3DE08410" w14:textId="77777777" w:rsidR="006E0744" w:rsidRPr="00E53084" w:rsidRDefault="006E0744" w:rsidP="006E0744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Employee</w:t>
      </w:r>
    </w:p>
    <w:p w14:paraId="69373260" w14:textId="77777777" w:rsidR="006E0744" w:rsidRPr="00664A1B" w:rsidRDefault="006E0744" w:rsidP="006E0744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HRMSOrganization</w:t>
      </w:r>
      <w:proofErr w:type="spellEnd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0594818B" w14:textId="77777777" w:rsidR="006E0744" w:rsidRPr="00853301" w:rsidRDefault="006E0744" w:rsidP="006E0744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CategoryMaster</w:t>
      </w:r>
      <w:proofErr w:type="spellEnd"/>
    </w:p>
    <w:p w14:paraId="2D3A5DDB" w14:textId="77777777" w:rsidR="006E0744" w:rsidRDefault="006E0744" w:rsidP="006E0744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NotificationType</w:t>
      </w:r>
      <w:proofErr w:type="spellEnd"/>
    </w:p>
    <w:p w14:paraId="332F626A" w14:textId="77777777" w:rsidR="006E0744" w:rsidRDefault="006E0744" w:rsidP="006E0744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NotificattionConfiguration</w:t>
      </w:r>
      <w:proofErr w:type="spellEnd"/>
    </w:p>
    <w:p w14:paraId="3BDF5DC4" w14:textId="77777777" w:rsidR="006E0744" w:rsidRPr="00073345" w:rsidRDefault="006E0744" w:rsidP="006E0744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Users</w:t>
      </w:r>
    </w:p>
    <w:p w14:paraId="031CF934" w14:textId="77777777" w:rsidR="006E0744" w:rsidRPr="00853301" w:rsidRDefault="006E0744" w:rsidP="006E0744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4D279D">
        <w:rPr>
          <w:rFonts w:ascii="Courier New" w:hAnsi="Courier New" w:cs="Courier New"/>
          <w:sz w:val="20"/>
          <w:szCs w:val="20"/>
        </w:rPr>
        <w:t xml:space="preserve">Status </w:t>
      </w:r>
    </w:p>
    <w:p w14:paraId="099100EF" w14:textId="77777777" w:rsidR="006E0744" w:rsidRPr="00853301" w:rsidRDefault="006E0744" w:rsidP="006E0744">
      <w:pPr>
        <w:rPr>
          <w:rFonts w:cs="Arial"/>
          <w:sz w:val="20"/>
          <w:szCs w:val="20"/>
        </w:rPr>
      </w:pPr>
    </w:p>
    <w:p w14:paraId="1ADD776B" w14:textId="77777777" w:rsidR="006E0744" w:rsidRPr="00C861D4" w:rsidRDefault="006E0744" w:rsidP="006E0744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Cross communication:</w:t>
      </w:r>
      <w:r w:rsidRPr="000710FE">
        <w:rPr>
          <w:rFonts w:cs="Arial"/>
          <w:sz w:val="20"/>
          <w:szCs w:val="20"/>
        </w:rPr>
        <w:t xml:space="preserve"> Cross communication required for fetching data </w:t>
      </w:r>
      <w:r>
        <w:rPr>
          <w:rFonts w:cs="Arial"/>
          <w:sz w:val="20"/>
          <w:szCs w:val="20"/>
        </w:rPr>
        <w:t>from org DB, Employee DB and Projects DB.</w:t>
      </w:r>
    </w:p>
    <w:p w14:paraId="3D3AFCE2" w14:textId="77777777" w:rsidR="006E0744" w:rsidRDefault="006E0744" w:rsidP="006E074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741E">
        <w:rPr>
          <w:rFonts w:cs="Arial"/>
          <w:sz w:val="20"/>
          <w:szCs w:val="20"/>
        </w:rPr>
        <w:t>API Details</w:t>
      </w:r>
      <w:r>
        <w:rPr>
          <w:rFonts w:cs="Arial"/>
          <w:sz w:val="20"/>
          <w:szCs w:val="20"/>
        </w:rPr>
        <w:t>:</w:t>
      </w:r>
    </w:p>
    <w:p w14:paraId="1B043D76" w14:textId="77777777" w:rsidR="006E0744" w:rsidRPr="0077184B" w:rsidRDefault="006E0744" w:rsidP="006E0744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MicroService</w:t>
      </w:r>
      <w:proofErr w:type="spellEnd"/>
      <w:r w:rsidRPr="0041103B">
        <w:rPr>
          <w:rFonts w:ascii="Courier New" w:hAnsi="Courier New" w:cs="Courier New"/>
          <w:sz w:val="20"/>
          <w:szCs w:val="20"/>
        </w:rPr>
        <w:t xml:space="preserve">: </w:t>
      </w:r>
      <w:r w:rsidRPr="00674349">
        <w:rPr>
          <w:rFonts w:cs="Arial"/>
          <w:sz w:val="20"/>
          <w:szCs w:val="20"/>
        </w:rPr>
        <w:t>Project</w:t>
      </w:r>
    </w:p>
    <w:p w14:paraId="0CB6A173" w14:textId="77777777" w:rsidR="006E0744" w:rsidRPr="0041103B" w:rsidRDefault="006E0744" w:rsidP="006E0744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 w:rsidRPr="00A033A5">
        <w:rPr>
          <w:rFonts w:cs="Arial"/>
          <w:sz w:val="20"/>
          <w:szCs w:val="20"/>
        </w:rPr>
        <w:t>ProjectController.cs</w:t>
      </w:r>
      <w:proofErr w:type="spellEnd"/>
    </w:p>
    <w:p w14:paraId="555C7A7D" w14:textId="77777777" w:rsidR="006E0744" w:rsidRPr="0041103B" w:rsidRDefault="006E0744" w:rsidP="006E074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Method: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ApproveOrRejectProject</w:t>
      </w:r>
      <w:proofErr w:type="spellEnd"/>
    </w:p>
    <w:p w14:paraId="57D3F2B6" w14:textId="77777777" w:rsidR="006E0744" w:rsidRPr="0078741E" w:rsidRDefault="006E0744" w:rsidP="006E074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Path</w:t>
      </w:r>
      <w:r w:rsidRPr="00E63B01">
        <w:rPr>
          <w:rFonts w:ascii="Courier New" w:hAnsi="Courier New" w:cs="Courier New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2106CD">
        <w:rPr>
          <w:rFonts w:cs="Arial"/>
          <w:sz w:val="20"/>
          <w:szCs w:val="20"/>
        </w:rPr>
        <w:t>{{</w:t>
      </w:r>
      <w:proofErr w:type="spellStart"/>
      <w:r w:rsidRPr="002106CD">
        <w:rPr>
          <w:rFonts w:cs="Arial"/>
          <w:sz w:val="20"/>
          <w:szCs w:val="20"/>
        </w:rPr>
        <w:t>HostName</w:t>
      </w:r>
      <w:proofErr w:type="spellEnd"/>
      <w:r w:rsidRPr="002106CD">
        <w:rPr>
          <w:rFonts w:cs="Arial"/>
          <w:sz w:val="20"/>
          <w:szCs w:val="20"/>
        </w:rPr>
        <w:t>}}/</w:t>
      </w:r>
      <w:r>
        <w:rPr>
          <w:rFonts w:cs="Arial"/>
          <w:sz w:val="20"/>
          <w:szCs w:val="20"/>
        </w:rPr>
        <w:t>project</w:t>
      </w:r>
      <w:r w:rsidRPr="002106CD">
        <w:rPr>
          <w:rFonts w:cs="Arial"/>
          <w:sz w:val="20"/>
          <w:szCs w:val="20"/>
        </w:rPr>
        <w:t>/</w:t>
      </w:r>
      <w:proofErr w:type="spellStart"/>
      <w:r w:rsidRPr="002106CD">
        <w:rPr>
          <w:rFonts w:cs="Arial"/>
          <w:sz w:val="20"/>
          <w:szCs w:val="20"/>
        </w:rPr>
        <w:t>api</w:t>
      </w:r>
      <w:proofErr w:type="spellEnd"/>
      <w:r w:rsidRPr="002106CD">
        <w:rPr>
          <w:rFonts w:cs="Arial"/>
          <w:sz w:val="20"/>
          <w:szCs w:val="20"/>
        </w:rPr>
        <w:t>/v1/</w:t>
      </w:r>
      <w:r w:rsidRPr="00A033A5">
        <w:rPr>
          <w:rFonts w:cs="Arial"/>
          <w:sz w:val="20"/>
          <w:szCs w:val="20"/>
        </w:rPr>
        <w:t>Project</w:t>
      </w:r>
      <w:r w:rsidRPr="002106CD">
        <w:rPr>
          <w:rFonts w:cs="Arial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 w:bidi="ar-SA"/>
        </w:rPr>
        <w:t>ApproveOrRejectProject</w:t>
      </w:r>
      <w:proofErr w:type="spellEnd"/>
    </w:p>
    <w:p w14:paraId="79132022" w14:textId="77777777" w:rsidR="006E0744" w:rsidRPr="00F618E3" w:rsidRDefault="006E0744" w:rsidP="006E0744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F618E3">
        <w:rPr>
          <w:rFonts w:ascii="Courier New" w:hAnsi="Courier New" w:cs="Courier New"/>
          <w:sz w:val="20"/>
          <w:szCs w:val="20"/>
        </w:rPr>
        <w:t xml:space="preserve">Inputs: </w:t>
      </w:r>
    </w:p>
    <w:tbl>
      <w:tblPr>
        <w:tblStyle w:val="TableGrid"/>
        <w:tblW w:w="0" w:type="auto"/>
        <w:tblInd w:w="4207" w:type="dxa"/>
        <w:tblLook w:val="04A0" w:firstRow="1" w:lastRow="0" w:firstColumn="1" w:lastColumn="0" w:noHBand="0" w:noVBand="1"/>
      </w:tblPr>
      <w:tblGrid>
        <w:gridCol w:w="1838"/>
        <w:gridCol w:w="2201"/>
      </w:tblGrid>
      <w:tr w:rsidR="006E0744" w14:paraId="14855139" w14:textId="77777777" w:rsidTr="007C61AF">
        <w:tc>
          <w:tcPr>
            <w:tcW w:w="1838" w:type="dxa"/>
          </w:tcPr>
          <w:p w14:paraId="6DC4A765" w14:textId="77777777" w:rsidR="006E0744" w:rsidRPr="00EB0E0A" w:rsidRDefault="006E0744" w:rsidP="007C61AF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2201" w:type="dxa"/>
          </w:tcPr>
          <w:p w14:paraId="2C56AF06" w14:textId="77777777" w:rsidR="006E0744" w:rsidRPr="00EB0E0A" w:rsidRDefault="006E0744" w:rsidP="007C61AF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6E0744" w14:paraId="3F9B3DD5" w14:textId="77777777" w:rsidTr="007C61AF">
        <w:trPr>
          <w:trHeight w:val="269"/>
        </w:trPr>
        <w:tc>
          <w:tcPr>
            <w:tcW w:w="1838" w:type="dxa"/>
          </w:tcPr>
          <w:p w14:paraId="5989BB97" w14:textId="77777777" w:rsidR="006E0744" w:rsidRPr="00EB0E0A" w:rsidRDefault="006E0744" w:rsidP="007C61AF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projectId</w:t>
            </w:r>
            <w:proofErr w:type="spellEnd"/>
          </w:p>
        </w:tc>
        <w:tc>
          <w:tcPr>
            <w:tcW w:w="2201" w:type="dxa"/>
          </w:tcPr>
          <w:p w14:paraId="13EE7F6D" w14:textId="77777777" w:rsidR="006E0744" w:rsidRPr="00EB0E0A" w:rsidRDefault="006E0744" w:rsidP="007C61AF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bidi="ar-SA"/>
              </w:rPr>
              <w:t>int</w:t>
            </w:r>
            <w:proofErr w:type="spellEnd"/>
          </w:p>
        </w:tc>
      </w:tr>
      <w:tr w:rsidR="006E0744" w14:paraId="13F33008" w14:textId="77777777" w:rsidTr="007C61AF">
        <w:trPr>
          <w:trHeight w:val="269"/>
        </w:trPr>
        <w:tc>
          <w:tcPr>
            <w:tcW w:w="1838" w:type="dxa"/>
          </w:tcPr>
          <w:p w14:paraId="419FE7ED" w14:textId="77777777" w:rsidR="006E0744" w:rsidRDefault="006E0744" w:rsidP="007C61AF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userRole</w:t>
            </w:r>
            <w:proofErr w:type="spellEnd"/>
          </w:p>
        </w:tc>
        <w:tc>
          <w:tcPr>
            <w:tcW w:w="2201" w:type="dxa"/>
          </w:tcPr>
          <w:p w14:paraId="2E9136E1" w14:textId="77777777" w:rsidR="006E0744" w:rsidRDefault="006E0744" w:rsidP="007C61AF">
            <w:pPr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bidi="ar-S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bidi="ar-SA"/>
              </w:rPr>
              <w:t>String</w:t>
            </w:r>
          </w:p>
        </w:tc>
      </w:tr>
      <w:tr w:rsidR="006E0744" w14:paraId="71DEAAC8" w14:textId="77777777" w:rsidTr="007C61AF">
        <w:trPr>
          <w:trHeight w:val="269"/>
        </w:trPr>
        <w:tc>
          <w:tcPr>
            <w:tcW w:w="1838" w:type="dxa"/>
          </w:tcPr>
          <w:p w14:paraId="738651A9" w14:textId="77777777" w:rsidR="006E0744" w:rsidRDefault="006E0744" w:rsidP="007C61AF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employeeId</w:t>
            </w:r>
            <w:proofErr w:type="spellEnd"/>
          </w:p>
        </w:tc>
        <w:tc>
          <w:tcPr>
            <w:tcW w:w="2201" w:type="dxa"/>
          </w:tcPr>
          <w:p w14:paraId="02F7A76D" w14:textId="77777777" w:rsidR="006E0744" w:rsidRDefault="006E0744" w:rsidP="007C61AF">
            <w:pPr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bidi="ar-SA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bidi="ar-SA"/>
              </w:rPr>
              <w:t>int</w:t>
            </w:r>
            <w:proofErr w:type="spellEnd"/>
          </w:p>
        </w:tc>
      </w:tr>
    </w:tbl>
    <w:p w14:paraId="064A9E9E" w14:textId="77777777" w:rsidR="006E0744" w:rsidRPr="00095335" w:rsidRDefault="006E0744" w:rsidP="006E0744"/>
    <w:p w14:paraId="77B3C36D" w14:textId="77777777" w:rsidR="006E0744" w:rsidRDefault="006E0744" w:rsidP="006E0744">
      <w:pPr>
        <w:pStyle w:val="Heading2"/>
        <w:numPr>
          <w:ilvl w:val="2"/>
          <w:numId w:val="40"/>
        </w:numPr>
        <w:spacing w:line="240" w:lineRule="auto"/>
        <w:jc w:val="left"/>
        <w:rPr>
          <w:rFonts w:cs="Arial"/>
          <w:caps w:val="0"/>
        </w:rPr>
      </w:pPr>
      <w:proofErr w:type="spellStart"/>
      <w:r w:rsidRPr="0059703C">
        <w:rPr>
          <w:rFonts w:cs="Arial"/>
          <w:caps w:val="0"/>
        </w:rPr>
        <w:t>ApprovedNotificationConfiguration</w:t>
      </w:r>
      <w:proofErr w:type="spellEnd"/>
      <w:r w:rsidRPr="00462F0C">
        <w:rPr>
          <w:rFonts w:cs="Arial"/>
          <w:caps w:val="0"/>
        </w:rPr>
        <w:t>:</w:t>
      </w:r>
    </w:p>
    <w:p w14:paraId="465D16FF" w14:textId="77777777" w:rsidR="006E0744" w:rsidRPr="005C2F72" w:rsidRDefault="006E0744" w:rsidP="006E0744">
      <w:pPr>
        <w:ind w:left="1440" w:firstLine="720"/>
        <w:rPr>
          <w:rFonts w:cs="Arial"/>
          <w:b/>
          <w:bCs/>
          <w:sz w:val="24"/>
          <w:szCs w:val="24"/>
        </w:rPr>
      </w:pPr>
      <w:r w:rsidRPr="007A3435">
        <w:rPr>
          <w:rFonts w:cs="Arial"/>
          <w:b/>
          <w:bCs/>
          <w:sz w:val="24"/>
          <w:szCs w:val="24"/>
        </w:rPr>
        <w:t>Existing Implementation:</w:t>
      </w:r>
    </w:p>
    <w:p w14:paraId="7C480BC6" w14:textId="77777777" w:rsidR="006E0744" w:rsidRDefault="006E0744" w:rsidP="006E074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093A">
        <w:rPr>
          <w:rFonts w:cs="Arial"/>
          <w:b/>
          <w:bCs/>
          <w:sz w:val="20"/>
          <w:szCs w:val="20"/>
        </w:rPr>
        <w:t>Method:</w:t>
      </w:r>
      <w:r>
        <w:rPr>
          <w:rFonts w:cs="Arial"/>
          <w:sz w:val="20"/>
          <w:szCs w:val="20"/>
        </w:rPr>
        <w:t xml:space="preserve"> </w:t>
      </w:r>
      <w:proofErr w:type="spellStart"/>
      <w:r w:rsidRPr="0059703C">
        <w:rPr>
          <w:rFonts w:cs="Arial"/>
        </w:rPr>
        <w:t>ApprovedNotificationConfiguration</w:t>
      </w:r>
      <w:proofErr w:type="spellEnd"/>
    </w:p>
    <w:p w14:paraId="72F8B4A5" w14:textId="77777777" w:rsidR="006E0744" w:rsidRDefault="006E0744" w:rsidP="006E074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Input parameter for this method is as below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6E0744" w14:paraId="7F2CA0AA" w14:textId="77777777" w:rsidTr="007C61AF">
        <w:tc>
          <w:tcPr>
            <w:tcW w:w="1838" w:type="dxa"/>
          </w:tcPr>
          <w:p w14:paraId="4A3718C0" w14:textId="77777777" w:rsidR="006E0744" w:rsidRPr="00EB0E0A" w:rsidRDefault="006E0744" w:rsidP="007C61AF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3EBD4C80" w14:textId="77777777" w:rsidR="006E0744" w:rsidRPr="00EB0E0A" w:rsidRDefault="006E0744" w:rsidP="007C61AF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6E0744" w14:paraId="188CEF50" w14:textId="77777777" w:rsidTr="007C61AF">
        <w:tc>
          <w:tcPr>
            <w:tcW w:w="1838" w:type="dxa"/>
          </w:tcPr>
          <w:p w14:paraId="6E1C959D" w14:textId="77777777" w:rsidR="006E0744" w:rsidRPr="00EB0E0A" w:rsidRDefault="006E0744" w:rsidP="007C61AF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projectId</w:t>
            </w:r>
            <w:proofErr w:type="spellEnd"/>
          </w:p>
        </w:tc>
        <w:tc>
          <w:tcPr>
            <w:tcW w:w="1276" w:type="dxa"/>
          </w:tcPr>
          <w:p w14:paraId="59A48B9D" w14:textId="77777777" w:rsidR="006E0744" w:rsidRPr="00EB0E0A" w:rsidRDefault="006E0744" w:rsidP="007C61AF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bidi="ar-SA"/>
              </w:rPr>
              <w:t>int</w:t>
            </w:r>
            <w:proofErr w:type="spellEnd"/>
          </w:p>
        </w:tc>
      </w:tr>
    </w:tbl>
    <w:p w14:paraId="71C58B67" w14:textId="77777777" w:rsidR="006E0744" w:rsidRDefault="006E0744" w:rsidP="006E0744">
      <w:pPr>
        <w:pStyle w:val="ListParagraph"/>
        <w:ind w:left="2580"/>
        <w:rPr>
          <w:rFonts w:cs="Arial"/>
          <w:sz w:val="20"/>
          <w:szCs w:val="20"/>
        </w:rPr>
      </w:pPr>
    </w:p>
    <w:p w14:paraId="4281E93A" w14:textId="77777777" w:rsidR="006E0744" w:rsidRDefault="006E0744" w:rsidP="006E074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This Method used to send email notification after approval of project by Department Head.</w:t>
      </w:r>
    </w:p>
    <w:p w14:paraId="0CDD24D3" w14:textId="77777777" w:rsidR="006E0744" w:rsidRDefault="006E0744" w:rsidP="006E074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A4EFA">
        <w:rPr>
          <w:rFonts w:cs="Arial"/>
          <w:sz w:val="20"/>
          <w:szCs w:val="20"/>
        </w:rPr>
        <w:t>Call</w:t>
      </w:r>
      <w:r>
        <w:rPr>
          <w:rFonts w:cs="Arial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bidi="ar-SA"/>
        </w:rPr>
        <w:t>usp_GetNotificationConfigurationByNotificationTypeID</w:t>
      </w:r>
      <w:proofErr w:type="spellEnd"/>
      <w:r>
        <w:rPr>
          <w:rFonts w:cs="Arial"/>
          <w:sz w:val="20"/>
          <w:szCs w:val="20"/>
        </w:rPr>
        <w:t xml:space="preserve"> with parameters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bidi="ar-SA"/>
        </w:rPr>
        <w:t>NotificationTypeID</w:t>
      </w:r>
      <w:proofErr w:type="spellEnd"/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bidi="ar-SA"/>
        </w:rPr>
        <w:t>CategoryId</w:t>
      </w:r>
      <w:proofErr w:type="spellEnd"/>
      <w:r>
        <w:rPr>
          <w:rFonts w:cs="Arial"/>
          <w:sz w:val="20"/>
          <w:szCs w:val="20"/>
        </w:rPr>
        <w:t>.</w:t>
      </w:r>
    </w:p>
    <w:p w14:paraId="1ADA6276" w14:textId="77777777" w:rsidR="006E0744" w:rsidRPr="001968CF" w:rsidRDefault="006E0744" w:rsidP="006E074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Call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bidi="ar-SA"/>
        </w:rPr>
        <w:t>usp_GetPMEmailAddress</w:t>
      </w:r>
      <w:proofErr w:type="spellEnd"/>
      <w:r>
        <w:rPr>
          <w:rFonts w:ascii="Consolas" w:hAnsi="Consolas" w:cs="Consolas"/>
          <w:color w:val="A31515"/>
          <w:sz w:val="19"/>
          <w:szCs w:val="19"/>
          <w:lang w:bidi="ar-SA"/>
        </w:rPr>
        <w:t xml:space="preserve"> </w:t>
      </w:r>
      <w:r>
        <w:rPr>
          <w:rFonts w:cs="Arial"/>
          <w:sz w:val="20"/>
          <w:szCs w:val="20"/>
        </w:rPr>
        <w:t xml:space="preserve">with parameter </w:t>
      </w:r>
      <w:proofErr w:type="spellStart"/>
      <w:r>
        <w:rPr>
          <w:rFonts w:cs="Arial"/>
          <w:sz w:val="20"/>
          <w:szCs w:val="20"/>
        </w:rPr>
        <w:t>ProjectId</w:t>
      </w:r>
      <w:proofErr w:type="spellEnd"/>
      <w:r>
        <w:rPr>
          <w:rFonts w:cs="Arial"/>
          <w:sz w:val="20"/>
          <w:szCs w:val="20"/>
        </w:rPr>
        <w:t>.</w:t>
      </w:r>
    </w:p>
    <w:p w14:paraId="46FFF7FF" w14:textId="77777777" w:rsidR="006E0744" w:rsidRPr="002D3AD3" w:rsidRDefault="006E0744" w:rsidP="006E074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spellStart"/>
      <w:r>
        <w:rPr>
          <w:rFonts w:ascii="Consolas" w:hAnsi="Consolas" w:cs="Consolas"/>
          <w:color w:val="A31515"/>
          <w:sz w:val="19"/>
          <w:szCs w:val="19"/>
          <w:lang w:bidi="ar-SA"/>
        </w:rPr>
        <w:t>usp_GetNotificationConfigurationByNotificationTypeID</w:t>
      </w:r>
      <w:proofErr w:type="spellEnd"/>
      <w:r>
        <w:rPr>
          <w:rFonts w:cs="Arial"/>
          <w:sz w:val="20"/>
          <w:szCs w:val="20"/>
        </w:rPr>
        <w:t>:</w:t>
      </w:r>
      <w:r w:rsidRPr="002D3AD3">
        <w:rPr>
          <w:rFonts w:cs="Arial"/>
          <w:sz w:val="20"/>
          <w:szCs w:val="20"/>
        </w:rPr>
        <w:t xml:space="preserve"> </w:t>
      </w:r>
    </w:p>
    <w:p w14:paraId="64D9D524" w14:textId="77777777" w:rsidR="006E0744" w:rsidRPr="002D3AD3" w:rsidRDefault="006E0744" w:rsidP="006E074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2D3AD3">
        <w:rPr>
          <w:rFonts w:ascii="Courier New" w:hAnsi="Courier New" w:cs="Courier New"/>
          <w:sz w:val="20"/>
          <w:szCs w:val="20"/>
        </w:rPr>
        <w:t>Purpose</w:t>
      </w:r>
      <w:r w:rsidRPr="002D3AD3">
        <w:rPr>
          <w:rFonts w:cs="Arial"/>
          <w:sz w:val="20"/>
          <w:szCs w:val="20"/>
        </w:rPr>
        <w:t xml:space="preserve">: This </w:t>
      </w:r>
      <w:r>
        <w:rPr>
          <w:rFonts w:cs="Arial"/>
          <w:sz w:val="20"/>
          <w:szCs w:val="20"/>
        </w:rPr>
        <w:t xml:space="preserve">stored procedure </w:t>
      </w:r>
      <w:r w:rsidRPr="002D3AD3">
        <w:rPr>
          <w:rFonts w:cs="Arial"/>
          <w:sz w:val="20"/>
          <w:szCs w:val="20"/>
        </w:rPr>
        <w:t xml:space="preserve">is to </w:t>
      </w:r>
      <w:r>
        <w:rPr>
          <w:rFonts w:cs="Arial"/>
          <w:sz w:val="20"/>
          <w:szCs w:val="20"/>
        </w:rPr>
        <w:t>get notification configuration details.</w:t>
      </w:r>
    </w:p>
    <w:p w14:paraId="13D2A850" w14:textId="77777777" w:rsidR="006E0744" w:rsidRPr="002D3AD3" w:rsidRDefault="006E0744" w:rsidP="006E074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Tables:</w:t>
      </w:r>
      <w:r w:rsidRPr="002D3AD3">
        <w:rPr>
          <w:rFonts w:cs="Arial"/>
          <w:sz w:val="20"/>
          <w:szCs w:val="20"/>
        </w:rPr>
        <w:t xml:space="preserve"> </w:t>
      </w:r>
      <w:proofErr w:type="spellStart"/>
      <w:r>
        <w:rPr>
          <w:rFonts w:cs="Arial"/>
          <w:sz w:val="20"/>
          <w:szCs w:val="20"/>
        </w:rPr>
        <w:t>NotificationType</w:t>
      </w:r>
      <w:proofErr w:type="spellEnd"/>
      <w:r>
        <w:rPr>
          <w:rFonts w:cs="Arial"/>
          <w:sz w:val="20"/>
          <w:szCs w:val="20"/>
        </w:rPr>
        <w:t xml:space="preserve"> and </w:t>
      </w:r>
      <w:proofErr w:type="spellStart"/>
      <w:r>
        <w:rPr>
          <w:rFonts w:cs="Arial"/>
          <w:sz w:val="20"/>
          <w:szCs w:val="20"/>
        </w:rPr>
        <w:t>NotificationConfiguration</w:t>
      </w:r>
      <w:proofErr w:type="spellEnd"/>
      <w:r>
        <w:rPr>
          <w:rFonts w:cs="Arial"/>
          <w:sz w:val="20"/>
          <w:szCs w:val="20"/>
        </w:rPr>
        <w:t>.</w:t>
      </w:r>
    </w:p>
    <w:p w14:paraId="138FBD90" w14:textId="77777777" w:rsidR="006E0744" w:rsidRPr="002D3AD3" w:rsidRDefault="006E0744" w:rsidP="006E074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Decision: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Move the stored procedure to LINQ.</w:t>
      </w:r>
    </w:p>
    <w:p w14:paraId="0C67EF25" w14:textId="77777777" w:rsidR="006E0744" w:rsidRDefault="006E0744" w:rsidP="006E074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Rules:</w:t>
      </w:r>
      <w:r w:rsidRPr="002D3AD3">
        <w:rPr>
          <w:rFonts w:cs="Arial"/>
          <w:sz w:val="20"/>
          <w:szCs w:val="20"/>
        </w:rPr>
        <w:t xml:space="preserve"> </w:t>
      </w:r>
    </w:p>
    <w:p w14:paraId="0A4E09E7" w14:textId="77777777" w:rsidR="006E0744" w:rsidRDefault="006E0744" w:rsidP="006E0744">
      <w:pPr>
        <w:pStyle w:val="ListParagraph"/>
        <w:numPr>
          <w:ilvl w:val="0"/>
          <w:numId w:val="31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An Email should be sent to Program Manager with Department Head in CC saying that the project got approved.</w:t>
      </w:r>
    </w:p>
    <w:p w14:paraId="6EDEA3E1" w14:textId="77777777" w:rsidR="006E0744" w:rsidRPr="004536A6" w:rsidRDefault="006E0744" w:rsidP="006E0744">
      <w:pPr>
        <w:pStyle w:val="ListParagraph"/>
        <w:numPr>
          <w:ilvl w:val="0"/>
          <w:numId w:val="31"/>
        </w:numPr>
        <w:rPr>
          <w:rFonts w:cs="Arial"/>
          <w:sz w:val="20"/>
          <w:szCs w:val="20"/>
        </w:rPr>
      </w:pPr>
      <w:proofErr w:type="spellStart"/>
      <w:r>
        <w:rPr>
          <w:rFonts w:ascii="Consolas" w:hAnsi="Consolas" w:cs="Consolas"/>
          <w:color w:val="A31515"/>
          <w:sz w:val="19"/>
          <w:szCs w:val="19"/>
          <w:lang w:bidi="ar-SA"/>
        </w:rPr>
        <w:t>usp_GetPMEmailAddress</w:t>
      </w:r>
      <w:proofErr w:type="spellEnd"/>
      <w:r w:rsidRPr="004536A6">
        <w:rPr>
          <w:rFonts w:cs="Arial"/>
          <w:sz w:val="20"/>
          <w:szCs w:val="20"/>
        </w:rPr>
        <w:t xml:space="preserve">: </w:t>
      </w:r>
    </w:p>
    <w:p w14:paraId="6E41DB15" w14:textId="77777777" w:rsidR="006E0744" w:rsidRPr="004536A6" w:rsidRDefault="006E0744" w:rsidP="006E0744">
      <w:pPr>
        <w:pStyle w:val="ListParagraph"/>
        <w:numPr>
          <w:ilvl w:val="0"/>
          <w:numId w:val="31"/>
        </w:numPr>
        <w:rPr>
          <w:rFonts w:cs="Arial"/>
          <w:sz w:val="20"/>
          <w:szCs w:val="20"/>
        </w:rPr>
      </w:pPr>
      <w:r w:rsidRPr="004536A6">
        <w:rPr>
          <w:rFonts w:ascii="Courier New" w:hAnsi="Courier New" w:cs="Courier New"/>
          <w:sz w:val="20"/>
          <w:szCs w:val="20"/>
        </w:rPr>
        <w:lastRenderedPageBreak/>
        <w:t>Purpose</w:t>
      </w:r>
      <w:r w:rsidRPr="004536A6">
        <w:rPr>
          <w:rFonts w:cs="Arial"/>
          <w:sz w:val="20"/>
          <w:szCs w:val="20"/>
        </w:rPr>
        <w:t xml:space="preserve">: This stored procedure is to get </w:t>
      </w:r>
      <w:r>
        <w:rPr>
          <w:rFonts w:cs="Arial"/>
          <w:sz w:val="20"/>
          <w:szCs w:val="20"/>
        </w:rPr>
        <w:t>Program Manager</w:t>
      </w:r>
      <w:r w:rsidRPr="004536A6">
        <w:rPr>
          <w:rFonts w:cs="Arial"/>
          <w:sz w:val="20"/>
          <w:szCs w:val="20"/>
        </w:rPr>
        <w:t xml:space="preserve"> </w:t>
      </w:r>
      <w:proofErr w:type="gramStart"/>
      <w:r w:rsidRPr="004536A6">
        <w:rPr>
          <w:rFonts w:cs="Arial"/>
          <w:sz w:val="20"/>
          <w:szCs w:val="20"/>
        </w:rPr>
        <w:t>details</w:t>
      </w:r>
      <w:proofErr w:type="gramEnd"/>
      <w:r>
        <w:rPr>
          <w:rFonts w:cs="Arial"/>
          <w:sz w:val="20"/>
          <w:szCs w:val="20"/>
        </w:rPr>
        <w:t xml:space="preserve"> of the approved project</w:t>
      </w:r>
      <w:r w:rsidRPr="004536A6">
        <w:rPr>
          <w:rFonts w:cs="Arial"/>
          <w:sz w:val="20"/>
          <w:szCs w:val="20"/>
        </w:rPr>
        <w:t>.</w:t>
      </w:r>
    </w:p>
    <w:p w14:paraId="6F7EA7A4" w14:textId="3977B065" w:rsidR="006E0744" w:rsidRPr="002C2CC5" w:rsidRDefault="006E0744" w:rsidP="006E0744">
      <w:pPr>
        <w:pStyle w:val="ListParagraph"/>
        <w:numPr>
          <w:ilvl w:val="0"/>
          <w:numId w:val="31"/>
        </w:numPr>
        <w:rPr>
          <w:rFonts w:cs="Arial"/>
          <w:sz w:val="20"/>
          <w:szCs w:val="20"/>
        </w:rPr>
      </w:pPr>
      <w:r w:rsidRPr="004536A6">
        <w:rPr>
          <w:rFonts w:ascii="Courier New" w:hAnsi="Courier New" w:cs="Courier New"/>
          <w:sz w:val="20"/>
          <w:szCs w:val="20"/>
        </w:rPr>
        <w:t>Tables:</w:t>
      </w:r>
      <w:r w:rsidRPr="005365AC">
        <w:rPr>
          <w:rFonts w:cs="Arial"/>
          <w:sz w:val="20"/>
          <w:szCs w:val="20"/>
        </w:rPr>
        <w:t xml:space="preserve"> </w:t>
      </w:r>
      <w:proofErr w:type="spellStart"/>
      <w:r w:rsidRPr="00D8360C">
        <w:rPr>
          <w:rFonts w:ascii="Consolas" w:hAnsi="Consolas" w:cs="Consolas"/>
          <w:color w:val="000000"/>
          <w:sz w:val="19"/>
          <w:szCs w:val="19"/>
          <w:highlight w:val="white"/>
          <w:lang w:bidi="ar-SA"/>
        </w:rPr>
        <w:t>ProjectWorkFlow</w:t>
      </w:r>
      <w:proofErr w:type="spellEnd"/>
      <w:r w:rsidRPr="00D8360C">
        <w:rPr>
          <w:rFonts w:ascii="Consolas" w:hAnsi="Consolas" w:cs="Consolas"/>
          <w:color w:val="000000"/>
          <w:sz w:val="19"/>
          <w:szCs w:val="19"/>
          <w:lang w:bidi="ar-SA"/>
        </w:rPr>
        <w:t>,</w:t>
      </w:r>
      <w:r w:rsidRPr="00D8360C">
        <w:rPr>
          <w:rFonts w:cs="Arial"/>
          <w:sz w:val="20"/>
          <w:szCs w:val="20"/>
        </w:rPr>
        <w:t xml:space="preserve"> </w:t>
      </w:r>
      <w:proofErr w:type="spellStart"/>
      <w:r w:rsidRPr="00D8360C">
        <w:rPr>
          <w:rFonts w:cs="Arial"/>
          <w:sz w:val="20"/>
          <w:szCs w:val="20"/>
        </w:rPr>
        <w:t>CategoryMaster</w:t>
      </w:r>
      <w:proofErr w:type="spellEnd"/>
      <w:r w:rsidRPr="00D8360C">
        <w:rPr>
          <w:rFonts w:cs="Arial"/>
          <w:sz w:val="20"/>
          <w:szCs w:val="20"/>
        </w:rPr>
        <w:t>, Employee</w:t>
      </w:r>
      <w:r>
        <w:rPr>
          <w:rFonts w:cs="Arial"/>
          <w:sz w:val="20"/>
          <w:szCs w:val="20"/>
        </w:rPr>
        <w:t>, Users</w:t>
      </w:r>
      <w:r w:rsidRPr="00D8360C">
        <w:rPr>
          <w:rFonts w:cs="Arial"/>
          <w:sz w:val="20"/>
          <w:szCs w:val="20"/>
        </w:rPr>
        <w:t xml:space="preserve"> and Status.</w:t>
      </w:r>
    </w:p>
    <w:p w14:paraId="68F237E3" w14:textId="77777777" w:rsidR="006E0744" w:rsidRPr="004536A6" w:rsidRDefault="006E0744" w:rsidP="006E0744">
      <w:pPr>
        <w:pStyle w:val="ListParagraph"/>
        <w:numPr>
          <w:ilvl w:val="0"/>
          <w:numId w:val="31"/>
        </w:numPr>
        <w:rPr>
          <w:rFonts w:cs="Arial"/>
          <w:sz w:val="20"/>
          <w:szCs w:val="20"/>
        </w:rPr>
      </w:pPr>
      <w:r w:rsidRPr="004536A6">
        <w:rPr>
          <w:rFonts w:ascii="Courier New" w:hAnsi="Courier New" w:cs="Courier New"/>
          <w:sz w:val="20"/>
          <w:szCs w:val="20"/>
        </w:rPr>
        <w:t>Decision:</w:t>
      </w:r>
      <w:r w:rsidRPr="004536A6">
        <w:rPr>
          <w:rFonts w:cs="Arial"/>
          <w:sz w:val="20"/>
          <w:szCs w:val="20"/>
        </w:rPr>
        <w:t xml:space="preserve"> Move the stored procedure to LINQ.</w:t>
      </w:r>
    </w:p>
    <w:p w14:paraId="2F56DC4D" w14:textId="77777777" w:rsidR="006E0744" w:rsidRPr="004536A6" w:rsidRDefault="006E0744" w:rsidP="006E0744">
      <w:pPr>
        <w:pStyle w:val="ListParagraph"/>
        <w:numPr>
          <w:ilvl w:val="0"/>
          <w:numId w:val="31"/>
        </w:numPr>
        <w:rPr>
          <w:rFonts w:cs="Arial"/>
          <w:sz w:val="20"/>
          <w:szCs w:val="20"/>
        </w:rPr>
      </w:pPr>
      <w:r w:rsidRPr="004536A6">
        <w:rPr>
          <w:rFonts w:ascii="Courier New" w:hAnsi="Courier New" w:cs="Courier New"/>
          <w:sz w:val="20"/>
          <w:szCs w:val="20"/>
        </w:rPr>
        <w:t>Rules:</w:t>
      </w:r>
      <w:r w:rsidRPr="004536A6">
        <w:rPr>
          <w:rFonts w:cs="Arial"/>
          <w:sz w:val="20"/>
          <w:szCs w:val="20"/>
        </w:rPr>
        <w:t xml:space="preserve"> </w:t>
      </w:r>
    </w:p>
    <w:p w14:paraId="324E51D6" w14:textId="77777777" w:rsidR="006E0744" w:rsidRPr="004536A6" w:rsidRDefault="006E0744" w:rsidP="006E0744">
      <w:pPr>
        <w:pStyle w:val="ListParagraph"/>
        <w:numPr>
          <w:ilvl w:val="0"/>
          <w:numId w:val="31"/>
        </w:numPr>
        <w:rPr>
          <w:rFonts w:cs="Arial"/>
          <w:sz w:val="20"/>
          <w:szCs w:val="20"/>
        </w:rPr>
      </w:pPr>
      <w:r w:rsidRPr="004536A6">
        <w:rPr>
          <w:rFonts w:cs="Arial"/>
          <w:sz w:val="20"/>
          <w:szCs w:val="20"/>
        </w:rPr>
        <w:t>An Email should be sent to Program Manager with Department Head in CC saying that the project got approved.</w:t>
      </w:r>
    </w:p>
    <w:p w14:paraId="01A64CBF" w14:textId="77777777" w:rsidR="006E0744" w:rsidRPr="000C4662" w:rsidRDefault="006E0744" w:rsidP="006E0744">
      <w:pPr>
        <w:rPr>
          <w:rFonts w:cs="Arial"/>
          <w:sz w:val="20"/>
          <w:szCs w:val="20"/>
        </w:rPr>
      </w:pPr>
    </w:p>
    <w:p w14:paraId="63DAF23B" w14:textId="77777777" w:rsidR="006E0744" w:rsidRPr="00E70C6B" w:rsidRDefault="006E0744" w:rsidP="006E0744">
      <w:pPr>
        <w:ind w:left="1440" w:firstLine="720"/>
        <w:rPr>
          <w:rFonts w:cs="Arial"/>
          <w:b/>
          <w:bCs/>
          <w:sz w:val="24"/>
          <w:szCs w:val="24"/>
        </w:rPr>
      </w:pPr>
      <w:r w:rsidRPr="00E70C6B">
        <w:rPr>
          <w:rFonts w:cs="Arial"/>
          <w:b/>
          <w:bCs/>
          <w:sz w:val="24"/>
          <w:szCs w:val="24"/>
        </w:rPr>
        <w:t>New Implementation:</w:t>
      </w:r>
    </w:p>
    <w:p w14:paraId="618BC023" w14:textId="77777777" w:rsidR="006E0744" w:rsidRDefault="006E0744" w:rsidP="006E074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Make sure all older Business Rules are applied.</w:t>
      </w:r>
    </w:p>
    <w:p w14:paraId="4956E9F0" w14:textId="77777777" w:rsidR="006E0744" w:rsidRDefault="006E0744" w:rsidP="006E074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846A8">
        <w:rPr>
          <w:rFonts w:cs="Arial"/>
          <w:sz w:val="20"/>
          <w:szCs w:val="20"/>
        </w:rPr>
        <w:t>conver</w:t>
      </w:r>
      <w:r>
        <w:rPr>
          <w:rFonts w:cs="Arial"/>
          <w:sz w:val="20"/>
          <w:szCs w:val="20"/>
        </w:rPr>
        <w:t>t</w:t>
      </w:r>
      <w:r w:rsidRPr="000846A8">
        <w:rPr>
          <w:rFonts w:cs="Arial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bidi="ar-SA"/>
        </w:rPr>
        <w:t>usp_GetNotificationConfigurationByNotificationTypeID</w:t>
      </w:r>
      <w:proofErr w:type="spellEnd"/>
      <w:r w:rsidRPr="000846A8">
        <w:rPr>
          <w:rFonts w:cs="Arial"/>
          <w:sz w:val="20"/>
          <w:szCs w:val="20"/>
        </w:rPr>
        <w:t xml:space="preserve"> SP to LINQ</w:t>
      </w:r>
    </w:p>
    <w:p w14:paraId="26597342" w14:textId="77777777" w:rsidR="006E0744" w:rsidRPr="00E63B01" w:rsidRDefault="006E0744" w:rsidP="006E0744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 xml:space="preserve">Purpose: </w:t>
      </w:r>
      <w:r>
        <w:rPr>
          <w:rFonts w:cs="Arial"/>
          <w:sz w:val="20"/>
          <w:szCs w:val="20"/>
        </w:rPr>
        <w:t>get notification configuration details</w:t>
      </w:r>
    </w:p>
    <w:p w14:paraId="50A76100" w14:textId="77777777" w:rsidR="006E0744" w:rsidRPr="001A66B8" w:rsidRDefault="006E0744" w:rsidP="006E074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Database </w:t>
      </w:r>
      <w:r w:rsidRPr="00E63B01">
        <w:rPr>
          <w:rFonts w:ascii="Courier New" w:hAnsi="Courier New" w:cs="Courier New"/>
          <w:sz w:val="20"/>
          <w:szCs w:val="20"/>
        </w:rPr>
        <w:t>Tables</w:t>
      </w:r>
      <w:r w:rsidRPr="004D279D">
        <w:rPr>
          <w:rFonts w:ascii="Courier New" w:hAnsi="Courier New" w:cs="Courier New"/>
          <w:sz w:val="20"/>
          <w:szCs w:val="20"/>
        </w:rPr>
        <w:t>:</w:t>
      </w:r>
    </w:p>
    <w:p w14:paraId="4041156A" w14:textId="77777777" w:rsidR="006E0744" w:rsidRPr="00664A1B" w:rsidRDefault="006E0744" w:rsidP="006E0744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HRMSOrganization</w:t>
      </w:r>
      <w:proofErr w:type="spellEnd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1BDF6A3D" w14:textId="77777777" w:rsidR="006E0744" w:rsidRDefault="006E0744" w:rsidP="006E0744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NotificationType</w:t>
      </w:r>
      <w:proofErr w:type="spellEnd"/>
    </w:p>
    <w:p w14:paraId="64FB5AC2" w14:textId="77777777" w:rsidR="006E0744" w:rsidRPr="001A66B8" w:rsidRDefault="006E0744" w:rsidP="006E0744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NotificattionConfiguration</w:t>
      </w:r>
      <w:proofErr w:type="spellEnd"/>
    </w:p>
    <w:p w14:paraId="19D5B1F3" w14:textId="77777777" w:rsidR="006E0744" w:rsidRPr="001A66B8" w:rsidRDefault="006E0744" w:rsidP="006E0744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Cross communication:</w:t>
      </w:r>
      <w:r w:rsidRPr="000710FE">
        <w:rPr>
          <w:rFonts w:cs="Arial"/>
          <w:sz w:val="20"/>
          <w:szCs w:val="20"/>
        </w:rPr>
        <w:t xml:space="preserve"> Cross communication </w:t>
      </w:r>
      <w:r>
        <w:rPr>
          <w:rFonts w:cs="Arial"/>
          <w:sz w:val="20"/>
          <w:szCs w:val="20"/>
        </w:rPr>
        <w:t xml:space="preserve">not </w:t>
      </w:r>
      <w:r w:rsidRPr="000710FE">
        <w:rPr>
          <w:rFonts w:cs="Arial"/>
          <w:sz w:val="20"/>
          <w:szCs w:val="20"/>
        </w:rPr>
        <w:t>required</w:t>
      </w:r>
      <w:r>
        <w:rPr>
          <w:rFonts w:cs="Arial"/>
          <w:sz w:val="20"/>
          <w:szCs w:val="20"/>
        </w:rPr>
        <w:t>.</w:t>
      </w:r>
    </w:p>
    <w:p w14:paraId="36187937" w14:textId="77777777" w:rsidR="006E0744" w:rsidRDefault="006E0744" w:rsidP="006E074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846A8">
        <w:rPr>
          <w:rFonts w:cs="Arial"/>
          <w:sz w:val="20"/>
          <w:szCs w:val="20"/>
        </w:rPr>
        <w:t>conver</w:t>
      </w:r>
      <w:r>
        <w:rPr>
          <w:rFonts w:cs="Arial"/>
          <w:sz w:val="20"/>
          <w:szCs w:val="20"/>
        </w:rPr>
        <w:t>t</w:t>
      </w:r>
      <w:r w:rsidRPr="000846A8">
        <w:rPr>
          <w:rFonts w:cs="Arial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bidi="ar-SA"/>
        </w:rPr>
        <w:t>usp_GetPMEmailAddress</w:t>
      </w:r>
      <w:proofErr w:type="spellEnd"/>
      <w:r w:rsidRPr="000846A8">
        <w:rPr>
          <w:rFonts w:cs="Arial"/>
          <w:sz w:val="20"/>
          <w:szCs w:val="20"/>
        </w:rPr>
        <w:t xml:space="preserve"> SP to LINQ</w:t>
      </w:r>
    </w:p>
    <w:p w14:paraId="63EF06D3" w14:textId="77777777" w:rsidR="006E0744" w:rsidRPr="00900335" w:rsidRDefault="006E0744" w:rsidP="006E0744">
      <w:pPr>
        <w:pStyle w:val="ListParagraph"/>
        <w:numPr>
          <w:ilvl w:val="0"/>
          <w:numId w:val="31"/>
        </w:numPr>
        <w:rPr>
          <w:rFonts w:cs="Arial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 xml:space="preserve">Purpose: </w:t>
      </w:r>
      <w:r w:rsidRPr="004536A6">
        <w:rPr>
          <w:rFonts w:cs="Arial"/>
          <w:sz w:val="20"/>
          <w:szCs w:val="20"/>
        </w:rPr>
        <w:t xml:space="preserve">get </w:t>
      </w:r>
      <w:r>
        <w:rPr>
          <w:rFonts w:cs="Arial"/>
          <w:sz w:val="20"/>
          <w:szCs w:val="20"/>
        </w:rPr>
        <w:t>Program Manager</w:t>
      </w:r>
      <w:r w:rsidRPr="004536A6">
        <w:rPr>
          <w:rFonts w:cs="Arial"/>
          <w:sz w:val="20"/>
          <w:szCs w:val="20"/>
        </w:rPr>
        <w:t xml:space="preserve"> </w:t>
      </w:r>
      <w:proofErr w:type="gramStart"/>
      <w:r w:rsidRPr="004536A6">
        <w:rPr>
          <w:rFonts w:cs="Arial"/>
          <w:sz w:val="20"/>
          <w:szCs w:val="20"/>
        </w:rPr>
        <w:t>details</w:t>
      </w:r>
      <w:proofErr w:type="gramEnd"/>
      <w:r>
        <w:rPr>
          <w:rFonts w:cs="Arial"/>
          <w:sz w:val="20"/>
          <w:szCs w:val="20"/>
        </w:rPr>
        <w:t xml:space="preserve"> of the approved project</w:t>
      </w:r>
      <w:r w:rsidRPr="004536A6">
        <w:rPr>
          <w:rFonts w:cs="Arial"/>
          <w:sz w:val="20"/>
          <w:szCs w:val="20"/>
        </w:rPr>
        <w:t>.</w:t>
      </w:r>
    </w:p>
    <w:p w14:paraId="63E5B04E" w14:textId="77777777" w:rsidR="006E0744" w:rsidRPr="004D279D" w:rsidRDefault="006E0744" w:rsidP="006E074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Database </w:t>
      </w:r>
      <w:r w:rsidRPr="00E63B01">
        <w:rPr>
          <w:rFonts w:ascii="Courier New" w:hAnsi="Courier New" w:cs="Courier New"/>
          <w:sz w:val="20"/>
          <w:szCs w:val="20"/>
        </w:rPr>
        <w:t>Tables</w:t>
      </w:r>
      <w:r w:rsidRPr="004D279D">
        <w:rPr>
          <w:rFonts w:ascii="Courier New" w:hAnsi="Courier New" w:cs="Courier New"/>
          <w:sz w:val="20"/>
          <w:szCs w:val="20"/>
        </w:rPr>
        <w:t>:</w:t>
      </w:r>
    </w:p>
    <w:p w14:paraId="7DA99080" w14:textId="77777777" w:rsidR="006E0744" w:rsidRPr="00664A1B" w:rsidRDefault="006E0744" w:rsidP="006E0744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HRMSProjectDB</w:t>
      </w:r>
      <w:proofErr w:type="spellEnd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6D197B7A" w14:textId="77777777" w:rsidR="006E0744" w:rsidRPr="001E233F" w:rsidRDefault="006E0744" w:rsidP="006E0744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proofErr w:type="spellStart"/>
      <w:r w:rsidRPr="004D279D">
        <w:rPr>
          <w:rFonts w:ascii="Courier New" w:hAnsi="Courier New" w:cs="Courier New"/>
          <w:sz w:val="20"/>
          <w:szCs w:val="20"/>
        </w:rPr>
        <w:t>Project</w:t>
      </w:r>
      <w:r>
        <w:rPr>
          <w:rFonts w:ascii="Courier New" w:hAnsi="Courier New" w:cs="Courier New"/>
          <w:sz w:val="20"/>
          <w:szCs w:val="20"/>
        </w:rPr>
        <w:t>WorkFlow</w:t>
      </w:r>
      <w:proofErr w:type="spellEnd"/>
    </w:p>
    <w:p w14:paraId="05A2F6A1" w14:textId="77777777" w:rsidR="006E0744" w:rsidRPr="00664A1B" w:rsidRDefault="006E0744" w:rsidP="006E0744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</w:t>
      </w:r>
      <w: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Employee</w:t>
      </w:r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DB</w:t>
      </w:r>
      <w:proofErr w:type="spellEnd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57DC22FA" w14:textId="77777777" w:rsidR="006E0744" w:rsidRPr="001E233F" w:rsidRDefault="006E0744" w:rsidP="006E0744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Employee</w:t>
      </w:r>
    </w:p>
    <w:p w14:paraId="3336BC45" w14:textId="77777777" w:rsidR="006E0744" w:rsidRPr="00664A1B" w:rsidRDefault="006E0744" w:rsidP="006E0744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HRMSOrganization</w:t>
      </w:r>
      <w:proofErr w:type="spellEnd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55E168AC" w14:textId="77777777" w:rsidR="006E0744" w:rsidRPr="00073345" w:rsidRDefault="006E0744" w:rsidP="006E0744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CategoryMaster</w:t>
      </w:r>
      <w:proofErr w:type="spellEnd"/>
    </w:p>
    <w:p w14:paraId="437984DF" w14:textId="77777777" w:rsidR="006E0744" w:rsidRPr="001E233F" w:rsidRDefault="006E0744" w:rsidP="006E0744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4D279D">
        <w:rPr>
          <w:rFonts w:ascii="Courier New" w:hAnsi="Courier New" w:cs="Courier New"/>
          <w:sz w:val="20"/>
          <w:szCs w:val="20"/>
        </w:rPr>
        <w:t xml:space="preserve">Status </w:t>
      </w:r>
    </w:p>
    <w:p w14:paraId="27EB388E" w14:textId="77777777" w:rsidR="006E0744" w:rsidRPr="00073345" w:rsidRDefault="006E0744" w:rsidP="006E0744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Users</w:t>
      </w:r>
    </w:p>
    <w:p w14:paraId="05E55563" w14:textId="77777777" w:rsidR="006E0744" w:rsidRPr="001F1BED" w:rsidRDefault="006E0744" w:rsidP="006E0744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Cross communication:</w:t>
      </w:r>
      <w:r w:rsidRPr="000710FE">
        <w:rPr>
          <w:rFonts w:cs="Arial"/>
          <w:sz w:val="20"/>
          <w:szCs w:val="20"/>
        </w:rPr>
        <w:t xml:space="preserve"> Cross communication required for fetching data </w:t>
      </w:r>
      <w:r>
        <w:rPr>
          <w:rFonts w:cs="Arial"/>
          <w:sz w:val="20"/>
          <w:szCs w:val="20"/>
        </w:rPr>
        <w:t>from org DB, employee DB and Projects DB.</w:t>
      </w:r>
    </w:p>
    <w:p w14:paraId="4A097A7A" w14:textId="77777777" w:rsidR="006E0744" w:rsidRDefault="006E0744" w:rsidP="006E074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741E">
        <w:rPr>
          <w:rFonts w:cs="Arial"/>
          <w:sz w:val="20"/>
          <w:szCs w:val="20"/>
        </w:rPr>
        <w:t>API Details</w:t>
      </w:r>
      <w:r>
        <w:rPr>
          <w:rFonts w:cs="Arial"/>
          <w:sz w:val="20"/>
          <w:szCs w:val="20"/>
        </w:rPr>
        <w:t>:</w:t>
      </w:r>
    </w:p>
    <w:p w14:paraId="68AC670B" w14:textId="77777777" w:rsidR="006E0744" w:rsidRPr="0077184B" w:rsidRDefault="006E0744" w:rsidP="006E0744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MicroService</w:t>
      </w:r>
      <w:proofErr w:type="spellEnd"/>
      <w:r w:rsidRPr="0041103B">
        <w:rPr>
          <w:rFonts w:ascii="Courier New" w:hAnsi="Courier New" w:cs="Courier New"/>
          <w:sz w:val="20"/>
          <w:szCs w:val="20"/>
        </w:rPr>
        <w:t xml:space="preserve">: </w:t>
      </w:r>
      <w:r w:rsidRPr="00674349">
        <w:rPr>
          <w:rFonts w:cs="Arial"/>
          <w:sz w:val="20"/>
          <w:szCs w:val="20"/>
        </w:rPr>
        <w:t>Project</w:t>
      </w:r>
    </w:p>
    <w:p w14:paraId="38FA1133" w14:textId="77777777" w:rsidR="006E0744" w:rsidRPr="0041103B" w:rsidRDefault="006E0744" w:rsidP="006E0744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>
        <w:rPr>
          <w:rFonts w:cs="Arial"/>
          <w:sz w:val="20"/>
          <w:szCs w:val="20"/>
        </w:rPr>
        <w:t>Notifications</w:t>
      </w:r>
      <w:r w:rsidRPr="00A033A5">
        <w:rPr>
          <w:rFonts w:cs="Arial"/>
          <w:sz w:val="20"/>
          <w:szCs w:val="20"/>
        </w:rPr>
        <w:t>Controller.cs</w:t>
      </w:r>
      <w:proofErr w:type="spellEnd"/>
    </w:p>
    <w:p w14:paraId="6C72A332" w14:textId="77777777" w:rsidR="006E0744" w:rsidRPr="0041103B" w:rsidRDefault="006E0744" w:rsidP="006E074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Method: </w:t>
      </w:r>
    </w:p>
    <w:p w14:paraId="04EBB4EC" w14:textId="77777777" w:rsidR="006E0744" w:rsidRPr="0078741E" w:rsidRDefault="006E0744" w:rsidP="006E074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Path</w:t>
      </w:r>
      <w:r w:rsidRPr="00E63B01">
        <w:rPr>
          <w:rFonts w:ascii="Courier New" w:hAnsi="Courier New" w:cs="Courier New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2106CD">
        <w:rPr>
          <w:rFonts w:cs="Arial"/>
          <w:sz w:val="20"/>
          <w:szCs w:val="20"/>
        </w:rPr>
        <w:t>{{</w:t>
      </w:r>
      <w:proofErr w:type="spellStart"/>
      <w:r w:rsidRPr="002106CD">
        <w:rPr>
          <w:rFonts w:cs="Arial"/>
          <w:sz w:val="20"/>
          <w:szCs w:val="20"/>
        </w:rPr>
        <w:t>HostName</w:t>
      </w:r>
      <w:proofErr w:type="spellEnd"/>
      <w:r w:rsidRPr="002106CD">
        <w:rPr>
          <w:rFonts w:cs="Arial"/>
          <w:sz w:val="20"/>
          <w:szCs w:val="20"/>
        </w:rPr>
        <w:t>}}/</w:t>
      </w:r>
      <w:r>
        <w:rPr>
          <w:rFonts w:cs="Arial"/>
          <w:sz w:val="20"/>
          <w:szCs w:val="20"/>
        </w:rPr>
        <w:t>project</w:t>
      </w:r>
      <w:r w:rsidRPr="002106CD">
        <w:rPr>
          <w:rFonts w:cs="Arial"/>
          <w:sz w:val="20"/>
          <w:szCs w:val="20"/>
        </w:rPr>
        <w:t>/</w:t>
      </w:r>
      <w:proofErr w:type="spellStart"/>
      <w:r w:rsidRPr="002106CD">
        <w:rPr>
          <w:rFonts w:cs="Arial"/>
          <w:sz w:val="20"/>
          <w:szCs w:val="20"/>
        </w:rPr>
        <w:t>api</w:t>
      </w:r>
      <w:proofErr w:type="spellEnd"/>
      <w:r w:rsidRPr="002106CD">
        <w:rPr>
          <w:rFonts w:cs="Arial"/>
          <w:sz w:val="20"/>
          <w:szCs w:val="20"/>
        </w:rPr>
        <w:t>/v1/</w:t>
      </w:r>
      <w:r w:rsidRPr="00A033A5">
        <w:rPr>
          <w:rFonts w:cs="Arial"/>
          <w:sz w:val="20"/>
          <w:szCs w:val="20"/>
        </w:rPr>
        <w:t>Project</w:t>
      </w:r>
      <w:r w:rsidRPr="002106CD">
        <w:rPr>
          <w:rFonts w:cs="Arial"/>
          <w:sz w:val="20"/>
          <w:szCs w:val="20"/>
        </w:rPr>
        <w:t>/</w:t>
      </w:r>
    </w:p>
    <w:p w14:paraId="618869AB" w14:textId="77777777" w:rsidR="006E0744" w:rsidRPr="00F618E3" w:rsidRDefault="006E0744" w:rsidP="006E0744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F618E3">
        <w:rPr>
          <w:rFonts w:ascii="Courier New" w:hAnsi="Courier New" w:cs="Courier New"/>
          <w:sz w:val="20"/>
          <w:szCs w:val="20"/>
        </w:rPr>
        <w:lastRenderedPageBreak/>
        <w:t xml:space="preserve">Inputs: </w:t>
      </w:r>
    </w:p>
    <w:tbl>
      <w:tblPr>
        <w:tblStyle w:val="TableGrid"/>
        <w:tblW w:w="0" w:type="auto"/>
        <w:tblInd w:w="4207" w:type="dxa"/>
        <w:tblLook w:val="04A0" w:firstRow="1" w:lastRow="0" w:firstColumn="1" w:lastColumn="0" w:noHBand="0" w:noVBand="1"/>
      </w:tblPr>
      <w:tblGrid>
        <w:gridCol w:w="1838"/>
        <w:gridCol w:w="2201"/>
      </w:tblGrid>
      <w:tr w:rsidR="006E0744" w14:paraId="0103766F" w14:textId="77777777" w:rsidTr="007C61AF">
        <w:tc>
          <w:tcPr>
            <w:tcW w:w="1838" w:type="dxa"/>
          </w:tcPr>
          <w:p w14:paraId="494ABE34" w14:textId="77777777" w:rsidR="006E0744" w:rsidRPr="00EB0E0A" w:rsidRDefault="006E0744" w:rsidP="007C61AF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2201" w:type="dxa"/>
          </w:tcPr>
          <w:p w14:paraId="536FBF1C" w14:textId="77777777" w:rsidR="006E0744" w:rsidRPr="00EB0E0A" w:rsidRDefault="006E0744" w:rsidP="007C61AF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6E0744" w14:paraId="73F4CE45" w14:textId="77777777" w:rsidTr="007C61AF">
        <w:tc>
          <w:tcPr>
            <w:tcW w:w="1838" w:type="dxa"/>
          </w:tcPr>
          <w:p w14:paraId="7CE32AF4" w14:textId="77777777" w:rsidR="006E0744" w:rsidRPr="00EB0E0A" w:rsidRDefault="006E0744" w:rsidP="007C61AF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projectId</w:t>
            </w:r>
            <w:proofErr w:type="spellEnd"/>
          </w:p>
        </w:tc>
        <w:tc>
          <w:tcPr>
            <w:tcW w:w="2201" w:type="dxa"/>
          </w:tcPr>
          <w:p w14:paraId="31F3E068" w14:textId="77777777" w:rsidR="006E0744" w:rsidRPr="00EB0E0A" w:rsidRDefault="006E0744" w:rsidP="007C61AF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bidi="ar-SA"/>
              </w:rPr>
              <w:t>int</w:t>
            </w:r>
            <w:proofErr w:type="spellEnd"/>
          </w:p>
        </w:tc>
      </w:tr>
    </w:tbl>
    <w:p w14:paraId="119A1AC4" w14:textId="77777777" w:rsidR="006E0744" w:rsidRPr="00C861D4" w:rsidRDefault="006E0744" w:rsidP="006E0744">
      <w:pPr>
        <w:pStyle w:val="ListParagraph"/>
        <w:ind w:left="3300"/>
        <w:rPr>
          <w:rFonts w:ascii="Consolas" w:hAnsi="Consolas"/>
          <w:b/>
          <w:bCs/>
          <w:color w:val="000000" w:themeColor="text1"/>
          <w:sz w:val="16"/>
          <w:szCs w:val="16"/>
        </w:rPr>
      </w:pPr>
    </w:p>
    <w:p w14:paraId="600181AE" w14:textId="77777777" w:rsidR="006E0744" w:rsidRDefault="006E0744" w:rsidP="006E0744">
      <w:pPr>
        <w:pStyle w:val="Heading2"/>
        <w:numPr>
          <w:ilvl w:val="2"/>
          <w:numId w:val="40"/>
        </w:numPr>
        <w:spacing w:line="240" w:lineRule="auto"/>
        <w:jc w:val="left"/>
        <w:rPr>
          <w:rFonts w:cs="Arial"/>
          <w:caps w:val="0"/>
        </w:rPr>
      </w:pPr>
      <w:proofErr w:type="spellStart"/>
      <w:r w:rsidRPr="0059703C">
        <w:rPr>
          <w:rFonts w:cs="Arial"/>
          <w:caps w:val="0"/>
        </w:rPr>
        <w:t>Notification</w:t>
      </w:r>
      <w:r>
        <w:rPr>
          <w:rFonts w:cs="Arial"/>
          <w:caps w:val="0"/>
        </w:rPr>
        <w:t>Manager</w:t>
      </w:r>
      <w:proofErr w:type="spellEnd"/>
      <w:r>
        <w:rPr>
          <w:rFonts w:cs="Arial"/>
          <w:caps w:val="0"/>
        </w:rPr>
        <w:t>/</w:t>
      </w:r>
      <w:proofErr w:type="spellStart"/>
      <w:r>
        <w:rPr>
          <w:rFonts w:cs="Arial"/>
          <w:caps w:val="0"/>
        </w:rPr>
        <w:t>SendEmail</w:t>
      </w:r>
      <w:proofErr w:type="spellEnd"/>
      <w:r w:rsidRPr="00462F0C">
        <w:rPr>
          <w:rFonts w:cs="Arial"/>
          <w:caps w:val="0"/>
        </w:rPr>
        <w:t>:</w:t>
      </w:r>
    </w:p>
    <w:p w14:paraId="34D8DE0F" w14:textId="77777777" w:rsidR="006E0744" w:rsidRPr="005C2F72" w:rsidRDefault="006E0744" w:rsidP="006E0744">
      <w:pPr>
        <w:ind w:left="1440" w:firstLine="720"/>
        <w:rPr>
          <w:rFonts w:cs="Arial"/>
          <w:b/>
          <w:bCs/>
          <w:sz w:val="24"/>
          <w:szCs w:val="24"/>
        </w:rPr>
      </w:pPr>
      <w:r w:rsidRPr="007A3435">
        <w:rPr>
          <w:rFonts w:cs="Arial"/>
          <w:b/>
          <w:bCs/>
          <w:sz w:val="24"/>
          <w:szCs w:val="24"/>
        </w:rPr>
        <w:t>Existing Implementation:</w:t>
      </w:r>
    </w:p>
    <w:p w14:paraId="7ECBA3DC" w14:textId="77777777" w:rsidR="006E0744" w:rsidRDefault="006E0744" w:rsidP="006E074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093A">
        <w:rPr>
          <w:rFonts w:cs="Arial"/>
          <w:b/>
          <w:bCs/>
          <w:sz w:val="20"/>
          <w:szCs w:val="20"/>
        </w:rPr>
        <w:t>Method:</w:t>
      </w:r>
      <w:r>
        <w:rPr>
          <w:rFonts w:cs="Arial"/>
          <w:sz w:val="20"/>
          <w:szCs w:val="20"/>
        </w:rPr>
        <w:t xml:space="preserve"> </w:t>
      </w:r>
      <w:proofErr w:type="spellStart"/>
      <w:r>
        <w:rPr>
          <w:rFonts w:cs="Arial"/>
        </w:rPr>
        <w:t>SendEmail</w:t>
      </w:r>
      <w:proofErr w:type="spellEnd"/>
    </w:p>
    <w:p w14:paraId="655A3AE3" w14:textId="77777777" w:rsidR="006E0744" w:rsidRDefault="006E0744" w:rsidP="006E074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Input parameter for this method is as below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2097"/>
        <w:gridCol w:w="2097"/>
      </w:tblGrid>
      <w:tr w:rsidR="006E0744" w14:paraId="22EE5710" w14:textId="77777777" w:rsidTr="007C61AF">
        <w:tc>
          <w:tcPr>
            <w:tcW w:w="1838" w:type="dxa"/>
          </w:tcPr>
          <w:p w14:paraId="5191FBFE" w14:textId="77777777" w:rsidR="006E0744" w:rsidRPr="00EB0E0A" w:rsidRDefault="006E0744" w:rsidP="007C61AF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687D1DD5" w14:textId="77777777" w:rsidR="006E0744" w:rsidRPr="00EB0E0A" w:rsidRDefault="006E0744" w:rsidP="007C61AF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6E0744" w14:paraId="4F457A9F" w14:textId="77777777" w:rsidTr="007C61AF">
        <w:tc>
          <w:tcPr>
            <w:tcW w:w="1838" w:type="dxa"/>
          </w:tcPr>
          <w:p w14:paraId="2C8EBCC2" w14:textId="77777777" w:rsidR="006E0744" w:rsidRPr="00EB0E0A" w:rsidRDefault="006E0744" w:rsidP="007C61AF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bidi="ar-SA"/>
              </w:rPr>
              <w:t>notificationDetail</w:t>
            </w:r>
            <w:proofErr w:type="spellEnd"/>
          </w:p>
        </w:tc>
        <w:tc>
          <w:tcPr>
            <w:tcW w:w="1276" w:type="dxa"/>
          </w:tcPr>
          <w:p w14:paraId="7AEC1DF0" w14:textId="77777777" w:rsidR="006E0744" w:rsidRPr="00EB0E0A" w:rsidRDefault="006E0744" w:rsidP="007C61AF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bidi="ar-SA"/>
              </w:rPr>
              <w:t>NotificationDetail</w:t>
            </w:r>
            <w:proofErr w:type="spellEnd"/>
          </w:p>
        </w:tc>
      </w:tr>
    </w:tbl>
    <w:p w14:paraId="377DF81C" w14:textId="77777777" w:rsidR="006E0744" w:rsidRDefault="006E0744" w:rsidP="006E0744">
      <w:pPr>
        <w:pStyle w:val="ListParagraph"/>
        <w:ind w:left="2580"/>
        <w:rPr>
          <w:rFonts w:cs="Arial"/>
          <w:sz w:val="20"/>
          <w:szCs w:val="20"/>
        </w:rPr>
      </w:pPr>
    </w:p>
    <w:p w14:paraId="76A4158C" w14:textId="77777777" w:rsidR="006E0744" w:rsidRPr="007F32F2" w:rsidRDefault="006E0744" w:rsidP="006E0744">
      <w:pPr>
        <w:pStyle w:val="ListParagraph"/>
        <w:numPr>
          <w:ilvl w:val="2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7F32F2">
        <w:rPr>
          <w:rFonts w:cs="Arial"/>
          <w:sz w:val="20"/>
          <w:szCs w:val="20"/>
        </w:rPr>
        <w:t>This Method used to send email</w:t>
      </w:r>
      <w:r>
        <w:rPr>
          <w:rFonts w:cs="Arial"/>
          <w:sz w:val="20"/>
          <w:szCs w:val="20"/>
        </w:rPr>
        <w:t>.</w:t>
      </w:r>
    </w:p>
    <w:p w14:paraId="528E1023" w14:textId="77777777" w:rsidR="006E0744" w:rsidRPr="000951AF" w:rsidRDefault="006E0744" w:rsidP="00642E80"/>
    <w:p w14:paraId="10A2F44D" w14:textId="03E3BD14" w:rsidR="00B70B0E" w:rsidRPr="000951AF" w:rsidRDefault="00992B0C" w:rsidP="00E37532">
      <w:pPr>
        <w:pStyle w:val="Heading1"/>
        <w:numPr>
          <w:ilvl w:val="0"/>
          <w:numId w:val="35"/>
        </w:numPr>
        <w:rPr>
          <w:caps w:val="0"/>
        </w:rPr>
      </w:pPr>
      <w:bookmarkStart w:id="56" w:name="_Toc48070297"/>
      <w:r w:rsidRPr="000951AF">
        <w:rPr>
          <w:caps w:val="0"/>
        </w:rPr>
        <w:t>REFERENCES</w:t>
      </w:r>
      <w:bookmarkEnd w:id="56"/>
      <w:r w:rsidR="00DE4235" w:rsidRPr="000951AF">
        <w:t xml:space="preserve"> </w:t>
      </w:r>
    </w:p>
    <w:sectPr w:rsidR="00B70B0E" w:rsidRPr="000951AF" w:rsidSect="00B70B0E">
      <w:headerReference w:type="even" r:id="rId14"/>
      <w:headerReference w:type="default" r:id="rId15"/>
      <w:footerReference w:type="default" r:id="rId16"/>
      <w:headerReference w:type="first" r:id="rId17"/>
      <w:footerReference w:type="first" r:id="rId18"/>
      <w:pgSz w:w="11907" w:h="16839" w:code="9"/>
      <w:pgMar w:top="2070" w:right="747" w:bottom="1440" w:left="1170" w:header="397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78C742" w14:textId="77777777" w:rsidR="001A44DE" w:rsidRDefault="001A44DE" w:rsidP="005710BD">
      <w:r>
        <w:separator/>
      </w:r>
    </w:p>
  </w:endnote>
  <w:endnote w:type="continuationSeparator" w:id="0">
    <w:p w14:paraId="014DA1D9" w14:textId="77777777" w:rsidR="001A44DE" w:rsidRDefault="001A44DE" w:rsidP="005710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A073BB" w14:textId="77777777" w:rsidR="00A041EF" w:rsidRPr="001A1E1B" w:rsidRDefault="00A041EF" w:rsidP="00944EE4">
    <w:pPr>
      <w:pStyle w:val="Caption"/>
      <w:rPr>
        <w:b w:val="0"/>
      </w:rPr>
    </w:pPr>
    <w:r>
      <w:rPr>
        <w:noProof/>
        <w:lang w:val="en-IN" w:eastAsia="en-IN" w:bidi="ar-SA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05B38D70" wp14:editId="5445A700">
              <wp:simplePos x="0" y="0"/>
              <wp:positionH relativeFrom="column">
                <wp:posOffset>5996305</wp:posOffset>
              </wp:positionH>
              <wp:positionV relativeFrom="paragraph">
                <wp:posOffset>-60960</wp:posOffset>
              </wp:positionV>
              <wp:extent cx="575310" cy="385445"/>
              <wp:effectExtent l="0" t="0" r="0" b="0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5310" cy="38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8A849B" w14:textId="77777777" w:rsidR="00A041EF" w:rsidRPr="001A1E1B" w:rsidRDefault="00A041EF" w:rsidP="00944EE4">
                          <w:pPr>
                            <w:pStyle w:val="TableofContentsHeading"/>
                            <w:rPr>
                              <w:sz w:val="20"/>
                              <w:szCs w:val="16"/>
                            </w:rPr>
                          </w:pPr>
                          <w:r w:rsidRPr="001A1E1B">
                            <w:rPr>
                              <w:sz w:val="20"/>
                              <w:szCs w:val="16"/>
                            </w:rPr>
                            <w:fldChar w:fldCharType="begin"/>
                          </w:r>
                          <w:r w:rsidRPr="001A1E1B">
                            <w:rPr>
                              <w:sz w:val="20"/>
                              <w:szCs w:val="16"/>
                            </w:rPr>
                            <w:instrText xml:space="preserve"> PAGE   \* MERGEFORMAT </w:instrText>
                          </w:r>
                          <w:r w:rsidRPr="001A1E1B">
                            <w:rPr>
                              <w:sz w:val="20"/>
                              <w:szCs w:val="16"/>
                            </w:rPr>
                            <w:fldChar w:fldCharType="separate"/>
                          </w:r>
                          <w:r w:rsidR="004B4754">
                            <w:rPr>
                              <w:noProof/>
                              <w:sz w:val="20"/>
                              <w:szCs w:val="16"/>
                            </w:rPr>
                            <w:t>10</w:t>
                          </w:r>
                          <w:r w:rsidRPr="001A1E1B">
                            <w:rPr>
                              <w:sz w:val="20"/>
                              <w:szCs w:val="16"/>
                            </w:rPr>
                            <w:fldChar w:fldCharType="end"/>
                          </w:r>
                        </w:p>
                        <w:p w14:paraId="5A0DFFFB" w14:textId="77777777" w:rsidR="00A041EF" w:rsidRPr="009728DA" w:rsidRDefault="00A041EF" w:rsidP="00AB0976">
                          <w:pPr>
                            <w:jc w:val="right"/>
                            <w:rPr>
                              <w:color w:val="FFFFFF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5B38D70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style="position:absolute;left:0;text-align:left;margin-left:472.15pt;margin-top:-4.8pt;width:45.3pt;height:30.3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" filled="f" stroked="f">
              <v:textbox>
                <w:txbxContent>
                  <w:p w14:paraId="218A849B" w14:textId="77777777" w:rsidR="00A041EF" w:rsidRPr="001A1E1B" w:rsidRDefault="00A041EF" w:rsidP="00944EE4">
                    <w:pPr>
                      <w:pStyle w:val="TableofContentsHeading"/>
                      <w:rPr>
                        <w:sz w:val="20"/>
                        <w:szCs w:val="16"/>
                      </w:rPr>
                    </w:pPr>
                    <w:r w:rsidRPr="001A1E1B">
                      <w:rPr>
                        <w:sz w:val="20"/>
                        <w:szCs w:val="16"/>
                      </w:rPr>
                      <w:fldChar w:fldCharType="begin"/>
                    </w:r>
                    <w:r w:rsidRPr="001A1E1B">
                      <w:rPr>
                        <w:sz w:val="20"/>
                        <w:szCs w:val="16"/>
                      </w:rPr>
                      <w:instrText xml:space="preserve"> PAGE   \* MERGEFORMAT </w:instrText>
                    </w:r>
                    <w:r w:rsidRPr="001A1E1B">
                      <w:rPr>
                        <w:sz w:val="20"/>
                        <w:szCs w:val="16"/>
                      </w:rPr>
                      <w:fldChar w:fldCharType="separate"/>
                    </w:r>
                    <w:r w:rsidR="004B4754">
                      <w:rPr>
                        <w:noProof/>
                        <w:sz w:val="20"/>
                        <w:szCs w:val="16"/>
                      </w:rPr>
                      <w:t>10</w:t>
                    </w:r>
                    <w:r w:rsidRPr="001A1E1B">
                      <w:rPr>
                        <w:sz w:val="20"/>
                        <w:szCs w:val="16"/>
                      </w:rPr>
                      <w:fldChar w:fldCharType="end"/>
                    </w:r>
                  </w:p>
                  <w:p w14:paraId="5A0DFFFB" w14:textId="77777777" w:rsidR="00A041EF" w:rsidRPr="009728DA" w:rsidRDefault="00A041EF" w:rsidP="00AB0976">
                    <w:pPr>
                      <w:jc w:val="right"/>
                      <w:rPr>
                        <w:color w:val="FFFFFF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 w:bidi="ar-SA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F249660" wp14:editId="09A99F85">
              <wp:simplePos x="0" y="0"/>
              <wp:positionH relativeFrom="column">
                <wp:posOffset>-952500</wp:posOffset>
              </wp:positionH>
              <wp:positionV relativeFrom="paragraph">
                <wp:posOffset>-167640</wp:posOffset>
              </wp:positionV>
              <wp:extent cx="126961900" cy="12700"/>
              <wp:effectExtent l="0" t="0" r="25400" b="25400"/>
              <wp:wrapNone/>
              <wp:docPr id="4" name="AutoShape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126961900" cy="1270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A5A5A5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F89FA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53" o:spid="_x0000_s1026" type="#_x0000_t32" style="position:absolute;margin-left:-75pt;margin-top:-13.2pt;width:9997pt;height:1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" strokecolor="#a5a5a5"/>
          </w:pict>
        </mc:Fallback>
      </mc:AlternateContent>
    </w:r>
    <w:r>
      <w:rPr>
        <w:noProof/>
        <w:lang w:val="en-IN" w:eastAsia="en-IN" w:bidi="ar-SA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4B595F19" wp14:editId="3EA21B3F">
              <wp:simplePos x="0" y="0"/>
              <wp:positionH relativeFrom="column">
                <wp:posOffset>762000</wp:posOffset>
              </wp:positionH>
              <wp:positionV relativeFrom="paragraph">
                <wp:posOffset>9369424</wp:posOffset>
              </wp:positionV>
              <wp:extent cx="6494145" cy="0"/>
              <wp:effectExtent l="0" t="0" r="20955" b="19050"/>
              <wp:wrapNone/>
              <wp:docPr id="3" name="Straight Connector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9414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C3D97E5" id="Straight Connector 12" o:spid="_x0000_s1026" style="position:absolute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60pt,737.75pt" to="571.35pt,73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" strokecolor="gray"/>
          </w:pict>
        </mc:Fallback>
      </mc:AlternateContent>
    </w:r>
    <w:r>
      <w:rPr>
        <w:noProof/>
        <w:lang w:val="en-IN" w:eastAsia="en-IN" w:bidi="ar-SA"/>
      </w:rPr>
      <mc:AlternateContent>
        <mc:Choice Requires="wps">
          <w:drawing>
            <wp:anchor distT="4294967295" distB="4294967295" distL="114300" distR="114300" simplePos="0" relativeHeight="251661312" behindDoc="0" locked="0" layoutInCell="1" allowOverlap="1" wp14:anchorId="6BFC1F91" wp14:editId="4253FC28">
              <wp:simplePos x="0" y="0"/>
              <wp:positionH relativeFrom="column">
                <wp:posOffset>762000</wp:posOffset>
              </wp:positionH>
              <wp:positionV relativeFrom="paragraph">
                <wp:posOffset>9369424</wp:posOffset>
              </wp:positionV>
              <wp:extent cx="6494145" cy="0"/>
              <wp:effectExtent l="0" t="0" r="20955" b="19050"/>
              <wp:wrapNone/>
              <wp:docPr id="2" name="Line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9414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E5271F5" id="Line 52" o:spid="_x0000_s1026" style="position:absolute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60pt,737.75pt" to="571.35pt,73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" strokecolor="gray"/>
          </w:pict>
        </mc:Fallback>
      </mc:AlternateContent>
    </w:r>
    <w:r w:rsidRPr="00517C96">
      <w:t xml:space="preserve"> </w:t>
    </w:r>
    <w:r w:rsidRPr="00517C96">
      <w:rPr>
        <w:b w:val="0"/>
      </w:rPr>
      <w:t>SGMS/DOC/TEM/07</w:t>
    </w:r>
    <w:r>
      <w:rPr>
        <w:b w:val="0"/>
      </w:rPr>
      <w:t xml:space="preserve">           </w:t>
    </w:r>
    <w:r w:rsidRPr="001A1E1B">
      <w:rPr>
        <w:b w:val="0"/>
      </w:rPr>
      <w:t xml:space="preserve"> SENECAGLOBAL CONFIDENTIAL</w:t>
    </w:r>
    <w:r>
      <w:rPr>
        <w:b w:val="0"/>
      </w:rPr>
      <w:t>ITY LABEL</w:t>
    </w:r>
    <w:r w:rsidRPr="001A1E1B">
      <w:rPr>
        <w:b w:val="0"/>
      </w:rPr>
      <w:t xml:space="preserve"> </w:t>
    </w:r>
    <w:r>
      <w:rPr>
        <w:b w:val="0"/>
      </w:rPr>
      <w:t xml:space="preserve">                          VER, NO: 2.1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FE6D34" w14:textId="77777777" w:rsidR="00A041EF" w:rsidRPr="00944EE4" w:rsidRDefault="00A041EF" w:rsidP="00944EE4">
    <w:pPr>
      <w:pStyle w:val="Caption"/>
    </w:pPr>
    <w:r>
      <w:rPr>
        <w:sz w:val="16"/>
      </w:rPr>
      <w:t xml:space="preserve"> </w:t>
    </w:r>
    <w:r w:rsidRPr="006F1EB0">
      <w:rPr>
        <w:sz w:val="16"/>
      </w:rPr>
      <w:t>SGMS/DOC/TEM/07</w:t>
    </w:r>
    <w:r>
      <w:rPr>
        <w:sz w:val="16"/>
      </w:rPr>
      <w:t xml:space="preserve">           </w:t>
    </w:r>
    <w:r w:rsidRPr="00992B0C">
      <w:rPr>
        <w:sz w:val="16"/>
      </w:rPr>
      <w:t xml:space="preserve">SENECAGLOBAL </w:t>
    </w:r>
    <w:r>
      <w:rPr>
        <w:noProof/>
        <w:lang w:val="en-IN" w:eastAsia="en-IN" w:bidi="ar-SA"/>
      </w:rPr>
      <mc:AlternateContent>
        <mc:Choice Requires="wps">
          <w:drawing>
            <wp:anchor distT="0" distB="0" distL="114300" distR="114300" simplePos="0" relativeHeight="251655168" behindDoc="0" locked="0" layoutInCell="0" allowOverlap="1" wp14:anchorId="2AFD5563" wp14:editId="53C17C0C">
              <wp:simplePos x="0" y="0"/>
              <wp:positionH relativeFrom="page">
                <wp:posOffset>5207635</wp:posOffset>
              </wp:positionH>
              <wp:positionV relativeFrom="page">
                <wp:posOffset>10029825</wp:posOffset>
              </wp:positionV>
              <wp:extent cx="2144395" cy="1057275"/>
              <wp:effectExtent l="0" t="0" r="8255" b="9525"/>
              <wp:wrapNone/>
              <wp:docPr id="1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4395" cy="1057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BFBFB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3BEAA1" w14:textId="77777777" w:rsidR="00A041EF" w:rsidRPr="00CE02CA" w:rsidRDefault="00A041EF" w:rsidP="00CE02CA"/>
                      </w:txbxContent>
                    </wps:txbx>
                    <wps:bodyPr rot="0" vert="horz" wrap="square" lIns="45720" tIns="45720" rIns="4572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FD5563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9" type="#_x0000_t202" style="position:absolute;left:0;text-align:left;margin-left:410.05pt;margin-top:789.75pt;width:168.85pt;height:83.25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" o:allowincell="f" filled="f" stroked="f" strokecolor="#bfbfbf">
              <v:textbox inset="3.6pt,,3.6pt">
                <w:txbxContent>
                  <w:p w14:paraId="453BEAA1" w14:textId="77777777" w:rsidR="00A041EF" w:rsidRPr="00CE02CA" w:rsidRDefault="00A041EF" w:rsidP="00CE02CA"/>
                </w:txbxContent>
              </v:textbox>
              <w10:wrap anchorx="page" anchory="page"/>
            </v:shape>
          </w:pict>
        </mc:Fallback>
      </mc:AlternateContent>
    </w:r>
    <w:r>
      <w:rPr>
        <w:sz w:val="16"/>
      </w:rPr>
      <w:t>CONFIDENTIALITY LABEL                    VER, NO: 2.1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F05A79" w14:textId="77777777" w:rsidR="001A44DE" w:rsidRDefault="001A44DE" w:rsidP="005710BD">
      <w:r>
        <w:separator/>
      </w:r>
    </w:p>
  </w:footnote>
  <w:footnote w:type="continuationSeparator" w:id="0">
    <w:p w14:paraId="58C98B77" w14:textId="77777777" w:rsidR="001A44DE" w:rsidRDefault="001A44DE" w:rsidP="005710B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1317C0" w14:textId="77777777" w:rsidR="00A041EF" w:rsidRDefault="001A44DE">
    <w:pPr>
      <w:pStyle w:val="Header"/>
    </w:pPr>
    <w:r>
      <w:rPr>
        <w:noProof/>
      </w:rPr>
      <w:pict w14:anchorId="71E8A53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763822" o:spid="_x0000_s2085" type="#_x0000_t75" style="position:absolute;left:0;text-align:left;margin-left:0;margin-top:0;width:596.15pt;height:842.9pt;z-index:-251659264;mso-position-horizontal:center;mso-position-horizontal-relative:margin;mso-position-vertical:center;mso-position-vertical-relative:margin" o:allowincell="f">
          <v:imagedata r:id="rId1" o:title="fzmp" gain="19661f" blacklevel="22938f"/>
          <w10:wrap anchorx="margin" anchory="margin"/>
        </v:shape>
      </w:pict>
    </w:r>
    <w:r>
      <w:rPr>
        <w:noProof/>
      </w:rPr>
      <w:pict w14:anchorId="0517B65B">
        <v:shape id="WordPictureWatermark22612127" o:spid="_x0000_s2081" type="#_x0000_t75" style="position:absolute;left:0;text-align:left;margin-left:0;margin-top:0;width:596.15pt;height:842.9pt;z-index:-251660288;mso-position-horizontal:center;mso-position-horizontal-relative:margin;mso-position-vertical:center;mso-position-vertical-relative:margin" o:allowincell="f">
          <v:imagedata r:id="rId1" o:title="fzmp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53415E" w14:textId="77777777" w:rsidR="00A041EF" w:rsidRDefault="00A041EF" w:rsidP="009720BE">
    <w:pPr>
      <w:pStyle w:val="Header"/>
    </w:pPr>
  </w:p>
  <w:p w14:paraId="6EFF8AE3" w14:textId="77777777" w:rsidR="00A041EF" w:rsidRDefault="00A041EF" w:rsidP="004116D8">
    <w:pPr>
      <w:pStyle w:val="Header"/>
      <w:jc w:val="right"/>
    </w:pPr>
    <w:r>
      <w:rPr>
        <w:noProof/>
        <w:lang w:val="en-IN" w:eastAsia="en-IN" w:bidi="ar-SA"/>
      </w:rPr>
      <w:drawing>
        <wp:anchor distT="0" distB="0" distL="114300" distR="114300" simplePos="0" relativeHeight="251659264" behindDoc="0" locked="0" layoutInCell="1" allowOverlap="1" wp14:anchorId="79BB8684" wp14:editId="2A245E68">
          <wp:simplePos x="0" y="0"/>
          <wp:positionH relativeFrom="column">
            <wp:posOffset>-28575</wp:posOffset>
          </wp:positionH>
          <wp:positionV relativeFrom="paragraph">
            <wp:posOffset>364490</wp:posOffset>
          </wp:positionV>
          <wp:extent cx="1769745" cy="365760"/>
          <wp:effectExtent l="0" t="0" r="1905" b="0"/>
          <wp:wrapNone/>
          <wp:docPr id="45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9745" cy="365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IN" w:eastAsia="en-IN" w:bidi="ar-SA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50467759" wp14:editId="3A5D7AAF">
              <wp:simplePos x="0" y="0"/>
              <wp:positionH relativeFrom="column">
                <wp:posOffset>2315210</wp:posOffset>
              </wp:positionH>
              <wp:positionV relativeFrom="paragraph">
                <wp:posOffset>137795</wp:posOffset>
              </wp:positionV>
              <wp:extent cx="4114800" cy="385445"/>
              <wp:effectExtent l="0" t="0" r="0" b="0"/>
              <wp:wrapNone/>
              <wp:docPr id="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14800" cy="38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C0C455" w14:textId="2CC678F4" w:rsidR="00A041EF" w:rsidRPr="009728DA" w:rsidRDefault="00A041EF" w:rsidP="004751C9">
                          <w:pPr>
                            <w:jc w:val="right"/>
                            <w:rPr>
                              <w:rFonts w:cs="Arial"/>
                              <w:sz w:val="28"/>
                            </w:rPr>
                          </w:pPr>
                          <w:r>
                            <w:rPr>
                              <w:rFonts w:cs="Arial"/>
                              <w:sz w:val="28"/>
                            </w:rPr>
                            <w:t>Project API Analysis</w:t>
                          </w:r>
                        </w:p>
                        <w:p w14:paraId="3E38C0E7" w14:textId="77777777" w:rsidR="00A041EF" w:rsidRPr="009728DA" w:rsidRDefault="00A041EF" w:rsidP="0013426F">
                          <w:pPr>
                            <w:rPr>
                              <w:rFonts w:cs="Arial"/>
                              <w:sz w:val="28"/>
                            </w:rPr>
                          </w:pPr>
                        </w:p>
                        <w:p w14:paraId="224D3776" w14:textId="77777777" w:rsidR="00A041EF" w:rsidRPr="00CD1C1D" w:rsidRDefault="00A041EF" w:rsidP="0013426F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046775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182.3pt;margin-top:10.85pt;width:324pt;height:30.3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" filled="f" stroked="f">
              <v:textbox>
                <w:txbxContent>
                  <w:p w14:paraId="40C0C455" w14:textId="2CC678F4" w:rsidR="00A041EF" w:rsidRPr="009728DA" w:rsidRDefault="00A041EF" w:rsidP="004751C9">
                    <w:pPr>
                      <w:jc w:val="right"/>
                      <w:rPr>
                        <w:rFonts w:cs="Arial"/>
                        <w:sz w:val="28"/>
                      </w:rPr>
                    </w:pPr>
                    <w:r>
                      <w:rPr>
                        <w:rFonts w:cs="Arial"/>
                        <w:sz w:val="28"/>
                      </w:rPr>
                      <w:t>Project API Analysis</w:t>
                    </w:r>
                  </w:p>
                  <w:p w14:paraId="3E38C0E7" w14:textId="77777777" w:rsidR="00A041EF" w:rsidRPr="009728DA" w:rsidRDefault="00A041EF" w:rsidP="0013426F">
                    <w:pPr>
                      <w:rPr>
                        <w:rFonts w:cs="Arial"/>
                        <w:sz w:val="28"/>
                      </w:rPr>
                    </w:pPr>
                  </w:p>
                  <w:p w14:paraId="224D3776" w14:textId="77777777" w:rsidR="00A041EF" w:rsidRPr="00CD1C1D" w:rsidRDefault="00A041EF" w:rsidP="0013426F"/>
                </w:txbxContent>
              </v:textbox>
            </v:shape>
          </w:pict>
        </mc:Fallback>
      </mc:AlternateContent>
    </w:r>
    <w:r>
      <w:rPr>
        <w:noProof/>
        <w:lang w:val="en-IN" w:eastAsia="en-IN" w:bidi="ar-SA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F384DE3" wp14:editId="1E10CDCA">
              <wp:simplePos x="0" y="0"/>
              <wp:positionH relativeFrom="column">
                <wp:posOffset>-933450</wp:posOffset>
              </wp:positionH>
              <wp:positionV relativeFrom="paragraph">
                <wp:posOffset>523240</wp:posOffset>
              </wp:positionV>
              <wp:extent cx="8134350" cy="385445"/>
              <wp:effectExtent l="0" t="0" r="0" b="0"/>
              <wp:wrapNone/>
              <wp:docPr id="7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134350" cy="38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43E6A1" w14:textId="77777777" w:rsidR="00A041EF" w:rsidRPr="009728DA" w:rsidRDefault="00A041EF" w:rsidP="00040B82">
                          <w:pPr>
                            <w:rPr>
                              <w:rFonts w:cs="Arial"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F384DE3" id="Text Box 45" o:spid="_x0000_s1027" type="#_x0000_t202" style="position:absolute;left:0;text-align:left;margin-left:-73.5pt;margin-top:41.2pt;width:640.5pt;height:30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" filled="f" stroked="f">
              <v:textbox>
                <w:txbxContent>
                  <w:p w14:paraId="7143E6A1" w14:textId="77777777" w:rsidR="00A041EF" w:rsidRPr="009728DA" w:rsidRDefault="00A041EF" w:rsidP="00040B82">
                    <w:pPr>
                      <w:rPr>
                        <w:rFonts w:cs="Arial"/>
                        <w:sz w:val="28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C579B4" w14:textId="77777777" w:rsidR="00A041EF" w:rsidRDefault="00A041EF" w:rsidP="0081187B">
    <w:pPr>
      <w:pStyle w:val="Header"/>
      <w:jc w:val="right"/>
      <w:rPr>
        <w:noProof/>
      </w:rPr>
    </w:pPr>
  </w:p>
  <w:p w14:paraId="77DA9640" w14:textId="77777777" w:rsidR="00A041EF" w:rsidRDefault="00A041EF" w:rsidP="004303F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C0A29"/>
    <w:multiLevelType w:val="multilevel"/>
    <w:tmpl w:val="02B4F4C8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37141AF"/>
    <w:multiLevelType w:val="hybridMultilevel"/>
    <w:tmpl w:val="13E4773C"/>
    <w:lvl w:ilvl="0" w:tplc="04090005">
      <w:start w:val="1"/>
      <w:numFmt w:val="bullet"/>
      <w:lvlText w:val="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>
    <w:nsid w:val="08BC503D"/>
    <w:multiLevelType w:val="hybridMultilevel"/>
    <w:tmpl w:val="0090DA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470877"/>
    <w:multiLevelType w:val="hybridMultilevel"/>
    <w:tmpl w:val="C556ED76"/>
    <w:lvl w:ilvl="0" w:tplc="1354E050">
      <w:start w:val="1"/>
      <w:numFmt w:val="bullet"/>
      <w:lvlText w:val="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0ADC4604"/>
    <w:multiLevelType w:val="hybridMultilevel"/>
    <w:tmpl w:val="BA4CAF4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DD5462F"/>
    <w:multiLevelType w:val="hybridMultilevel"/>
    <w:tmpl w:val="6C66F5EA"/>
    <w:lvl w:ilvl="0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6">
    <w:nsid w:val="132E11DA"/>
    <w:multiLevelType w:val="multilevel"/>
    <w:tmpl w:val="02B4F4C8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18CC0C30"/>
    <w:multiLevelType w:val="hybridMultilevel"/>
    <w:tmpl w:val="0220DD1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C192F7C"/>
    <w:multiLevelType w:val="hybridMultilevel"/>
    <w:tmpl w:val="C7CA399E"/>
    <w:lvl w:ilvl="0" w:tplc="40090005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3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0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780" w:hanging="360"/>
      </w:pPr>
      <w:rPr>
        <w:rFonts w:ascii="Wingdings" w:hAnsi="Wingdings" w:hint="default"/>
      </w:rPr>
    </w:lvl>
  </w:abstractNum>
  <w:abstractNum w:abstractNumId="9">
    <w:nsid w:val="1C3D11B6"/>
    <w:multiLevelType w:val="hybridMultilevel"/>
    <w:tmpl w:val="32E4C9E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1491C17"/>
    <w:multiLevelType w:val="hybridMultilevel"/>
    <w:tmpl w:val="C8AC051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4615372"/>
    <w:multiLevelType w:val="hybridMultilevel"/>
    <w:tmpl w:val="340CF910"/>
    <w:lvl w:ilvl="0" w:tplc="4009001B">
      <w:start w:val="1"/>
      <w:numFmt w:val="lowerRoman"/>
      <w:lvlText w:val="%1."/>
      <w:lvlJc w:val="right"/>
      <w:pPr>
        <w:ind w:left="2940" w:hanging="360"/>
      </w:pPr>
    </w:lvl>
    <w:lvl w:ilvl="1" w:tplc="40090019" w:tentative="1">
      <w:start w:val="1"/>
      <w:numFmt w:val="lowerLetter"/>
      <w:lvlText w:val="%2."/>
      <w:lvlJc w:val="left"/>
      <w:pPr>
        <w:ind w:left="3660" w:hanging="360"/>
      </w:pPr>
    </w:lvl>
    <w:lvl w:ilvl="2" w:tplc="4009001B" w:tentative="1">
      <w:start w:val="1"/>
      <w:numFmt w:val="lowerRoman"/>
      <w:lvlText w:val="%3."/>
      <w:lvlJc w:val="right"/>
      <w:pPr>
        <w:ind w:left="4380" w:hanging="180"/>
      </w:pPr>
    </w:lvl>
    <w:lvl w:ilvl="3" w:tplc="4009000F" w:tentative="1">
      <w:start w:val="1"/>
      <w:numFmt w:val="decimal"/>
      <w:lvlText w:val="%4."/>
      <w:lvlJc w:val="left"/>
      <w:pPr>
        <w:ind w:left="5100" w:hanging="360"/>
      </w:pPr>
    </w:lvl>
    <w:lvl w:ilvl="4" w:tplc="40090019" w:tentative="1">
      <w:start w:val="1"/>
      <w:numFmt w:val="lowerLetter"/>
      <w:lvlText w:val="%5."/>
      <w:lvlJc w:val="left"/>
      <w:pPr>
        <w:ind w:left="5820" w:hanging="360"/>
      </w:pPr>
    </w:lvl>
    <w:lvl w:ilvl="5" w:tplc="4009001B" w:tentative="1">
      <w:start w:val="1"/>
      <w:numFmt w:val="lowerRoman"/>
      <w:lvlText w:val="%6."/>
      <w:lvlJc w:val="right"/>
      <w:pPr>
        <w:ind w:left="6540" w:hanging="180"/>
      </w:pPr>
    </w:lvl>
    <w:lvl w:ilvl="6" w:tplc="4009000F" w:tentative="1">
      <w:start w:val="1"/>
      <w:numFmt w:val="decimal"/>
      <w:lvlText w:val="%7."/>
      <w:lvlJc w:val="left"/>
      <w:pPr>
        <w:ind w:left="7260" w:hanging="360"/>
      </w:pPr>
    </w:lvl>
    <w:lvl w:ilvl="7" w:tplc="40090019" w:tentative="1">
      <w:start w:val="1"/>
      <w:numFmt w:val="lowerLetter"/>
      <w:lvlText w:val="%8."/>
      <w:lvlJc w:val="left"/>
      <w:pPr>
        <w:ind w:left="7980" w:hanging="360"/>
      </w:pPr>
    </w:lvl>
    <w:lvl w:ilvl="8" w:tplc="4009001B" w:tentative="1">
      <w:start w:val="1"/>
      <w:numFmt w:val="lowerRoman"/>
      <w:lvlText w:val="%9."/>
      <w:lvlJc w:val="right"/>
      <w:pPr>
        <w:ind w:left="8700" w:hanging="180"/>
      </w:pPr>
    </w:lvl>
  </w:abstractNum>
  <w:abstractNum w:abstractNumId="12">
    <w:nsid w:val="24F61805"/>
    <w:multiLevelType w:val="hybridMultilevel"/>
    <w:tmpl w:val="3D9E28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061C8F"/>
    <w:multiLevelType w:val="hybridMultilevel"/>
    <w:tmpl w:val="8202F190"/>
    <w:lvl w:ilvl="0" w:tplc="55E8322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auto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28864A5D"/>
    <w:multiLevelType w:val="hybridMultilevel"/>
    <w:tmpl w:val="53A441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2B3121E9"/>
    <w:multiLevelType w:val="hybridMultilevel"/>
    <w:tmpl w:val="6104666C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6">
    <w:nsid w:val="2E57781E"/>
    <w:multiLevelType w:val="multilevel"/>
    <w:tmpl w:val="D9B20E8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7">
    <w:nsid w:val="2F5A4883"/>
    <w:multiLevelType w:val="hybridMultilevel"/>
    <w:tmpl w:val="3E524A9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25F17BC"/>
    <w:multiLevelType w:val="hybridMultilevel"/>
    <w:tmpl w:val="803A8F62"/>
    <w:lvl w:ilvl="0" w:tplc="4009000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6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3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60" w:hanging="360"/>
      </w:pPr>
      <w:rPr>
        <w:rFonts w:ascii="Wingdings" w:hAnsi="Wingdings" w:hint="default"/>
      </w:rPr>
    </w:lvl>
  </w:abstractNum>
  <w:abstractNum w:abstractNumId="19">
    <w:nsid w:val="334D464F"/>
    <w:multiLevelType w:val="hybridMultilevel"/>
    <w:tmpl w:val="24C05208"/>
    <w:lvl w:ilvl="0" w:tplc="40090003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3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0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780" w:hanging="360"/>
      </w:pPr>
      <w:rPr>
        <w:rFonts w:ascii="Wingdings" w:hAnsi="Wingdings" w:hint="default"/>
      </w:rPr>
    </w:lvl>
  </w:abstractNum>
  <w:abstractNum w:abstractNumId="20">
    <w:nsid w:val="33741621"/>
    <w:multiLevelType w:val="hybridMultilevel"/>
    <w:tmpl w:val="6F78CE1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1">
    <w:nsid w:val="3F736E3C"/>
    <w:multiLevelType w:val="hybridMultilevel"/>
    <w:tmpl w:val="8D6CD9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435B4BEC"/>
    <w:multiLevelType w:val="multilevel"/>
    <w:tmpl w:val="B9A81718"/>
    <w:lvl w:ilvl="0">
      <w:start w:val="4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3">
    <w:nsid w:val="43E433D0"/>
    <w:multiLevelType w:val="hybridMultilevel"/>
    <w:tmpl w:val="BFFA8A18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4">
    <w:nsid w:val="460155D6"/>
    <w:multiLevelType w:val="hybridMultilevel"/>
    <w:tmpl w:val="19F2D2AC"/>
    <w:lvl w:ilvl="0" w:tplc="CCAED69A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7460CFD"/>
    <w:multiLevelType w:val="hybridMultilevel"/>
    <w:tmpl w:val="0D8AC27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82F7998"/>
    <w:multiLevelType w:val="hybridMultilevel"/>
    <w:tmpl w:val="35B01578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7">
    <w:nsid w:val="49E111D8"/>
    <w:multiLevelType w:val="hybridMultilevel"/>
    <w:tmpl w:val="19F2D2AC"/>
    <w:lvl w:ilvl="0" w:tplc="CCAED69A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C351FD0"/>
    <w:multiLevelType w:val="hybridMultilevel"/>
    <w:tmpl w:val="56B277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C740815"/>
    <w:multiLevelType w:val="hybridMultilevel"/>
    <w:tmpl w:val="7B36663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E1C2895"/>
    <w:multiLevelType w:val="hybridMultilevel"/>
    <w:tmpl w:val="8740246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9EA007B2">
      <w:numFmt w:val="bullet"/>
      <w:lvlText w:val="•"/>
      <w:lvlJc w:val="left"/>
      <w:pPr>
        <w:ind w:left="1440" w:hanging="720"/>
      </w:pPr>
      <w:rPr>
        <w:rFonts w:ascii="Arial" w:eastAsia="Times New Roman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5F2568A8"/>
    <w:multiLevelType w:val="hybridMultilevel"/>
    <w:tmpl w:val="1A70A61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59D0156"/>
    <w:multiLevelType w:val="hybridMultilevel"/>
    <w:tmpl w:val="DCD09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AA64227"/>
    <w:multiLevelType w:val="hybridMultilevel"/>
    <w:tmpl w:val="340CF910"/>
    <w:lvl w:ilvl="0" w:tplc="4009001B">
      <w:start w:val="1"/>
      <w:numFmt w:val="lowerRoman"/>
      <w:lvlText w:val="%1."/>
      <w:lvlJc w:val="right"/>
      <w:pPr>
        <w:ind w:left="3300" w:hanging="360"/>
      </w:pPr>
    </w:lvl>
    <w:lvl w:ilvl="1" w:tplc="40090019" w:tentative="1">
      <w:start w:val="1"/>
      <w:numFmt w:val="lowerLetter"/>
      <w:lvlText w:val="%2."/>
      <w:lvlJc w:val="left"/>
      <w:pPr>
        <w:ind w:left="4020" w:hanging="360"/>
      </w:pPr>
    </w:lvl>
    <w:lvl w:ilvl="2" w:tplc="4009001B" w:tentative="1">
      <w:start w:val="1"/>
      <w:numFmt w:val="lowerRoman"/>
      <w:lvlText w:val="%3."/>
      <w:lvlJc w:val="right"/>
      <w:pPr>
        <w:ind w:left="4740" w:hanging="180"/>
      </w:pPr>
    </w:lvl>
    <w:lvl w:ilvl="3" w:tplc="4009000F" w:tentative="1">
      <w:start w:val="1"/>
      <w:numFmt w:val="decimal"/>
      <w:lvlText w:val="%4."/>
      <w:lvlJc w:val="left"/>
      <w:pPr>
        <w:ind w:left="5460" w:hanging="360"/>
      </w:pPr>
    </w:lvl>
    <w:lvl w:ilvl="4" w:tplc="40090019" w:tentative="1">
      <w:start w:val="1"/>
      <w:numFmt w:val="lowerLetter"/>
      <w:lvlText w:val="%5."/>
      <w:lvlJc w:val="left"/>
      <w:pPr>
        <w:ind w:left="6180" w:hanging="360"/>
      </w:pPr>
    </w:lvl>
    <w:lvl w:ilvl="5" w:tplc="4009001B" w:tentative="1">
      <w:start w:val="1"/>
      <w:numFmt w:val="lowerRoman"/>
      <w:lvlText w:val="%6."/>
      <w:lvlJc w:val="right"/>
      <w:pPr>
        <w:ind w:left="6900" w:hanging="180"/>
      </w:pPr>
    </w:lvl>
    <w:lvl w:ilvl="6" w:tplc="4009000F" w:tentative="1">
      <w:start w:val="1"/>
      <w:numFmt w:val="decimal"/>
      <w:lvlText w:val="%7."/>
      <w:lvlJc w:val="left"/>
      <w:pPr>
        <w:ind w:left="7620" w:hanging="360"/>
      </w:pPr>
    </w:lvl>
    <w:lvl w:ilvl="7" w:tplc="40090019" w:tentative="1">
      <w:start w:val="1"/>
      <w:numFmt w:val="lowerLetter"/>
      <w:lvlText w:val="%8."/>
      <w:lvlJc w:val="left"/>
      <w:pPr>
        <w:ind w:left="8340" w:hanging="360"/>
      </w:pPr>
    </w:lvl>
    <w:lvl w:ilvl="8" w:tplc="4009001B" w:tentative="1">
      <w:start w:val="1"/>
      <w:numFmt w:val="lowerRoman"/>
      <w:lvlText w:val="%9."/>
      <w:lvlJc w:val="right"/>
      <w:pPr>
        <w:ind w:left="9060" w:hanging="180"/>
      </w:pPr>
    </w:lvl>
  </w:abstractNum>
  <w:abstractNum w:abstractNumId="34">
    <w:nsid w:val="6C5C4187"/>
    <w:multiLevelType w:val="hybridMultilevel"/>
    <w:tmpl w:val="38FED81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6FE1533B"/>
    <w:multiLevelType w:val="hybridMultilevel"/>
    <w:tmpl w:val="6DE424B2"/>
    <w:lvl w:ilvl="0" w:tplc="0DBE97E2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6A90E1C"/>
    <w:multiLevelType w:val="hybridMultilevel"/>
    <w:tmpl w:val="F244C5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71D6A7E"/>
    <w:multiLevelType w:val="multilevel"/>
    <w:tmpl w:val="75C2104A"/>
    <w:lvl w:ilvl="0">
      <w:start w:val="4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32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7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8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56" w:hanging="2160"/>
      </w:pPr>
      <w:rPr>
        <w:rFonts w:hint="default"/>
      </w:rPr>
    </w:lvl>
  </w:abstractNum>
  <w:abstractNum w:abstractNumId="38">
    <w:nsid w:val="7B3614F3"/>
    <w:multiLevelType w:val="hybridMultilevel"/>
    <w:tmpl w:val="E722B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D3C3589"/>
    <w:multiLevelType w:val="hybridMultilevel"/>
    <w:tmpl w:val="2EA4C6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27"/>
  </w:num>
  <w:num w:numId="3">
    <w:abstractNumId w:val="24"/>
  </w:num>
  <w:num w:numId="4">
    <w:abstractNumId w:val="30"/>
  </w:num>
  <w:num w:numId="5">
    <w:abstractNumId w:val="29"/>
  </w:num>
  <w:num w:numId="6">
    <w:abstractNumId w:val="9"/>
  </w:num>
  <w:num w:numId="7">
    <w:abstractNumId w:val="10"/>
  </w:num>
  <w:num w:numId="8">
    <w:abstractNumId w:val="2"/>
  </w:num>
  <w:num w:numId="9">
    <w:abstractNumId w:val="25"/>
  </w:num>
  <w:num w:numId="10">
    <w:abstractNumId w:val="14"/>
  </w:num>
  <w:num w:numId="11">
    <w:abstractNumId w:val="34"/>
  </w:num>
  <w:num w:numId="12">
    <w:abstractNumId w:val="31"/>
  </w:num>
  <w:num w:numId="13">
    <w:abstractNumId w:val="36"/>
  </w:num>
  <w:num w:numId="14">
    <w:abstractNumId w:val="39"/>
  </w:num>
  <w:num w:numId="15">
    <w:abstractNumId w:val="13"/>
  </w:num>
  <w:num w:numId="16">
    <w:abstractNumId w:val="7"/>
  </w:num>
  <w:num w:numId="17">
    <w:abstractNumId w:val="3"/>
  </w:num>
  <w:num w:numId="18">
    <w:abstractNumId w:val="28"/>
  </w:num>
  <w:num w:numId="19">
    <w:abstractNumId w:val="17"/>
  </w:num>
  <w:num w:numId="20">
    <w:abstractNumId w:val="0"/>
  </w:num>
  <w:num w:numId="21">
    <w:abstractNumId w:val="12"/>
  </w:num>
  <w:num w:numId="22">
    <w:abstractNumId w:val="0"/>
    <w:lvlOverride w:ilvl="0">
      <w:lvl w:ilvl="0">
        <w:start w:val="1"/>
        <w:numFmt w:val="decimal"/>
        <w:lvlText w:val="%1."/>
        <w:lvlJc w:val="left"/>
        <w:pPr>
          <w:ind w:left="360" w:hanging="360"/>
        </w:p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</w:lvl>
    </w:lvlOverride>
  </w:num>
  <w:num w:numId="23">
    <w:abstractNumId w:val="32"/>
  </w:num>
  <w:num w:numId="24">
    <w:abstractNumId w:val="15"/>
  </w:num>
  <w:num w:numId="25">
    <w:abstractNumId w:val="20"/>
  </w:num>
  <w:num w:numId="26">
    <w:abstractNumId w:val="4"/>
  </w:num>
  <w:num w:numId="27">
    <w:abstractNumId w:val="1"/>
  </w:num>
  <w:num w:numId="28">
    <w:abstractNumId w:val="21"/>
  </w:num>
  <w:num w:numId="29">
    <w:abstractNumId w:val="38"/>
  </w:num>
  <w:num w:numId="30">
    <w:abstractNumId w:val="5"/>
  </w:num>
  <w:num w:numId="31">
    <w:abstractNumId w:val="8"/>
  </w:num>
  <w:num w:numId="32">
    <w:abstractNumId w:val="18"/>
  </w:num>
  <w:num w:numId="33">
    <w:abstractNumId w:val="19"/>
  </w:num>
  <w:num w:numId="34">
    <w:abstractNumId w:val="26"/>
  </w:num>
  <w:num w:numId="35">
    <w:abstractNumId w:val="23"/>
  </w:num>
  <w:num w:numId="36">
    <w:abstractNumId w:val="37"/>
  </w:num>
  <w:num w:numId="37">
    <w:abstractNumId w:val="6"/>
  </w:num>
  <w:num w:numId="38">
    <w:abstractNumId w:val="33"/>
  </w:num>
  <w:num w:numId="39">
    <w:abstractNumId w:val="11"/>
  </w:num>
  <w:num w:numId="40">
    <w:abstractNumId w:val="16"/>
  </w:num>
  <w:num w:numId="4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8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0730"/>
    <w:rsid w:val="00001DF6"/>
    <w:rsid w:val="000035EF"/>
    <w:rsid w:val="00006635"/>
    <w:rsid w:val="000066DB"/>
    <w:rsid w:val="000100CD"/>
    <w:rsid w:val="00020974"/>
    <w:rsid w:val="0002164B"/>
    <w:rsid w:val="00021A6A"/>
    <w:rsid w:val="00021D01"/>
    <w:rsid w:val="00021EE1"/>
    <w:rsid w:val="00027A5B"/>
    <w:rsid w:val="000304A4"/>
    <w:rsid w:val="00032198"/>
    <w:rsid w:val="00036AB4"/>
    <w:rsid w:val="00037026"/>
    <w:rsid w:val="00037A45"/>
    <w:rsid w:val="00040B82"/>
    <w:rsid w:val="00050415"/>
    <w:rsid w:val="0005241E"/>
    <w:rsid w:val="00052F0D"/>
    <w:rsid w:val="0005431F"/>
    <w:rsid w:val="00054C95"/>
    <w:rsid w:val="00056EFF"/>
    <w:rsid w:val="00064C3F"/>
    <w:rsid w:val="000660C2"/>
    <w:rsid w:val="00066E60"/>
    <w:rsid w:val="000710FE"/>
    <w:rsid w:val="00073345"/>
    <w:rsid w:val="00074D3C"/>
    <w:rsid w:val="0007625E"/>
    <w:rsid w:val="000779C9"/>
    <w:rsid w:val="00083403"/>
    <w:rsid w:val="000836CE"/>
    <w:rsid w:val="00083922"/>
    <w:rsid w:val="00083E12"/>
    <w:rsid w:val="000846A8"/>
    <w:rsid w:val="000848D6"/>
    <w:rsid w:val="00085AC1"/>
    <w:rsid w:val="000879C4"/>
    <w:rsid w:val="00090262"/>
    <w:rsid w:val="0009165C"/>
    <w:rsid w:val="00091C71"/>
    <w:rsid w:val="00092164"/>
    <w:rsid w:val="00094B13"/>
    <w:rsid w:val="000951AF"/>
    <w:rsid w:val="000A1973"/>
    <w:rsid w:val="000A556E"/>
    <w:rsid w:val="000A6A7A"/>
    <w:rsid w:val="000B0201"/>
    <w:rsid w:val="000B02CF"/>
    <w:rsid w:val="000B3358"/>
    <w:rsid w:val="000B7502"/>
    <w:rsid w:val="000B7AFD"/>
    <w:rsid w:val="000C20CD"/>
    <w:rsid w:val="000C4A0C"/>
    <w:rsid w:val="000C7D10"/>
    <w:rsid w:val="000D00BA"/>
    <w:rsid w:val="000D1B77"/>
    <w:rsid w:val="000D5950"/>
    <w:rsid w:val="000E137D"/>
    <w:rsid w:val="000E3CE2"/>
    <w:rsid w:val="000E47BB"/>
    <w:rsid w:val="000E576D"/>
    <w:rsid w:val="000F0E32"/>
    <w:rsid w:val="000F135C"/>
    <w:rsid w:val="000F1917"/>
    <w:rsid w:val="000F1EEF"/>
    <w:rsid w:val="000F3E9D"/>
    <w:rsid w:val="000F62EF"/>
    <w:rsid w:val="00103983"/>
    <w:rsid w:val="00105036"/>
    <w:rsid w:val="00105BCC"/>
    <w:rsid w:val="0010626F"/>
    <w:rsid w:val="00107124"/>
    <w:rsid w:val="00110BC2"/>
    <w:rsid w:val="00114776"/>
    <w:rsid w:val="00117884"/>
    <w:rsid w:val="001205D2"/>
    <w:rsid w:val="001223BA"/>
    <w:rsid w:val="00125115"/>
    <w:rsid w:val="0012587A"/>
    <w:rsid w:val="00125B0D"/>
    <w:rsid w:val="00127ABD"/>
    <w:rsid w:val="001341F3"/>
    <w:rsid w:val="0013426F"/>
    <w:rsid w:val="00134F01"/>
    <w:rsid w:val="001512ED"/>
    <w:rsid w:val="00151795"/>
    <w:rsid w:val="00151B49"/>
    <w:rsid w:val="001571DE"/>
    <w:rsid w:val="001625BF"/>
    <w:rsid w:val="00162CF5"/>
    <w:rsid w:val="001645FB"/>
    <w:rsid w:val="0017379A"/>
    <w:rsid w:val="00180102"/>
    <w:rsid w:val="0018147E"/>
    <w:rsid w:val="00183A60"/>
    <w:rsid w:val="00184762"/>
    <w:rsid w:val="00184AB9"/>
    <w:rsid w:val="00187DFA"/>
    <w:rsid w:val="00190DCD"/>
    <w:rsid w:val="00192133"/>
    <w:rsid w:val="001966E7"/>
    <w:rsid w:val="001968CF"/>
    <w:rsid w:val="00197066"/>
    <w:rsid w:val="00197767"/>
    <w:rsid w:val="001A1E1B"/>
    <w:rsid w:val="001A410F"/>
    <w:rsid w:val="001A44DE"/>
    <w:rsid w:val="001A6ACC"/>
    <w:rsid w:val="001B0A89"/>
    <w:rsid w:val="001B4A33"/>
    <w:rsid w:val="001B5AFA"/>
    <w:rsid w:val="001B666E"/>
    <w:rsid w:val="001C0320"/>
    <w:rsid w:val="001C069F"/>
    <w:rsid w:val="001C6F98"/>
    <w:rsid w:val="001C7703"/>
    <w:rsid w:val="001D0123"/>
    <w:rsid w:val="001D2F31"/>
    <w:rsid w:val="001D727B"/>
    <w:rsid w:val="001D793E"/>
    <w:rsid w:val="001E3B1B"/>
    <w:rsid w:val="001E3B4B"/>
    <w:rsid w:val="001E5A27"/>
    <w:rsid w:val="001E5C7C"/>
    <w:rsid w:val="001E5EBC"/>
    <w:rsid w:val="001F306D"/>
    <w:rsid w:val="001F3AC4"/>
    <w:rsid w:val="001F5793"/>
    <w:rsid w:val="001F6D56"/>
    <w:rsid w:val="00204FEC"/>
    <w:rsid w:val="00207E36"/>
    <w:rsid w:val="002106CD"/>
    <w:rsid w:val="00210D66"/>
    <w:rsid w:val="00211956"/>
    <w:rsid w:val="00212446"/>
    <w:rsid w:val="002132F9"/>
    <w:rsid w:val="002166C4"/>
    <w:rsid w:val="00220DF5"/>
    <w:rsid w:val="00224643"/>
    <w:rsid w:val="00226576"/>
    <w:rsid w:val="0023051A"/>
    <w:rsid w:val="00230A22"/>
    <w:rsid w:val="0023132A"/>
    <w:rsid w:val="0023191F"/>
    <w:rsid w:val="002323A5"/>
    <w:rsid w:val="002323E2"/>
    <w:rsid w:val="00232814"/>
    <w:rsid w:val="002348F4"/>
    <w:rsid w:val="00234C25"/>
    <w:rsid w:val="002415BD"/>
    <w:rsid w:val="00242F16"/>
    <w:rsid w:val="00244AEB"/>
    <w:rsid w:val="002459F7"/>
    <w:rsid w:val="00250075"/>
    <w:rsid w:val="002615B7"/>
    <w:rsid w:val="002659F4"/>
    <w:rsid w:val="002664B0"/>
    <w:rsid w:val="00267D8E"/>
    <w:rsid w:val="0027078B"/>
    <w:rsid w:val="00277517"/>
    <w:rsid w:val="00290651"/>
    <w:rsid w:val="00291F0C"/>
    <w:rsid w:val="002959F8"/>
    <w:rsid w:val="00295C30"/>
    <w:rsid w:val="002A31C4"/>
    <w:rsid w:val="002B0659"/>
    <w:rsid w:val="002B0A0A"/>
    <w:rsid w:val="002B1E28"/>
    <w:rsid w:val="002B4544"/>
    <w:rsid w:val="002C129A"/>
    <w:rsid w:val="002C13AA"/>
    <w:rsid w:val="002C1541"/>
    <w:rsid w:val="002C2B50"/>
    <w:rsid w:val="002C3162"/>
    <w:rsid w:val="002C34AF"/>
    <w:rsid w:val="002C45CD"/>
    <w:rsid w:val="002C646F"/>
    <w:rsid w:val="002C7909"/>
    <w:rsid w:val="002C7D34"/>
    <w:rsid w:val="002D162A"/>
    <w:rsid w:val="002D3AD3"/>
    <w:rsid w:val="002D5203"/>
    <w:rsid w:val="002E4C4D"/>
    <w:rsid w:val="002E5EC5"/>
    <w:rsid w:val="002E73E9"/>
    <w:rsid w:val="002F0AE5"/>
    <w:rsid w:val="002F615C"/>
    <w:rsid w:val="00300F27"/>
    <w:rsid w:val="00305368"/>
    <w:rsid w:val="00310BD9"/>
    <w:rsid w:val="0031341C"/>
    <w:rsid w:val="0031350D"/>
    <w:rsid w:val="00314708"/>
    <w:rsid w:val="00314B60"/>
    <w:rsid w:val="003165A2"/>
    <w:rsid w:val="00324AA7"/>
    <w:rsid w:val="0032694D"/>
    <w:rsid w:val="00335290"/>
    <w:rsid w:val="00340C27"/>
    <w:rsid w:val="003428B4"/>
    <w:rsid w:val="003445B7"/>
    <w:rsid w:val="00346154"/>
    <w:rsid w:val="00350EFB"/>
    <w:rsid w:val="00351C6F"/>
    <w:rsid w:val="00353C60"/>
    <w:rsid w:val="00357A09"/>
    <w:rsid w:val="00362CEB"/>
    <w:rsid w:val="003642D9"/>
    <w:rsid w:val="0036566B"/>
    <w:rsid w:val="00365AA6"/>
    <w:rsid w:val="00374C83"/>
    <w:rsid w:val="003818C1"/>
    <w:rsid w:val="00384436"/>
    <w:rsid w:val="0039050E"/>
    <w:rsid w:val="00391485"/>
    <w:rsid w:val="00394CCD"/>
    <w:rsid w:val="003969AA"/>
    <w:rsid w:val="003A0B18"/>
    <w:rsid w:val="003A0DC9"/>
    <w:rsid w:val="003A0FDC"/>
    <w:rsid w:val="003A3016"/>
    <w:rsid w:val="003A3EB6"/>
    <w:rsid w:val="003A3EFC"/>
    <w:rsid w:val="003A65A5"/>
    <w:rsid w:val="003B22E1"/>
    <w:rsid w:val="003B6791"/>
    <w:rsid w:val="003B7B55"/>
    <w:rsid w:val="003C0CD2"/>
    <w:rsid w:val="003C2FD0"/>
    <w:rsid w:val="003C353A"/>
    <w:rsid w:val="003C37FA"/>
    <w:rsid w:val="003C39B2"/>
    <w:rsid w:val="003C45E3"/>
    <w:rsid w:val="003C6973"/>
    <w:rsid w:val="003D0BB6"/>
    <w:rsid w:val="003D513B"/>
    <w:rsid w:val="003E2786"/>
    <w:rsid w:val="003E2912"/>
    <w:rsid w:val="003E3115"/>
    <w:rsid w:val="003F2272"/>
    <w:rsid w:val="003F232A"/>
    <w:rsid w:val="003F4A84"/>
    <w:rsid w:val="003F6583"/>
    <w:rsid w:val="003F7265"/>
    <w:rsid w:val="00400704"/>
    <w:rsid w:val="004012BB"/>
    <w:rsid w:val="00403887"/>
    <w:rsid w:val="004041BD"/>
    <w:rsid w:val="004047BF"/>
    <w:rsid w:val="0041103B"/>
    <w:rsid w:val="004116D8"/>
    <w:rsid w:val="00411C02"/>
    <w:rsid w:val="00414493"/>
    <w:rsid w:val="00420CEA"/>
    <w:rsid w:val="00425CA5"/>
    <w:rsid w:val="00426E0F"/>
    <w:rsid w:val="004301C2"/>
    <w:rsid w:val="004303F7"/>
    <w:rsid w:val="00440787"/>
    <w:rsid w:val="00441E5E"/>
    <w:rsid w:val="00442273"/>
    <w:rsid w:val="004502DE"/>
    <w:rsid w:val="00450450"/>
    <w:rsid w:val="004514D7"/>
    <w:rsid w:val="00460443"/>
    <w:rsid w:val="00460730"/>
    <w:rsid w:val="00460F3C"/>
    <w:rsid w:val="00462F0C"/>
    <w:rsid w:val="00462F56"/>
    <w:rsid w:val="0046694D"/>
    <w:rsid w:val="00473000"/>
    <w:rsid w:val="00473A03"/>
    <w:rsid w:val="00474D54"/>
    <w:rsid w:val="004751C9"/>
    <w:rsid w:val="00483EE7"/>
    <w:rsid w:val="0048796F"/>
    <w:rsid w:val="004939D5"/>
    <w:rsid w:val="0049572A"/>
    <w:rsid w:val="004966C2"/>
    <w:rsid w:val="004A24F3"/>
    <w:rsid w:val="004A46F7"/>
    <w:rsid w:val="004A57FC"/>
    <w:rsid w:val="004A5BE0"/>
    <w:rsid w:val="004B4754"/>
    <w:rsid w:val="004B7DD2"/>
    <w:rsid w:val="004C0D8E"/>
    <w:rsid w:val="004C0E61"/>
    <w:rsid w:val="004C2D83"/>
    <w:rsid w:val="004D00DA"/>
    <w:rsid w:val="004D39C8"/>
    <w:rsid w:val="004D4879"/>
    <w:rsid w:val="004E0138"/>
    <w:rsid w:val="004E0D19"/>
    <w:rsid w:val="004F1285"/>
    <w:rsid w:val="004F2A78"/>
    <w:rsid w:val="004F3236"/>
    <w:rsid w:val="004F577F"/>
    <w:rsid w:val="004F580E"/>
    <w:rsid w:val="004F7218"/>
    <w:rsid w:val="00500D4E"/>
    <w:rsid w:val="00503BA8"/>
    <w:rsid w:val="0050444E"/>
    <w:rsid w:val="005055C1"/>
    <w:rsid w:val="00517A57"/>
    <w:rsid w:val="00517C96"/>
    <w:rsid w:val="0052216C"/>
    <w:rsid w:val="0052319E"/>
    <w:rsid w:val="00523818"/>
    <w:rsid w:val="00526AFA"/>
    <w:rsid w:val="00526D49"/>
    <w:rsid w:val="005311C6"/>
    <w:rsid w:val="005313BD"/>
    <w:rsid w:val="00540212"/>
    <w:rsid w:val="00542BAC"/>
    <w:rsid w:val="0054581C"/>
    <w:rsid w:val="00546EFA"/>
    <w:rsid w:val="00553D0B"/>
    <w:rsid w:val="00554709"/>
    <w:rsid w:val="00556E5D"/>
    <w:rsid w:val="0056035B"/>
    <w:rsid w:val="0056218C"/>
    <w:rsid w:val="00562FA0"/>
    <w:rsid w:val="005636AA"/>
    <w:rsid w:val="0056392B"/>
    <w:rsid w:val="005660EF"/>
    <w:rsid w:val="00566113"/>
    <w:rsid w:val="0056756B"/>
    <w:rsid w:val="005710BD"/>
    <w:rsid w:val="00577014"/>
    <w:rsid w:val="00584F25"/>
    <w:rsid w:val="00585EA7"/>
    <w:rsid w:val="00587678"/>
    <w:rsid w:val="005902D9"/>
    <w:rsid w:val="00593426"/>
    <w:rsid w:val="005938B9"/>
    <w:rsid w:val="00594BB2"/>
    <w:rsid w:val="00595335"/>
    <w:rsid w:val="005A02B7"/>
    <w:rsid w:val="005A11FE"/>
    <w:rsid w:val="005A265A"/>
    <w:rsid w:val="005A334E"/>
    <w:rsid w:val="005A398F"/>
    <w:rsid w:val="005A5B69"/>
    <w:rsid w:val="005A5EAF"/>
    <w:rsid w:val="005A686B"/>
    <w:rsid w:val="005B38E7"/>
    <w:rsid w:val="005B5AA2"/>
    <w:rsid w:val="005C0995"/>
    <w:rsid w:val="005C22FC"/>
    <w:rsid w:val="005C339D"/>
    <w:rsid w:val="005C5D4F"/>
    <w:rsid w:val="005C70E7"/>
    <w:rsid w:val="005D009B"/>
    <w:rsid w:val="005D1720"/>
    <w:rsid w:val="005D7D58"/>
    <w:rsid w:val="005E0007"/>
    <w:rsid w:val="005E203A"/>
    <w:rsid w:val="005F0071"/>
    <w:rsid w:val="005F1988"/>
    <w:rsid w:val="005F220F"/>
    <w:rsid w:val="005F4035"/>
    <w:rsid w:val="005F51C2"/>
    <w:rsid w:val="005F688B"/>
    <w:rsid w:val="005F6DB5"/>
    <w:rsid w:val="005F7F5B"/>
    <w:rsid w:val="0060689A"/>
    <w:rsid w:val="00613AA0"/>
    <w:rsid w:val="00614044"/>
    <w:rsid w:val="00615FE4"/>
    <w:rsid w:val="00616033"/>
    <w:rsid w:val="00623218"/>
    <w:rsid w:val="006239AA"/>
    <w:rsid w:val="0062757E"/>
    <w:rsid w:val="00630135"/>
    <w:rsid w:val="00632304"/>
    <w:rsid w:val="00632F65"/>
    <w:rsid w:val="006330D2"/>
    <w:rsid w:val="0063501D"/>
    <w:rsid w:val="0063509E"/>
    <w:rsid w:val="00636508"/>
    <w:rsid w:val="00642E80"/>
    <w:rsid w:val="0064338D"/>
    <w:rsid w:val="00644218"/>
    <w:rsid w:val="00646EB5"/>
    <w:rsid w:val="006537F2"/>
    <w:rsid w:val="00653914"/>
    <w:rsid w:val="00656778"/>
    <w:rsid w:val="00664A1B"/>
    <w:rsid w:val="00667B02"/>
    <w:rsid w:val="006709C0"/>
    <w:rsid w:val="006711AC"/>
    <w:rsid w:val="00671819"/>
    <w:rsid w:val="00673CE3"/>
    <w:rsid w:val="00674349"/>
    <w:rsid w:val="0067663F"/>
    <w:rsid w:val="00681857"/>
    <w:rsid w:val="006842A1"/>
    <w:rsid w:val="006874AA"/>
    <w:rsid w:val="00687970"/>
    <w:rsid w:val="00687ABC"/>
    <w:rsid w:val="00690141"/>
    <w:rsid w:val="00692D06"/>
    <w:rsid w:val="0069411D"/>
    <w:rsid w:val="006945E6"/>
    <w:rsid w:val="006A151F"/>
    <w:rsid w:val="006A3897"/>
    <w:rsid w:val="006B47CD"/>
    <w:rsid w:val="006B5C7A"/>
    <w:rsid w:val="006B6A44"/>
    <w:rsid w:val="006B739C"/>
    <w:rsid w:val="006C1AC5"/>
    <w:rsid w:val="006C23A6"/>
    <w:rsid w:val="006C49FC"/>
    <w:rsid w:val="006C5E39"/>
    <w:rsid w:val="006C77E5"/>
    <w:rsid w:val="006D399B"/>
    <w:rsid w:val="006D4360"/>
    <w:rsid w:val="006E0744"/>
    <w:rsid w:val="006E5449"/>
    <w:rsid w:val="006F1EB0"/>
    <w:rsid w:val="006F32C5"/>
    <w:rsid w:val="006F486A"/>
    <w:rsid w:val="006F52A9"/>
    <w:rsid w:val="006F60E9"/>
    <w:rsid w:val="007038AB"/>
    <w:rsid w:val="00712500"/>
    <w:rsid w:val="007220B7"/>
    <w:rsid w:val="00732CF0"/>
    <w:rsid w:val="00732D67"/>
    <w:rsid w:val="0073558B"/>
    <w:rsid w:val="00745803"/>
    <w:rsid w:val="007472F9"/>
    <w:rsid w:val="00747638"/>
    <w:rsid w:val="00751F1D"/>
    <w:rsid w:val="00753218"/>
    <w:rsid w:val="0075342B"/>
    <w:rsid w:val="00771035"/>
    <w:rsid w:val="007715C9"/>
    <w:rsid w:val="0077184B"/>
    <w:rsid w:val="00771E91"/>
    <w:rsid w:val="0077653C"/>
    <w:rsid w:val="0078093A"/>
    <w:rsid w:val="00784DCA"/>
    <w:rsid w:val="0078741E"/>
    <w:rsid w:val="007912A5"/>
    <w:rsid w:val="00791B58"/>
    <w:rsid w:val="00793E6E"/>
    <w:rsid w:val="0079477E"/>
    <w:rsid w:val="007A3435"/>
    <w:rsid w:val="007A382B"/>
    <w:rsid w:val="007A3C73"/>
    <w:rsid w:val="007A4CB2"/>
    <w:rsid w:val="007A4EFA"/>
    <w:rsid w:val="007A5D5A"/>
    <w:rsid w:val="007A6190"/>
    <w:rsid w:val="007A6983"/>
    <w:rsid w:val="007B1874"/>
    <w:rsid w:val="007B25B3"/>
    <w:rsid w:val="007B3467"/>
    <w:rsid w:val="007B3FD9"/>
    <w:rsid w:val="007B482E"/>
    <w:rsid w:val="007C0105"/>
    <w:rsid w:val="007C1DEA"/>
    <w:rsid w:val="007D2616"/>
    <w:rsid w:val="007D4C91"/>
    <w:rsid w:val="007D5DEE"/>
    <w:rsid w:val="007E0F2A"/>
    <w:rsid w:val="007E308C"/>
    <w:rsid w:val="007E412B"/>
    <w:rsid w:val="007E4618"/>
    <w:rsid w:val="007E7908"/>
    <w:rsid w:val="007F5A2C"/>
    <w:rsid w:val="008010FB"/>
    <w:rsid w:val="00806452"/>
    <w:rsid w:val="00810BB0"/>
    <w:rsid w:val="0081187B"/>
    <w:rsid w:val="0081596F"/>
    <w:rsid w:val="00824CC7"/>
    <w:rsid w:val="0082717A"/>
    <w:rsid w:val="00837573"/>
    <w:rsid w:val="00841E22"/>
    <w:rsid w:val="00844090"/>
    <w:rsid w:val="00846D9C"/>
    <w:rsid w:val="008540D4"/>
    <w:rsid w:val="00857ABF"/>
    <w:rsid w:val="008607FD"/>
    <w:rsid w:val="00861415"/>
    <w:rsid w:val="00862FBD"/>
    <w:rsid w:val="00865279"/>
    <w:rsid w:val="00873178"/>
    <w:rsid w:val="00876C01"/>
    <w:rsid w:val="008809B5"/>
    <w:rsid w:val="008814BD"/>
    <w:rsid w:val="00882E3A"/>
    <w:rsid w:val="00883012"/>
    <w:rsid w:val="00891508"/>
    <w:rsid w:val="0089258A"/>
    <w:rsid w:val="00895414"/>
    <w:rsid w:val="008975AB"/>
    <w:rsid w:val="00897744"/>
    <w:rsid w:val="008A5C97"/>
    <w:rsid w:val="008A66A2"/>
    <w:rsid w:val="008A7FAB"/>
    <w:rsid w:val="008B1186"/>
    <w:rsid w:val="008B2136"/>
    <w:rsid w:val="008B68AC"/>
    <w:rsid w:val="008C2058"/>
    <w:rsid w:val="008C2E6E"/>
    <w:rsid w:val="008C38D4"/>
    <w:rsid w:val="008D32DE"/>
    <w:rsid w:val="008D390C"/>
    <w:rsid w:val="008D515C"/>
    <w:rsid w:val="008D5840"/>
    <w:rsid w:val="008D6DDD"/>
    <w:rsid w:val="008E19BD"/>
    <w:rsid w:val="008E1E0F"/>
    <w:rsid w:val="008E3728"/>
    <w:rsid w:val="008E3B8D"/>
    <w:rsid w:val="008E48DB"/>
    <w:rsid w:val="008E5BBE"/>
    <w:rsid w:val="008E77B4"/>
    <w:rsid w:val="008F002D"/>
    <w:rsid w:val="008F286A"/>
    <w:rsid w:val="008F4056"/>
    <w:rsid w:val="008F7E54"/>
    <w:rsid w:val="009009BA"/>
    <w:rsid w:val="009015BC"/>
    <w:rsid w:val="009022AE"/>
    <w:rsid w:val="009113DB"/>
    <w:rsid w:val="00911791"/>
    <w:rsid w:val="0091273D"/>
    <w:rsid w:val="0091670E"/>
    <w:rsid w:val="00917DE6"/>
    <w:rsid w:val="00920ACF"/>
    <w:rsid w:val="0092207C"/>
    <w:rsid w:val="00924737"/>
    <w:rsid w:val="00925E01"/>
    <w:rsid w:val="00926F99"/>
    <w:rsid w:val="0093028D"/>
    <w:rsid w:val="00933F48"/>
    <w:rsid w:val="00934F18"/>
    <w:rsid w:val="0093630E"/>
    <w:rsid w:val="009364BF"/>
    <w:rsid w:val="00941DC9"/>
    <w:rsid w:val="00944EE4"/>
    <w:rsid w:val="009454CB"/>
    <w:rsid w:val="00957F1C"/>
    <w:rsid w:val="00960137"/>
    <w:rsid w:val="00960782"/>
    <w:rsid w:val="00961684"/>
    <w:rsid w:val="00963EBD"/>
    <w:rsid w:val="00964889"/>
    <w:rsid w:val="009720BE"/>
    <w:rsid w:val="009728DA"/>
    <w:rsid w:val="00972A7B"/>
    <w:rsid w:val="009777CB"/>
    <w:rsid w:val="00981A03"/>
    <w:rsid w:val="00982117"/>
    <w:rsid w:val="009839DA"/>
    <w:rsid w:val="00983E8A"/>
    <w:rsid w:val="009858F3"/>
    <w:rsid w:val="00990B59"/>
    <w:rsid w:val="00992414"/>
    <w:rsid w:val="00992B0C"/>
    <w:rsid w:val="009938BD"/>
    <w:rsid w:val="00993944"/>
    <w:rsid w:val="00993E70"/>
    <w:rsid w:val="0099673F"/>
    <w:rsid w:val="00997134"/>
    <w:rsid w:val="009A074E"/>
    <w:rsid w:val="009A2AF0"/>
    <w:rsid w:val="009A3495"/>
    <w:rsid w:val="009A49B8"/>
    <w:rsid w:val="009A5AC0"/>
    <w:rsid w:val="009A7485"/>
    <w:rsid w:val="009B0D7C"/>
    <w:rsid w:val="009B46DE"/>
    <w:rsid w:val="009C0688"/>
    <w:rsid w:val="009C314B"/>
    <w:rsid w:val="009C37A4"/>
    <w:rsid w:val="009C4D03"/>
    <w:rsid w:val="009C5696"/>
    <w:rsid w:val="009C5E5F"/>
    <w:rsid w:val="009D057F"/>
    <w:rsid w:val="009D37D6"/>
    <w:rsid w:val="009D48E2"/>
    <w:rsid w:val="009D5CD5"/>
    <w:rsid w:val="009D6C98"/>
    <w:rsid w:val="009D7598"/>
    <w:rsid w:val="009D7819"/>
    <w:rsid w:val="009E4A64"/>
    <w:rsid w:val="009E7684"/>
    <w:rsid w:val="009F3DDE"/>
    <w:rsid w:val="009F5E13"/>
    <w:rsid w:val="009F66FA"/>
    <w:rsid w:val="00A02B7F"/>
    <w:rsid w:val="00A033A5"/>
    <w:rsid w:val="00A0376D"/>
    <w:rsid w:val="00A041EF"/>
    <w:rsid w:val="00A04D3B"/>
    <w:rsid w:val="00A10196"/>
    <w:rsid w:val="00A111E4"/>
    <w:rsid w:val="00A118EE"/>
    <w:rsid w:val="00A1198D"/>
    <w:rsid w:val="00A12B45"/>
    <w:rsid w:val="00A151F4"/>
    <w:rsid w:val="00A1546D"/>
    <w:rsid w:val="00A20E9B"/>
    <w:rsid w:val="00A21AE2"/>
    <w:rsid w:val="00A23AAB"/>
    <w:rsid w:val="00A23EAD"/>
    <w:rsid w:val="00A26E9C"/>
    <w:rsid w:val="00A276F4"/>
    <w:rsid w:val="00A27CEA"/>
    <w:rsid w:val="00A3053A"/>
    <w:rsid w:val="00A318B9"/>
    <w:rsid w:val="00A329AE"/>
    <w:rsid w:val="00A36068"/>
    <w:rsid w:val="00A37CD7"/>
    <w:rsid w:val="00A4004B"/>
    <w:rsid w:val="00A40D81"/>
    <w:rsid w:val="00A420B2"/>
    <w:rsid w:val="00A431A6"/>
    <w:rsid w:val="00A46928"/>
    <w:rsid w:val="00A47AA6"/>
    <w:rsid w:val="00A55A28"/>
    <w:rsid w:val="00A56945"/>
    <w:rsid w:val="00A572E4"/>
    <w:rsid w:val="00A63961"/>
    <w:rsid w:val="00A63D8F"/>
    <w:rsid w:val="00A67BDA"/>
    <w:rsid w:val="00A67E49"/>
    <w:rsid w:val="00A7327D"/>
    <w:rsid w:val="00A74D85"/>
    <w:rsid w:val="00A77539"/>
    <w:rsid w:val="00A77859"/>
    <w:rsid w:val="00A82ABF"/>
    <w:rsid w:val="00A833AC"/>
    <w:rsid w:val="00A858AC"/>
    <w:rsid w:val="00A914E6"/>
    <w:rsid w:val="00A915C1"/>
    <w:rsid w:val="00A95A32"/>
    <w:rsid w:val="00A95FEB"/>
    <w:rsid w:val="00AA0E08"/>
    <w:rsid w:val="00AA29FC"/>
    <w:rsid w:val="00AA3814"/>
    <w:rsid w:val="00AA550C"/>
    <w:rsid w:val="00AB0976"/>
    <w:rsid w:val="00AC0321"/>
    <w:rsid w:val="00AC0A5A"/>
    <w:rsid w:val="00AC2CAA"/>
    <w:rsid w:val="00AC340A"/>
    <w:rsid w:val="00AC5A08"/>
    <w:rsid w:val="00AC5B69"/>
    <w:rsid w:val="00AC616B"/>
    <w:rsid w:val="00AD0055"/>
    <w:rsid w:val="00AD64AE"/>
    <w:rsid w:val="00AD7390"/>
    <w:rsid w:val="00AE0049"/>
    <w:rsid w:val="00AE2652"/>
    <w:rsid w:val="00AE4972"/>
    <w:rsid w:val="00AE50EF"/>
    <w:rsid w:val="00AE55BE"/>
    <w:rsid w:val="00AE7CC1"/>
    <w:rsid w:val="00AF165D"/>
    <w:rsid w:val="00AF1B96"/>
    <w:rsid w:val="00AF525D"/>
    <w:rsid w:val="00AF6B6D"/>
    <w:rsid w:val="00AF784B"/>
    <w:rsid w:val="00AF79EA"/>
    <w:rsid w:val="00B05D25"/>
    <w:rsid w:val="00B10689"/>
    <w:rsid w:val="00B10D2E"/>
    <w:rsid w:val="00B12857"/>
    <w:rsid w:val="00B175C5"/>
    <w:rsid w:val="00B23A77"/>
    <w:rsid w:val="00B26DF8"/>
    <w:rsid w:val="00B30141"/>
    <w:rsid w:val="00B30B5F"/>
    <w:rsid w:val="00B328E1"/>
    <w:rsid w:val="00B32D5F"/>
    <w:rsid w:val="00B41CFE"/>
    <w:rsid w:val="00B42033"/>
    <w:rsid w:val="00B444D2"/>
    <w:rsid w:val="00B52A43"/>
    <w:rsid w:val="00B536B4"/>
    <w:rsid w:val="00B542A3"/>
    <w:rsid w:val="00B6143A"/>
    <w:rsid w:val="00B61622"/>
    <w:rsid w:val="00B6387B"/>
    <w:rsid w:val="00B641D7"/>
    <w:rsid w:val="00B6445A"/>
    <w:rsid w:val="00B70478"/>
    <w:rsid w:val="00B70B0E"/>
    <w:rsid w:val="00B75B58"/>
    <w:rsid w:val="00B76AF8"/>
    <w:rsid w:val="00B77E66"/>
    <w:rsid w:val="00B81223"/>
    <w:rsid w:val="00B841B2"/>
    <w:rsid w:val="00B86DAB"/>
    <w:rsid w:val="00B921AC"/>
    <w:rsid w:val="00B93665"/>
    <w:rsid w:val="00BA1926"/>
    <w:rsid w:val="00BA3069"/>
    <w:rsid w:val="00BA5928"/>
    <w:rsid w:val="00BB1B35"/>
    <w:rsid w:val="00BB1CCD"/>
    <w:rsid w:val="00BB1DC8"/>
    <w:rsid w:val="00BB1F25"/>
    <w:rsid w:val="00BB5520"/>
    <w:rsid w:val="00BB6B15"/>
    <w:rsid w:val="00BB7AC0"/>
    <w:rsid w:val="00BB7E81"/>
    <w:rsid w:val="00BC20E5"/>
    <w:rsid w:val="00BC3E31"/>
    <w:rsid w:val="00BC63F0"/>
    <w:rsid w:val="00BD78BD"/>
    <w:rsid w:val="00BF22C6"/>
    <w:rsid w:val="00BF3FD0"/>
    <w:rsid w:val="00BF556F"/>
    <w:rsid w:val="00BF57FD"/>
    <w:rsid w:val="00BF76B7"/>
    <w:rsid w:val="00C01567"/>
    <w:rsid w:val="00C02997"/>
    <w:rsid w:val="00C04FAE"/>
    <w:rsid w:val="00C139BA"/>
    <w:rsid w:val="00C21551"/>
    <w:rsid w:val="00C24F4B"/>
    <w:rsid w:val="00C30F9D"/>
    <w:rsid w:val="00C32DDB"/>
    <w:rsid w:val="00C340F8"/>
    <w:rsid w:val="00C342F5"/>
    <w:rsid w:val="00C343A9"/>
    <w:rsid w:val="00C35CBD"/>
    <w:rsid w:val="00C407A4"/>
    <w:rsid w:val="00C408CF"/>
    <w:rsid w:val="00C54661"/>
    <w:rsid w:val="00C56CE8"/>
    <w:rsid w:val="00C620FA"/>
    <w:rsid w:val="00C63CE1"/>
    <w:rsid w:val="00C64A47"/>
    <w:rsid w:val="00C65367"/>
    <w:rsid w:val="00C717A4"/>
    <w:rsid w:val="00C72647"/>
    <w:rsid w:val="00C72BF1"/>
    <w:rsid w:val="00C72F40"/>
    <w:rsid w:val="00C76525"/>
    <w:rsid w:val="00C76FCF"/>
    <w:rsid w:val="00C83F70"/>
    <w:rsid w:val="00C91514"/>
    <w:rsid w:val="00C919A9"/>
    <w:rsid w:val="00C9214C"/>
    <w:rsid w:val="00C92AA6"/>
    <w:rsid w:val="00C9791B"/>
    <w:rsid w:val="00CA0FD3"/>
    <w:rsid w:val="00CA704C"/>
    <w:rsid w:val="00CA7D1C"/>
    <w:rsid w:val="00CB1075"/>
    <w:rsid w:val="00CB1E4F"/>
    <w:rsid w:val="00CB2AB4"/>
    <w:rsid w:val="00CB4FCF"/>
    <w:rsid w:val="00CB6025"/>
    <w:rsid w:val="00CC1AB6"/>
    <w:rsid w:val="00CC2BB4"/>
    <w:rsid w:val="00CC427C"/>
    <w:rsid w:val="00CD0587"/>
    <w:rsid w:val="00CD1C1D"/>
    <w:rsid w:val="00CD6D04"/>
    <w:rsid w:val="00CD6DDD"/>
    <w:rsid w:val="00CE02CA"/>
    <w:rsid w:val="00CE2DED"/>
    <w:rsid w:val="00CE6BC5"/>
    <w:rsid w:val="00CF4F6A"/>
    <w:rsid w:val="00CF7CD2"/>
    <w:rsid w:val="00D0068F"/>
    <w:rsid w:val="00D033E6"/>
    <w:rsid w:val="00D10B85"/>
    <w:rsid w:val="00D116CF"/>
    <w:rsid w:val="00D12A89"/>
    <w:rsid w:val="00D13CD5"/>
    <w:rsid w:val="00D1561C"/>
    <w:rsid w:val="00D15CD7"/>
    <w:rsid w:val="00D16340"/>
    <w:rsid w:val="00D1647D"/>
    <w:rsid w:val="00D2182C"/>
    <w:rsid w:val="00D22313"/>
    <w:rsid w:val="00D27686"/>
    <w:rsid w:val="00D4571C"/>
    <w:rsid w:val="00D45DDD"/>
    <w:rsid w:val="00D461E0"/>
    <w:rsid w:val="00D51777"/>
    <w:rsid w:val="00D52EB1"/>
    <w:rsid w:val="00D53B88"/>
    <w:rsid w:val="00D5423B"/>
    <w:rsid w:val="00D61A63"/>
    <w:rsid w:val="00D64F91"/>
    <w:rsid w:val="00D70F89"/>
    <w:rsid w:val="00D73090"/>
    <w:rsid w:val="00D74727"/>
    <w:rsid w:val="00D755FC"/>
    <w:rsid w:val="00D7778F"/>
    <w:rsid w:val="00D847BA"/>
    <w:rsid w:val="00D85DCC"/>
    <w:rsid w:val="00D87336"/>
    <w:rsid w:val="00D91EC2"/>
    <w:rsid w:val="00D94449"/>
    <w:rsid w:val="00D97EA1"/>
    <w:rsid w:val="00DA1F63"/>
    <w:rsid w:val="00DA4759"/>
    <w:rsid w:val="00DA4C3B"/>
    <w:rsid w:val="00DA73E3"/>
    <w:rsid w:val="00DA7D64"/>
    <w:rsid w:val="00DB0093"/>
    <w:rsid w:val="00DB09E4"/>
    <w:rsid w:val="00DB514E"/>
    <w:rsid w:val="00DC2CDC"/>
    <w:rsid w:val="00DC5338"/>
    <w:rsid w:val="00DD19E0"/>
    <w:rsid w:val="00DD285D"/>
    <w:rsid w:val="00DD4437"/>
    <w:rsid w:val="00DE040C"/>
    <w:rsid w:val="00DE1247"/>
    <w:rsid w:val="00DE1649"/>
    <w:rsid w:val="00DE293E"/>
    <w:rsid w:val="00DE4235"/>
    <w:rsid w:val="00DE46BA"/>
    <w:rsid w:val="00DE5944"/>
    <w:rsid w:val="00DF48EA"/>
    <w:rsid w:val="00DF7268"/>
    <w:rsid w:val="00DF74FB"/>
    <w:rsid w:val="00E019A4"/>
    <w:rsid w:val="00E04130"/>
    <w:rsid w:val="00E05E03"/>
    <w:rsid w:val="00E17274"/>
    <w:rsid w:val="00E265EA"/>
    <w:rsid w:val="00E269A0"/>
    <w:rsid w:val="00E31021"/>
    <w:rsid w:val="00E34BA6"/>
    <w:rsid w:val="00E35D75"/>
    <w:rsid w:val="00E361F2"/>
    <w:rsid w:val="00E367CC"/>
    <w:rsid w:val="00E37532"/>
    <w:rsid w:val="00E46361"/>
    <w:rsid w:val="00E50F9D"/>
    <w:rsid w:val="00E5116A"/>
    <w:rsid w:val="00E525A0"/>
    <w:rsid w:val="00E52650"/>
    <w:rsid w:val="00E54C44"/>
    <w:rsid w:val="00E602C1"/>
    <w:rsid w:val="00E60A28"/>
    <w:rsid w:val="00E62465"/>
    <w:rsid w:val="00E62D3C"/>
    <w:rsid w:val="00E63B01"/>
    <w:rsid w:val="00E67E38"/>
    <w:rsid w:val="00E70C6B"/>
    <w:rsid w:val="00E7117E"/>
    <w:rsid w:val="00E73146"/>
    <w:rsid w:val="00E7622E"/>
    <w:rsid w:val="00E8107D"/>
    <w:rsid w:val="00E84891"/>
    <w:rsid w:val="00E862E1"/>
    <w:rsid w:val="00E86E02"/>
    <w:rsid w:val="00E93D3B"/>
    <w:rsid w:val="00E96B73"/>
    <w:rsid w:val="00E97BB7"/>
    <w:rsid w:val="00EA1825"/>
    <w:rsid w:val="00EA4E12"/>
    <w:rsid w:val="00EA6799"/>
    <w:rsid w:val="00EB0E0A"/>
    <w:rsid w:val="00EB26A8"/>
    <w:rsid w:val="00EB2D12"/>
    <w:rsid w:val="00EB34C4"/>
    <w:rsid w:val="00EB751B"/>
    <w:rsid w:val="00EC115C"/>
    <w:rsid w:val="00ED25C7"/>
    <w:rsid w:val="00ED29B9"/>
    <w:rsid w:val="00ED4709"/>
    <w:rsid w:val="00ED628F"/>
    <w:rsid w:val="00ED7D65"/>
    <w:rsid w:val="00EE2FD6"/>
    <w:rsid w:val="00EE79FB"/>
    <w:rsid w:val="00EF43E1"/>
    <w:rsid w:val="00EF71E6"/>
    <w:rsid w:val="00EF7B10"/>
    <w:rsid w:val="00F02181"/>
    <w:rsid w:val="00F02430"/>
    <w:rsid w:val="00F06676"/>
    <w:rsid w:val="00F07038"/>
    <w:rsid w:val="00F106DB"/>
    <w:rsid w:val="00F147AD"/>
    <w:rsid w:val="00F26CDE"/>
    <w:rsid w:val="00F31EBA"/>
    <w:rsid w:val="00F32A17"/>
    <w:rsid w:val="00F32FCD"/>
    <w:rsid w:val="00F3320C"/>
    <w:rsid w:val="00F34526"/>
    <w:rsid w:val="00F46519"/>
    <w:rsid w:val="00F472D2"/>
    <w:rsid w:val="00F47A46"/>
    <w:rsid w:val="00F47CB9"/>
    <w:rsid w:val="00F5684B"/>
    <w:rsid w:val="00F5729D"/>
    <w:rsid w:val="00F5733A"/>
    <w:rsid w:val="00F60EAE"/>
    <w:rsid w:val="00F618E3"/>
    <w:rsid w:val="00F630E8"/>
    <w:rsid w:val="00F70069"/>
    <w:rsid w:val="00F70C3C"/>
    <w:rsid w:val="00F7196D"/>
    <w:rsid w:val="00F71AB0"/>
    <w:rsid w:val="00F72954"/>
    <w:rsid w:val="00F736AD"/>
    <w:rsid w:val="00F73817"/>
    <w:rsid w:val="00F738A5"/>
    <w:rsid w:val="00F80189"/>
    <w:rsid w:val="00F8126E"/>
    <w:rsid w:val="00F8214D"/>
    <w:rsid w:val="00F86C29"/>
    <w:rsid w:val="00F90C32"/>
    <w:rsid w:val="00F90FDB"/>
    <w:rsid w:val="00F921D1"/>
    <w:rsid w:val="00F94234"/>
    <w:rsid w:val="00F958CA"/>
    <w:rsid w:val="00F95DE6"/>
    <w:rsid w:val="00FA10E3"/>
    <w:rsid w:val="00FA3650"/>
    <w:rsid w:val="00FA3AA7"/>
    <w:rsid w:val="00FA56E9"/>
    <w:rsid w:val="00FA65EC"/>
    <w:rsid w:val="00FB0CCD"/>
    <w:rsid w:val="00FB66E9"/>
    <w:rsid w:val="00FC4F3C"/>
    <w:rsid w:val="00FC5230"/>
    <w:rsid w:val="00FC6B05"/>
    <w:rsid w:val="00FC6C2B"/>
    <w:rsid w:val="00FD1778"/>
    <w:rsid w:val="00FD2F22"/>
    <w:rsid w:val="00FD6233"/>
    <w:rsid w:val="00FD7A76"/>
    <w:rsid w:val="00FE1468"/>
    <w:rsid w:val="00FE36C5"/>
    <w:rsid w:val="00FE4836"/>
    <w:rsid w:val="00FF19A4"/>
    <w:rsid w:val="00FF2377"/>
    <w:rsid w:val="00FF6CDA"/>
    <w:rsid w:val="00FF7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6"/>
    <o:shapelayout v:ext="edit">
      <o:idmap v:ext="edit" data="1"/>
    </o:shapelayout>
  </w:shapeDefaults>
  <w:decimalSymbol w:val="."/>
  <w:listSeparator w:val=","/>
  <w14:docId w14:val="79B8E31E"/>
  <w15:docId w15:val="{7CD12F91-402C-4E74-A62E-E4D0B1E5B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Times New Roman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3218"/>
    <w:pPr>
      <w:spacing w:after="100" w:line="360" w:lineRule="auto"/>
      <w:jc w:val="both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1988"/>
    <w:pPr>
      <w:keepNext/>
      <w:keepLines/>
      <w:spacing w:before="120" w:after="120"/>
      <w:outlineLvl w:val="0"/>
    </w:pPr>
    <w:rPr>
      <w:b/>
      <w:bCs/>
      <w:caps/>
      <w:color w:val="889147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4EE4"/>
    <w:pPr>
      <w:keepNext/>
      <w:keepLines/>
      <w:spacing w:before="200"/>
      <w:outlineLvl w:val="1"/>
    </w:pPr>
    <w:rPr>
      <w:b/>
      <w:bCs/>
      <w:caps/>
      <w:color w:val="889147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4EE4"/>
    <w:pPr>
      <w:keepNext/>
      <w:keepLines/>
      <w:spacing w:before="200"/>
      <w:outlineLvl w:val="2"/>
    </w:pPr>
    <w:rPr>
      <w:b/>
      <w:bCs/>
      <w:color w:val="88914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4EE4"/>
    <w:pPr>
      <w:keepNext/>
      <w:keepLines/>
      <w:spacing w:before="200"/>
      <w:outlineLvl w:val="3"/>
    </w:pPr>
    <w:rPr>
      <w:b/>
      <w:bCs/>
      <w:i/>
      <w:iCs/>
      <w:color w:val="889147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7CEA"/>
    <w:pPr>
      <w:keepNext/>
      <w:keepLines/>
      <w:spacing w:before="200"/>
      <w:outlineLvl w:val="4"/>
    </w:pPr>
    <w:rPr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7CEA"/>
    <w:pPr>
      <w:keepNext/>
      <w:keepLines/>
      <w:spacing w:before="200"/>
      <w:outlineLvl w:val="5"/>
    </w:pPr>
    <w:rPr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7CEA"/>
    <w:pPr>
      <w:keepNext/>
      <w:keepLines/>
      <w:spacing w:before="200"/>
      <w:outlineLvl w:val="6"/>
    </w:pPr>
    <w:rPr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7CEA"/>
    <w:pPr>
      <w:keepNext/>
      <w:keepLines/>
      <w:spacing w:before="200"/>
      <w:outlineLvl w:val="7"/>
    </w:pPr>
    <w:rPr>
      <w:color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7CEA"/>
    <w:pPr>
      <w:keepNext/>
      <w:keepLines/>
      <w:spacing w:before="200"/>
      <w:outlineLvl w:val="8"/>
    </w:pPr>
    <w:rPr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10B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10BD"/>
  </w:style>
  <w:style w:type="paragraph" w:styleId="Footer">
    <w:name w:val="footer"/>
    <w:basedOn w:val="Normal"/>
    <w:link w:val="FooterChar"/>
    <w:uiPriority w:val="99"/>
    <w:unhideWhenUsed/>
    <w:rsid w:val="005710B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10BD"/>
  </w:style>
  <w:style w:type="paragraph" w:styleId="BalloonText">
    <w:name w:val="Balloon Text"/>
    <w:basedOn w:val="Normal"/>
    <w:link w:val="BalloonTextChar"/>
    <w:uiPriority w:val="99"/>
    <w:semiHidden/>
    <w:unhideWhenUsed/>
    <w:rsid w:val="005710B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5710BD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BC63F0"/>
    <w:pPr>
      <w:spacing w:after="100" w:line="360" w:lineRule="auto"/>
      <w:jc w:val="both"/>
    </w:pPr>
    <w:rPr>
      <w:sz w:val="22"/>
      <w:szCs w:val="22"/>
      <w:lang w:bidi="en-US"/>
    </w:rPr>
  </w:style>
  <w:style w:type="character" w:customStyle="1" w:styleId="NoSpacingChar">
    <w:name w:val="No Spacing Char"/>
    <w:link w:val="NoSpacing"/>
    <w:uiPriority w:val="1"/>
    <w:rsid w:val="00BC63F0"/>
    <w:rPr>
      <w:rFonts w:ascii="Arial" w:hAnsi="Arial"/>
    </w:rPr>
  </w:style>
  <w:style w:type="character" w:styleId="Emphasis">
    <w:name w:val="Emphasis"/>
    <w:uiPriority w:val="20"/>
    <w:qFormat/>
    <w:rsid w:val="00964889"/>
    <w:rPr>
      <w:rFonts w:ascii="Arial" w:hAnsi="Arial"/>
      <w:i/>
      <w:iCs/>
    </w:rPr>
  </w:style>
  <w:style w:type="paragraph" w:styleId="ListParagraph">
    <w:name w:val="List Paragraph"/>
    <w:basedOn w:val="Normal"/>
    <w:uiPriority w:val="34"/>
    <w:qFormat/>
    <w:rsid w:val="00A27CEA"/>
    <w:pPr>
      <w:ind w:left="720"/>
      <w:contextualSpacing/>
    </w:pPr>
  </w:style>
  <w:style w:type="paragraph" w:customStyle="1" w:styleId="NewletterBodyText">
    <w:name w:val="Newletter Body Text"/>
    <w:basedOn w:val="Normal"/>
    <w:rsid w:val="006945E6"/>
    <w:pPr>
      <w:spacing w:after="130" w:line="260" w:lineRule="exact"/>
      <w:ind w:left="144" w:right="144"/>
    </w:pPr>
    <w:rPr>
      <w:rFonts w:ascii="Calibri" w:eastAsia="Calibri" w:hAnsi="Calibri"/>
      <w:sz w:val="17"/>
    </w:rPr>
  </w:style>
  <w:style w:type="character" w:customStyle="1" w:styleId="Heading1Char">
    <w:name w:val="Heading 1 Char"/>
    <w:link w:val="Heading1"/>
    <w:uiPriority w:val="9"/>
    <w:rsid w:val="005F1988"/>
    <w:rPr>
      <w:rFonts w:ascii="Arial" w:eastAsia="Times New Roman" w:hAnsi="Arial" w:cs="Times New Roman"/>
      <w:b/>
      <w:bCs/>
      <w:caps/>
      <w:color w:val="889147"/>
      <w:sz w:val="28"/>
      <w:szCs w:val="28"/>
    </w:rPr>
  </w:style>
  <w:style w:type="character" w:customStyle="1" w:styleId="Heading3Char">
    <w:name w:val="Heading 3 Char"/>
    <w:link w:val="Heading3"/>
    <w:uiPriority w:val="9"/>
    <w:rsid w:val="00944EE4"/>
    <w:rPr>
      <w:rFonts w:ascii="Arial" w:eastAsia="Times New Roman" w:hAnsi="Arial" w:cs="Times New Roman"/>
      <w:b/>
      <w:bCs/>
      <w:color w:val="889147"/>
    </w:rPr>
  </w:style>
  <w:style w:type="character" w:customStyle="1" w:styleId="RFPoutline2">
    <w:name w:val="RFP outline 2"/>
    <w:basedOn w:val="DefaultParagraphFont"/>
    <w:rsid w:val="008E3B8D"/>
  </w:style>
  <w:style w:type="character" w:customStyle="1" w:styleId="Heading2Char">
    <w:name w:val="Heading 2 Char"/>
    <w:link w:val="Heading2"/>
    <w:uiPriority w:val="9"/>
    <w:rsid w:val="00944EE4"/>
    <w:rPr>
      <w:rFonts w:ascii="Arial" w:eastAsia="Times New Roman" w:hAnsi="Arial" w:cs="Times New Roman"/>
      <w:b/>
      <w:bCs/>
      <w:caps/>
      <w:color w:val="889147"/>
      <w:sz w:val="26"/>
      <w:szCs w:val="26"/>
    </w:rPr>
  </w:style>
  <w:style w:type="character" w:customStyle="1" w:styleId="Heading4Char">
    <w:name w:val="Heading 4 Char"/>
    <w:link w:val="Heading4"/>
    <w:uiPriority w:val="9"/>
    <w:semiHidden/>
    <w:rsid w:val="00944EE4"/>
    <w:rPr>
      <w:rFonts w:ascii="Arial" w:eastAsia="Times New Roman" w:hAnsi="Arial" w:cs="Times New Roman"/>
      <w:b/>
      <w:bCs/>
      <w:i/>
      <w:iCs/>
      <w:color w:val="889147"/>
    </w:rPr>
  </w:style>
  <w:style w:type="character" w:customStyle="1" w:styleId="Heading5Char">
    <w:name w:val="Heading 5 Char"/>
    <w:link w:val="Heading5"/>
    <w:uiPriority w:val="9"/>
    <w:rsid w:val="00A27CEA"/>
    <w:rPr>
      <w:rFonts w:ascii="Arial" w:eastAsia="Times New Roman" w:hAnsi="Arial" w:cs="Times New Roman"/>
      <w:color w:val="243F60"/>
    </w:rPr>
  </w:style>
  <w:style w:type="character" w:customStyle="1" w:styleId="Heading6Char">
    <w:name w:val="Heading 6 Char"/>
    <w:link w:val="Heading6"/>
    <w:uiPriority w:val="9"/>
    <w:rsid w:val="00A27CEA"/>
    <w:rPr>
      <w:rFonts w:ascii="Arial" w:eastAsia="Times New Roman" w:hAnsi="Arial" w:cs="Times New Roman"/>
      <w:i/>
      <w:iCs/>
      <w:color w:val="243F60"/>
    </w:rPr>
  </w:style>
  <w:style w:type="character" w:customStyle="1" w:styleId="Heading7Char">
    <w:name w:val="Heading 7 Char"/>
    <w:link w:val="Heading7"/>
    <w:uiPriority w:val="9"/>
    <w:rsid w:val="00A27CEA"/>
    <w:rPr>
      <w:rFonts w:ascii="Arial" w:eastAsia="Times New Roman" w:hAnsi="Arial" w:cs="Times New Roman"/>
      <w:i/>
      <w:iCs/>
      <w:color w:val="404040"/>
    </w:rPr>
  </w:style>
  <w:style w:type="character" w:customStyle="1" w:styleId="Heading8Char">
    <w:name w:val="Heading 8 Char"/>
    <w:link w:val="Heading8"/>
    <w:uiPriority w:val="9"/>
    <w:rsid w:val="00A27CEA"/>
    <w:rPr>
      <w:rFonts w:ascii="Arial" w:eastAsia="Times New Roman" w:hAnsi="Arial" w:cs="Times New Roman"/>
      <w:color w:val="4F81BD"/>
      <w:sz w:val="20"/>
      <w:szCs w:val="20"/>
    </w:rPr>
  </w:style>
  <w:style w:type="character" w:customStyle="1" w:styleId="Heading9Char">
    <w:name w:val="Heading 9 Char"/>
    <w:link w:val="Heading9"/>
    <w:uiPriority w:val="9"/>
    <w:rsid w:val="00A27CEA"/>
    <w:rPr>
      <w:rFonts w:ascii="Arial" w:eastAsia="Times New Roman" w:hAnsi="Arial" w:cs="Times New Roman"/>
      <w:i/>
      <w:iCs/>
      <w:color w:val="404040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44EE4"/>
    <w:rPr>
      <w:b/>
      <w:bCs/>
      <w:color w:val="889147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C63F0"/>
    <w:pPr>
      <w:pBdr>
        <w:bottom w:val="single" w:sz="8" w:space="4" w:color="4F81BD"/>
      </w:pBdr>
      <w:spacing w:after="300"/>
      <w:contextualSpacing/>
    </w:pPr>
    <w:rPr>
      <w:caps/>
      <w:color w:val="000000"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10"/>
    <w:rsid w:val="00BC63F0"/>
    <w:rPr>
      <w:rFonts w:ascii="Arial" w:eastAsia="Times New Roman" w:hAnsi="Arial" w:cs="Times New Roman"/>
      <w:caps/>
      <w:color w:val="000000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7CEA"/>
    <w:pPr>
      <w:numPr>
        <w:ilvl w:val="1"/>
      </w:numPr>
    </w:pPr>
    <w:rPr>
      <w:i/>
      <w:iCs/>
      <w:color w:val="4F81BD"/>
      <w:spacing w:val="15"/>
      <w:sz w:val="24"/>
      <w:szCs w:val="24"/>
    </w:rPr>
  </w:style>
  <w:style w:type="character" w:customStyle="1" w:styleId="SubtitleChar">
    <w:name w:val="Subtitle Char"/>
    <w:link w:val="Subtitle"/>
    <w:uiPriority w:val="11"/>
    <w:rsid w:val="00A27CEA"/>
    <w:rPr>
      <w:rFonts w:ascii="Arial" w:eastAsia="Times New Roman" w:hAnsi="Arial" w:cs="Times New Roman"/>
      <w:i/>
      <w:iCs/>
      <w:color w:val="4F81BD"/>
      <w:spacing w:val="15"/>
      <w:sz w:val="24"/>
      <w:szCs w:val="24"/>
    </w:rPr>
  </w:style>
  <w:style w:type="character" w:styleId="Strong">
    <w:name w:val="Strong"/>
    <w:uiPriority w:val="22"/>
    <w:qFormat/>
    <w:rsid w:val="00A27CEA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A27CEA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A27CEA"/>
    <w:rPr>
      <w:i/>
      <w:iCs/>
      <w:color w:val="00000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7CEA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rsid w:val="00A27CEA"/>
    <w:rPr>
      <w:b/>
      <w:bCs/>
      <w:i/>
      <w:iCs/>
      <w:color w:val="4F81BD"/>
    </w:rPr>
  </w:style>
  <w:style w:type="character" w:styleId="SubtleEmphasis">
    <w:name w:val="Subtle Emphasis"/>
    <w:uiPriority w:val="19"/>
    <w:qFormat/>
    <w:rsid w:val="00A27CEA"/>
    <w:rPr>
      <w:i/>
      <w:iCs/>
      <w:color w:val="808080"/>
    </w:rPr>
  </w:style>
  <w:style w:type="character" w:styleId="IntenseEmphasis">
    <w:name w:val="Intense Emphasis"/>
    <w:uiPriority w:val="21"/>
    <w:qFormat/>
    <w:rsid w:val="00A27CEA"/>
    <w:rPr>
      <w:b/>
      <w:bCs/>
      <w:i/>
      <w:iCs/>
      <w:color w:val="4F81BD"/>
    </w:rPr>
  </w:style>
  <w:style w:type="character" w:styleId="SubtleReference">
    <w:name w:val="Subtle Reference"/>
    <w:uiPriority w:val="31"/>
    <w:qFormat/>
    <w:rsid w:val="00A27CEA"/>
    <w:rPr>
      <w:smallCaps/>
      <w:color w:val="C0504D"/>
      <w:u w:val="single"/>
    </w:rPr>
  </w:style>
  <w:style w:type="character" w:styleId="IntenseReference">
    <w:name w:val="Intense Reference"/>
    <w:uiPriority w:val="32"/>
    <w:qFormat/>
    <w:rsid w:val="00A27CEA"/>
    <w:rPr>
      <w:b/>
      <w:bCs/>
      <w:smallCaps/>
      <w:color w:val="C0504D"/>
      <w:spacing w:val="5"/>
      <w:u w:val="single"/>
    </w:rPr>
  </w:style>
  <w:style w:type="character" w:styleId="BookTitle">
    <w:name w:val="Book Title"/>
    <w:uiPriority w:val="33"/>
    <w:qFormat/>
    <w:rsid w:val="00BC63F0"/>
    <w:rPr>
      <w:rFonts w:ascii="Arial" w:hAnsi="Arial"/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A27CE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56E5D"/>
    <w:pPr>
      <w:tabs>
        <w:tab w:val="left" w:pos="440"/>
        <w:tab w:val="right" w:leader="dot" w:pos="9980"/>
      </w:tabs>
    </w:pPr>
  </w:style>
  <w:style w:type="paragraph" w:styleId="TOC2">
    <w:name w:val="toc 2"/>
    <w:basedOn w:val="Normal"/>
    <w:next w:val="Normal"/>
    <w:autoRedefine/>
    <w:uiPriority w:val="39"/>
    <w:unhideWhenUsed/>
    <w:rsid w:val="001F5793"/>
    <w:pPr>
      <w:ind w:left="220"/>
    </w:pPr>
  </w:style>
  <w:style w:type="character" w:styleId="Hyperlink">
    <w:name w:val="Hyperlink"/>
    <w:uiPriority w:val="99"/>
    <w:unhideWhenUsed/>
    <w:rsid w:val="001F5793"/>
    <w:rPr>
      <w:color w:val="0000FF"/>
      <w:u w:val="single"/>
    </w:rPr>
  </w:style>
  <w:style w:type="table" w:styleId="TableGrid">
    <w:name w:val="Table Grid"/>
    <w:basedOn w:val="TableNormal"/>
    <w:uiPriority w:val="39"/>
    <w:rsid w:val="001F5793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99"/>
    <w:unhideWhenUsed/>
    <w:rsid w:val="00964889"/>
    <w:pPr>
      <w:spacing w:after="120"/>
    </w:pPr>
    <w:rPr>
      <w:rFonts w:eastAsia="Arial"/>
      <w:lang w:bidi="ar-SA"/>
    </w:rPr>
  </w:style>
  <w:style w:type="character" w:customStyle="1" w:styleId="BodyTextChar">
    <w:name w:val="Body Text Char"/>
    <w:link w:val="BodyText"/>
    <w:uiPriority w:val="99"/>
    <w:rsid w:val="00964889"/>
    <w:rPr>
      <w:rFonts w:ascii="Arial" w:eastAsia="Arial" w:hAnsi="Arial"/>
      <w:lang w:bidi="ar-SA"/>
    </w:rPr>
  </w:style>
  <w:style w:type="paragraph" w:customStyle="1" w:styleId="TableofContentsHeading">
    <w:name w:val="Table of Contents Heading"/>
    <w:link w:val="TableofContentsHeadingChar"/>
    <w:qFormat/>
    <w:rsid w:val="00944EE4"/>
    <w:pPr>
      <w:pBdr>
        <w:bottom w:val="single" w:sz="4" w:space="1" w:color="EEECE1"/>
      </w:pBdr>
      <w:spacing w:after="100" w:line="360" w:lineRule="auto"/>
      <w:jc w:val="both"/>
    </w:pPr>
    <w:rPr>
      <w:bCs/>
      <w:caps/>
      <w:color w:val="889147"/>
      <w:sz w:val="36"/>
      <w:szCs w:val="28"/>
    </w:rPr>
  </w:style>
  <w:style w:type="character" w:customStyle="1" w:styleId="TableofContentsHeadingChar">
    <w:name w:val="Table of Contents Heading Char"/>
    <w:link w:val="TableofContentsHeading"/>
    <w:rsid w:val="00944EE4"/>
    <w:rPr>
      <w:rFonts w:ascii="Arial" w:eastAsia="Times New Roman" w:hAnsi="Arial" w:cs="Times New Roman"/>
      <w:b w:val="0"/>
      <w:bCs/>
      <w:caps/>
      <w:color w:val="889147"/>
      <w:sz w:val="36"/>
      <w:szCs w:val="28"/>
      <w:lang w:bidi="ar-SA"/>
    </w:rPr>
  </w:style>
  <w:style w:type="paragraph" w:styleId="TableofFigures">
    <w:name w:val="table of figures"/>
    <w:basedOn w:val="Normal"/>
    <w:next w:val="Normal"/>
    <w:uiPriority w:val="99"/>
    <w:unhideWhenUsed/>
    <w:rsid w:val="001F5793"/>
    <w:rPr>
      <w:rFonts w:eastAsia="Arial"/>
      <w:lang w:bidi="ar-SA"/>
    </w:rPr>
  </w:style>
  <w:style w:type="character" w:styleId="PageNumber">
    <w:name w:val="page number"/>
    <w:basedOn w:val="DefaultParagraphFont"/>
    <w:uiPriority w:val="99"/>
    <w:semiHidden/>
    <w:unhideWhenUsed/>
    <w:rsid w:val="00944EE4"/>
  </w:style>
  <w:style w:type="paragraph" w:styleId="EndnoteText">
    <w:name w:val="endnote text"/>
    <w:basedOn w:val="Normal"/>
    <w:link w:val="EndnoteTextChar"/>
    <w:uiPriority w:val="99"/>
    <w:semiHidden/>
    <w:unhideWhenUsed/>
    <w:rsid w:val="00D847BA"/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/>
    <w:rsid w:val="00D847BA"/>
    <w:rPr>
      <w:lang w:bidi="en-US"/>
    </w:rPr>
  </w:style>
  <w:style w:type="character" w:styleId="EndnoteReference">
    <w:name w:val="endnote reference"/>
    <w:uiPriority w:val="99"/>
    <w:semiHidden/>
    <w:unhideWhenUsed/>
    <w:rsid w:val="00D847B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9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93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8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3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66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1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75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6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4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5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44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0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0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79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8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57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32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65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42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43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2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18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2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3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15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22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0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8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0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9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5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99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03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1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16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07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5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1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2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21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53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86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8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9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08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0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6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32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23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9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1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2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1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41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5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5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9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3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84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2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3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4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2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7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31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82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05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1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9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10" Type="http://schemas.openxmlformats.org/officeDocument/2006/relationships/webSettings" Target="webSetting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Internal-Projects\HRMS\Docs\HRMS%20-%20Technical%20Document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2011-01-12T00:00:00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89B578CD5ADEC41A3C9D85A049D5EBD" ma:contentTypeVersion="8" ma:contentTypeDescription="Create a new document." ma:contentTypeScope="" ma:versionID="32761ccc5d2c752356034e1ea730982a">
  <xsd:schema xmlns:xsd="http://www.w3.org/2001/XMLSchema" xmlns:xs="http://www.w3.org/2001/XMLSchema" xmlns:p="http://schemas.microsoft.com/office/2006/metadata/properties" xmlns:ns2="f5efec56-a3e5-474c-b1c4-a1e39c3a2a7d" xmlns:ns3="3e6338ac-d3f9-4b49-af51-92b76c425ce9" targetNamespace="http://schemas.microsoft.com/office/2006/metadata/properties" ma:root="true" ma:fieldsID="8a7457f65d2236535029429b5246dfbc" ns2:_="" ns3:_="">
    <xsd:import namespace="f5efec56-a3e5-474c-b1c4-a1e39c3a2a7d"/>
    <xsd:import namespace="3e6338ac-d3f9-4b49-af51-92b76c425ce9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2:SharedWithUsers" minOccurs="0"/>
                <xsd:element ref="ns2:SharedWithDetails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efec56-a3e5-474c-b1c4-a1e39c3a2a7d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6338ac-d3f9-4b49-af51-92b76c425ce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f5efec56-a3e5-474c-b1c4-a1e39c3a2a7d">7V7HDZ5JRX2H-603730288-8054</_dlc_DocId>
    <_dlc_DocIdUrl xmlns="f5efec56-a3e5-474c-b1c4-a1e39c3a2a7d">
      <Url>https://senecaglobal.sharepoint.com/sites/FileServer/_layouts/15/DocIdRedir.aspx?ID=7V7HDZ5JRX2H-603730288-8054</Url>
      <Description>7V7HDZ5JRX2H-603730288-8054</Description>
    </_dlc_DocIdUrl>
  </documentManagement>
</p:properties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4776EBB-E991-46A7-80B4-14DF0B880E8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5efec56-a3e5-474c-b1c4-a1e39c3a2a7d"/>
    <ds:schemaRef ds:uri="3e6338ac-d3f9-4b49-af51-92b76c425ce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468746D-8D39-4550-B6C6-DFFC77FAA935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D5664063-3608-4A0B-9875-6CFC704DE24D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68CDC991-55AF-40F2-A1E6-4318F0A5A259}">
  <ds:schemaRefs>
    <ds:schemaRef ds:uri="http://schemas.microsoft.com/office/2006/metadata/properties"/>
    <ds:schemaRef ds:uri="http://schemas.microsoft.com/office/infopath/2007/PartnerControls"/>
    <ds:schemaRef ds:uri="f5efec56-a3e5-474c-b1c4-a1e39c3a2a7d"/>
  </ds:schemaRefs>
</ds:datastoreItem>
</file>

<file path=customXml/itemProps6.xml><?xml version="1.0" encoding="utf-8"?>
<ds:datastoreItem xmlns:ds="http://schemas.openxmlformats.org/officeDocument/2006/customXml" ds:itemID="{09C71286-1EAD-4E08-AC2F-C1FC23FA00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HRMS - Technical Document Template</Template>
  <TotalTime>10715</TotalTime>
  <Pages>44</Pages>
  <Words>6759</Words>
  <Characters>38532</Characters>
  <Application>Microsoft Office Word</Application>
  <DocSecurity>0</DocSecurity>
  <Lines>321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General Word Template</vt:lpstr>
    </vt:vector>
  </TitlesOfParts>
  <Company>Seneca Global IT Services Pvt Ltd.</Company>
  <LinksUpToDate>false</LinksUpToDate>
  <CharactersWithSpaces>45201</CharactersWithSpaces>
  <SharedDoc>false</SharedDoc>
  <HLinks>
    <vt:vector size="72" baseType="variant">
      <vt:variant>
        <vt:i4>1703986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_Toc406421288</vt:lpwstr>
      </vt:variant>
      <vt:variant>
        <vt:i4>1703986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_Toc406421287</vt:lpwstr>
      </vt:variant>
      <vt:variant>
        <vt:i4>1703986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_Toc406421286</vt:lpwstr>
      </vt:variant>
      <vt:variant>
        <vt:i4>1703986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_Toc406421285</vt:lpwstr>
      </vt:variant>
      <vt:variant>
        <vt:i4>1703986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_Toc406421284</vt:lpwstr>
      </vt:variant>
      <vt:variant>
        <vt:i4>1703986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_Toc406421283</vt:lpwstr>
      </vt:variant>
      <vt:variant>
        <vt:i4>1703986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_Toc406421282</vt:lpwstr>
      </vt:variant>
      <vt:variant>
        <vt:i4>1703986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_Toc406421281</vt:lpwstr>
      </vt:variant>
      <vt:variant>
        <vt:i4>1703986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_Toc406421280</vt:lpwstr>
      </vt:variant>
      <vt:variant>
        <vt:i4>1376306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_Toc406421279</vt:lpwstr>
      </vt:variant>
      <vt:variant>
        <vt:i4>1376306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_Toc406421278</vt:lpwstr>
      </vt:variant>
      <vt:variant>
        <vt:i4>1376306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_Toc406421277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General Word Template</dc:title>
  <dc:subject>PROCESS NAME HERE</dc:subject>
  <dc:creator>Jayanth Chincholi</dc:creator>
  <cp:keywords/>
  <dc:description/>
  <cp:lastModifiedBy>Chalapathi Siramdasu</cp:lastModifiedBy>
  <cp:revision>6</cp:revision>
  <cp:lastPrinted>2011-01-17T12:28:00Z</cp:lastPrinted>
  <dcterms:created xsi:type="dcterms:W3CDTF">2020-06-18T12:45:00Z</dcterms:created>
  <dcterms:modified xsi:type="dcterms:W3CDTF">2020-10-26T16:49:00Z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0x010100889B578CD5ADEC41A3C9D85A049D5EBD</vt:lpwstr>
  </property>
  <property fmtid="{D5CDD505-2E9C-101B-9397-08002B2CF9AE}" pid="3" name="Department">
    <vt:lpwstr>;#Quality;#</vt:lpwstr>
  </property>
  <property fmtid="{D5CDD505-2E9C-101B-9397-08002B2CF9AE}" pid="4" name="_dlc_DocIdItemGuid">
    <vt:lpwstr>98292ca5-4baf-4f17-a922-fb9c434d6d7b</vt:lpwstr>
  </property>
</Properties>
</file>